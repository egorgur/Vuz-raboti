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 w:rsidR="004E2190" w14:paraId="246864B4" w14:textId="77777777" w:rsidTr="00250DAF">
        <w:tc>
          <w:tcPr>
            <w:tcW w:w="9638" w:type="dxa"/>
            <w:gridSpan w:val="6"/>
          </w:tcPr>
          <w:p w14:paraId="3FCFDD45" w14:textId="77777777" w:rsidR="004E2190" w:rsidRPr="00107562" w:rsidRDefault="004E2190" w:rsidP="00250DAF">
            <w:pPr>
              <w:jc w:val="center"/>
              <w:rPr>
                <w:sz w:val="24"/>
                <w:szCs w:val="24"/>
              </w:rPr>
            </w:pPr>
            <w:bookmarkStart w:id="0" w:name="_Toc212849538"/>
            <w:r w:rsidRPr="00D77F9B">
              <w:t>Министерство науки и высшего образования РФ</w:t>
            </w:r>
          </w:p>
        </w:tc>
      </w:tr>
      <w:tr w:rsidR="004E2190" w14:paraId="221D7CF9" w14:textId="77777777" w:rsidTr="00250DAF">
        <w:tc>
          <w:tcPr>
            <w:tcW w:w="9638" w:type="dxa"/>
            <w:gridSpan w:val="6"/>
          </w:tcPr>
          <w:p w14:paraId="53EC0F8D" w14:textId="77777777" w:rsidR="004E2190" w:rsidRDefault="004E2190" w:rsidP="00250DAF">
            <w:pPr>
              <w:jc w:val="center"/>
            </w:pPr>
            <w:r w:rsidRPr="00203346">
              <w:t>Федеральное государственное автономное</w:t>
            </w:r>
          </w:p>
        </w:tc>
      </w:tr>
      <w:tr w:rsidR="004E2190" w14:paraId="7FDE17AD" w14:textId="77777777" w:rsidTr="00250DAF">
        <w:tc>
          <w:tcPr>
            <w:tcW w:w="9638" w:type="dxa"/>
            <w:gridSpan w:val="6"/>
          </w:tcPr>
          <w:p w14:paraId="605033BF" w14:textId="77777777" w:rsidR="004E2190" w:rsidRDefault="004E2190" w:rsidP="00250DAF">
            <w:pPr>
              <w:jc w:val="center"/>
            </w:pPr>
            <w:r w:rsidRPr="00203346">
              <w:t>образовательное учреждение высшего образования</w:t>
            </w:r>
          </w:p>
        </w:tc>
      </w:tr>
      <w:tr w:rsidR="004E2190" w14:paraId="42AB0444" w14:textId="77777777" w:rsidTr="00250DAF">
        <w:tc>
          <w:tcPr>
            <w:tcW w:w="9638" w:type="dxa"/>
            <w:gridSpan w:val="6"/>
          </w:tcPr>
          <w:p w14:paraId="063F3A44" w14:textId="77777777" w:rsidR="004E2190" w:rsidRPr="00807EEA" w:rsidRDefault="004E2190" w:rsidP="00250DAF">
            <w:pPr>
              <w:jc w:val="center"/>
              <w:rPr>
                <w:b/>
                <w:bCs/>
              </w:rPr>
            </w:pPr>
            <w:r w:rsidRPr="00807EEA">
              <w:rPr>
                <w:b/>
                <w:bCs/>
              </w:rPr>
              <w:t>«СИБИРСКИЙ ФЕДЕРАЛЬНЫЙ УНИВЕРСИТЕТ»</w:t>
            </w:r>
          </w:p>
        </w:tc>
      </w:tr>
      <w:tr w:rsidR="004E2190" w14:paraId="73D7906F" w14:textId="77777777" w:rsidTr="00250DAF">
        <w:tc>
          <w:tcPr>
            <w:tcW w:w="9638" w:type="dxa"/>
            <w:gridSpan w:val="6"/>
          </w:tcPr>
          <w:p w14:paraId="35CF7C12" w14:textId="77777777" w:rsidR="004E2190" w:rsidRDefault="004E2190" w:rsidP="00250DAF"/>
        </w:tc>
      </w:tr>
      <w:tr w:rsidR="004E2190" w14:paraId="61D1F59F" w14:textId="77777777" w:rsidTr="00250DAF">
        <w:sdt>
          <w:sdtPr>
            <w:alias w:val="Институт"/>
            <w:tag w:val="Институт"/>
            <w:id w:val="-55092808"/>
            <w:placeholder>
              <w:docPart w:val="74EC84B260F947D89555D9142A939EBD"/>
            </w:placeholder>
            <w:text/>
          </w:sdtPr>
          <w:sdtContent>
            <w:tc>
              <w:tcPr>
                <w:tcW w:w="9638" w:type="dxa"/>
                <w:gridSpan w:val="6"/>
                <w:tcBorders>
                  <w:bottom w:val="single" w:sz="4" w:space="0" w:color="auto"/>
                </w:tcBorders>
              </w:tcPr>
              <w:p w14:paraId="2FCCE09F" w14:textId="77777777" w:rsidR="004E2190" w:rsidRDefault="004E2190" w:rsidP="00250DAF">
                <w:pPr>
                  <w:jc w:val="center"/>
                </w:pPr>
                <w:r w:rsidRPr="00807EEA">
                  <w:t>Институт космических и информационных технологий</w:t>
                </w:r>
              </w:p>
            </w:tc>
          </w:sdtContent>
        </w:sdt>
      </w:tr>
      <w:tr w:rsidR="004E2190" w14:paraId="07AD8FC8" w14:textId="77777777" w:rsidTr="00250DAF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4EC8C800" w14:textId="77777777" w:rsidR="004E2190" w:rsidRPr="001F4DAC" w:rsidRDefault="004E2190" w:rsidP="00250DAF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институт</w:t>
            </w:r>
          </w:p>
        </w:tc>
      </w:tr>
      <w:tr w:rsidR="004E2190" w14:paraId="277D2959" w14:textId="77777777" w:rsidTr="00250DAF">
        <w:tc>
          <w:tcPr>
            <w:tcW w:w="9638" w:type="dxa"/>
            <w:gridSpan w:val="6"/>
            <w:tcBorders>
              <w:bottom w:val="single" w:sz="4" w:space="0" w:color="auto"/>
            </w:tcBorders>
          </w:tcPr>
          <w:sdt>
            <w:sdtPr>
              <w:alias w:val="Кафедра"/>
              <w:tag w:val="Кафедра"/>
              <w:id w:val="-120006703"/>
              <w:placeholder>
                <w:docPart w:val="74EC84B260F947D89555D9142A939EBD"/>
              </w:placeholder>
              <w:text/>
            </w:sdtPr>
            <w:sdtContent>
              <w:p w14:paraId="28718EB9" w14:textId="77777777" w:rsidR="004E2190" w:rsidRDefault="004E2190" w:rsidP="00250DAF">
                <w:pPr>
                  <w:jc w:val="center"/>
                </w:pPr>
                <w:r w:rsidRPr="00807EEA">
                  <w:t>Программная инженерия</w:t>
                </w:r>
              </w:p>
            </w:sdtContent>
          </w:sdt>
        </w:tc>
      </w:tr>
      <w:tr w:rsidR="004E2190" w14:paraId="53754ADC" w14:textId="77777777" w:rsidTr="00250DAF">
        <w:tc>
          <w:tcPr>
            <w:tcW w:w="9638" w:type="dxa"/>
            <w:gridSpan w:val="6"/>
            <w:tcBorders>
              <w:top w:val="single" w:sz="4" w:space="0" w:color="auto"/>
            </w:tcBorders>
          </w:tcPr>
          <w:p w14:paraId="07A80285" w14:textId="77777777" w:rsidR="004E2190" w:rsidRPr="001F4DAC" w:rsidRDefault="004E2190" w:rsidP="00250DAF">
            <w:pPr>
              <w:jc w:val="center"/>
              <w:rPr>
                <w:sz w:val="20"/>
                <w:szCs w:val="20"/>
              </w:rPr>
            </w:pPr>
            <w:r w:rsidRPr="001F4DAC">
              <w:rPr>
                <w:sz w:val="20"/>
                <w:szCs w:val="20"/>
              </w:rPr>
              <w:t>кафедра</w:t>
            </w:r>
          </w:p>
        </w:tc>
      </w:tr>
      <w:tr w:rsidR="004E2190" w14:paraId="1B0A02F9" w14:textId="77777777" w:rsidTr="00250DAF">
        <w:tc>
          <w:tcPr>
            <w:tcW w:w="9638" w:type="dxa"/>
            <w:gridSpan w:val="6"/>
          </w:tcPr>
          <w:p w14:paraId="55C5A9A5" w14:textId="77777777" w:rsidR="004E2190" w:rsidRPr="00C303B2" w:rsidRDefault="004E2190" w:rsidP="00250DAF"/>
        </w:tc>
      </w:tr>
      <w:tr w:rsidR="004E2190" w:rsidRPr="00107562" w14:paraId="07F4CB0A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20D0BD" w14:textId="77777777" w:rsidR="004E2190" w:rsidRPr="00470539" w:rsidRDefault="004E2190" w:rsidP="00250DAF"/>
        </w:tc>
      </w:tr>
      <w:tr w:rsidR="004E2190" w:rsidRPr="00107562" w14:paraId="79034C29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51DF315" w14:textId="77777777" w:rsidR="004E2190" w:rsidRPr="00C303B2" w:rsidRDefault="004E2190" w:rsidP="00250DAF"/>
        </w:tc>
      </w:tr>
      <w:tr w:rsidR="004E2190" w:rsidRPr="00107562" w14:paraId="6CDCE8EE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E8DB171" w14:textId="77777777" w:rsidR="004E2190" w:rsidRPr="00C303B2" w:rsidRDefault="004E2190" w:rsidP="00250DAF"/>
        </w:tc>
      </w:tr>
      <w:tr w:rsidR="004E2190" w:rsidRPr="00107562" w14:paraId="5CA7E2A4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1E0EB18" w14:textId="77777777" w:rsidR="004E2190" w:rsidRPr="00C303B2" w:rsidRDefault="004E2190" w:rsidP="00250DAF"/>
        </w:tc>
      </w:tr>
      <w:tr w:rsidR="004E2190" w:rsidRPr="00107562" w14:paraId="56B8D818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FAE8F36" w14:textId="77777777" w:rsidR="004E2190" w:rsidRPr="00C303B2" w:rsidRDefault="004E2190" w:rsidP="00250DAF"/>
        </w:tc>
      </w:tr>
      <w:tr w:rsidR="004E2190" w:rsidRPr="00107562" w14:paraId="16930DC8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C46E385" w14:textId="77777777" w:rsidR="004E2190" w:rsidRPr="00C303B2" w:rsidRDefault="004E2190" w:rsidP="00250DAF"/>
        </w:tc>
      </w:tr>
      <w:tr w:rsidR="004E2190" w:rsidRPr="00107562" w14:paraId="4CA71555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284686E" w14:textId="77777777" w:rsidR="004E2190" w:rsidRPr="00C303B2" w:rsidRDefault="004E2190" w:rsidP="00250DAF"/>
        </w:tc>
      </w:tr>
      <w:tr w:rsidR="004E2190" w:rsidRPr="00107562" w14:paraId="75E98E2F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0EA41C2" w14:textId="77777777" w:rsidR="004E2190" w:rsidRPr="007B4C94" w:rsidRDefault="004E2190" w:rsidP="00250DAF"/>
        </w:tc>
      </w:tr>
      <w:tr w:rsidR="004E2190" w:rsidRPr="00107562" w14:paraId="5CE20D70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0091B2" w14:textId="77777777" w:rsidR="004E2190" w:rsidRPr="004D13C8" w:rsidRDefault="004E2190" w:rsidP="00250DAF"/>
        </w:tc>
      </w:tr>
      <w:tr w:rsidR="004E2190" w:rsidRPr="00107562" w14:paraId="61FA19B3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2A6F3B" w14:textId="77777777" w:rsidR="004E2190" w:rsidRPr="00470539" w:rsidRDefault="004E2190" w:rsidP="00250DAF">
            <w:pPr>
              <w:jc w:val="center"/>
              <w:rPr>
                <w:b/>
                <w:bCs/>
              </w:rPr>
            </w:pPr>
            <w:r w:rsidRPr="00470539"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>ПРАКТИЧЕСКОЙ</w:t>
            </w:r>
            <w:r w:rsidRPr="00470539">
              <w:rPr>
                <w:b/>
                <w:bCs/>
              </w:rPr>
              <w:t xml:space="preserve"> РАБОТЕ</w:t>
            </w:r>
          </w:p>
        </w:tc>
      </w:tr>
      <w:bookmarkStart w:id="1" w:name="TitleThemeName"/>
      <w:tr w:rsidR="004E2190" w:rsidRPr="00107562" w14:paraId="192DE291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8DE1D" w14:textId="7BFB0DC5" w:rsidR="004E2190" w:rsidRPr="004B197A" w:rsidRDefault="00000000" w:rsidP="00250DAF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rFonts w:cs="Times New Roman"/>
                  <w:kern w:val="0"/>
                  <w:shd w:val="clear" w:color="auto" w:fill="FFFFFF"/>
                  <w14:ligatures w14:val="none"/>
                </w:rPr>
                <w:alias w:val="Тема практической"/>
                <w:tag w:val="Тема практической"/>
                <w:id w:val="1819542302"/>
                <w:placeholder>
                  <w:docPart w:val="2926F35EC395440D8D4D1E473D422D2D"/>
                </w:placeholder>
                <w:text/>
              </w:sdtPr>
              <w:sdtContent>
                <w:r w:rsidR="008415AE" w:rsidRPr="008415AE">
                  <w:rPr>
                    <w:rFonts w:cs="Times New Roman"/>
                    <w:kern w:val="0"/>
                    <w:shd w:val="clear" w:color="auto" w:fill="FFFFFF"/>
                    <w14:ligatures w14:val="none"/>
                  </w:rPr>
                  <w:t>Выбор и описание системы для проектирования</w:t>
                </w:r>
              </w:sdtContent>
            </w:sdt>
            <w:bookmarkEnd w:id="1"/>
          </w:p>
        </w:tc>
      </w:tr>
      <w:tr w:rsidR="004E2190" w:rsidRPr="00107562" w14:paraId="589A9161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599AF6" w14:textId="77777777" w:rsidR="004E2190" w:rsidRPr="00107562" w:rsidRDefault="004E2190" w:rsidP="00250DAF">
            <w:pPr>
              <w:jc w:val="center"/>
            </w:pPr>
            <w:r>
              <w:rPr>
                <w:sz w:val="20"/>
                <w:szCs w:val="20"/>
              </w:rPr>
              <w:t>тема</w:t>
            </w:r>
          </w:p>
        </w:tc>
      </w:tr>
      <w:tr w:rsidR="004E2190" w:rsidRPr="00107562" w14:paraId="6242FF41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CC8110D" w14:textId="77777777" w:rsidR="004E2190" w:rsidRPr="00107562" w:rsidRDefault="004E2190" w:rsidP="00250DAF"/>
        </w:tc>
      </w:tr>
      <w:tr w:rsidR="004E2190" w:rsidRPr="00107562" w14:paraId="2E013EA1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475128" w14:textId="77777777" w:rsidR="004E2190" w:rsidRPr="00107562" w:rsidRDefault="004E2190" w:rsidP="00250DAF"/>
        </w:tc>
      </w:tr>
      <w:tr w:rsidR="004E2190" w:rsidRPr="00107562" w14:paraId="3D2AED4E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CC6AD4" w14:textId="77777777" w:rsidR="004E2190" w:rsidRPr="00107562" w:rsidRDefault="004E2190" w:rsidP="00250DAF"/>
        </w:tc>
      </w:tr>
      <w:tr w:rsidR="004E2190" w:rsidRPr="00107562" w14:paraId="211B7E83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2DE9C35" w14:textId="77777777" w:rsidR="004E2190" w:rsidRPr="00107562" w:rsidRDefault="004E2190" w:rsidP="00250DAF"/>
        </w:tc>
      </w:tr>
      <w:tr w:rsidR="004E2190" w:rsidRPr="00107562" w14:paraId="1374B9E5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6D13897" w14:textId="77777777" w:rsidR="004E2190" w:rsidRPr="00107562" w:rsidRDefault="004E2190" w:rsidP="00250DAF"/>
        </w:tc>
      </w:tr>
      <w:tr w:rsidR="004E2190" w:rsidRPr="00107562" w14:paraId="73DE7AD2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00C5326" w14:textId="77777777" w:rsidR="004E2190" w:rsidRPr="00107562" w:rsidRDefault="004E2190" w:rsidP="00250DAF"/>
        </w:tc>
      </w:tr>
      <w:tr w:rsidR="004E2190" w:rsidRPr="00107562" w14:paraId="50C38697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1AB5F7" w14:textId="77777777" w:rsidR="004E2190" w:rsidRPr="00107562" w:rsidRDefault="004E2190" w:rsidP="00250DAF"/>
        </w:tc>
      </w:tr>
      <w:tr w:rsidR="004E2190" w:rsidRPr="00107562" w14:paraId="7C677A7E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80F4218" w14:textId="77777777" w:rsidR="004E2190" w:rsidRPr="00107562" w:rsidRDefault="004E2190" w:rsidP="00250DAF"/>
        </w:tc>
      </w:tr>
      <w:tr w:rsidR="004E2190" w:rsidRPr="00107562" w14:paraId="470B2BC3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D323A5" w14:textId="77777777" w:rsidR="004E2190" w:rsidRPr="00107562" w:rsidRDefault="004E2190" w:rsidP="00250DAF"/>
        </w:tc>
      </w:tr>
      <w:tr w:rsidR="004E2190" w:rsidRPr="00107562" w14:paraId="5140AD2B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29AA1DF" w14:textId="77777777" w:rsidR="004E2190" w:rsidRPr="00107562" w:rsidRDefault="004E2190" w:rsidP="00250DAF"/>
        </w:tc>
      </w:tr>
      <w:tr w:rsidR="004E2190" w:rsidRPr="00107562" w14:paraId="70868936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403D90" w14:textId="77777777" w:rsidR="004E2190" w:rsidRPr="00107562" w:rsidRDefault="004E2190" w:rsidP="00250DAF"/>
        </w:tc>
      </w:tr>
      <w:tr w:rsidR="004E2190" w:rsidRPr="00107562" w14:paraId="770915D4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44ADCE4" w14:textId="77777777" w:rsidR="004E2190" w:rsidRPr="00107562" w:rsidRDefault="004E2190" w:rsidP="00250DAF"/>
        </w:tc>
      </w:tr>
      <w:tr w:rsidR="004E2190" w:rsidRPr="00107562" w14:paraId="748CCBD9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29761B9" w14:textId="77777777" w:rsidR="004E2190" w:rsidRPr="00107562" w:rsidRDefault="004E2190" w:rsidP="00250DAF"/>
        </w:tc>
      </w:tr>
      <w:tr w:rsidR="004E2190" w:rsidRPr="00107562" w14:paraId="23899892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8753546" w14:textId="77777777" w:rsidR="004E2190" w:rsidRPr="00107562" w:rsidRDefault="004E2190" w:rsidP="00250DAF"/>
        </w:tc>
      </w:tr>
      <w:tr w:rsidR="004E2190" w:rsidRPr="00107562" w14:paraId="7FDCB39C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0AEE038" w14:textId="77777777" w:rsidR="004E2190" w:rsidRPr="00107562" w:rsidRDefault="004E2190" w:rsidP="00250DAF"/>
        </w:tc>
      </w:tr>
      <w:tr w:rsidR="004E2190" w:rsidRPr="00107562" w14:paraId="3D939F74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E35DD5" w14:textId="77777777" w:rsidR="004E2190" w:rsidRPr="00107562" w:rsidRDefault="004E2190" w:rsidP="00250DAF"/>
        </w:tc>
      </w:tr>
      <w:tr w:rsidR="004E2190" w:rsidRPr="00107562" w14:paraId="2A860F3E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3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58EE45" w14:textId="77777777" w:rsidR="004E2190" w:rsidRPr="00107562" w:rsidRDefault="004E2190" w:rsidP="00250DAF">
            <w:r>
              <w:t>Преподаватель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5B9B1B1" w14:textId="77777777" w:rsidR="004E2190" w:rsidRPr="00A623E8" w:rsidRDefault="004E2190" w:rsidP="00250DAF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right w:val="nil"/>
            </w:tcBorders>
          </w:tcPr>
          <w:p w14:paraId="1FE2D155" w14:textId="77777777" w:rsidR="004E2190" w:rsidRPr="00107562" w:rsidRDefault="004E2190" w:rsidP="00250DAF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B857149" w14:textId="77777777" w:rsidR="004E2190" w:rsidRPr="00A623E8" w:rsidRDefault="004E2190" w:rsidP="00250DAF">
            <w:pPr>
              <w:jc w:val="center"/>
            </w:pPr>
          </w:p>
        </w:tc>
        <w:tc>
          <w:tcPr>
            <w:tcW w:w="2534" w:type="dxa"/>
            <w:tcBorders>
              <w:top w:val="nil"/>
              <w:left w:val="nil"/>
              <w:right w:val="nil"/>
            </w:tcBorders>
          </w:tcPr>
          <w:p w14:paraId="2957DB55" w14:textId="38E2209E" w:rsidR="004E2190" w:rsidRPr="00107562" w:rsidRDefault="00047E58" w:rsidP="00C85B41">
            <w:pPr>
              <w:jc w:val="center"/>
            </w:pPr>
            <w:r>
              <w:rPr>
                <w:color w:val="auto"/>
                <w:kern w:val="0"/>
                <w14:ligatures w14:val="none"/>
              </w:rPr>
              <w:t xml:space="preserve">Д. В. </w:t>
            </w:r>
            <w:sdt>
              <w:sdtPr>
                <w:rPr>
                  <w:color w:val="auto"/>
                  <w:kern w:val="0"/>
                  <w14:ligatures w14:val="none"/>
                </w:rPr>
                <w:alias w:val="Преподаватель. Фамилия, инициалы"/>
                <w:tag w:val="Преподаватель. Фамилия, инициалы"/>
                <w:id w:val="2052420955"/>
                <w:placeholder>
                  <w:docPart w:val="B4AB11791CAB44C4A23CFB379F8CB48C"/>
                </w:placeholder>
                <w:text/>
              </w:sdtPr>
              <w:sdtContent>
                <w:r w:rsidR="006B5DDE">
                  <w:rPr>
                    <w:color w:val="auto"/>
                    <w:kern w:val="0"/>
                    <w14:ligatures w14:val="none"/>
                  </w:rPr>
                  <w:t>Грузенкин</w:t>
                </w:r>
              </w:sdtContent>
            </w:sdt>
          </w:p>
        </w:tc>
      </w:tr>
      <w:tr w:rsidR="004E2190" w:rsidRPr="00107562" w14:paraId="51255914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48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037C4F" w14:textId="77777777" w:rsidR="004E2190" w:rsidRPr="00107562" w:rsidRDefault="004E2190" w:rsidP="00250DAF"/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4C4EB25" w14:textId="77777777" w:rsidR="004E2190" w:rsidRPr="00343771" w:rsidRDefault="004E2190" w:rsidP="00250D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left w:val="nil"/>
              <w:bottom w:val="nil"/>
              <w:right w:val="nil"/>
            </w:tcBorders>
          </w:tcPr>
          <w:p w14:paraId="517DBB70" w14:textId="77777777" w:rsidR="004E2190" w:rsidRPr="00343771" w:rsidRDefault="004E2190" w:rsidP="00250DAF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5F8C9F16" w14:textId="77777777" w:rsidR="004E2190" w:rsidRPr="00343771" w:rsidRDefault="004E2190" w:rsidP="00250D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left w:val="nil"/>
              <w:bottom w:val="nil"/>
              <w:right w:val="nil"/>
            </w:tcBorders>
          </w:tcPr>
          <w:p w14:paraId="30C0024F" w14:textId="77777777" w:rsidR="004E2190" w:rsidRPr="00343771" w:rsidRDefault="004E2190" w:rsidP="00250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</w:t>
            </w:r>
            <w:r w:rsidRPr="008D50E1">
              <w:rPr>
                <w:sz w:val="20"/>
                <w:szCs w:val="20"/>
              </w:rPr>
              <w:t>нициалы, фамилия</w:t>
            </w:r>
          </w:p>
        </w:tc>
      </w:tr>
      <w:tr w:rsidR="004E2190" w:rsidRPr="00107562" w14:paraId="0D33B79C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20D73FF1" w14:textId="77777777" w:rsidR="004E2190" w:rsidRPr="00107562" w:rsidRDefault="004E2190" w:rsidP="00250DAF">
            <w:r>
              <w:t>Студент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CB4B3" w14:textId="23C797F5" w:rsidR="004E2190" w:rsidRPr="00107562" w:rsidRDefault="004E2190" w:rsidP="00250DAF">
            <w:pPr>
              <w:jc w:val="center"/>
            </w:pPr>
            <w:r>
              <w:t xml:space="preserve">КИ23-16/2б, </w:t>
            </w:r>
            <w:r w:rsidR="00C85B41">
              <w:t>032322108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6E6D210C" w14:textId="77777777" w:rsidR="004E2190" w:rsidRPr="00107562" w:rsidRDefault="004E2190" w:rsidP="00250DAF">
            <w:pPr>
              <w:jc w:val="center"/>
            </w:pPr>
          </w:p>
        </w:tc>
        <w:tc>
          <w:tcPr>
            <w:tcW w:w="1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99CA75" w14:textId="77777777" w:rsidR="004E2190" w:rsidRPr="00107562" w:rsidRDefault="004E2190" w:rsidP="00250DAF">
            <w:pPr>
              <w:jc w:val="center"/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05F8E983" w14:textId="77777777" w:rsidR="004E2190" w:rsidRPr="00107562" w:rsidRDefault="004E2190" w:rsidP="00250DAF">
            <w:pPr>
              <w:jc w:val="center"/>
            </w:pPr>
          </w:p>
        </w:tc>
        <w:sdt>
          <w:sdtPr>
            <w:alias w:val="Студент. Фамилия, инициалы"/>
            <w:tag w:val="Студент. Фамилия, инициалы"/>
            <w:id w:val="1657257502"/>
            <w:placeholder>
              <w:docPart w:val="88F615182DDF46DEB0E31122D1617328"/>
            </w:placeholder>
            <w:text/>
          </w:sdtPr>
          <w:sdtContent>
            <w:tc>
              <w:tcPr>
                <w:tcW w:w="253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3922F592" w14:textId="3994C32D" w:rsidR="004E2190" w:rsidRPr="00107562" w:rsidRDefault="00C85B41" w:rsidP="00C85B41">
                <w:pPr>
                  <w:jc w:val="center"/>
                </w:pPr>
                <w:r>
                  <w:t>М. В. Чиков</w:t>
                </w:r>
              </w:p>
            </w:tc>
          </w:sdtContent>
        </w:sdt>
      </w:tr>
      <w:tr w:rsidR="004E2190" w:rsidRPr="00107562" w14:paraId="292B853F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</w:tcPr>
          <w:p w14:paraId="14179FC9" w14:textId="77777777" w:rsidR="004E2190" w:rsidRPr="00107562" w:rsidRDefault="004E2190" w:rsidP="00250DAF"/>
        </w:tc>
        <w:tc>
          <w:tcPr>
            <w:tcW w:w="3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5999C4" w14:textId="77777777" w:rsidR="004E2190" w:rsidRPr="00373FCE" w:rsidRDefault="004E2190" w:rsidP="00250D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группы, зачётной книжки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2D6CD370" w14:textId="77777777" w:rsidR="004E2190" w:rsidRPr="008D50E1" w:rsidRDefault="004E2190" w:rsidP="00250D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F8445B" w14:textId="77777777" w:rsidR="004E2190" w:rsidRPr="008D50E1" w:rsidRDefault="004E2190" w:rsidP="00250DAF">
            <w:pPr>
              <w:jc w:val="center"/>
              <w:rPr>
                <w:sz w:val="20"/>
                <w:szCs w:val="20"/>
              </w:rPr>
            </w:pPr>
            <w:r w:rsidRPr="00A1060C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</w:tcPr>
          <w:p w14:paraId="49633AA3" w14:textId="77777777" w:rsidR="004E2190" w:rsidRPr="008D50E1" w:rsidRDefault="004E2190" w:rsidP="00250D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CD6869" w14:textId="77777777" w:rsidR="004E2190" w:rsidRPr="008D50E1" w:rsidRDefault="004E2190" w:rsidP="00250DAF">
            <w:pPr>
              <w:jc w:val="center"/>
              <w:rPr>
                <w:sz w:val="20"/>
                <w:szCs w:val="20"/>
              </w:rPr>
            </w:pPr>
            <w:r w:rsidRPr="00FD615D">
              <w:rPr>
                <w:sz w:val="20"/>
                <w:szCs w:val="20"/>
              </w:rPr>
              <w:t>инициалы, фамилия</w:t>
            </w:r>
          </w:p>
        </w:tc>
      </w:tr>
      <w:tr w:rsidR="004E2190" w:rsidRPr="00107562" w14:paraId="706C024F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5A39A88" w14:textId="77777777" w:rsidR="004E2190" w:rsidRPr="00107562" w:rsidRDefault="004E2190" w:rsidP="00250DAF"/>
        </w:tc>
      </w:tr>
      <w:tr w:rsidR="004E2190" w:rsidRPr="00107562" w14:paraId="21919311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AA185A9" w14:textId="77777777" w:rsidR="004E2190" w:rsidRPr="00107562" w:rsidRDefault="004E2190" w:rsidP="00250DAF"/>
        </w:tc>
      </w:tr>
      <w:tr w:rsidR="004E2190" w:rsidRPr="00107562" w14:paraId="3680D376" w14:textId="77777777" w:rsidTr="00250D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C3B197" w14:textId="57F31948" w:rsidR="004E2190" w:rsidRPr="00107562" w:rsidRDefault="004E2190" w:rsidP="00250DAF">
            <w:pPr>
              <w:jc w:val="center"/>
            </w:pPr>
            <w:r>
              <w:t xml:space="preserve">Красноярск </w:t>
            </w:r>
            <w:sdt>
              <w:sdtPr>
                <w:alias w:val="Титульник. Дата"/>
                <w:tag w:val="Титульник. Дата"/>
                <w:id w:val="338363742"/>
                <w:placeholder>
                  <w:docPart w:val="F37DC505865E4A71BF8DD6E8FF17D6C8"/>
                </w:placeholder>
                <w15:color w:val="000000"/>
                <w:date>
                  <w:dateFormat w:val="yyyy"/>
                  <w:lid w:val="ru-RU"/>
                  <w:storeMappedDataAs w:val="dateTime"/>
                  <w:calendar w:val="gregorian"/>
                </w:date>
              </w:sdtPr>
              <w:sdtContent>
                <w:r>
                  <w:t>202</w:t>
                </w:r>
                <w:r w:rsidR="00C85B41">
                  <w:t>6</w:t>
                </w:r>
              </w:sdtContent>
            </w:sdt>
          </w:p>
        </w:tc>
      </w:tr>
    </w:tbl>
    <w:bookmarkEnd w:id="0"/>
    <w:p w14:paraId="517337DA" w14:textId="2AAFF6C8" w:rsidR="00275BF9" w:rsidRPr="004F2766" w:rsidRDefault="00275BF9" w:rsidP="00275BF9">
      <w:pPr>
        <w:pStyle w:val="1"/>
      </w:pPr>
      <w:r>
        <w:lastRenderedPageBreak/>
        <w:t>Ц</w:t>
      </w:r>
      <w:r w:rsidR="00A23944">
        <w:t>ели</w:t>
      </w:r>
    </w:p>
    <w:p w14:paraId="4AF04DB7" w14:textId="673F1D47" w:rsidR="00275BF9" w:rsidRPr="00F022C1" w:rsidRDefault="00275BF9" w:rsidP="002B0A8D">
      <w:pPr>
        <w:pStyle w:val="FirstParagraph"/>
        <w:rPr>
          <w:lang w:val="ru-RU"/>
        </w:rPr>
      </w:pPr>
      <w:r w:rsidRPr="00A109F4">
        <w:rPr>
          <w:lang w:val="ru-RU"/>
        </w:rPr>
        <w:t xml:space="preserve">Целью данной практической работы является </w:t>
      </w:r>
      <w:r w:rsidR="00644921">
        <w:rPr>
          <w:lang w:val="ru-RU"/>
        </w:rPr>
        <w:t xml:space="preserve">выбор темы проекта </w:t>
      </w:r>
      <w:r w:rsidR="006B5DDE" w:rsidRPr="006B5DDE">
        <w:rPr>
          <w:lang w:val="ru-RU"/>
        </w:rPr>
        <w:t>(название и назначение), архитектур</w:t>
      </w:r>
      <w:r w:rsidR="006B5DDE">
        <w:rPr>
          <w:lang w:val="ru-RU"/>
        </w:rPr>
        <w:t>а</w:t>
      </w:r>
      <w:r w:rsidR="006B5DDE" w:rsidRPr="006B5DDE">
        <w:rPr>
          <w:lang w:val="ru-RU"/>
        </w:rPr>
        <w:t xml:space="preserve"> которой будет разрабатывать</w:t>
      </w:r>
      <w:r w:rsidR="006B5DDE">
        <w:rPr>
          <w:lang w:val="ru-RU"/>
        </w:rPr>
        <w:t>ся</w:t>
      </w:r>
      <w:r w:rsidR="006B5DDE" w:rsidRPr="006B5DDE">
        <w:rPr>
          <w:lang w:val="ru-RU"/>
        </w:rPr>
        <w:t xml:space="preserve"> в течение семестра.</w:t>
      </w:r>
    </w:p>
    <w:p w14:paraId="7FE2343A" w14:textId="77777777" w:rsidR="00275BF9" w:rsidRPr="00DC701B" w:rsidRDefault="00275BF9" w:rsidP="007F67EC">
      <w:pPr>
        <w:pStyle w:val="1"/>
      </w:pPr>
      <w:r>
        <w:t>Задачи</w:t>
      </w:r>
    </w:p>
    <w:p w14:paraId="23FA919A" w14:textId="4DEE2BFC" w:rsidR="00275BF9" w:rsidRPr="0052774C" w:rsidRDefault="00644921" w:rsidP="009265B4">
      <w:pPr>
        <w:pStyle w:val="Compact"/>
        <w:rPr>
          <w:lang w:val="ru-RU"/>
        </w:rPr>
      </w:pPr>
      <w:r>
        <w:rPr>
          <w:lang w:val="ru-RU"/>
        </w:rPr>
        <w:t xml:space="preserve">Для достижения цели требуется выполнить следующие </w:t>
      </w:r>
      <w:r w:rsidR="00275BF9">
        <w:rPr>
          <w:lang w:val="ru-RU"/>
        </w:rPr>
        <w:t>задачи</w:t>
      </w:r>
      <w:r w:rsidR="00275BF9" w:rsidRPr="0052774C">
        <w:rPr>
          <w:lang w:val="ru-RU"/>
        </w:rPr>
        <w:t>:</w:t>
      </w:r>
    </w:p>
    <w:p w14:paraId="5EB09696" w14:textId="31B7FFC1" w:rsidR="00275BF9" w:rsidRPr="0052774C" w:rsidRDefault="009265B4" w:rsidP="009265B4">
      <w:pPr>
        <w:pStyle w:val="Compact"/>
        <w:numPr>
          <w:ilvl w:val="0"/>
          <w:numId w:val="36"/>
        </w:numPr>
        <w:ind w:left="0" w:firstLine="709"/>
        <w:rPr>
          <w:lang w:val="ru-RU"/>
        </w:rPr>
      </w:pPr>
      <w:r>
        <w:rPr>
          <w:lang w:val="ru-RU"/>
        </w:rPr>
        <w:t>в</w:t>
      </w:r>
      <w:r w:rsidR="00275BF9" w:rsidRPr="0052774C">
        <w:rPr>
          <w:lang w:val="ru-RU"/>
        </w:rPr>
        <w:t>ыбрать тематику приложения;</w:t>
      </w:r>
    </w:p>
    <w:p w14:paraId="378DE9EF" w14:textId="60A5BE6F" w:rsidR="00275BF9" w:rsidRPr="00A109F4" w:rsidRDefault="006B5DDE" w:rsidP="009265B4">
      <w:pPr>
        <w:pStyle w:val="Compact"/>
        <w:numPr>
          <w:ilvl w:val="0"/>
          <w:numId w:val="36"/>
        </w:numPr>
        <w:ind w:left="0" w:firstLine="709"/>
        <w:rPr>
          <w:lang w:val="ru-RU"/>
        </w:rPr>
      </w:pPr>
      <w:r>
        <w:rPr>
          <w:lang w:val="ru-RU"/>
        </w:rPr>
        <w:t>продумать название и задачи, которые оно выполняет</w:t>
      </w:r>
      <w:r w:rsidR="00275BF9" w:rsidRPr="00A109F4">
        <w:rPr>
          <w:lang w:val="ru-RU"/>
        </w:rPr>
        <w:t>;</w:t>
      </w:r>
    </w:p>
    <w:p w14:paraId="76C53810" w14:textId="3EC9F6F1" w:rsidR="00093610" w:rsidRPr="003F1F34" w:rsidRDefault="006B5DDE" w:rsidP="00275BF9">
      <w:pPr>
        <w:pStyle w:val="Compact"/>
        <w:numPr>
          <w:ilvl w:val="0"/>
          <w:numId w:val="36"/>
        </w:numPr>
        <w:ind w:left="0" w:firstLine="709"/>
        <w:rPr>
          <w:lang w:val="ru-RU"/>
        </w:rPr>
      </w:pPr>
      <w:r>
        <w:rPr>
          <w:lang w:val="ru-RU"/>
        </w:rPr>
        <w:t xml:space="preserve">построить </w:t>
      </w:r>
      <w:r w:rsidRPr="006B5DDE">
        <w:rPr>
          <w:lang w:val="ru-RU"/>
        </w:rPr>
        <w:t>UML-диаграмму вариантов использования описываемой системы</w:t>
      </w:r>
      <w:r>
        <w:rPr>
          <w:lang w:val="ru-RU"/>
        </w:rPr>
        <w:t>.</w:t>
      </w:r>
    </w:p>
    <w:p w14:paraId="0D1A013D" w14:textId="5409EB23" w:rsidR="00275BF9" w:rsidRDefault="004B0EA7" w:rsidP="00275BF9">
      <w:pPr>
        <w:pStyle w:val="1"/>
      </w:pPr>
      <w:r>
        <w:t>Краткое описание</w:t>
      </w:r>
    </w:p>
    <w:p w14:paraId="39AE3A1B" w14:textId="77777777" w:rsidR="00275BF9" w:rsidRDefault="00275BF9" w:rsidP="00275BF9">
      <w:pPr>
        <w:pStyle w:val="2"/>
      </w:pPr>
      <w:r>
        <w:t>Концепция</w:t>
      </w:r>
    </w:p>
    <w:p w14:paraId="11C04ED9" w14:textId="505D3C4C" w:rsidR="00047E58" w:rsidRPr="00047E58" w:rsidRDefault="004B0EA7" w:rsidP="005B4CAC">
      <w:pPr>
        <w:pStyle w:val="FirstParagraph"/>
        <w:rPr>
          <w:lang w:val="ru-RU"/>
        </w:rPr>
      </w:pPr>
      <w:r w:rsidRPr="004B0EA7">
        <w:rPr>
          <w:lang w:val="ru-RU"/>
        </w:rPr>
        <w:t xml:space="preserve">MarketPulse </w:t>
      </w:r>
      <w:r w:rsidR="00BC4A95">
        <w:rPr>
          <w:lang w:val="ru-RU"/>
        </w:rPr>
        <w:t>-</w:t>
      </w:r>
      <w:r w:rsidRPr="004B0EA7">
        <w:rPr>
          <w:lang w:val="ru-RU"/>
        </w:rPr>
        <w:t xml:space="preserve"> программный комплекс централизованного управления продажами и аналитикой данных для </w:t>
      </w:r>
      <w:r>
        <w:rPr>
          <w:lang w:val="ru-RU"/>
        </w:rPr>
        <w:t xml:space="preserve">объявлений на </w:t>
      </w:r>
      <w:r w:rsidRPr="004B0EA7">
        <w:rPr>
          <w:lang w:val="ru-RU"/>
        </w:rPr>
        <w:t>маркетплейс</w:t>
      </w:r>
      <w:r>
        <w:rPr>
          <w:lang w:val="ru-RU"/>
        </w:rPr>
        <w:t>ах</w:t>
      </w:r>
      <w:r w:rsidRPr="004B0EA7">
        <w:rPr>
          <w:lang w:val="ru-RU"/>
        </w:rPr>
        <w:t>.</w:t>
      </w:r>
    </w:p>
    <w:p w14:paraId="06CF79BD" w14:textId="7465B8B0" w:rsidR="00275BF9" w:rsidRDefault="004B0EA7" w:rsidP="00275BF9">
      <w:pPr>
        <w:pStyle w:val="1"/>
      </w:pPr>
      <w:r>
        <w:t>Более развернутое описание</w:t>
      </w:r>
    </w:p>
    <w:p w14:paraId="607E0673" w14:textId="5DD9518D" w:rsidR="00275BF9" w:rsidRPr="00F022C1" w:rsidRDefault="004B0EA7" w:rsidP="00275BF9">
      <w:pPr>
        <w:pStyle w:val="2"/>
      </w:pPr>
      <w:r>
        <w:t>Предпосылки к созданию</w:t>
      </w:r>
    </w:p>
    <w:p w14:paraId="4F20AE21" w14:textId="7F567B07" w:rsidR="004B0EA7" w:rsidRDefault="004B0EA7" w:rsidP="00275BF9">
      <w:pPr>
        <w:pStyle w:val="affc"/>
        <w:rPr>
          <w:lang w:val="ru-RU"/>
        </w:rPr>
      </w:pPr>
      <w:r w:rsidRPr="004B0EA7">
        <w:rPr>
          <w:lang w:val="ru-RU"/>
        </w:rPr>
        <w:t>MarketPulse помогает продавцам на Avito, Ozon и Wildberries работать быстрее и умнее. Вместо того чтобы п</w:t>
      </w:r>
      <w:r w:rsidR="00282B78">
        <w:rPr>
          <w:lang w:val="ru-RU"/>
        </w:rPr>
        <w:t>ереключаться</w:t>
      </w:r>
      <w:r w:rsidRPr="004B0EA7">
        <w:rPr>
          <w:lang w:val="ru-RU"/>
        </w:rPr>
        <w:t xml:space="preserve"> между разными личными кабинетами, пользователь заходит в одно место и:</w:t>
      </w:r>
    </w:p>
    <w:p w14:paraId="3E319D7F" w14:textId="52190B64" w:rsidR="004B0EA7" w:rsidRPr="0052774C" w:rsidRDefault="004B0EA7" w:rsidP="004B0EA7">
      <w:pPr>
        <w:pStyle w:val="Compact"/>
        <w:numPr>
          <w:ilvl w:val="0"/>
          <w:numId w:val="36"/>
        </w:numPr>
        <w:ind w:left="0" w:firstLine="709"/>
        <w:rPr>
          <w:lang w:val="ru-RU"/>
        </w:rPr>
      </w:pPr>
      <w:r w:rsidRPr="004B0EA7">
        <w:rPr>
          <w:lang w:val="ru-RU"/>
        </w:rPr>
        <w:t xml:space="preserve">Подключает свои магазины: вводит API-ключи, и система сама </w:t>
      </w:r>
      <w:r w:rsidR="004A7EF9">
        <w:rPr>
          <w:lang w:val="ru-RU"/>
        </w:rPr>
        <w:t xml:space="preserve">загружает </w:t>
      </w:r>
      <w:r w:rsidRPr="004B0EA7">
        <w:rPr>
          <w:lang w:val="ru-RU"/>
        </w:rPr>
        <w:t>данные: продажи, остатки, статистику по объявлениям</w:t>
      </w:r>
      <w:r w:rsidRPr="0052774C">
        <w:rPr>
          <w:lang w:val="ru-RU"/>
        </w:rPr>
        <w:t>;</w:t>
      </w:r>
    </w:p>
    <w:p w14:paraId="1073E7FB" w14:textId="0DB3DE9D" w:rsidR="004B0EA7" w:rsidRPr="00A109F4" w:rsidRDefault="004B0EA7" w:rsidP="004B0EA7">
      <w:pPr>
        <w:pStyle w:val="Compact"/>
        <w:numPr>
          <w:ilvl w:val="0"/>
          <w:numId w:val="36"/>
        </w:numPr>
        <w:ind w:left="0" w:firstLine="709"/>
        <w:rPr>
          <w:lang w:val="ru-RU"/>
        </w:rPr>
      </w:pPr>
      <w:r w:rsidRPr="004B0EA7">
        <w:rPr>
          <w:lang w:val="ru-RU"/>
        </w:rPr>
        <w:t>Собирает всё в удобные таблицы: можно добавить свои формулы, посчитать прибыль, конверсию</w:t>
      </w:r>
      <w:r w:rsidRPr="00A109F4">
        <w:rPr>
          <w:lang w:val="ru-RU"/>
        </w:rPr>
        <w:t>;</w:t>
      </w:r>
    </w:p>
    <w:p w14:paraId="0DFC5FFC" w14:textId="4CB81A29" w:rsidR="0045031F" w:rsidRPr="0045031F" w:rsidRDefault="0045031F" w:rsidP="005321A6">
      <w:pPr>
        <w:pStyle w:val="Compact"/>
        <w:numPr>
          <w:ilvl w:val="0"/>
          <w:numId w:val="36"/>
        </w:numPr>
        <w:ind w:left="0" w:firstLine="709"/>
        <w:rPr>
          <w:lang w:val="ru-RU"/>
        </w:rPr>
      </w:pPr>
      <w:r w:rsidRPr="004B0EA7">
        <w:rPr>
          <w:lang w:val="ru-RU"/>
        </w:rPr>
        <w:t>Строит дашборды</w:t>
      </w:r>
      <w:r w:rsidRPr="003E6B68">
        <w:rPr>
          <w:lang w:val="ru-RU"/>
        </w:rPr>
        <w:t>:</w:t>
      </w:r>
      <w:r w:rsidRPr="004B0EA7">
        <w:rPr>
          <w:lang w:val="ru-RU"/>
        </w:rPr>
        <w:t xml:space="preserve"> красивые графики и отчёты, которые можно показать руководству или использовать самому</w:t>
      </w:r>
      <w:r w:rsidRPr="0045031F">
        <w:rPr>
          <w:lang w:val="ru-RU"/>
        </w:rPr>
        <w:t>;</w:t>
      </w:r>
    </w:p>
    <w:p w14:paraId="14999E80" w14:textId="652BCF54" w:rsidR="004B0EA7" w:rsidRPr="00644921" w:rsidRDefault="003E6B68" w:rsidP="00644921">
      <w:pPr>
        <w:pStyle w:val="Compact"/>
        <w:numPr>
          <w:ilvl w:val="0"/>
          <w:numId w:val="36"/>
        </w:numPr>
        <w:ind w:left="0" w:firstLine="709"/>
        <w:rPr>
          <w:lang w:val="ru-RU"/>
        </w:rPr>
      </w:pPr>
      <w:r w:rsidRPr="003E6B68">
        <w:rPr>
          <w:lang w:val="ru-RU"/>
        </w:rPr>
        <w:t>Делится наработками: можно упаковать свою стратегию или дашборд в «продукт» и продавать другим пользователям.</w:t>
      </w:r>
    </w:p>
    <w:p w14:paraId="5F5E4BCA" w14:textId="71E075E0" w:rsidR="003E6B68" w:rsidRDefault="003E6B68" w:rsidP="005B4CAC">
      <w:pPr>
        <w:pStyle w:val="2"/>
        <w:rPr>
          <w:lang w:val="en-US"/>
        </w:rPr>
      </w:pPr>
      <w:r>
        <w:lastRenderedPageBreak/>
        <w:t>Возможности для пользователя</w:t>
      </w:r>
    </w:p>
    <w:p w14:paraId="76E913F5" w14:textId="66AFA1F4" w:rsidR="003E6B68" w:rsidRDefault="003E6B68" w:rsidP="003E6B68">
      <w:pPr>
        <w:spacing w:line="360" w:lineRule="auto"/>
        <w:ind w:firstLine="709"/>
        <w:rPr>
          <w:lang w:val="en-US"/>
        </w:rPr>
      </w:pPr>
      <w:r>
        <w:t>Возможности</w:t>
      </w:r>
      <w:r>
        <w:rPr>
          <w:lang w:val="en-US"/>
        </w:rPr>
        <w:t>:</w:t>
      </w:r>
    </w:p>
    <w:p w14:paraId="7DE70426" w14:textId="7EE76562" w:rsidR="003E6B68" w:rsidRPr="00AB2D67" w:rsidRDefault="003E6B68" w:rsidP="003E6B68">
      <w:pPr>
        <w:pStyle w:val="affc"/>
        <w:spacing w:line="192" w:lineRule="auto"/>
        <w:rPr>
          <w:lang w:val="ru-RU"/>
        </w:rPr>
      </w:pPr>
      <w:r w:rsidRPr="003E6B68">
        <w:rPr>
          <w:lang w:val="ru-RU"/>
        </w:rPr>
        <w:t xml:space="preserve">- Регистрация, </w:t>
      </w:r>
      <w:r>
        <w:rPr>
          <w:lang w:val="ru-RU"/>
        </w:rPr>
        <w:t xml:space="preserve">переход в </w:t>
      </w:r>
      <w:r w:rsidRPr="003E6B68">
        <w:rPr>
          <w:lang w:val="ru-RU"/>
        </w:rPr>
        <w:t>личный кабинет</w:t>
      </w:r>
      <w:r>
        <w:rPr>
          <w:lang w:val="ru-RU"/>
        </w:rPr>
        <w:t>,</w:t>
      </w:r>
      <w:r w:rsidRPr="003E6B68">
        <w:rPr>
          <w:lang w:val="ru-RU"/>
        </w:rPr>
        <w:t xml:space="preserve"> создание организации</w:t>
      </w:r>
      <w:r w:rsidR="00AB2D67" w:rsidRPr="00AB2D67">
        <w:rPr>
          <w:lang w:val="ru-RU"/>
        </w:rPr>
        <w:t>;</w:t>
      </w:r>
    </w:p>
    <w:p w14:paraId="622CBFA3" w14:textId="77777777" w:rsidR="003E6B68" w:rsidRPr="003E6B68" w:rsidRDefault="003E6B68" w:rsidP="003E6B68">
      <w:pPr>
        <w:pStyle w:val="affc"/>
        <w:spacing w:line="192" w:lineRule="auto"/>
        <w:rPr>
          <w:lang w:val="ru-RU"/>
        </w:rPr>
      </w:pPr>
    </w:p>
    <w:p w14:paraId="22971CA5" w14:textId="78E7821B" w:rsidR="003E6B68" w:rsidRPr="00AB2D67" w:rsidRDefault="003E6B68" w:rsidP="003E6B68">
      <w:pPr>
        <w:pStyle w:val="affc"/>
        <w:rPr>
          <w:lang w:val="ru-RU"/>
        </w:rPr>
      </w:pPr>
      <w:r w:rsidRPr="00AB2D67">
        <w:rPr>
          <w:lang w:val="ru-RU"/>
        </w:rPr>
        <w:t xml:space="preserve">- </w:t>
      </w:r>
      <w:r w:rsidR="00AB2D67" w:rsidRPr="003E6B68">
        <w:rPr>
          <w:lang w:val="ru-RU"/>
        </w:rPr>
        <w:t>Приглашение команды с разными правами (кто-то только смотрит, кто-то редактирует)</w:t>
      </w:r>
      <w:r w:rsidR="00AB2D67" w:rsidRPr="00AB2D67">
        <w:rPr>
          <w:lang w:val="ru-RU"/>
        </w:rPr>
        <w:t>;</w:t>
      </w:r>
    </w:p>
    <w:p w14:paraId="45D01F24" w14:textId="214F706E" w:rsidR="00BC5BB9" w:rsidRPr="00006CBA" w:rsidRDefault="003E6B68" w:rsidP="00006CBA">
      <w:pPr>
        <w:pStyle w:val="affc"/>
        <w:rPr>
          <w:lang w:val="ru-RU"/>
        </w:rPr>
      </w:pPr>
      <w:r w:rsidRPr="003E6B68">
        <w:rPr>
          <w:lang w:val="ru-RU"/>
        </w:rPr>
        <w:t xml:space="preserve">- </w:t>
      </w:r>
      <w:r w:rsidR="00AB2D67" w:rsidRPr="003E6B68">
        <w:rPr>
          <w:lang w:val="ru-RU"/>
        </w:rPr>
        <w:t>Подключение маркетплейсов через API-ключи</w:t>
      </w:r>
      <w:r w:rsidR="00AB2D67" w:rsidRPr="00AB2D67">
        <w:rPr>
          <w:lang w:val="ru-RU"/>
        </w:rPr>
        <w:t>.</w:t>
      </w:r>
    </w:p>
    <w:p w14:paraId="42A83F51" w14:textId="6F035FBC" w:rsidR="00275BF9" w:rsidRPr="00A109F4" w:rsidRDefault="000B3708" w:rsidP="00275BF9">
      <w:pPr>
        <w:pStyle w:val="2"/>
      </w:pPr>
      <w:r>
        <w:t>Работа с данными</w:t>
      </w:r>
    </w:p>
    <w:p w14:paraId="5F510151" w14:textId="77777777" w:rsidR="00093610" w:rsidRPr="00093610" w:rsidRDefault="00093610" w:rsidP="00093610">
      <w:pPr>
        <w:spacing w:line="360" w:lineRule="auto"/>
        <w:ind w:firstLine="709"/>
      </w:pPr>
      <w:r>
        <w:t>Возможности</w:t>
      </w:r>
      <w:r w:rsidRPr="00093610">
        <w:t>:</w:t>
      </w:r>
    </w:p>
    <w:p w14:paraId="104E437E" w14:textId="20304409" w:rsidR="00093610" w:rsidRPr="003F1F34" w:rsidRDefault="00093610" w:rsidP="000B3708">
      <w:pPr>
        <w:pStyle w:val="affc"/>
        <w:rPr>
          <w:lang w:val="ru-RU"/>
        </w:rPr>
      </w:pPr>
      <w:r w:rsidRPr="003E6B68">
        <w:rPr>
          <w:lang w:val="ru-RU"/>
        </w:rPr>
        <w:t xml:space="preserve">- Сырые данные от маркетплейсов </w:t>
      </w:r>
      <w:r>
        <w:rPr>
          <w:lang w:val="ru-RU"/>
        </w:rPr>
        <w:t xml:space="preserve">собираются в </w:t>
      </w:r>
      <w:r>
        <w:t>Dataset</w:t>
      </w:r>
      <w:r w:rsidRPr="003E6B68">
        <w:rPr>
          <w:lang w:val="ru-RU"/>
        </w:rPr>
        <w:t xml:space="preserve"> (очищенный набор)</w:t>
      </w:r>
      <w:r w:rsidRPr="00AB2D67">
        <w:rPr>
          <w:lang w:val="ru-RU"/>
        </w:rPr>
        <w:t>;</w:t>
      </w:r>
    </w:p>
    <w:p w14:paraId="257FFAF0" w14:textId="1C8845EB" w:rsidR="00093610" w:rsidRPr="00093610" w:rsidRDefault="00093610" w:rsidP="00093610">
      <w:pPr>
        <w:pStyle w:val="affc"/>
        <w:rPr>
          <w:lang w:val="ru-RU"/>
        </w:rPr>
      </w:pPr>
      <w:r w:rsidRPr="00AB2D67">
        <w:rPr>
          <w:lang w:val="ru-RU"/>
        </w:rPr>
        <w:t xml:space="preserve">- </w:t>
      </w:r>
      <w:r w:rsidR="00047E58">
        <w:rPr>
          <w:lang w:val="ru-RU"/>
        </w:rPr>
        <w:t xml:space="preserve">В </w:t>
      </w:r>
      <w:r>
        <w:t>Dataset</w:t>
      </w:r>
      <w:r w:rsidRPr="003E6B68">
        <w:rPr>
          <w:lang w:val="ru-RU"/>
        </w:rPr>
        <w:t xml:space="preserve"> </w:t>
      </w:r>
      <w:r w:rsidR="00047E58">
        <w:rPr>
          <w:lang w:val="ru-RU"/>
        </w:rPr>
        <w:t xml:space="preserve">можно добавить </w:t>
      </w:r>
      <w:r w:rsidRPr="003E6B68">
        <w:rPr>
          <w:lang w:val="ru-RU"/>
        </w:rPr>
        <w:t>формулы</w:t>
      </w:r>
      <w:r w:rsidR="00047E58">
        <w:rPr>
          <w:lang w:val="ru-RU"/>
        </w:rPr>
        <w:t xml:space="preserve"> и получить </w:t>
      </w:r>
      <w:r>
        <w:t>Template</w:t>
      </w:r>
      <w:r w:rsidRPr="00093610">
        <w:rPr>
          <w:lang w:val="ru-RU"/>
        </w:rPr>
        <w:t xml:space="preserve"> </w:t>
      </w:r>
      <w:r w:rsidRPr="003E6B68">
        <w:rPr>
          <w:lang w:val="ru-RU"/>
        </w:rPr>
        <w:t>(шаблон отчёта</w:t>
      </w:r>
      <w:r w:rsidRPr="00093610">
        <w:rPr>
          <w:lang w:val="ru-RU"/>
        </w:rPr>
        <w:t xml:space="preserve"> </w:t>
      </w:r>
      <w:r>
        <w:rPr>
          <w:lang w:val="ru-RU"/>
        </w:rPr>
        <w:t>с вычисляемыми полями</w:t>
      </w:r>
      <w:r w:rsidRPr="003E6B68">
        <w:rPr>
          <w:lang w:val="ru-RU"/>
        </w:rPr>
        <w:t>)</w:t>
      </w:r>
      <w:r w:rsidRPr="00093610">
        <w:rPr>
          <w:lang w:val="ru-RU"/>
        </w:rPr>
        <w:t>;</w:t>
      </w:r>
    </w:p>
    <w:p w14:paraId="1F3E0C67" w14:textId="4A2CFA5B" w:rsidR="00275BF9" w:rsidRPr="003F1F34" w:rsidRDefault="00093610" w:rsidP="00644921">
      <w:pPr>
        <w:pStyle w:val="affc"/>
      </w:pPr>
      <w:r w:rsidRPr="003E6B68">
        <w:rPr>
          <w:lang w:val="ru-RU"/>
        </w:rPr>
        <w:t>- Несколько шаблонов</w:t>
      </w:r>
      <w:r w:rsidR="00047E58">
        <w:rPr>
          <w:lang w:val="ru-RU"/>
        </w:rPr>
        <w:t xml:space="preserve"> преобразуются в графики, из которых собирается</w:t>
      </w:r>
      <w:r>
        <w:rPr>
          <w:lang w:val="ru-RU"/>
        </w:rPr>
        <w:t xml:space="preserve"> </w:t>
      </w:r>
      <w:r>
        <w:t>Dashboard</w:t>
      </w:r>
      <w:r>
        <w:rPr>
          <w:lang w:val="ru-RU"/>
        </w:rPr>
        <w:t xml:space="preserve"> </w:t>
      </w:r>
      <w:r w:rsidRPr="003E6B68">
        <w:rPr>
          <w:lang w:val="ru-RU"/>
        </w:rPr>
        <w:t>(визуальная панель</w:t>
      </w:r>
      <w:r>
        <w:rPr>
          <w:lang w:val="ru-RU"/>
        </w:rPr>
        <w:t>, с блоками, в которых помещаются графики</w:t>
      </w:r>
      <w:r w:rsidRPr="003E6B68">
        <w:rPr>
          <w:lang w:val="ru-RU"/>
        </w:rPr>
        <w:t>)</w:t>
      </w:r>
      <w:r w:rsidRPr="00AB2D67">
        <w:rPr>
          <w:lang w:val="ru-RU"/>
        </w:rPr>
        <w:t>.</w:t>
      </w:r>
    </w:p>
    <w:p w14:paraId="2A6E911A" w14:textId="14215A0E" w:rsidR="00275BF9" w:rsidRPr="00A109F4" w:rsidRDefault="000B3708" w:rsidP="00275BF9">
      <w:pPr>
        <w:pStyle w:val="2"/>
      </w:pPr>
      <w:r>
        <w:t>Работа со списками объявлений</w:t>
      </w:r>
    </w:p>
    <w:p w14:paraId="65C7064D" w14:textId="77777777" w:rsidR="00093610" w:rsidRPr="00093610" w:rsidRDefault="00093610" w:rsidP="00093610">
      <w:pPr>
        <w:spacing w:line="360" w:lineRule="auto"/>
        <w:ind w:firstLine="709"/>
      </w:pPr>
      <w:r>
        <w:t>Возможности</w:t>
      </w:r>
      <w:r w:rsidRPr="00093610">
        <w:t>:</w:t>
      </w:r>
    </w:p>
    <w:p w14:paraId="68203F8E" w14:textId="21DC5E48" w:rsidR="00093610" w:rsidRPr="003F1F34" w:rsidRDefault="00093610" w:rsidP="000B3708">
      <w:pPr>
        <w:pStyle w:val="affc"/>
        <w:rPr>
          <w:lang w:val="ru-RU"/>
        </w:rPr>
      </w:pPr>
      <w:r w:rsidRPr="003E6B68">
        <w:rPr>
          <w:lang w:val="ru-RU"/>
        </w:rPr>
        <w:t xml:space="preserve">- </w:t>
      </w:r>
      <w:r w:rsidRPr="00093610">
        <w:rPr>
          <w:lang w:val="ru-RU"/>
        </w:rPr>
        <w:t xml:space="preserve">Загружаешь </w:t>
      </w:r>
      <w:r w:rsidR="000B3708" w:rsidRPr="00093610">
        <w:rPr>
          <w:lang w:val="ru-RU"/>
        </w:rPr>
        <w:t>шаблон с объявлениями,</w:t>
      </w:r>
      <w:r w:rsidRPr="00093610">
        <w:rPr>
          <w:lang w:val="ru-RU"/>
        </w:rPr>
        <w:t xml:space="preserve"> </w:t>
      </w:r>
      <w:r>
        <w:rPr>
          <w:lang w:val="ru-RU"/>
        </w:rPr>
        <w:t>и</w:t>
      </w:r>
      <w:r w:rsidRPr="00093610">
        <w:rPr>
          <w:lang w:val="ru-RU"/>
        </w:rPr>
        <w:t xml:space="preserve"> система публикует их в нужное время;</w:t>
      </w:r>
    </w:p>
    <w:p w14:paraId="3833191B" w14:textId="6B5E2F42" w:rsidR="00093610" w:rsidRPr="000B3708" w:rsidRDefault="00093610" w:rsidP="00093610">
      <w:pPr>
        <w:pStyle w:val="affc"/>
        <w:rPr>
          <w:lang w:val="ru-RU"/>
        </w:rPr>
      </w:pPr>
      <w:r w:rsidRPr="00AB2D67">
        <w:rPr>
          <w:lang w:val="ru-RU"/>
        </w:rPr>
        <w:t xml:space="preserve">- </w:t>
      </w:r>
      <w:r w:rsidR="000B3708">
        <w:rPr>
          <w:lang w:val="ru-RU"/>
        </w:rPr>
        <w:t>Пример стратегии</w:t>
      </w:r>
      <w:r w:rsidR="000B3708" w:rsidRPr="000B3708">
        <w:rPr>
          <w:lang w:val="ru-RU"/>
        </w:rPr>
        <w:t xml:space="preserve">: </w:t>
      </w:r>
      <w:r w:rsidR="000B3708">
        <w:rPr>
          <w:lang w:val="ru-RU"/>
        </w:rPr>
        <w:t>о</w:t>
      </w:r>
      <w:r w:rsidRPr="00093610">
        <w:rPr>
          <w:lang w:val="ru-RU"/>
        </w:rPr>
        <w:t>бъявление «устарело»</w:t>
      </w:r>
      <w:r>
        <w:rPr>
          <w:lang w:val="ru-RU"/>
        </w:rPr>
        <w:t xml:space="preserve"> и</w:t>
      </w:r>
      <w:r w:rsidRPr="00093610">
        <w:rPr>
          <w:lang w:val="ru-RU"/>
        </w:rPr>
        <w:t xml:space="preserve"> автоматически уходит в архив</w:t>
      </w:r>
      <w:r>
        <w:rPr>
          <w:lang w:val="ru-RU"/>
        </w:rPr>
        <w:t xml:space="preserve"> маркетплейса, а </w:t>
      </w:r>
      <w:r w:rsidR="000B3708">
        <w:rPr>
          <w:lang w:val="ru-RU"/>
        </w:rPr>
        <w:t>наша система автоматически публикует это объявление снова</w:t>
      </w:r>
      <w:r w:rsidR="000B3708" w:rsidRPr="000B3708">
        <w:rPr>
          <w:lang w:val="ru-RU"/>
        </w:rPr>
        <w:t>;</w:t>
      </w:r>
    </w:p>
    <w:p w14:paraId="0D6BC5CB" w14:textId="693AEF5F" w:rsidR="000B3708" w:rsidRPr="00A109F4" w:rsidRDefault="000B3708" w:rsidP="000B3708">
      <w:pPr>
        <w:pStyle w:val="2"/>
      </w:pPr>
      <w:r>
        <w:t>Магазин виртуальных продуктов</w:t>
      </w:r>
    </w:p>
    <w:p w14:paraId="69AE381C" w14:textId="77777777" w:rsidR="000B3708" w:rsidRPr="00093610" w:rsidRDefault="000B3708" w:rsidP="000B3708">
      <w:pPr>
        <w:spacing w:line="360" w:lineRule="auto"/>
        <w:ind w:firstLine="709"/>
      </w:pPr>
      <w:r>
        <w:t>Возможности</w:t>
      </w:r>
      <w:r w:rsidRPr="00093610">
        <w:t>:</w:t>
      </w:r>
    </w:p>
    <w:p w14:paraId="5BAB8102" w14:textId="173E0606" w:rsidR="000B3708" w:rsidRPr="000B3708" w:rsidRDefault="000B3708" w:rsidP="000B3708">
      <w:pPr>
        <w:pStyle w:val="affc"/>
        <w:rPr>
          <w:lang w:val="ru-RU"/>
        </w:rPr>
      </w:pPr>
      <w:r w:rsidRPr="003E6B68">
        <w:rPr>
          <w:lang w:val="ru-RU"/>
        </w:rPr>
        <w:t xml:space="preserve">- </w:t>
      </w:r>
      <w:r w:rsidRPr="000B3708">
        <w:rPr>
          <w:lang w:val="ru-RU"/>
        </w:rPr>
        <w:t>Пользователь создаёт дашборд или стратегию автозагрузки;</w:t>
      </w:r>
    </w:p>
    <w:p w14:paraId="5D8106B6" w14:textId="10FFF2F7" w:rsidR="000B3708" w:rsidRPr="000B3708" w:rsidRDefault="000B3708" w:rsidP="000B3708">
      <w:pPr>
        <w:pStyle w:val="affc"/>
        <w:rPr>
          <w:lang w:val="ru-RU"/>
        </w:rPr>
      </w:pPr>
      <w:r w:rsidRPr="00AB2D67">
        <w:rPr>
          <w:lang w:val="ru-RU"/>
        </w:rPr>
        <w:t xml:space="preserve">- </w:t>
      </w:r>
      <w:r w:rsidRPr="000B3708">
        <w:rPr>
          <w:lang w:val="ru-RU"/>
        </w:rPr>
        <w:t>Отправляет на модерацию, модератор проверяет, продукт появляется в каталоге;</w:t>
      </w:r>
    </w:p>
    <w:p w14:paraId="306E4E3A" w14:textId="2747B748" w:rsidR="00216C4F" w:rsidRPr="00006CBA" w:rsidRDefault="000B3708" w:rsidP="00006CBA">
      <w:pPr>
        <w:pStyle w:val="affc"/>
        <w:rPr>
          <w:lang w:val="ru-RU"/>
        </w:rPr>
      </w:pPr>
      <w:r w:rsidRPr="003E6B68">
        <w:rPr>
          <w:lang w:val="ru-RU"/>
        </w:rPr>
        <w:t xml:space="preserve">- </w:t>
      </w:r>
      <w:r w:rsidRPr="000B3708">
        <w:rPr>
          <w:lang w:val="ru-RU"/>
        </w:rPr>
        <w:t>Другие пользователи могут купить и использовать</w:t>
      </w:r>
      <w:r w:rsidRPr="00AB2D67">
        <w:rPr>
          <w:lang w:val="ru-RU"/>
        </w:rPr>
        <w:t>.</w:t>
      </w:r>
    </w:p>
    <w:p w14:paraId="65EF4961" w14:textId="50B1CFD0" w:rsidR="00216C4F" w:rsidRPr="00A109F4" w:rsidRDefault="008C3542" w:rsidP="00216C4F">
      <w:pPr>
        <w:pStyle w:val="2"/>
      </w:pPr>
      <w:r>
        <w:lastRenderedPageBreak/>
        <w:t>Тарифы</w:t>
      </w:r>
    </w:p>
    <w:p w14:paraId="688F1D6C" w14:textId="054F1CC0" w:rsidR="00275BF9" w:rsidRPr="000B3708" w:rsidRDefault="008C3542" w:rsidP="00006CBA">
      <w:pPr>
        <w:pStyle w:val="affc"/>
        <w:rPr>
          <w:lang w:val="ru-RU"/>
        </w:rPr>
      </w:pPr>
      <w:r>
        <w:rPr>
          <w:lang w:val="ru-RU"/>
        </w:rPr>
        <w:t>Есть базовый (</w:t>
      </w:r>
      <w:r>
        <w:t>free</w:t>
      </w:r>
      <w:r>
        <w:rPr>
          <w:lang w:val="ru-RU"/>
        </w:rPr>
        <w:t>) тариф и платные для более требовательных пользователей.</w:t>
      </w:r>
    </w:p>
    <w:p w14:paraId="5568A1E2" w14:textId="669C332D" w:rsidR="00275BF9" w:rsidRDefault="008C3542" w:rsidP="00275BF9">
      <w:pPr>
        <w:pStyle w:val="1"/>
      </w:pPr>
      <w:r>
        <w:rPr>
          <w:lang w:val="en-US"/>
        </w:rPr>
        <w:t>Use cases</w:t>
      </w:r>
    </w:p>
    <w:p w14:paraId="2A17394A" w14:textId="1B1BC502" w:rsidR="00275BF9" w:rsidRDefault="008C3542" w:rsidP="00275BF9">
      <w:pPr>
        <w:pStyle w:val="2"/>
      </w:pPr>
      <w:bookmarkStart w:id="2" w:name="работа-с-данными-бд"/>
      <w:r>
        <w:t>Акторы</w:t>
      </w:r>
    </w:p>
    <w:p w14:paraId="34E608C2" w14:textId="78A2618D" w:rsidR="00275BF9" w:rsidRPr="0076523F" w:rsidRDefault="008C3542" w:rsidP="00262C12">
      <w:pPr>
        <w:pStyle w:val="affc"/>
        <w:rPr>
          <w:lang w:val="ru-RU"/>
        </w:rPr>
      </w:pPr>
      <w:r>
        <w:rPr>
          <w:lang w:val="ru-RU"/>
        </w:rPr>
        <w:t>Среди сотрудников имеются п</w:t>
      </w:r>
      <w:r w:rsidRPr="008C3542">
        <w:rPr>
          <w:lang w:val="ru-RU"/>
        </w:rPr>
        <w:t>ользователь</w:t>
      </w:r>
      <w:r>
        <w:rPr>
          <w:lang w:val="ru-RU"/>
        </w:rPr>
        <w:t xml:space="preserve"> (только р</w:t>
      </w:r>
      <w:r w:rsidRPr="008C3542">
        <w:rPr>
          <w:lang w:val="ru-RU"/>
        </w:rPr>
        <w:t>егистрируется</w:t>
      </w:r>
      <w:r>
        <w:rPr>
          <w:lang w:val="ru-RU"/>
        </w:rPr>
        <w:t xml:space="preserve"> и</w:t>
      </w:r>
      <w:r w:rsidRPr="008C3542">
        <w:rPr>
          <w:lang w:val="ru-RU"/>
        </w:rPr>
        <w:t xml:space="preserve"> входит в систему</w:t>
      </w:r>
      <w:r>
        <w:rPr>
          <w:lang w:val="ru-RU"/>
        </w:rPr>
        <w:t>)</w:t>
      </w:r>
      <w:r w:rsidR="00275BF9" w:rsidRPr="008C3542">
        <w:rPr>
          <w:lang w:val="ru-RU"/>
        </w:rPr>
        <w:t>.</w:t>
      </w:r>
      <w:bookmarkEnd w:id="2"/>
      <w:r>
        <w:rPr>
          <w:lang w:val="ru-RU"/>
        </w:rPr>
        <w:t xml:space="preserve"> </w:t>
      </w:r>
      <w:r w:rsidRPr="008C3542">
        <w:rPr>
          <w:lang w:val="ru-RU"/>
        </w:rPr>
        <w:t>Продавец</w:t>
      </w:r>
      <w:r>
        <w:rPr>
          <w:lang w:val="ru-RU"/>
        </w:rPr>
        <w:t>, который создает офис, организацию и имеет полным доступ к имеющемуся функционалу. Модератор – следит за соответствием товара правилам платформы.</w:t>
      </w:r>
    </w:p>
    <w:p w14:paraId="77EAB811" w14:textId="50F27BDD" w:rsidR="00275BF9" w:rsidRDefault="008C3542" w:rsidP="00275BF9">
      <w:pPr>
        <w:pStyle w:val="2"/>
      </w:pPr>
      <w:bookmarkStart w:id="3" w:name="географическая-карта"/>
      <w:r>
        <w:t>Диаграмма</w:t>
      </w:r>
    </w:p>
    <w:p w14:paraId="7EECE3DE" w14:textId="43E9AE4F" w:rsidR="00BC4A95" w:rsidRPr="00BC4A95" w:rsidRDefault="00BC4A95" w:rsidP="00BC4A95">
      <w:pPr>
        <w:ind w:left="708"/>
      </w:pPr>
      <w:r>
        <w:t>Диаграмма прецедентов для проекта представлена на рисунке 1.</w:t>
      </w:r>
    </w:p>
    <w:bookmarkEnd w:id="3"/>
    <w:p w14:paraId="50E3DFBC" w14:textId="08EE14CF" w:rsidR="00BC4A95" w:rsidRPr="00002283" w:rsidRDefault="00002283" w:rsidP="00B975DE">
      <w:pPr>
        <w:pStyle w:val="aff1"/>
        <w:ind w:right="-143"/>
        <w:jc w:val="center"/>
        <w:rPr>
          <w:lang w:val="en-US"/>
        </w:rPr>
      </w:pPr>
      <w:r w:rsidRPr="00002283">
        <w:rPr>
          <w:lang w:val="en-US"/>
        </w:rPr>
        <w:lastRenderedPageBreak/>
        <w:drawing>
          <wp:inline distT="0" distB="0" distL="0" distR="0" wp14:anchorId="30A0F389" wp14:editId="45CF0A94">
            <wp:extent cx="6120130" cy="5257800"/>
            <wp:effectExtent l="0" t="0" r="0" b="0"/>
            <wp:docPr id="103622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7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1400" w14:textId="5A117AC7" w:rsidR="00BC4A95" w:rsidRPr="00002283" w:rsidRDefault="00BC4A95" w:rsidP="00BC4A95">
      <w:pPr>
        <w:pStyle w:val="aff1"/>
        <w:jc w:val="center"/>
        <w:rPr>
          <w:sz w:val="28"/>
          <w:szCs w:val="28"/>
          <w:lang w:val="en-US"/>
        </w:rPr>
      </w:pPr>
      <w:r w:rsidRPr="00BC4A95">
        <w:rPr>
          <w:sz w:val="28"/>
          <w:szCs w:val="28"/>
        </w:rPr>
        <w:t>Рисунок</w:t>
      </w:r>
      <w:r w:rsidRPr="00002283">
        <w:rPr>
          <w:sz w:val="28"/>
          <w:szCs w:val="28"/>
          <w:lang w:val="en-US"/>
        </w:rPr>
        <w:t xml:space="preserve"> 1 – </w:t>
      </w:r>
      <w:r w:rsidRPr="00BC4A95">
        <w:rPr>
          <w:sz w:val="28"/>
          <w:szCs w:val="28"/>
          <w:lang w:val="en-US"/>
        </w:rPr>
        <w:t>Use</w:t>
      </w:r>
      <w:r w:rsidRPr="00002283">
        <w:rPr>
          <w:sz w:val="28"/>
          <w:szCs w:val="28"/>
          <w:lang w:val="en-US"/>
        </w:rPr>
        <w:t>-</w:t>
      </w:r>
      <w:r w:rsidRPr="00BC4A95">
        <w:rPr>
          <w:sz w:val="28"/>
          <w:szCs w:val="28"/>
          <w:lang w:val="en-US"/>
        </w:rPr>
        <w:t>case</w:t>
      </w:r>
      <w:r w:rsidRPr="00002283">
        <w:rPr>
          <w:sz w:val="28"/>
          <w:szCs w:val="28"/>
          <w:lang w:val="en-US"/>
        </w:rPr>
        <w:t xml:space="preserve"> </w:t>
      </w:r>
      <w:r w:rsidRPr="00BC4A95">
        <w:rPr>
          <w:sz w:val="28"/>
          <w:szCs w:val="28"/>
        </w:rPr>
        <w:t>диаграмма</w:t>
      </w:r>
      <w:r w:rsidR="00002283" w:rsidRPr="00002283">
        <w:rPr>
          <w:sz w:val="28"/>
          <w:szCs w:val="28"/>
          <w:lang w:val="en-US"/>
        </w:rPr>
        <w:t xml:space="preserve"> </w:t>
      </w:r>
      <w:r w:rsidR="00002283">
        <w:rPr>
          <w:sz w:val="28"/>
          <w:szCs w:val="28"/>
        </w:rPr>
        <w:t>системы</w:t>
      </w:r>
      <w:r w:rsidR="00002283" w:rsidRPr="00002283">
        <w:rPr>
          <w:sz w:val="28"/>
          <w:szCs w:val="28"/>
          <w:lang w:val="en-US"/>
        </w:rPr>
        <w:t xml:space="preserve"> </w:t>
      </w:r>
      <w:r w:rsidR="00002283">
        <w:rPr>
          <w:sz w:val="28"/>
          <w:szCs w:val="28"/>
          <w:lang w:val="en-US"/>
        </w:rPr>
        <w:t>MarketPulse</w:t>
      </w:r>
    </w:p>
    <w:p w14:paraId="3CE93618" w14:textId="2B2E62CA" w:rsidR="00275BF9" w:rsidRDefault="00275BF9" w:rsidP="00275BF9">
      <w:pPr>
        <w:pStyle w:val="1"/>
      </w:pPr>
      <w:r>
        <w:t>З</w:t>
      </w:r>
      <w:r w:rsidR="00A53CA7">
        <w:t>аключение</w:t>
      </w:r>
    </w:p>
    <w:p w14:paraId="4F19F669" w14:textId="502381E2" w:rsidR="00C432BA" w:rsidRPr="00262C12" w:rsidRDefault="00BC4A95" w:rsidP="00262C12">
      <w:pPr>
        <w:pStyle w:val="FirstParagraph"/>
        <w:rPr>
          <w:lang w:val="ru-RU"/>
        </w:rPr>
      </w:pPr>
      <w:r>
        <w:rPr>
          <w:lang w:val="ru-RU"/>
        </w:rPr>
        <w:t>Таким образом, мы успешно выбрали тему для нашего проекта, его название и задачи, которые он выполняет, построили диаграмму вариантов использования.</w:t>
      </w:r>
    </w:p>
    <w:sectPr w:rsidR="00C432BA" w:rsidRPr="00262C12" w:rsidSect="00944C96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ACCBA" w14:textId="77777777" w:rsidR="00F97CBA" w:rsidRDefault="00F97CBA" w:rsidP="00552A03">
      <w:r>
        <w:separator/>
      </w:r>
    </w:p>
    <w:p w14:paraId="754CB6FC" w14:textId="77777777" w:rsidR="00F97CBA" w:rsidRDefault="00F97CBA"/>
  </w:endnote>
  <w:endnote w:type="continuationSeparator" w:id="0">
    <w:p w14:paraId="0B61B1B6" w14:textId="77777777" w:rsidR="00F97CBA" w:rsidRDefault="00F97CBA" w:rsidP="00552A03">
      <w:r>
        <w:continuationSeparator/>
      </w:r>
    </w:p>
    <w:p w14:paraId="3DEB3C54" w14:textId="77777777" w:rsidR="00F97CBA" w:rsidRDefault="00F97C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681960"/>
      <w:docPartObj>
        <w:docPartGallery w:val="Page Numbers (Bottom of Page)"/>
        <w:docPartUnique/>
      </w:docPartObj>
    </w:sdtPr>
    <w:sdtContent>
      <w:p w14:paraId="4AE96DB2" w14:textId="74E402B8" w:rsidR="004D1115" w:rsidRDefault="004D1115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4A7205" w14:textId="77777777" w:rsidR="004B56C5" w:rsidRDefault="004B56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371FE" w14:textId="77777777" w:rsidR="00F97CBA" w:rsidRDefault="00F97CBA" w:rsidP="00552A03">
      <w:r>
        <w:separator/>
      </w:r>
    </w:p>
    <w:p w14:paraId="0668F59E" w14:textId="77777777" w:rsidR="00F97CBA" w:rsidRDefault="00F97CBA"/>
  </w:footnote>
  <w:footnote w:type="continuationSeparator" w:id="0">
    <w:p w14:paraId="2ED1B5D5" w14:textId="77777777" w:rsidR="00F97CBA" w:rsidRDefault="00F97CBA" w:rsidP="00552A03">
      <w:r>
        <w:continuationSeparator/>
      </w:r>
    </w:p>
    <w:p w14:paraId="3E39731D" w14:textId="77777777" w:rsidR="00F97CBA" w:rsidRDefault="00F97CB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D0EF77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194C27"/>
    <w:multiLevelType w:val="multilevel"/>
    <w:tmpl w:val="7AB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8610D"/>
    <w:multiLevelType w:val="multilevel"/>
    <w:tmpl w:val="48B8390A"/>
    <w:styleLink w:val="a0"/>
    <w:lvl w:ilvl="0">
      <w:start w:val="1"/>
      <w:numFmt w:val="decimal"/>
      <w:suff w:val="space"/>
      <w:lvlText w:val="%1"/>
      <w:lvlJc w:val="left"/>
      <w:pPr>
        <w:ind w:left="936" w:hanging="227"/>
      </w:pPr>
      <w:rPr>
        <w:rFonts w:asciiTheme="minorHAnsi" w:hAnsiTheme="minorHAnsi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110F2B"/>
    <w:multiLevelType w:val="multilevel"/>
    <w:tmpl w:val="2794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07DD8"/>
    <w:multiLevelType w:val="multilevel"/>
    <w:tmpl w:val="412E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FD27F4"/>
    <w:multiLevelType w:val="hybridMultilevel"/>
    <w:tmpl w:val="2D14D3C8"/>
    <w:lvl w:ilvl="0" w:tplc="71E6DCE6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0BD311A"/>
    <w:multiLevelType w:val="hybridMultilevel"/>
    <w:tmpl w:val="48B8390A"/>
    <w:lvl w:ilvl="0" w:tplc="831658C8">
      <w:start w:val="1"/>
      <w:numFmt w:val="decimal"/>
      <w:pStyle w:val="a1"/>
      <w:suff w:val="space"/>
      <w:lvlText w:val="%1"/>
      <w:lvlJc w:val="left"/>
      <w:pPr>
        <w:ind w:left="936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F022C50"/>
    <w:multiLevelType w:val="multilevel"/>
    <w:tmpl w:val="75E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95785D"/>
    <w:multiLevelType w:val="multilevel"/>
    <w:tmpl w:val="95CE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DA79BC"/>
    <w:multiLevelType w:val="hybridMultilevel"/>
    <w:tmpl w:val="AA3C6D38"/>
    <w:lvl w:ilvl="0" w:tplc="FC085678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20C3845"/>
    <w:multiLevelType w:val="hybridMultilevel"/>
    <w:tmpl w:val="6B6A5428"/>
    <w:lvl w:ilvl="0" w:tplc="AE52285A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2B91DD6"/>
    <w:multiLevelType w:val="hybridMultilevel"/>
    <w:tmpl w:val="5A481702"/>
    <w:lvl w:ilvl="0" w:tplc="053AE94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E9523CA"/>
    <w:multiLevelType w:val="multilevel"/>
    <w:tmpl w:val="6D7C8858"/>
    <w:lvl w:ilvl="0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asciiTheme="minorHAnsi" w:hAnsiTheme="minorHAnsi" w:hint="default"/>
        <w:sz w:val="28"/>
      </w:rPr>
    </w:lvl>
    <w:lvl w:ilvl="1">
      <w:start w:val="1"/>
      <w:numFmt w:val="lowerLetter"/>
      <w:suff w:val="spac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3" w15:restartNumberingAfterBreak="0">
    <w:nsid w:val="77762ADD"/>
    <w:multiLevelType w:val="hybridMultilevel"/>
    <w:tmpl w:val="14C89AA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1889672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370758"/>
    <w:multiLevelType w:val="multilevel"/>
    <w:tmpl w:val="B77EECA6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num w:numId="1" w16cid:durableId="1693459548">
    <w:abstractNumId w:val="6"/>
  </w:num>
  <w:num w:numId="2" w16cid:durableId="1648824150">
    <w:abstractNumId w:val="0"/>
  </w:num>
  <w:num w:numId="3" w16cid:durableId="656306490">
    <w:abstractNumId w:val="2"/>
  </w:num>
  <w:num w:numId="4" w16cid:durableId="305858085">
    <w:abstractNumId w:val="14"/>
  </w:num>
  <w:num w:numId="5" w16cid:durableId="95753717">
    <w:abstractNumId w:val="12"/>
  </w:num>
  <w:num w:numId="6" w16cid:durableId="7312709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243541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369846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07827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29089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389337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04880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762910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709436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73629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99887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61181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018996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918813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07052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37848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362667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19262291">
    <w:abstractNumId w:val="3"/>
  </w:num>
  <w:num w:numId="24" w16cid:durableId="13418100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05101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921024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926242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499148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56255083">
    <w:abstractNumId w:val="1"/>
  </w:num>
  <w:num w:numId="30" w16cid:durableId="479229918">
    <w:abstractNumId w:val="4"/>
  </w:num>
  <w:num w:numId="31" w16cid:durableId="1583178586">
    <w:abstractNumId w:val="8"/>
  </w:num>
  <w:num w:numId="32" w16cid:durableId="553009183">
    <w:abstractNumId w:val="7"/>
  </w:num>
  <w:num w:numId="33" w16cid:durableId="2004309013">
    <w:abstractNumId w:val="11"/>
  </w:num>
  <w:num w:numId="34" w16cid:durableId="621888766">
    <w:abstractNumId w:val="13"/>
  </w:num>
  <w:num w:numId="35" w16cid:durableId="1897160014">
    <w:abstractNumId w:val="9"/>
  </w:num>
  <w:num w:numId="36" w16cid:durableId="1749036590">
    <w:abstractNumId w:val="5"/>
  </w:num>
  <w:num w:numId="37" w16cid:durableId="85806764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47"/>
    <w:rsid w:val="00000679"/>
    <w:rsid w:val="0000085A"/>
    <w:rsid w:val="0000090B"/>
    <w:rsid w:val="00000BD6"/>
    <w:rsid w:val="00000CDC"/>
    <w:rsid w:val="00000EBB"/>
    <w:rsid w:val="00001330"/>
    <w:rsid w:val="00001552"/>
    <w:rsid w:val="00001BA3"/>
    <w:rsid w:val="000021F2"/>
    <w:rsid w:val="00002283"/>
    <w:rsid w:val="0000239A"/>
    <w:rsid w:val="00002469"/>
    <w:rsid w:val="00002590"/>
    <w:rsid w:val="0000265E"/>
    <w:rsid w:val="00003454"/>
    <w:rsid w:val="000034BA"/>
    <w:rsid w:val="00003703"/>
    <w:rsid w:val="0000382B"/>
    <w:rsid w:val="00003879"/>
    <w:rsid w:val="00003B6D"/>
    <w:rsid w:val="00003DE2"/>
    <w:rsid w:val="00003E2E"/>
    <w:rsid w:val="00003E89"/>
    <w:rsid w:val="0000477F"/>
    <w:rsid w:val="00004885"/>
    <w:rsid w:val="000049CA"/>
    <w:rsid w:val="00004F07"/>
    <w:rsid w:val="000055EA"/>
    <w:rsid w:val="000056D7"/>
    <w:rsid w:val="00005D18"/>
    <w:rsid w:val="00005E15"/>
    <w:rsid w:val="00005F95"/>
    <w:rsid w:val="000062DE"/>
    <w:rsid w:val="00006856"/>
    <w:rsid w:val="00006CBA"/>
    <w:rsid w:val="000071B0"/>
    <w:rsid w:val="000074A4"/>
    <w:rsid w:val="00007950"/>
    <w:rsid w:val="000079CF"/>
    <w:rsid w:val="00007B8D"/>
    <w:rsid w:val="00007E0D"/>
    <w:rsid w:val="0001086E"/>
    <w:rsid w:val="000108B3"/>
    <w:rsid w:val="00010CEF"/>
    <w:rsid w:val="00010E7C"/>
    <w:rsid w:val="00010FC7"/>
    <w:rsid w:val="00011348"/>
    <w:rsid w:val="00011518"/>
    <w:rsid w:val="0001152B"/>
    <w:rsid w:val="0001185D"/>
    <w:rsid w:val="0001185E"/>
    <w:rsid w:val="00011900"/>
    <w:rsid w:val="00011B1F"/>
    <w:rsid w:val="00011C9D"/>
    <w:rsid w:val="00011DC2"/>
    <w:rsid w:val="00011DF3"/>
    <w:rsid w:val="00011E0A"/>
    <w:rsid w:val="00011EAC"/>
    <w:rsid w:val="00012395"/>
    <w:rsid w:val="000123B7"/>
    <w:rsid w:val="000131EC"/>
    <w:rsid w:val="000136F5"/>
    <w:rsid w:val="00013864"/>
    <w:rsid w:val="00013A2A"/>
    <w:rsid w:val="00014450"/>
    <w:rsid w:val="00015459"/>
    <w:rsid w:val="0001547C"/>
    <w:rsid w:val="000154B6"/>
    <w:rsid w:val="00015A4D"/>
    <w:rsid w:val="00015AB4"/>
    <w:rsid w:val="00015C7F"/>
    <w:rsid w:val="00015D9E"/>
    <w:rsid w:val="00015E97"/>
    <w:rsid w:val="00015F63"/>
    <w:rsid w:val="00015FFC"/>
    <w:rsid w:val="00016201"/>
    <w:rsid w:val="000164B7"/>
    <w:rsid w:val="000166A9"/>
    <w:rsid w:val="0001689D"/>
    <w:rsid w:val="00016996"/>
    <w:rsid w:val="00016C76"/>
    <w:rsid w:val="00016F29"/>
    <w:rsid w:val="00016FEC"/>
    <w:rsid w:val="000174F5"/>
    <w:rsid w:val="00017505"/>
    <w:rsid w:val="00017A96"/>
    <w:rsid w:val="00017AAA"/>
    <w:rsid w:val="00017D5B"/>
    <w:rsid w:val="0002015A"/>
    <w:rsid w:val="000207FC"/>
    <w:rsid w:val="00020BC8"/>
    <w:rsid w:val="00020D92"/>
    <w:rsid w:val="00020DB4"/>
    <w:rsid w:val="00020F63"/>
    <w:rsid w:val="0002102A"/>
    <w:rsid w:val="00021032"/>
    <w:rsid w:val="00021104"/>
    <w:rsid w:val="00021532"/>
    <w:rsid w:val="00021559"/>
    <w:rsid w:val="000216D3"/>
    <w:rsid w:val="0002179C"/>
    <w:rsid w:val="00021C45"/>
    <w:rsid w:val="00021F26"/>
    <w:rsid w:val="00022000"/>
    <w:rsid w:val="00022174"/>
    <w:rsid w:val="00022262"/>
    <w:rsid w:val="0002235F"/>
    <w:rsid w:val="00022369"/>
    <w:rsid w:val="00022BA5"/>
    <w:rsid w:val="00022D55"/>
    <w:rsid w:val="00022E7D"/>
    <w:rsid w:val="0002348D"/>
    <w:rsid w:val="000235D2"/>
    <w:rsid w:val="000236E1"/>
    <w:rsid w:val="00023803"/>
    <w:rsid w:val="0002393E"/>
    <w:rsid w:val="0002468D"/>
    <w:rsid w:val="000249F8"/>
    <w:rsid w:val="00024AE0"/>
    <w:rsid w:val="00024F72"/>
    <w:rsid w:val="00025138"/>
    <w:rsid w:val="00025332"/>
    <w:rsid w:val="00025639"/>
    <w:rsid w:val="00025655"/>
    <w:rsid w:val="000256FA"/>
    <w:rsid w:val="00025734"/>
    <w:rsid w:val="000257F7"/>
    <w:rsid w:val="0002584B"/>
    <w:rsid w:val="00025C52"/>
    <w:rsid w:val="00026024"/>
    <w:rsid w:val="00026513"/>
    <w:rsid w:val="00026701"/>
    <w:rsid w:val="000267B8"/>
    <w:rsid w:val="000268C7"/>
    <w:rsid w:val="000268DB"/>
    <w:rsid w:val="00026B87"/>
    <w:rsid w:val="00026CBD"/>
    <w:rsid w:val="0002709E"/>
    <w:rsid w:val="00027D4D"/>
    <w:rsid w:val="00027E4F"/>
    <w:rsid w:val="00027F2C"/>
    <w:rsid w:val="0003008B"/>
    <w:rsid w:val="0003015E"/>
    <w:rsid w:val="00030303"/>
    <w:rsid w:val="00030384"/>
    <w:rsid w:val="00030450"/>
    <w:rsid w:val="0003045A"/>
    <w:rsid w:val="0003075D"/>
    <w:rsid w:val="00030BDC"/>
    <w:rsid w:val="00030C26"/>
    <w:rsid w:val="000311C9"/>
    <w:rsid w:val="00031281"/>
    <w:rsid w:val="00031617"/>
    <w:rsid w:val="000317C3"/>
    <w:rsid w:val="00031940"/>
    <w:rsid w:val="00031B80"/>
    <w:rsid w:val="00031F67"/>
    <w:rsid w:val="0003214C"/>
    <w:rsid w:val="00032254"/>
    <w:rsid w:val="0003232B"/>
    <w:rsid w:val="0003242C"/>
    <w:rsid w:val="00032845"/>
    <w:rsid w:val="00032B6E"/>
    <w:rsid w:val="00032EC7"/>
    <w:rsid w:val="0003384E"/>
    <w:rsid w:val="000343EE"/>
    <w:rsid w:val="000348FC"/>
    <w:rsid w:val="00034AAE"/>
    <w:rsid w:val="00034C4B"/>
    <w:rsid w:val="00034F3D"/>
    <w:rsid w:val="00035050"/>
    <w:rsid w:val="00035149"/>
    <w:rsid w:val="000355C6"/>
    <w:rsid w:val="00035725"/>
    <w:rsid w:val="00035794"/>
    <w:rsid w:val="0003608C"/>
    <w:rsid w:val="000361F1"/>
    <w:rsid w:val="0003638E"/>
    <w:rsid w:val="00036629"/>
    <w:rsid w:val="00036E48"/>
    <w:rsid w:val="00037186"/>
    <w:rsid w:val="000379EB"/>
    <w:rsid w:val="000400C3"/>
    <w:rsid w:val="00040260"/>
    <w:rsid w:val="0004045A"/>
    <w:rsid w:val="000406CC"/>
    <w:rsid w:val="00040776"/>
    <w:rsid w:val="000408CC"/>
    <w:rsid w:val="00040BEF"/>
    <w:rsid w:val="00040D55"/>
    <w:rsid w:val="00040DE0"/>
    <w:rsid w:val="00040DF4"/>
    <w:rsid w:val="00041BD4"/>
    <w:rsid w:val="00041D6A"/>
    <w:rsid w:val="0004210A"/>
    <w:rsid w:val="00042122"/>
    <w:rsid w:val="00042250"/>
    <w:rsid w:val="000423B1"/>
    <w:rsid w:val="000423CF"/>
    <w:rsid w:val="00042468"/>
    <w:rsid w:val="000424E5"/>
    <w:rsid w:val="00042657"/>
    <w:rsid w:val="000426DD"/>
    <w:rsid w:val="000427B4"/>
    <w:rsid w:val="0004285D"/>
    <w:rsid w:val="00042873"/>
    <w:rsid w:val="00042CB3"/>
    <w:rsid w:val="00042DC8"/>
    <w:rsid w:val="00042E76"/>
    <w:rsid w:val="00042F00"/>
    <w:rsid w:val="0004342E"/>
    <w:rsid w:val="00043585"/>
    <w:rsid w:val="0004392C"/>
    <w:rsid w:val="000439F6"/>
    <w:rsid w:val="00043A7F"/>
    <w:rsid w:val="00043AED"/>
    <w:rsid w:val="00044205"/>
    <w:rsid w:val="00044426"/>
    <w:rsid w:val="0004452F"/>
    <w:rsid w:val="00044B53"/>
    <w:rsid w:val="00044FD1"/>
    <w:rsid w:val="00044FE1"/>
    <w:rsid w:val="0004500D"/>
    <w:rsid w:val="000452EB"/>
    <w:rsid w:val="00045343"/>
    <w:rsid w:val="00045544"/>
    <w:rsid w:val="0004564D"/>
    <w:rsid w:val="000457CA"/>
    <w:rsid w:val="00045B45"/>
    <w:rsid w:val="00045FA3"/>
    <w:rsid w:val="000460EC"/>
    <w:rsid w:val="00046183"/>
    <w:rsid w:val="000461CA"/>
    <w:rsid w:val="00046EB7"/>
    <w:rsid w:val="00047622"/>
    <w:rsid w:val="0004792D"/>
    <w:rsid w:val="00047D12"/>
    <w:rsid w:val="00047D5E"/>
    <w:rsid w:val="00047E58"/>
    <w:rsid w:val="000505D6"/>
    <w:rsid w:val="0005072A"/>
    <w:rsid w:val="0005099C"/>
    <w:rsid w:val="00050DFC"/>
    <w:rsid w:val="00051022"/>
    <w:rsid w:val="00051062"/>
    <w:rsid w:val="0005149F"/>
    <w:rsid w:val="000517CB"/>
    <w:rsid w:val="000518E9"/>
    <w:rsid w:val="00051C12"/>
    <w:rsid w:val="00051FFD"/>
    <w:rsid w:val="0005214D"/>
    <w:rsid w:val="00052570"/>
    <w:rsid w:val="0005273B"/>
    <w:rsid w:val="00052B1B"/>
    <w:rsid w:val="00052EBF"/>
    <w:rsid w:val="00052EEB"/>
    <w:rsid w:val="00053109"/>
    <w:rsid w:val="00053232"/>
    <w:rsid w:val="00053646"/>
    <w:rsid w:val="00053746"/>
    <w:rsid w:val="00053DE5"/>
    <w:rsid w:val="00053DF5"/>
    <w:rsid w:val="00053E32"/>
    <w:rsid w:val="0005424F"/>
    <w:rsid w:val="00054856"/>
    <w:rsid w:val="00054D3E"/>
    <w:rsid w:val="00054E9A"/>
    <w:rsid w:val="000550A1"/>
    <w:rsid w:val="000551AA"/>
    <w:rsid w:val="000552D2"/>
    <w:rsid w:val="000553A8"/>
    <w:rsid w:val="00055973"/>
    <w:rsid w:val="00055BEF"/>
    <w:rsid w:val="0005604E"/>
    <w:rsid w:val="0005606B"/>
    <w:rsid w:val="00056E21"/>
    <w:rsid w:val="00056E6C"/>
    <w:rsid w:val="000574C3"/>
    <w:rsid w:val="0005762A"/>
    <w:rsid w:val="00057F8A"/>
    <w:rsid w:val="0006046A"/>
    <w:rsid w:val="000605D7"/>
    <w:rsid w:val="00060757"/>
    <w:rsid w:val="0006079D"/>
    <w:rsid w:val="00060A9B"/>
    <w:rsid w:val="00060DA4"/>
    <w:rsid w:val="0006122D"/>
    <w:rsid w:val="00061401"/>
    <w:rsid w:val="000614A9"/>
    <w:rsid w:val="000615E3"/>
    <w:rsid w:val="00061ADB"/>
    <w:rsid w:val="000620A5"/>
    <w:rsid w:val="00062105"/>
    <w:rsid w:val="000623A6"/>
    <w:rsid w:val="000624C2"/>
    <w:rsid w:val="0006254E"/>
    <w:rsid w:val="000625BA"/>
    <w:rsid w:val="000625BD"/>
    <w:rsid w:val="000626F6"/>
    <w:rsid w:val="00062C95"/>
    <w:rsid w:val="00062E5C"/>
    <w:rsid w:val="00062F21"/>
    <w:rsid w:val="00063CFF"/>
    <w:rsid w:val="00064050"/>
    <w:rsid w:val="00064497"/>
    <w:rsid w:val="00064F98"/>
    <w:rsid w:val="000654A7"/>
    <w:rsid w:val="00065535"/>
    <w:rsid w:val="00065725"/>
    <w:rsid w:val="000658FE"/>
    <w:rsid w:val="0006634B"/>
    <w:rsid w:val="000663FF"/>
    <w:rsid w:val="00066E70"/>
    <w:rsid w:val="00066F1C"/>
    <w:rsid w:val="00067126"/>
    <w:rsid w:val="00067828"/>
    <w:rsid w:val="00067864"/>
    <w:rsid w:val="00067982"/>
    <w:rsid w:val="00067D0A"/>
    <w:rsid w:val="00070123"/>
    <w:rsid w:val="0007013F"/>
    <w:rsid w:val="00070151"/>
    <w:rsid w:val="0007037D"/>
    <w:rsid w:val="0007048D"/>
    <w:rsid w:val="000705DF"/>
    <w:rsid w:val="00070D17"/>
    <w:rsid w:val="00070E96"/>
    <w:rsid w:val="00070F60"/>
    <w:rsid w:val="00071B44"/>
    <w:rsid w:val="00071B64"/>
    <w:rsid w:val="00071B7D"/>
    <w:rsid w:val="00071BD0"/>
    <w:rsid w:val="00071DCD"/>
    <w:rsid w:val="00071E12"/>
    <w:rsid w:val="00071EB7"/>
    <w:rsid w:val="000721AA"/>
    <w:rsid w:val="00072308"/>
    <w:rsid w:val="0007235C"/>
    <w:rsid w:val="0007241A"/>
    <w:rsid w:val="00072502"/>
    <w:rsid w:val="00072E49"/>
    <w:rsid w:val="00073436"/>
    <w:rsid w:val="00073617"/>
    <w:rsid w:val="00073646"/>
    <w:rsid w:val="000736FA"/>
    <w:rsid w:val="00073702"/>
    <w:rsid w:val="00073BC3"/>
    <w:rsid w:val="00074025"/>
    <w:rsid w:val="000741AB"/>
    <w:rsid w:val="000742EF"/>
    <w:rsid w:val="00074AB8"/>
    <w:rsid w:val="00074E94"/>
    <w:rsid w:val="00074F49"/>
    <w:rsid w:val="000754EE"/>
    <w:rsid w:val="0007572F"/>
    <w:rsid w:val="00075B4A"/>
    <w:rsid w:val="000763A6"/>
    <w:rsid w:val="000763AF"/>
    <w:rsid w:val="00076665"/>
    <w:rsid w:val="00076B0F"/>
    <w:rsid w:val="00076D10"/>
    <w:rsid w:val="000773BA"/>
    <w:rsid w:val="00077476"/>
    <w:rsid w:val="000776A7"/>
    <w:rsid w:val="000779AA"/>
    <w:rsid w:val="00077A19"/>
    <w:rsid w:val="00077ADE"/>
    <w:rsid w:val="00077BAC"/>
    <w:rsid w:val="00077D4C"/>
    <w:rsid w:val="00077FF7"/>
    <w:rsid w:val="0008025D"/>
    <w:rsid w:val="0008028E"/>
    <w:rsid w:val="0008060D"/>
    <w:rsid w:val="00080A6D"/>
    <w:rsid w:val="00080B51"/>
    <w:rsid w:val="00080BDA"/>
    <w:rsid w:val="0008138C"/>
    <w:rsid w:val="00081406"/>
    <w:rsid w:val="000814A8"/>
    <w:rsid w:val="000816C1"/>
    <w:rsid w:val="00081A3B"/>
    <w:rsid w:val="00081E2E"/>
    <w:rsid w:val="00082463"/>
    <w:rsid w:val="00082720"/>
    <w:rsid w:val="00082C68"/>
    <w:rsid w:val="00083389"/>
    <w:rsid w:val="000833CF"/>
    <w:rsid w:val="00083493"/>
    <w:rsid w:val="000841F6"/>
    <w:rsid w:val="00084212"/>
    <w:rsid w:val="0008431D"/>
    <w:rsid w:val="00084497"/>
    <w:rsid w:val="00084C18"/>
    <w:rsid w:val="00084E33"/>
    <w:rsid w:val="00085032"/>
    <w:rsid w:val="0008542E"/>
    <w:rsid w:val="00085653"/>
    <w:rsid w:val="00085A1D"/>
    <w:rsid w:val="00086506"/>
    <w:rsid w:val="00086888"/>
    <w:rsid w:val="000871C8"/>
    <w:rsid w:val="00087751"/>
    <w:rsid w:val="00087753"/>
    <w:rsid w:val="00087B54"/>
    <w:rsid w:val="00087CDB"/>
    <w:rsid w:val="00087EA7"/>
    <w:rsid w:val="000902F6"/>
    <w:rsid w:val="0009033F"/>
    <w:rsid w:val="000907A9"/>
    <w:rsid w:val="00090A58"/>
    <w:rsid w:val="00090B2F"/>
    <w:rsid w:val="00090B5E"/>
    <w:rsid w:val="00090DEB"/>
    <w:rsid w:val="00090EBC"/>
    <w:rsid w:val="00090EC2"/>
    <w:rsid w:val="00090F54"/>
    <w:rsid w:val="00091741"/>
    <w:rsid w:val="0009195C"/>
    <w:rsid w:val="00091985"/>
    <w:rsid w:val="000919BA"/>
    <w:rsid w:val="00091A43"/>
    <w:rsid w:val="00092398"/>
    <w:rsid w:val="0009278B"/>
    <w:rsid w:val="00092C70"/>
    <w:rsid w:val="00092D25"/>
    <w:rsid w:val="00092DF0"/>
    <w:rsid w:val="00092E77"/>
    <w:rsid w:val="00092F2E"/>
    <w:rsid w:val="00093242"/>
    <w:rsid w:val="000933E3"/>
    <w:rsid w:val="00093610"/>
    <w:rsid w:val="00093677"/>
    <w:rsid w:val="00093C4D"/>
    <w:rsid w:val="00093D00"/>
    <w:rsid w:val="00093D46"/>
    <w:rsid w:val="00093E07"/>
    <w:rsid w:val="000944BB"/>
    <w:rsid w:val="00094568"/>
    <w:rsid w:val="00094680"/>
    <w:rsid w:val="000949F2"/>
    <w:rsid w:val="00094B26"/>
    <w:rsid w:val="00094F4C"/>
    <w:rsid w:val="00095C20"/>
    <w:rsid w:val="00095D27"/>
    <w:rsid w:val="00095E6D"/>
    <w:rsid w:val="000960AF"/>
    <w:rsid w:val="00096357"/>
    <w:rsid w:val="000968F1"/>
    <w:rsid w:val="00096930"/>
    <w:rsid w:val="00096BCE"/>
    <w:rsid w:val="00096DAA"/>
    <w:rsid w:val="00096DBA"/>
    <w:rsid w:val="00096E82"/>
    <w:rsid w:val="0009707F"/>
    <w:rsid w:val="00097111"/>
    <w:rsid w:val="00097433"/>
    <w:rsid w:val="0009757A"/>
    <w:rsid w:val="00097588"/>
    <w:rsid w:val="000976CB"/>
    <w:rsid w:val="00097798"/>
    <w:rsid w:val="00097895"/>
    <w:rsid w:val="000978A9"/>
    <w:rsid w:val="00097B87"/>
    <w:rsid w:val="000A0067"/>
    <w:rsid w:val="000A0187"/>
    <w:rsid w:val="000A07FA"/>
    <w:rsid w:val="000A0894"/>
    <w:rsid w:val="000A176E"/>
    <w:rsid w:val="000A1CD7"/>
    <w:rsid w:val="000A20EF"/>
    <w:rsid w:val="000A2219"/>
    <w:rsid w:val="000A28C7"/>
    <w:rsid w:val="000A2BB7"/>
    <w:rsid w:val="000A2D14"/>
    <w:rsid w:val="000A37C4"/>
    <w:rsid w:val="000A388D"/>
    <w:rsid w:val="000A3950"/>
    <w:rsid w:val="000A3A3A"/>
    <w:rsid w:val="000A3C9C"/>
    <w:rsid w:val="000A43F8"/>
    <w:rsid w:val="000A4A42"/>
    <w:rsid w:val="000A4BDF"/>
    <w:rsid w:val="000A4F29"/>
    <w:rsid w:val="000A5187"/>
    <w:rsid w:val="000A52A7"/>
    <w:rsid w:val="000A55C9"/>
    <w:rsid w:val="000A5F6D"/>
    <w:rsid w:val="000A5FB9"/>
    <w:rsid w:val="000A6152"/>
    <w:rsid w:val="000A63A6"/>
    <w:rsid w:val="000A65CF"/>
    <w:rsid w:val="000A7708"/>
    <w:rsid w:val="000A78E0"/>
    <w:rsid w:val="000A79D9"/>
    <w:rsid w:val="000A7A04"/>
    <w:rsid w:val="000A7CCB"/>
    <w:rsid w:val="000A7CD6"/>
    <w:rsid w:val="000B00C7"/>
    <w:rsid w:val="000B0106"/>
    <w:rsid w:val="000B031C"/>
    <w:rsid w:val="000B03E5"/>
    <w:rsid w:val="000B0C12"/>
    <w:rsid w:val="000B0CCE"/>
    <w:rsid w:val="000B0F16"/>
    <w:rsid w:val="000B14D6"/>
    <w:rsid w:val="000B1ECE"/>
    <w:rsid w:val="000B265D"/>
    <w:rsid w:val="000B26A3"/>
    <w:rsid w:val="000B2BFD"/>
    <w:rsid w:val="000B2C90"/>
    <w:rsid w:val="000B2F57"/>
    <w:rsid w:val="000B33C6"/>
    <w:rsid w:val="000B3708"/>
    <w:rsid w:val="000B3CA4"/>
    <w:rsid w:val="000B3E4C"/>
    <w:rsid w:val="000B3ECB"/>
    <w:rsid w:val="000B410E"/>
    <w:rsid w:val="000B47C8"/>
    <w:rsid w:val="000B54A7"/>
    <w:rsid w:val="000B5ADD"/>
    <w:rsid w:val="000B632C"/>
    <w:rsid w:val="000B64A7"/>
    <w:rsid w:val="000B65C9"/>
    <w:rsid w:val="000B673F"/>
    <w:rsid w:val="000B68D2"/>
    <w:rsid w:val="000B6EBD"/>
    <w:rsid w:val="000B6FE7"/>
    <w:rsid w:val="000B72E3"/>
    <w:rsid w:val="000B793C"/>
    <w:rsid w:val="000B79FA"/>
    <w:rsid w:val="000B7B88"/>
    <w:rsid w:val="000B7C46"/>
    <w:rsid w:val="000C0602"/>
    <w:rsid w:val="000C0993"/>
    <w:rsid w:val="000C0A74"/>
    <w:rsid w:val="000C0AA4"/>
    <w:rsid w:val="000C0AF2"/>
    <w:rsid w:val="000C0BBB"/>
    <w:rsid w:val="000C124D"/>
    <w:rsid w:val="000C14C9"/>
    <w:rsid w:val="000C170D"/>
    <w:rsid w:val="000C18AF"/>
    <w:rsid w:val="000C1919"/>
    <w:rsid w:val="000C23F9"/>
    <w:rsid w:val="000C27C9"/>
    <w:rsid w:val="000C288A"/>
    <w:rsid w:val="000C2AC2"/>
    <w:rsid w:val="000C2B13"/>
    <w:rsid w:val="000C2B70"/>
    <w:rsid w:val="000C2CEC"/>
    <w:rsid w:val="000C31CF"/>
    <w:rsid w:val="000C3298"/>
    <w:rsid w:val="000C3701"/>
    <w:rsid w:val="000C3786"/>
    <w:rsid w:val="000C3CCD"/>
    <w:rsid w:val="000C3DB4"/>
    <w:rsid w:val="000C4723"/>
    <w:rsid w:val="000C48D2"/>
    <w:rsid w:val="000C49FE"/>
    <w:rsid w:val="000C4F0C"/>
    <w:rsid w:val="000C51FF"/>
    <w:rsid w:val="000C5633"/>
    <w:rsid w:val="000C5B6C"/>
    <w:rsid w:val="000C5BF8"/>
    <w:rsid w:val="000C6344"/>
    <w:rsid w:val="000C6F98"/>
    <w:rsid w:val="000C7002"/>
    <w:rsid w:val="000C7627"/>
    <w:rsid w:val="000C798D"/>
    <w:rsid w:val="000C7C93"/>
    <w:rsid w:val="000C7CBB"/>
    <w:rsid w:val="000C7CE0"/>
    <w:rsid w:val="000D0006"/>
    <w:rsid w:val="000D04C6"/>
    <w:rsid w:val="000D065B"/>
    <w:rsid w:val="000D080E"/>
    <w:rsid w:val="000D0966"/>
    <w:rsid w:val="000D110E"/>
    <w:rsid w:val="000D149B"/>
    <w:rsid w:val="000D1607"/>
    <w:rsid w:val="000D16A3"/>
    <w:rsid w:val="000D18C0"/>
    <w:rsid w:val="000D1D45"/>
    <w:rsid w:val="000D1EE4"/>
    <w:rsid w:val="000D20BC"/>
    <w:rsid w:val="000D2118"/>
    <w:rsid w:val="000D247B"/>
    <w:rsid w:val="000D2600"/>
    <w:rsid w:val="000D2646"/>
    <w:rsid w:val="000D2984"/>
    <w:rsid w:val="000D2A83"/>
    <w:rsid w:val="000D30DB"/>
    <w:rsid w:val="000D30F6"/>
    <w:rsid w:val="000D350C"/>
    <w:rsid w:val="000D3570"/>
    <w:rsid w:val="000D3733"/>
    <w:rsid w:val="000D386D"/>
    <w:rsid w:val="000D3A06"/>
    <w:rsid w:val="000D3D9F"/>
    <w:rsid w:val="000D40AB"/>
    <w:rsid w:val="000D421F"/>
    <w:rsid w:val="000D43A8"/>
    <w:rsid w:val="000D449B"/>
    <w:rsid w:val="000D4852"/>
    <w:rsid w:val="000D4932"/>
    <w:rsid w:val="000D4AD7"/>
    <w:rsid w:val="000D56B9"/>
    <w:rsid w:val="000D5BAE"/>
    <w:rsid w:val="000D5FB9"/>
    <w:rsid w:val="000D6785"/>
    <w:rsid w:val="000D6D96"/>
    <w:rsid w:val="000D6DB9"/>
    <w:rsid w:val="000D6FC7"/>
    <w:rsid w:val="000D7002"/>
    <w:rsid w:val="000D707A"/>
    <w:rsid w:val="000D7276"/>
    <w:rsid w:val="000D753C"/>
    <w:rsid w:val="000D7A63"/>
    <w:rsid w:val="000D7D08"/>
    <w:rsid w:val="000D7E00"/>
    <w:rsid w:val="000D7EE8"/>
    <w:rsid w:val="000E0063"/>
    <w:rsid w:val="000E0289"/>
    <w:rsid w:val="000E0518"/>
    <w:rsid w:val="000E06DB"/>
    <w:rsid w:val="000E076F"/>
    <w:rsid w:val="000E094F"/>
    <w:rsid w:val="000E12D5"/>
    <w:rsid w:val="000E183D"/>
    <w:rsid w:val="000E1A1A"/>
    <w:rsid w:val="000E2226"/>
    <w:rsid w:val="000E241A"/>
    <w:rsid w:val="000E245E"/>
    <w:rsid w:val="000E248F"/>
    <w:rsid w:val="000E285B"/>
    <w:rsid w:val="000E28A6"/>
    <w:rsid w:val="000E2BA2"/>
    <w:rsid w:val="000E2E5F"/>
    <w:rsid w:val="000E32DE"/>
    <w:rsid w:val="000E372A"/>
    <w:rsid w:val="000E3ABD"/>
    <w:rsid w:val="000E3FBA"/>
    <w:rsid w:val="000E49D7"/>
    <w:rsid w:val="000E5078"/>
    <w:rsid w:val="000E52B8"/>
    <w:rsid w:val="000E57F7"/>
    <w:rsid w:val="000E5EA7"/>
    <w:rsid w:val="000E5F03"/>
    <w:rsid w:val="000E643B"/>
    <w:rsid w:val="000E6ADE"/>
    <w:rsid w:val="000E6C20"/>
    <w:rsid w:val="000E735C"/>
    <w:rsid w:val="000E742B"/>
    <w:rsid w:val="000E7594"/>
    <w:rsid w:val="000E7779"/>
    <w:rsid w:val="000E7B65"/>
    <w:rsid w:val="000E7CB9"/>
    <w:rsid w:val="000F0801"/>
    <w:rsid w:val="000F1358"/>
    <w:rsid w:val="000F1708"/>
    <w:rsid w:val="000F1851"/>
    <w:rsid w:val="000F1BF9"/>
    <w:rsid w:val="000F21C4"/>
    <w:rsid w:val="000F289C"/>
    <w:rsid w:val="000F2BA0"/>
    <w:rsid w:val="000F3775"/>
    <w:rsid w:val="000F3957"/>
    <w:rsid w:val="000F4402"/>
    <w:rsid w:val="000F4466"/>
    <w:rsid w:val="000F45A2"/>
    <w:rsid w:val="000F476E"/>
    <w:rsid w:val="000F53D1"/>
    <w:rsid w:val="000F5827"/>
    <w:rsid w:val="000F59BF"/>
    <w:rsid w:val="000F5F0A"/>
    <w:rsid w:val="000F606F"/>
    <w:rsid w:val="000F6104"/>
    <w:rsid w:val="000F6357"/>
    <w:rsid w:val="000F65DD"/>
    <w:rsid w:val="000F6603"/>
    <w:rsid w:val="000F67C6"/>
    <w:rsid w:val="000F6D70"/>
    <w:rsid w:val="000F71E0"/>
    <w:rsid w:val="000F7405"/>
    <w:rsid w:val="000F7451"/>
    <w:rsid w:val="000F785D"/>
    <w:rsid w:val="000F7AD0"/>
    <w:rsid w:val="001001AA"/>
    <w:rsid w:val="0010061A"/>
    <w:rsid w:val="0010069D"/>
    <w:rsid w:val="001010B3"/>
    <w:rsid w:val="00101144"/>
    <w:rsid w:val="00101190"/>
    <w:rsid w:val="001013F8"/>
    <w:rsid w:val="00102409"/>
    <w:rsid w:val="00102944"/>
    <w:rsid w:val="00102D31"/>
    <w:rsid w:val="00102D38"/>
    <w:rsid w:val="00102DE2"/>
    <w:rsid w:val="001031F8"/>
    <w:rsid w:val="00103A8B"/>
    <w:rsid w:val="00103C73"/>
    <w:rsid w:val="00103CF1"/>
    <w:rsid w:val="00104690"/>
    <w:rsid w:val="001046A1"/>
    <w:rsid w:val="00105050"/>
    <w:rsid w:val="001053EE"/>
    <w:rsid w:val="001054D4"/>
    <w:rsid w:val="00105859"/>
    <w:rsid w:val="001061C9"/>
    <w:rsid w:val="00106245"/>
    <w:rsid w:val="0010650E"/>
    <w:rsid w:val="00106801"/>
    <w:rsid w:val="00106881"/>
    <w:rsid w:val="00106BF8"/>
    <w:rsid w:val="00106E1E"/>
    <w:rsid w:val="0010700B"/>
    <w:rsid w:val="00107065"/>
    <w:rsid w:val="001072F4"/>
    <w:rsid w:val="0010731C"/>
    <w:rsid w:val="00107562"/>
    <w:rsid w:val="0010764E"/>
    <w:rsid w:val="00107B14"/>
    <w:rsid w:val="00107D5B"/>
    <w:rsid w:val="00107F08"/>
    <w:rsid w:val="001103AB"/>
    <w:rsid w:val="001106D8"/>
    <w:rsid w:val="0011091C"/>
    <w:rsid w:val="00111909"/>
    <w:rsid w:val="0011201B"/>
    <w:rsid w:val="0011210C"/>
    <w:rsid w:val="00112B6B"/>
    <w:rsid w:val="00113449"/>
    <w:rsid w:val="001136FD"/>
    <w:rsid w:val="0011401B"/>
    <w:rsid w:val="001141B0"/>
    <w:rsid w:val="00114D00"/>
    <w:rsid w:val="0011501F"/>
    <w:rsid w:val="001150E1"/>
    <w:rsid w:val="0011516E"/>
    <w:rsid w:val="00115322"/>
    <w:rsid w:val="00115600"/>
    <w:rsid w:val="001157E4"/>
    <w:rsid w:val="00115895"/>
    <w:rsid w:val="00115BB8"/>
    <w:rsid w:val="00115F18"/>
    <w:rsid w:val="00116290"/>
    <w:rsid w:val="001162A4"/>
    <w:rsid w:val="00116A55"/>
    <w:rsid w:val="00116C5E"/>
    <w:rsid w:val="001172CF"/>
    <w:rsid w:val="001175CE"/>
    <w:rsid w:val="001177C9"/>
    <w:rsid w:val="001179BD"/>
    <w:rsid w:val="00117F79"/>
    <w:rsid w:val="001200F7"/>
    <w:rsid w:val="0012043B"/>
    <w:rsid w:val="001205A0"/>
    <w:rsid w:val="001205F2"/>
    <w:rsid w:val="00120AE1"/>
    <w:rsid w:val="00120DFB"/>
    <w:rsid w:val="00120F21"/>
    <w:rsid w:val="001212D6"/>
    <w:rsid w:val="001212D8"/>
    <w:rsid w:val="00121383"/>
    <w:rsid w:val="0012198D"/>
    <w:rsid w:val="00121C1A"/>
    <w:rsid w:val="00121D4A"/>
    <w:rsid w:val="00121D9C"/>
    <w:rsid w:val="00122044"/>
    <w:rsid w:val="00122414"/>
    <w:rsid w:val="0012265E"/>
    <w:rsid w:val="00122A9C"/>
    <w:rsid w:val="00123114"/>
    <w:rsid w:val="00123565"/>
    <w:rsid w:val="0012359A"/>
    <w:rsid w:val="001235C6"/>
    <w:rsid w:val="00123BA1"/>
    <w:rsid w:val="001241B7"/>
    <w:rsid w:val="00124659"/>
    <w:rsid w:val="00124CFE"/>
    <w:rsid w:val="001254C9"/>
    <w:rsid w:val="00125BF8"/>
    <w:rsid w:val="00125F87"/>
    <w:rsid w:val="0012604D"/>
    <w:rsid w:val="0012642E"/>
    <w:rsid w:val="001264F1"/>
    <w:rsid w:val="001266E7"/>
    <w:rsid w:val="001269A6"/>
    <w:rsid w:val="00126A84"/>
    <w:rsid w:val="00126B60"/>
    <w:rsid w:val="00126C0B"/>
    <w:rsid w:val="00126C50"/>
    <w:rsid w:val="00126E77"/>
    <w:rsid w:val="00126F46"/>
    <w:rsid w:val="00127B04"/>
    <w:rsid w:val="00127B5F"/>
    <w:rsid w:val="00127D1C"/>
    <w:rsid w:val="00127E78"/>
    <w:rsid w:val="00127EEB"/>
    <w:rsid w:val="00127F3C"/>
    <w:rsid w:val="001300D0"/>
    <w:rsid w:val="00130119"/>
    <w:rsid w:val="001302CE"/>
    <w:rsid w:val="00130478"/>
    <w:rsid w:val="00130BD1"/>
    <w:rsid w:val="00131371"/>
    <w:rsid w:val="00131381"/>
    <w:rsid w:val="001316A8"/>
    <w:rsid w:val="001316EF"/>
    <w:rsid w:val="00131A96"/>
    <w:rsid w:val="00131C9D"/>
    <w:rsid w:val="00131EC3"/>
    <w:rsid w:val="00132167"/>
    <w:rsid w:val="00132188"/>
    <w:rsid w:val="00132586"/>
    <w:rsid w:val="001325EF"/>
    <w:rsid w:val="00132635"/>
    <w:rsid w:val="00132DB2"/>
    <w:rsid w:val="00133333"/>
    <w:rsid w:val="001334DC"/>
    <w:rsid w:val="0013397C"/>
    <w:rsid w:val="00133AA5"/>
    <w:rsid w:val="00133E3B"/>
    <w:rsid w:val="00133F37"/>
    <w:rsid w:val="001347E0"/>
    <w:rsid w:val="001349CF"/>
    <w:rsid w:val="00134DC3"/>
    <w:rsid w:val="00134EB9"/>
    <w:rsid w:val="0013515C"/>
    <w:rsid w:val="00135453"/>
    <w:rsid w:val="00135952"/>
    <w:rsid w:val="00135AE1"/>
    <w:rsid w:val="00135DCB"/>
    <w:rsid w:val="00135FAF"/>
    <w:rsid w:val="00136401"/>
    <w:rsid w:val="00136A5F"/>
    <w:rsid w:val="00136A7D"/>
    <w:rsid w:val="00136D00"/>
    <w:rsid w:val="00136D4E"/>
    <w:rsid w:val="00136EB8"/>
    <w:rsid w:val="00137615"/>
    <w:rsid w:val="001377AF"/>
    <w:rsid w:val="00137C2B"/>
    <w:rsid w:val="00137E50"/>
    <w:rsid w:val="0014000D"/>
    <w:rsid w:val="00140439"/>
    <w:rsid w:val="00140720"/>
    <w:rsid w:val="00140737"/>
    <w:rsid w:val="001409BF"/>
    <w:rsid w:val="00140B2B"/>
    <w:rsid w:val="00140BF2"/>
    <w:rsid w:val="0014133E"/>
    <w:rsid w:val="001413B0"/>
    <w:rsid w:val="00141852"/>
    <w:rsid w:val="001421B4"/>
    <w:rsid w:val="00142475"/>
    <w:rsid w:val="00142558"/>
    <w:rsid w:val="001429A6"/>
    <w:rsid w:val="00142AC4"/>
    <w:rsid w:val="00142C33"/>
    <w:rsid w:val="00142F6F"/>
    <w:rsid w:val="00143226"/>
    <w:rsid w:val="0014350C"/>
    <w:rsid w:val="00143A19"/>
    <w:rsid w:val="001441D2"/>
    <w:rsid w:val="0014425F"/>
    <w:rsid w:val="001442EB"/>
    <w:rsid w:val="0014448B"/>
    <w:rsid w:val="001446AA"/>
    <w:rsid w:val="001447C4"/>
    <w:rsid w:val="001448A5"/>
    <w:rsid w:val="00144B07"/>
    <w:rsid w:val="00145119"/>
    <w:rsid w:val="00145C34"/>
    <w:rsid w:val="00145C48"/>
    <w:rsid w:val="00145C9C"/>
    <w:rsid w:val="00145E19"/>
    <w:rsid w:val="0014644B"/>
    <w:rsid w:val="001466E7"/>
    <w:rsid w:val="00146BF1"/>
    <w:rsid w:val="0014783D"/>
    <w:rsid w:val="00147996"/>
    <w:rsid w:val="00147EE5"/>
    <w:rsid w:val="00150169"/>
    <w:rsid w:val="00150C8D"/>
    <w:rsid w:val="001514A4"/>
    <w:rsid w:val="00151582"/>
    <w:rsid w:val="001517DA"/>
    <w:rsid w:val="00151C69"/>
    <w:rsid w:val="00151D57"/>
    <w:rsid w:val="00151EDC"/>
    <w:rsid w:val="001524B9"/>
    <w:rsid w:val="00152A07"/>
    <w:rsid w:val="00152AAC"/>
    <w:rsid w:val="00152F67"/>
    <w:rsid w:val="00153025"/>
    <w:rsid w:val="001534A8"/>
    <w:rsid w:val="001534C1"/>
    <w:rsid w:val="001535E9"/>
    <w:rsid w:val="00153636"/>
    <w:rsid w:val="001539F4"/>
    <w:rsid w:val="00153B0E"/>
    <w:rsid w:val="00153BA3"/>
    <w:rsid w:val="00153BC7"/>
    <w:rsid w:val="00153EB7"/>
    <w:rsid w:val="00153F5C"/>
    <w:rsid w:val="00153FE2"/>
    <w:rsid w:val="001544E8"/>
    <w:rsid w:val="00154A80"/>
    <w:rsid w:val="00155938"/>
    <w:rsid w:val="001563EF"/>
    <w:rsid w:val="00156561"/>
    <w:rsid w:val="00156759"/>
    <w:rsid w:val="00156D82"/>
    <w:rsid w:val="00157503"/>
    <w:rsid w:val="001578BD"/>
    <w:rsid w:val="00157B5E"/>
    <w:rsid w:val="00157FDC"/>
    <w:rsid w:val="001600A2"/>
    <w:rsid w:val="00160250"/>
    <w:rsid w:val="0016026D"/>
    <w:rsid w:val="0016065E"/>
    <w:rsid w:val="00160B0F"/>
    <w:rsid w:val="00161272"/>
    <w:rsid w:val="00161335"/>
    <w:rsid w:val="001623E6"/>
    <w:rsid w:val="001624E4"/>
    <w:rsid w:val="0016251C"/>
    <w:rsid w:val="00162F49"/>
    <w:rsid w:val="00162FFF"/>
    <w:rsid w:val="0016305A"/>
    <w:rsid w:val="00163420"/>
    <w:rsid w:val="001634FE"/>
    <w:rsid w:val="0016362F"/>
    <w:rsid w:val="00163926"/>
    <w:rsid w:val="00163973"/>
    <w:rsid w:val="00163F65"/>
    <w:rsid w:val="00164442"/>
    <w:rsid w:val="001644CD"/>
    <w:rsid w:val="00164F7D"/>
    <w:rsid w:val="001656AE"/>
    <w:rsid w:val="00165711"/>
    <w:rsid w:val="001668C7"/>
    <w:rsid w:val="0016698F"/>
    <w:rsid w:val="00166B57"/>
    <w:rsid w:val="00167130"/>
    <w:rsid w:val="00167733"/>
    <w:rsid w:val="00167936"/>
    <w:rsid w:val="00167ABA"/>
    <w:rsid w:val="00167B9E"/>
    <w:rsid w:val="00167E7D"/>
    <w:rsid w:val="00167F8E"/>
    <w:rsid w:val="0017004F"/>
    <w:rsid w:val="0017005B"/>
    <w:rsid w:val="0017024E"/>
    <w:rsid w:val="001709D1"/>
    <w:rsid w:val="00170DC0"/>
    <w:rsid w:val="0017104B"/>
    <w:rsid w:val="0017151A"/>
    <w:rsid w:val="00171531"/>
    <w:rsid w:val="00171640"/>
    <w:rsid w:val="0017182B"/>
    <w:rsid w:val="00171AF1"/>
    <w:rsid w:val="00171F06"/>
    <w:rsid w:val="001724C7"/>
    <w:rsid w:val="001725CA"/>
    <w:rsid w:val="001727E5"/>
    <w:rsid w:val="001727FE"/>
    <w:rsid w:val="0017282C"/>
    <w:rsid w:val="00172A93"/>
    <w:rsid w:val="00172F3D"/>
    <w:rsid w:val="00172FBB"/>
    <w:rsid w:val="00173429"/>
    <w:rsid w:val="0017347E"/>
    <w:rsid w:val="00173A07"/>
    <w:rsid w:val="00173D31"/>
    <w:rsid w:val="00173DFF"/>
    <w:rsid w:val="00173F8A"/>
    <w:rsid w:val="00174221"/>
    <w:rsid w:val="00174582"/>
    <w:rsid w:val="001745DF"/>
    <w:rsid w:val="001746C7"/>
    <w:rsid w:val="00174744"/>
    <w:rsid w:val="001747C5"/>
    <w:rsid w:val="00174840"/>
    <w:rsid w:val="00174C5C"/>
    <w:rsid w:val="00175036"/>
    <w:rsid w:val="001751F2"/>
    <w:rsid w:val="001753F4"/>
    <w:rsid w:val="001758A1"/>
    <w:rsid w:val="00175997"/>
    <w:rsid w:val="00175B9E"/>
    <w:rsid w:val="00176800"/>
    <w:rsid w:val="001769B9"/>
    <w:rsid w:val="001769E8"/>
    <w:rsid w:val="00176ADC"/>
    <w:rsid w:val="00177110"/>
    <w:rsid w:val="0017797A"/>
    <w:rsid w:val="00177A92"/>
    <w:rsid w:val="00177D47"/>
    <w:rsid w:val="001807CF"/>
    <w:rsid w:val="00180A47"/>
    <w:rsid w:val="00180CB5"/>
    <w:rsid w:val="00180D48"/>
    <w:rsid w:val="0018150C"/>
    <w:rsid w:val="0018154E"/>
    <w:rsid w:val="0018182C"/>
    <w:rsid w:val="00181A75"/>
    <w:rsid w:val="00181D3D"/>
    <w:rsid w:val="00181EA0"/>
    <w:rsid w:val="001821A5"/>
    <w:rsid w:val="001822E3"/>
    <w:rsid w:val="00182525"/>
    <w:rsid w:val="0018295D"/>
    <w:rsid w:val="00182A62"/>
    <w:rsid w:val="00183C04"/>
    <w:rsid w:val="00184162"/>
    <w:rsid w:val="0018420B"/>
    <w:rsid w:val="001843B1"/>
    <w:rsid w:val="001844D1"/>
    <w:rsid w:val="00184640"/>
    <w:rsid w:val="00184D34"/>
    <w:rsid w:val="00184ECE"/>
    <w:rsid w:val="001855F4"/>
    <w:rsid w:val="00185740"/>
    <w:rsid w:val="00185852"/>
    <w:rsid w:val="00185927"/>
    <w:rsid w:val="00185CFD"/>
    <w:rsid w:val="001860EC"/>
    <w:rsid w:val="00186131"/>
    <w:rsid w:val="0018628E"/>
    <w:rsid w:val="00186474"/>
    <w:rsid w:val="00186605"/>
    <w:rsid w:val="00186FD2"/>
    <w:rsid w:val="00187040"/>
    <w:rsid w:val="00187214"/>
    <w:rsid w:val="001875FB"/>
    <w:rsid w:val="00187742"/>
    <w:rsid w:val="00187EB8"/>
    <w:rsid w:val="00187F2C"/>
    <w:rsid w:val="00187F6F"/>
    <w:rsid w:val="00190175"/>
    <w:rsid w:val="00190205"/>
    <w:rsid w:val="001903F3"/>
    <w:rsid w:val="001904F7"/>
    <w:rsid w:val="00190931"/>
    <w:rsid w:val="00190BB8"/>
    <w:rsid w:val="00190BF5"/>
    <w:rsid w:val="00190C2D"/>
    <w:rsid w:val="0019103D"/>
    <w:rsid w:val="0019103E"/>
    <w:rsid w:val="0019126A"/>
    <w:rsid w:val="00191503"/>
    <w:rsid w:val="0019159C"/>
    <w:rsid w:val="00191677"/>
    <w:rsid w:val="00191878"/>
    <w:rsid w:val="001919D2"/>
    <w:rsid w:val="00191C6C"/>
    <w:rsid w:val="00191D29"/>
    <w:rsid w:val="00191FD2"/>
    <w:rsid w:val="0019231D"/>
    <w:rsid w:val="00192729"/>
    <w:rsid w:val="00192772"/>
    <w:rsid w:val="00192928"/>
    <w:rsid w:val="001929B9"/>
    <w:rsid w:val="001929DC"/>
    <w:rsid w:val="00192C1C"/>
    <w:rsid w:val="00192E1D"/>
    <w:rsid w:val="00193422"/>
    <w:rsid w:val="0019361D"/>
    <w:rsid w:val="00193A0B"/>
    <w:rsid w:val="00194726"/>
    <w:rsid w:val="00194909"/>
    <w:rsid w:val="0019499D"/>
    <w:rsid w:val="00194F5C"/>
    <w:rsid w:val="001950ED"/>
    <w:rsid w:val="001954E8"/>
    <w:rsid w:val="001955A3"/>
    <w:rsid w:val="00195814"/>
    <w:rsid w:val="001959D4"/>
    <w:rsid w:val="001960E8"/>
    <w:rsid w:val="00196954"/>
    <w:rsid w:val="00196F00"/>
    <w:rsid w:val="001974BA"/>
    <w:rsid w:val="001978E3"/>
    <w:rsid w:val="00197EE4"/>
    <w:rsid w:val="00197F03"/>
    <w:rsid w:val="001A0007"/>
    <w:rsid w:val="001A0581"/>
    <w:rsid w:val="001A0586"/>
    <w:rsid w:val="001A082E"/>
    <w:rsid w:val="001A08CB"/>
    <w:rsid w:val="001A091B"/>
    <w:rsid w:val="001A0C56"/>
    <w:rsid w:val="001A0CB9"/>
    <w:rsid w:val="001A1BA5"/>
    <w:rsid w:val="001A1CD9"/>
    <w:rsid w:val="001A20A4"/>
    <w:rsid w:val="001A25CA"/>
    <w:rsid w:val="001A3555"/>
    <w:rsid w:val="001A3672"/>
    <w:rsid w:val="001A38BA"/>
    <w:rsid w:val="001A3DB9"/>
    <w:rsid w:val="001A42A4"/>
    <w:rsid w:val="001A49EF"/>
    <w:rsid w:val="001A4A0B"/>
    <w:rsid w:val="001A4D4A"/>
    <w:rsid w:val="001A4E9F"/>
    <w:rsid w:val="001A4FD7"/>
    <w:rsid w:val="001A52D8"/>
    <w:rsid w:val="001A5544"/>
    <w:rsid w:val="001A55A4"/>
    <w:rsid w:val="001A55B8"/>
    <w:rsid w:val="001A5E6A"/>
    <w:rsid w:val="001A5ECD"/>
    <w:rsid w:val="001A622E"/>
    <w:rsid w:val="001A65E0"/>
    <w:rsid w:val="001A66F3"/>
    <w:rsid w:val="001A6984"/>
    <w:rsid w:val="001A6A5A"/>
    <w:rsid w:val="001A6B10"/>
    <w:rsid w:val="001A6E4A"/>
    <w:rsid w:val="001A782B"/>
    <w:rsid w:val="001A79B5"/>
    <w:rsid w:val="001A7A5C"/>
    <w:rsid w:val="001A7A78"/>
    <w:rsid w:val="001A7FB7"/>
    <w:rsid w:val="001B00C7"/>
    <w:rsid w:val="001B0296"/>
    <w:rsid w:val="001B0F29"/>
    <w:rsid w:val="001B1E85"/>
    <w:rsid w:val="001B24DB"/>
    <w:rsid w:val="001B25C1"/>
    <w:rsid w:val="001B2A79"/>
    <w:rsid w:val="001B2F66"/>
    <w:rsid w:val="001B2FED"/>
    <w:rsid w:val="001B31DB"/>
    <w:rsid w:val="001B329E"/>
    <w:rsid w:val="001B333D"/>
    <w:rsid w:val="001B4602"/>
    <w:rsid w:val="001B4933"/>
    <w:rsid w:val="001B4D3A"/>
    <w:rsid w:val="001B5255"/>
    <w:rsid w:val="001B52A5"/>
    <w:rsid w:val="001B52E8"/>
    <w:rsid w:val="001B5555"/>
    <w:rsid w:val="001B55FE"/>
    <w:rsid w:val="001B57A0"/>
    <w:rsid w:val="001B57E0"/>
    <w:rsid w:val="001B58C0"/>
    <w:rsid w:val="001B5FE0"/>
    <w:rsid w:val="001B64D3"/>
    <w:rsid w:val="001B677A"/>
    <w:rsid w:val="001B67C8"/>
    <w:rsid w:val="001B693B"/>
    <w:rsid w:val="001B6B86"/>
    <w:rsid w:val="001B6ED9"/>
    <w:rsid w:val="001B702E"/>
    <w:rsid w:val="001B70CE"/>
    <w:rsid w:val="001B765F"/>
    <w:rsid w:val="001B7669"/>
    <w:rsid w:val="001B78F7"/>
    <w:rsid w:val="001C0096"/>
    <w:rsid w:val="001C0104"/>
    <w:rsid w:val="001C01E3"/>
    <w:rsid w:val="001C01F4"/>
    <w:rsid w:val="001C01FA"/>
    <w:rsid w:val="001C0A42"/>
    <w:rsid w:val="001C0DD3"/>
    <w:rsid w:val="001C1876"/>
    <w:rsid w:val="001C1944"/>
    <w:rsid w:val="001C1A8F"/>
    <w:rsid w:val="001C1B8E"/>
    <w:rsid w:val="001C1BA3"/>
    <w:rsid w:val="001C1BE7"/>
    <w:rsid w:val="001C1ED6"/>
    <w:rsid w:val="001C2639"/>
    <w:rsid w:val="001C27B6"/>
    <w:rsid w:val="001C2C5D"/>
    <w:rsid w:val="001C33AF"/>
    <w:rsid w:val="001C3FA1"/>
    <w:rsid w:val="001C40A4"/>
    <w:rsid w:val="001C4185"/>
    <w:rsid w:val="001C45D2"/>
    <w:rsid w:val="001C4603"/>
    <w:rsid w:val="001C48F7"/>
    <w:rsid w:val="001C4CAE"/>
    <w:rsid w:val="001C4D2E"/>
    <w:rsid w:val="001C4E38"/>
    <w:rsid w:val="001C4E98"/>
    <w:rsid w:val="001C4EF7"/>
    <w:rsid w:val="001C5051"/>
    <w:rsid w:val="001C530A"/>
    <w:rsid w:val="001C5622"/>
    <w:rsid w:val="001C67E0"/>
    <w:rsid w:val="001C67E3"/>
    <w:rsid w:val="001C6E08"/>
    <w:rsid w:val="001C6F62"/>
    <w:rsid w:val="001C71D0"/>
    <w:rsid w:val="001C7AEF"/>
    <w:rsid w:val="001C7D13"/>
    <w:rsid w:val="001C7D81"/>
    <w:rsid w:val="001C7DD1"/>
    <w:rsid w:val="001D0062"/>
    <w:rsid w:val="001D01D8"/>
    <w:rsid w:val="001D0203"/>
    <w:rsid w:val="001D02A4"/>
    <w:rsid w:val="001D02E9"/>
    <w:rsid w:val="001D05AB"/>
    <w:rsid w:val="001D060B"/>
    <w:rsid w:val="001D0881"/>
    <w:rsid w:val="001D0B6A"/>
    <w:rsid w:val="001D14DB"/>
    <w:rsid w:val="001D153E"/>
    <w:rsid w:val="001D1641"/>
    <w:rsid w:val="001D1673"/>
    <w:rsid w:val="001D1AA9"/>
    <w:rsid w:val="001D2028"/>
    <w:rsid w:val="001D25AF"/>
    <w:rsid w:val="001D2A4A"/>
    <w:rsid w:val="001D2C69"/>
    <w:rsid w:val="001D2D27"/>
    <w:rsid w:val="001D2F00"/>
    <w:rsid w:val="001D30D3"/>
    <w:rsid w:val="001D36D3"/>
    <w:rsid w:val="001D3938"/>
    <w:rsid w:val="001D3A4F"/>
    <w:rsid w:val="001D3DEC"/>
    <w:rsid w:val="001D3FA6"/>
    <w:rsid w:val="001D41DD"/>
    <w:rsid w:val="001D420C"/>
    <w:rsid w:val="001D42C3"/>
    <w:rsid w:val="001D43F0"/>
    <w:rsid w:val="001D48FC"/>
    <w:rsid w:val="001D49A0"/>
    <w:rsid w:val="001D4DDC"/>
    <w:rsid w:val="001D4F62"/>
    <w:rsid w:val="001D5078"/>
    <w:rsid w:val="001D5108"/>
    <w:rsid w:val="001D51C3"/>
    <w:rsid w:val="001D5560"/>
    <w:rsid w:val="001D5B1A"/>
    <w:rsid w:val="001D5BFA"/>
    <w:rsid w:val="001D631D"/>
    <w:rsid w:val="001D670B"/>
    <w:rsid w:val="001D6711"/>
    <w:rsid w:val="001D6824"/>
    <w:rsid w:val="001D70C3"/>
    <w:rsid w:val="001D73DA"/>
    <w:rsid w:val="001D7ADA"/>
    <w:rsid w:val="001D7B5D"/>
    <w:rsid w:val="001D7C30"/>
    <w:rsid w:val="001D7C6F"/>
    <w:rsid w:val="001E0424"/>
    <w:rsid w:val="001E051C"/>
    <w:rsid w:val="001E1534"/>
    <w:rsid w:val="001E16A8"/>
    <w:rsid w:val="001E1902"/>
    <w:rsid w:val="001E1903"/>
    <w:rsid w:val="001E2029"/>
    <w:rsid w:val="001E2265"/>
    <w:rsid w:val="001E25C9"/>
    <w:rsid w:val="001E2694"/>
    <w:rsid w:val="001E26A7"/>
    <w:rsid w:val="001E27F3"/>
    <w:rsid w:val="001E2B0F"/>
    <w:rsid w:val="001E346F"/>
    <w:rsid w:val="001E35DA"/>
    <w:rsid w:val="001E40BD"/>
    <w:rsid w:val="001E419C"/>
    <w:rsid w:val="001E4513"/>
    <w:rsid w:val="001E49A1"/>
    <w:rsid w:val="001E542A"/>
    <w:rsid w:val="001E5F93"/>
    <w:rsid w:val="001E605D"/>
    <w:rsid w:val="001E60ED"/>
    <w:rsid w:val="001E6270"/>
    <w:rsid w:val="001E62E9"/>
    <w:rsid w:val="001E6593"/>
    <w:rsid w:val="001E66F1"/>
    <w:rsid w:val="001E6C0C"/>
    <w:rsid w:val="001E6ECA"/>
    <w:rsid w:val="001E71A0"/>
    <w:rsid w:val="001E7435"/>
    <w:rsid w:val="001E74A1"/>
    <w:rsid w:val="001E7D39"/>
    <w:rsid w:val="001F012C"/>
    <w:rsid w:val="001F0349"/>
    <w:rsid w:val="001F049B"/>
    <w:rsid w:val="001F087E"/>
    <w:rsid w:val="001F09F6"/>
    <w:rsid w:val="001F0A26"/>
    <w:rsid w:val="001F0BAD"/>
    <w:rsid w:val="001F0DED"/>
    <w:rsid w:val="001F0F85"/>
    <w:rsid w:val="001F1109"/>
    <w:rsid w:val="001F11F2"/>
    <w:rsid w:val="001F1372"/>
    <w:rsid w:val="001F166A"/>
    <w:rsid w:val="001F1978"/>
    <w:rsid w:val="001F1A95"/>
    <w:rsid w:val="001F1B45"/>
    <w:rsid w:val="001F27BB"/>
    <w:rsid w:val="001F295E"/>
    <w:rsid w:val="001F2D65"/>
    <w:rsid w:val="001F2E02"/>
    <w:rsid w:val="001F305E"/>
    <w:rsid w:val="001F31C4"/>
    <w:rsid w:val="001F3479"/>
    <w:rsid w:val="001F374E"/>
    <w:rsid w:val="001F37B3"/>
    <w:rsid w:val="001F3935"/>
    <w:rsid w:val="001F3AC5"/>
    <w:rsid w:val="001F3EA9"/>
    <w:rsid w:val="001F41BC"/>
    <w:rsid w:val="001F457C"/>
    <w:rsid w:val="001F48E3"/>
    <w:rsid w:val="001F4DAC"/>
    <w:rsid w:val="001F543D"/>
    <w:rsid w:val="001F5469"/>
    <w:rsid w:val="001F55CF"/>
    <w:rsid w:val="001F5825"/>
    <w:rsid w:val="001F5A4E"/>
    <w:rsid w:val="001F66CF"/>
    <w:rsid w:val="001F6ADA"/>
    <w:rsid w:val="001F6E61"/>
    <w:rsid w:val="001F71B0"/>
    <w:rsid w:val="001F7484"/>
    <w:rsid w:val="001F792C"/>
    <w:rsid w:val="001F795C"/>
    <w:rsid w:val="001F7B1E"/>
    <w:rsid w:val="001F7B7F"/>
    <w:rsid w:val="001F7D65"/>
    <w:rsid w:val="001F7EC4"/>
    <w:rsid w:val="002007A5"/>
    <w:rsid w:val="00200DDC"/>
    <w:rsid w:val="0020106C"/>
    <w:rsid w:val="00201421"/>
    <w:rsid w:val="00201934"/>
    <w:rsid w:val="00201A78"/>
    <w:rsid w:val="0020222E"/>
    <w:rsid w:val="00202652"/>
    <w:rsid w:val="00202730"/>
    <w:rsid w:val="00202930"/>
    <w:rsid w:val="0020294D"/>
    <w:rsid w:val="00202EAC"/>
    <w:rsid w:val="00202EBB"/>
    <w:rsid w:val="00203070"/>
    <w:rsid w:val="00203346"/>
    <w:rsid w:val="0020365C"/>
    <w:rsid w:val="0020371A"/>
    <w:rsid w:val="00203B00"/>
    <w:rsid w:val="00203C14"/>
    <w:rsid w:val="00203C15"/>
    <w:rsid w:val="00203E96"/>
    <w:rsid w:val="00203F91"/>
    <w:rsid w:val="00204785"/>
    <w:rsid w:val="00204A00"/>
    <w:rsid w:val="00204A4F"/>
    <w:rsid w:val="00204E84"/>
    <w:rsid w:val="0020528B"/>
    <w:rsid w:val="0020559B"/>
    <w:rsid w:val="002056DA"/>
    <w:rsid w:val="002057AC"/>
    <w:rsid w:val="00205AC8"/>
    <w:rsid w:val="00205BA3"/>
    <w:rsid w:val="0020614B"/>
    <w:rsid w:val="00206D29"/>
    <w:rsid w:val="0020768A"/>
    <w:rsid w:val="0020786F"/>
    <w:rsid w:val="00207E2B"/>
    <w:rsid w:val="00207F6C"/>
    <w:rsid w:val="00207F7C"/>
    <w:rsid w:val="00210173"/>
    <w:rsid w:val="00210D1B"/>
    <w:rsid w:val="00210DE8"/>
    <w:rsid w:val="00210E40"/>
    <w:rsid w:val="00210E59"/>
    <w:rsid w:val="00210F6D"/>
    <w:rsid w:val="00211072"/>
    <w:rsid w:val="0021147D"/>
    <w:rsid w:val="002114DA"/>
    <w:rsid w:val="0021187C"/>
    <w:rsid w:val="00211B96"/>
    <w:rsid w:val="00211BDE"/>
    <w:rsid w:val="00211C78"/>
    <w:rsid w:val="002120C5"/>
    <w:rsid w:val="00212534"/>
    <w:rsid w:val="0021270D"/>
    <w:rsid w:val="00212FE1"/>
    <w:rsid w:val="00213188"/>
    <w:rsid w:val="002137CC"/>
    <w:rsid w:val="00213A41"/>
    <w:rsid w:val="00213D32"/>
    <w:rsid w:val="00214099"/>
    <w:rsid w:val="002141DC"/>
    <w:rsid w:val="00214255"/>
    <w:rsid w:val="002143A1"/>
    <w:rsid w:val="00214AD9"/>
    <w:rsid w:val="00214BF0"/>
    <w:rsid w:val="00214F2A"/>
    <w:rsid w:val="00214FB7"/>
    <w:rsid w:val="00215753"/>
    <w:rsid w:val="00215BB7"/>
    <w:rsid w:val="00215CD8"/>
    <w:rsid w:val="00215D9C"/>
    <w:rsid w:val="00216561"/>
    <w:rsid w:val="002166EB"/>
    <w:rsid w:val="00216C17"/>
    <w:rsid w:val="00216C4F"/>
    <w:rsid w:val="00217009"/>
    <w:rsid w:val="002170F7"/>
    <w:rsid w:val="00217346"/>
    <w:rsid w:val="002175AB"/>
    <w:rsid w:val="00217BC4"/>
    <w:rsid w:val="00217C4B"/>
    <w:rsid w:val="00217D7C"/>
    <w:rsid w:val="0022033C"/>
    <w:rsid w:val="002203B2"/>
    <w:rsid w:val="00220B77"/>
    <w:rsid w:val="00220F11"/>
    <w:rsid w:val="00221046"/>
    <w:rsid w:val="002214E6"/>
    <w:rsid w:val="002221D9"/>
    <w:rsid w:val="0022254E"/>
    <w:rsid w:val="0022277F"/>
    <w:rsid w:val="002227AD"/>
    <w:rsid w:val="002229FE"/>
    <w:rsid w:val="00222BF7"/>
    <w:rsid w:val="00222C92"/>
    <w:rsid w:val="00223350"/>
    <w:rsid w:val="002234EB"/>
    <w:rsid w:val="002236CF"/>
    <w:rsid w:val="0022376E"/>
    <w:rsid w:val="002237BA"/>
    <w:rsid w:val="00223837"/>
    <w:rsid w:val="00223958"/>
    <w:rsid w:val="00223B44"/>
    <w:rsid w:val="00223D07"/>
    <w:rsid w:val="00224092"/>
    <w:rsid w:val="002240D7"/>
    <w:rsid w:val="0022412B"/>
    <w:rsid w:val="002241DE"/>
    <w:rsid w:val="0022431F"/>
    <w:rsid w:val="002244DF"/>
    <w:rsid w:val="002246BA"/>
    <w:rsid w:val="002247D9"/>
    <w:rsid w:val="00224A30"/>
    <w:rsid w:val="00224D89"/>
    <w:rsid w:val="00224E74"/>
    <w:rsid w:val="00225164"/>
    <w:rsid w:val="0022533B"/>
    <w:rsid w:val="00225431"/>
    <w:rsid w:val="002255BD"/>
    <w:rsid w:val="00225A12"/>
    <w:rsid w:val="00225B20"/>
    <w:rsid w:val="002264B0"/>
    <w:rsid w:val="002267D4"/>
    <w:rsid w:val="00226909"/>
    <w:rsid w:val="00226A48"/>
    <w:rsid w:val="00226E67"/>
    <w:rsid w:val="00227020"/>
    <w:rsid w:val="002272C6"/>
    <w:rsid w:val="00227468"/>
    <w:rsid w:val="00227E26"/>
    <w:rsid w:val="00227EDD"/>
    <w:rsid w:val="00227EE1"/>
    <w:rsid w:val="00227FA2"/>
    <w:rsid w:val="00230287"/>
    <w:rsid w:val="002302D0"/>
    <w:rsid w:val="00230870"/>
    <w:rsid w:val="002308F8"/>
    <w:rsid w:val="002309F0"/>
    <w:rsid w:val="00230B19"/>
    <w:rsid w:val="0023100C"/>
    <w:rsid w:val="00231034"/>
    <w:rsid w:val="0023109A"/>
    <w:rsid w:val="00231522"/>
    <w:rsid w:val="00231B1B"/>
    <w:rsid w:val="00231B49"/>
    <w:rsid w:val="0023258C"/>
    <w:rsid w:val="00232664"/>
    <w:rsid w:val="0023273E"/>
    <w:rsid w:val="00232859"/>
    <w:rsid w:val="002328DC"/>
    <w:rsid w:val="00232A9F"/>
    <w:rsid w:val="00232DE7"/>
    <w:rsid w:val="00232E64"/>
    <w:rsid w:val="002334E0"/>
    <w:rsid w:val="0023368A"/>
    <w:rsid w:val="0023379F"/>
    <w:rsid w:val="002339D2"/>
    <w:rsid w:val="00233A9A"/>
    <w:rsid w:val="00234179"/>
    <w:rsid w:val="00234237"/>
    <w:rsid w:val="00234EDB"/>
    <w:rsid w:val="00235105"/>
    <w:rsid w:val="00235DB0"/>
    <w:rsid w:val="00235E0A"/>
    <w:rsid w:val="0023629A"/>
    <w:rsid w:val="00236A24"/>
    <w:rsid w:val="00236A9F"/>
    <w:rsid w:val="0023750C"/>
    <w:rsid w:val="002376CD"/>
    <w:rsid w:val="0023771B"/>
    <w:rsid w:val="002378DA"/>
    <w:rsid w:val="00237A2A"/>
    <w:rsid w:val="00237AFA"/>
    <w:rsid w:val="00237DA0"/>
    <w:rsid w:val="00237EEF"/>
    <w:rsid w:val="002403DC"/>
    <w:rsid w:val="002405E9"/>
    <w:rsid w:val="00240689"/>
    <w:rsid w:val="002406E0"/>
    <w:rsid w:val="00240B2A"/>
    <w:rsid w:val="00240D3A"/>
    <w:rsid w:val="00241736"/>
    <w:rsid w:val="00241A45"/>
    <w:rsid w:val="00241B71"/>
    <w:rsid w:val="00241BB5"/>
    <w:rsid w:val="00241D44"/>
    <w:rsid w:val="00241FBA"/>
    <w:rsid w:val="00242066"/>
    <w:rsid w:val="002426AE"/>
    <w:rsid w:val="00242762"/>
    <w:rsid w:val="00242B6C"/>
    <w:rsid w:val="00243450"/>
    <w:rsid w:val="00243739"/>
    <w:rsid w:val="00243C53"/>
    <w:rsid w:val="00243E66"/>
    <w:rsid w:val="00243E82"/>
    <w:rsid w:val="0024407B"/>
    <w:rsid w:val="0024411A"/>
    <w:rsid w:val="00244481"/>
    <w:rsid w:val="002444E7"/>
    <w:rsid w:val="00244802"/>
    <w:rsid w:val="00244889"/>
    <w:rsid w:val="00244C4D"/>
    <w:rsid w:val="00244E33"/>
    <w:rsid w:val="00244F82"/>
    <w:rsid w:val="0024500E"/>
    <w:rsid w:val="002451FA"/>
    <w:rsid w:val="0024520D"/>
    <w:rsid w:val="002453AF"/>
    <w:rsid w:val="00245BE4"/>
    <w:rsid w:val="00245CAE"/>
    <w:rsid w:val="00245CDC"/>
    <w:rsid w:val="00246244"/>
    <w:rsid w:val="00246685"/>
    <w:rsid w:val="00246BC1"/>
    <w:rsid w:val="00246D49"/>
    <w:rsid w:val="00246D6C"/>
    <w:rsid w:val="00246EAF"/>
    <w:rsid w:val="002478E2"/>
    <w:rsid w:val="00247D65"/>
    <w:rsid w:val="00247EA4"/>
    <w:rsid w:val="002500F6"/>
    <w:rsid w:val="0025038B"/>
    <w:rsid w:val="002506CC"/>
    <w:rsid w:val="002507D2"/>
    <w:rsid w:val="00250DAF"/>
    <w:rsid w:val="0025103A"/>
    <w:rsid w:val="0025153E"/>
    <w:rsid w:val="0025159D"/>
    <w:rsid w:val="002517A0"/>
    <w:rsid w:val="00251BC1"/>
    <w:rsid w:val="00252AFC"/>
    <w:rsid w:val="002533E2"/>
    <w:rsid w:val="00253D25"/>
    <w:rsid w:val="002540AB"/>
    <w:rsid w:val="002540C2"/>
    <w:rsid w:val="00254567"/>
    <w:rsid w:val="00254B34"/>
    <w:rsid w:val="00254E8F"/>
    <w:rsid w:val="00254F3F"/>
    <w:rsid w:val="00255190"/>
    <w:rsid w:val="002552AC"/>
    <w:rsid w:val="0025531D"/>
    <w:rsid w:val="00255425"/>
    <w:rsid w:val="00255BB4"/>
    <w:rsid w:val="00255D53"/>
    <w:rsid w:val="0025603B"/>
    <w:rsid w:val="002560C0"/>
    <w:rsid w:val="00256153"/>
    <w:rsid w:val="0025649B"/>
    <w:rsid w:val="002564C3"/>
    <w:rsid w:val="002564CB"/>
    <w:rsid w:val="00256FA5"/>
    <w:rsid w:val="002570B4"/>
    <w:rsid w:val="0025715A"/>
    <w:rsid w:val="002572B1"/>
    <w:rsid w:val="0025743C"/>
    <w:rsid w:val="00257640"/>
    <w:rsid w:val="002576FC"/>
    <w:rsid w:val="002577BB"/>
    <w:rsid w:val="00257D01"/>
    <w:rsid w:val="00257F4A"/>
    <w:rsid w:val="00260103"/>
    <w:rsid w:val="002601E3"/>
    <w:rsid w:val="00260343"/>
    <w:rsid w:val="002606B3"/>
    <w:rsid w:val="00260DB4"/>
    <w:rsid w:val="00261052"/>
    <w:rsid w:val="002612F6"/>
    <w:rsid w:val="0026153E"/>
    <w:rsid w:val="0026197A"/>
    <w:rsid w:val="002626DA"/>
    <w:rsid w:val="00262845"/>
    <w:rsid w:val="00262B95"/>
    <w:rsid w:val="00262C12"/>
    <w:rsid w:val="00262FC5"/>
    <w:rsid w:val="00263220"/>
    <w:rsid w:val="0026376B"/>
    <w:rsid w:val="00263867"/>
    <w:rsid w:val="00263AFE"/>
    <w:rsid w:val="00263B99"/>
    <w:rsid w:val="00263E45"/>
    <w:rsid w:val="00263E78"/>
    <w:rsid w:val="00263E88"/>
    <w:rsid w:val="0026408B"/>
    <w:rsid w:val="002640A2"/>
    <w:rsid w:val="002643A6"/>
    <w:rsid w:val="00264670"/>
    <w:rsid w:val="00264ABF"/>
    <w:rsid w:val="00264AE2"/>
    <w:rsid w:val="00265185"/>
    <w:rsid w:val="00265380"/>
    <w:rsid w:val="00265481"/>
    <w:rsid w:val="0026559B"/>
    <w:rsid w:val="002656F1"/>
    <w:rsid w:val="0026589C"/>
    <w:rsid w:val="00265F6A"/>
    <w:rsid w:val="002660C0"/>
    <w:rsid w:val="002662D9"/>
    <w:rsid w:val="0026646B"/>
    <w:rsid w:val="002666CE"/>
    <w:rsid w:val="00266923"/>
    <w:rsid w:val="00266C08"/>
    <w:rsid w:val="00266FE7"/>
    <w:rsid w:val="002673EC"/>
    <w:rsid w:val="0026777D"/>
    <w:rsid w:val="00267852"/>
    <w:rsid w:val="00267A0A"/>
    <w:rsid w:val="00267D4A"/>
    <w:rsid w:val="00267F29"/>
    <w:rsid w:val="0027023E"/>
    <w:rsid w:val="002704D5"/>
    <w:rsid w:val="0027082C"/>
    <w:rsid w:val="00270A3A"/>
    <w:rsid w:val="00270BDF"/>
    <w:rsid w:val="00270E1B"/>
    <w:rsid w:val="002715F4"/>
    <w:rsid w:val="00271C44"/>
    <w:rsid w:val="00271CB4"/>
    <w:rsid w:val="00271E49"/>
    <w:rsid w:val="00271E71"/>
    <w:rsid w:val="002725C8"/>
    <w:rsid w:val="00272767"/>
    <w:rsid w:val="00272D56"/>
    <w:rsid w:val="00272E9B"/>
    <w:rsid w:val="00272EC7"/>
    <w:rsid w:val="00273012"/>
    <w:rsid w:val="00273190"/>
    <w:rsid w:val="0027337E"/>
    <w:rsid w:val="002737DD"/>
    <w:rsid w:val="00273D6E"/>
    <w:rsid w:val="00273FBD"/>
    <w:rsid w:val="002742D5"/>
    <w:rsid w:val="00274626"/>
    <w:rsid w:val="002746BE"/>
    <w:rsid w:val="00274C35"/>
    <w:rsid w:val="00274C9D"/>
    <w:rsid w:val="002753B0"/>
    <w:rsid w:val="0027566B"/>
    <w:rsid w:val="00275797"/>
    <w:rsid w:val="00275BF9"/>
    <w:rsid w:val="00275C6C"/>
    <w:rsid w:val="00275CD9"/>
    <w:rsid w:val="00276640"/>
    <w:rsid w:val="002766D6"/>
    <w:rsid w:val="00276A6E"/>
    <w:rsid w:val="00276BBA"/>
    <w:rsid w:val="00277014"/>
    <w:rsid w:val="00277092"/>
    <w:rsid w:val="002770DC"/>
    <w:rsid w:val="002774D3"/>
    <w:rsid w:val="002778CF"/>
    <w:rsid w:val="0027795C"/>
    <w:rsid w:val="00277F86"/>
    <w:rsid w:val="00277FB0"/>
    <w:rsid w:val="00280CA6"/>
    <w:rsid w:val="00280CE6"/>
    <w:rsid w:val="00280E9B"/>
    <w:rsid w:val="00281446"/>
    <w:rsid w:val="002817DC"/>
    <w:rsid w:val="0028189D"/>
    <w:rsid w:val="00281A55"/>
    <w:rsid w:val="00281FB6"/>
    <w:rsid w:val="00282058"/>
    <w:rsid w:val="00282234"/>
    <w:rsid w:val="00282545"/>
    <w:rsid w:val="002826CF"/>
    <w:rsid w:val="00282A2A"/>
    <w:rsid w:val="00282B78"/>
    <w:rsid w:val="00282D34"/>
    <w:rsid w:val="002832FC"/>
    <w:rsid w:val="00283689"/>
    <w:rsid w:val="00283B98"/>
    <w:rsid w:val="00283D48"/>
    <w:rsid w:val="00283DE3"/>
    <w:rsid w:val="002842F7"/>
    <w:rsid w:val="00284405"/>
    <w:rsid w:val="002845EA"/>
    <w:rsid w:val="00284880"/>
    <w:rsid w:val="00284D17"/>
    <w:rsid w:val="002854D7"/>
    <w:rsid w:val="002855BB"/>
    <w:rsid w:val="00285651"/>
    <w:rsid w:val="00285A8C"/>
    <w:rsid w:val="00285BDE"/>
    <w:rsid w:val="002861D3"/>
    <w:rsid w:val="00286487"/>
    <w:rsid w:val="00286490"/>
    <w:rsid w:val="0028664B"/>
    <w:rsid w:val="00286998"/>
    <w:rsid w:val="00287046"/>
    <w:rsid w:val="002875D9"/>
    <w:rsid w:val="00287613"/>
    <w:rsid w:val="0028794B"/>
    <w:rsid w:val="00287B5C"/>
    <w:rsid w:val="00287C84"/>
    <w:rsid w:val="00287E7B"/>
    <w:rsid w:val="00287ED2"/>
    <w:rsid w:val="00290430"/>
    <w:rsid w:val="002906D8"/>
    <w:rsid w:val="002908CE"/>
    <w:rsid w:val="002908D3"/>
    <w:rsid w:val="00290933"/>
    <w:rsid w:val="00290C68"/>
    <w:rsid w:val="002915C4"/>
    <w:rsid w:val="00291C9E"/>
    <w:rsid w:val="00292109"/>
    <w:rsid w:val="00292A64"/>
    <w:rsid w:val="00292BAD"/>
    <w:rsid w:val="00292C44"/>
    <w:rsid w:val="00292CEA"/>
    <w:rsid w:val="00293130"/>
    <w:rsid w:val="002931AE"/>
    <w:rsid w:val="002932D6"/>
    <w:rsid w:val="002933C5"/>
    <w:rsid w:val="002933F8"/>
    <w:rsid w:val="00293546"/>
    <w:rsid w:val="002937D8"/>
    <w:rsid w:val="00293FDD"/>
    <w:rsid w:val="00294224"/>
    <w:rsid w:val="0029450C"/>
    <w:rsid w:val="00294672"/>
    <w:rsid w:val="00294928"/>
    <w:rsid w:val="00294A7E"/>
    <w:rsid w:val="00294EDC"/>
    <w:rsid w:val="002950F2"/>
    <w:rsid w:val="002951A3"/>
    <w:rsid w:val="0029584B"/>
    <w:rsid w:val="002958EC"/>
    <w:rsid w:val="00295E20"/>
    <w:rsid w:val="00295EBE"/>
    <w:rsid w:val="00295F12"/>
    <w:rsid w:val="00295FE2"/>
    <w:rsid w:val="00296B36"/>
    <w:rsid w:val="00296E0F"/>
    <w:rsid w:val="00296ED2"/>
    <w:rsid w:val="0029777E"/>
    <w:rsid w:val="002977EE"/>
    <w:rsid w:val="00297C7F"/>
    <w:rsid w:val="00297D64"/>
    <w:rsid w:val="002A0099"/>
    <w:rsid w:val="002A01F6"/>
    <w:rsid w:val="002A02F6"/>
    <w:rsid w:val="002A08AF"/>
    <w:rsid w:val="002A0C43"/>
    <w:rsid w:val="002A0FFD"/>
    <w:rsid w:val="002A100F"/>
    <w:rsid w:val="002A10D1"/>
    <w:rsid w:val="002A1467"/>
    <w:rsid w:val="002A1781"/>
    <w:rsid w:val="002A17F9"/>
    <w:rsid w:val="002A1B04"/>
    <w:rsid w:val="002A1BE9"/>
    <w:rsid w:val="002A2196"/>
    <w:rsid w:val="002A21BC"/>
    <w:rsid w:val="002A2304"/>
    <w:rsid w:val="002A245C"/>
    <w:rsid w:val="002A25D7"/>
    <w:rsid w:val="002A2749"/>
    <w:rsid w:val="002A2861"/>
    <w:rsid w:val="002A28C0"/>
    <w:rsid w:val="002A2A23"/>
    <w:rsid w:val="002A2ACE"/>
    <w:rsid w:val="002A2F7C"/>
    <w:rsid w:val="002A3105"/>
    <w:rsid w:val="002A31AE"/>
    <w:rsid w:val="002A32EA"/>
    <w:rsid w:val="002A365E"/>
    <w:rsid w:val="002A376E"/>
    <w:rsid w:val="002A38C4"/>
    <w:rsid w:val="002A44DB"/>
    <w:rsid w:val="002A4DB7"/>
    <w:rsid w:val="002A5165"/>
    <w:rsid w:val="002A518B"/>
    <w:rsid w:val="002A544B"/>
    <w:rsid w:val="002A5771"/>
    <w:rsid w:val="002A6286"/>
    <w:rsid w:val="002A6642"/>
    <w:rsid w:val="002A6AAC"/>
    <w:rsid w:val="002A6FD0"/>
    <w:rsid w:val="002A7096"/>
    <w:rsid w:val="002A75FA"/>
    <w:rsid w:val="002A7627"/>
    <w:rsid w:val="002A7A69"/>
    <w:rsid w:val="002A7B75"/>
    <w:rsid w:val="002B0187"/>
    <w:rsid w:val="002B09CA"/>
    <w:rsid w:val="002B0A8D"/>
    <w:rsid w:val="002B0B38"/>
    <w:rsid w:val="002B0D6D"/>
    <w:rsid w:val="002B0FD1"/>
    <w:rsid w:val="002B1001"/>
    <w:rsid w:val="002B105F"/>
    <w:rsid w:val="002B14E6"/>
    <w:rsid w:val="002B18A6"/>
    <w:rsid w:val="002B1BC0"/>
    <w:rsid w:val="002B1F43"/>
    <w:rsid w:val="002B220C"/>
    <w:rsid w:val="002B2430"/>
    <w:rsid w:val="002B2953"/>
    <w:rsid w:val="002B2A4E"/>
    <w:rsid w:val="002B2C7A"/>
    <w:rsid w:val="002B314B"/>
    <w:rsid w:val="002B3356"/>
    <w:rsid w:val="002B342A"/>
    <w:rsid w:val="002B3517"/>
    <w:rsid w:val="002B3573"/>
    <w:rsid w:val="002B38F1"/>
    <w:rsid w:val="002B3F9A"/>
    <w:rsid w:val="002B3FFE"/>
    <w:rsid w:val="002B4143"/>
    <w:rsid w:val="002B42D8"/>
    <w:rsid w:val="002B4352"/>
    <w:rsid w:val="002B50F2"/>
    <w:rsid w:val="002B54DB"/>
    <w:rsid w:val="002B5966"/>
    <w:rsid w:val="002B5B09"/>
    <w:rsid w:val="002B5CC5"/>
    <w:rsid w:val="002B60F5"/>
    <w:rsid w:val="002B650D"/>
    <w:rsid w:val="002B6555"/>
    <w:rsid w:val="002B685B"/>
    <w:rsid w:val="002B7102"/>
    <w:rsid w:val="002B7727"/>
    <w:rsid w:val="002B7815"/>
    <w:rsid w:val="002B7B2C"/>
    <w:rsid w:val="002B7FBA"/>
    <w:rsid w:val="002C09D7"/>
    <w:rsid w:val="002C0DF3"/>
    <w:rsid w:val="002C11ED"/>
    <w:rsid w:val="002C1542"/>
    <w:rsid w:val="002C165B"/>
    <w:rsid w:val="002C1D06"/>
    <w:rsid w:val="002C22FE"/>
    <w:rsid w:val="002C2499"/>
    <w:rsid w:val="002C24B8"/>
    <w:rsid w:val="002C24DA"/>
    <w:rsid w:val="002C2682"/>
    <w:rsid w:val="002C2E8B"/>
    <w:rsid w:val="002C3468"/>
    <w:rsid w:val="002C35CB"/>
    <w:rsid w:val="002C35E1"/>
    <w:rsid w:val="002C372E"/>
    <w:rsid w:val="002C373A"/>
    <w:rsid w:val="002C3A78"/>
    <w:rsid w:val="002C3D4C"/>
    <w:rsid w:val="002C3E91"/>
    <w:rsid w:val="002C436B"/>
    <w:rsid w:val="002C4538"/>
    <w:rsid w:val="002C4747"/>
    <w:rsid w:val="002C4B6E"/>
    <w:rsid w:val="002C52CD"/>
    <w:rsid w:val="002C5315"/>
    <w:rsid w:val="002C54FD"/>
    <w:rsid w:val="002C55BB"/>
    <w:rsid w:val="002C5758"/>
    <w:rsid w:val="002C5FD9"/>
    <w:rsid w:val="002C6045"/>
    <w:rsid w:val="002C62BE"/>
    <w:rsid w:val="002C6355"/>
    <w:rsid w:val="002C6A1E"/>
    <w:rsid w:val="002C6B17"/>
    <w:rsid w:val="002C74A4"/>
    <w:rsid w:val="002C7516"/>
    <w:rsid w:val="002C7698"/>
    <w:rsid w:val="002C7B8A"/>
    <w:rsid w:val="002D03CB"/>
    <w:rsid w:val="002D03E5"/>
    <w:rsid w:val="002D087A"/>
    <w:rsid w:val="002D0B2A"/>
    <w:rsid w:val="002D0D5D"/>
    <w:rsid w:val="002D0E39"/>
    <w:rsid w:val="002D1145"/>
    <w:rsid w:val="002D13B6"/>
    <w:rsid w:val="002D17B3"/>
    <w:rsid w:val="002D19BA"/>
    <w:rsid w:val="002D1A29"/>
    <w:rsid w:val="002D1ACD"/>
    <w:rsid w:val="002D1C79"/>
    <w:rsid w:val="002D1F71"/>
    <w:rsid w:val="002D2001"/>
    <w:rsid w:val="002D2221"/>
    <w:rsid w:val="002D2401"/>
    <w:rsid w:val="002D24A5"/>
    <w:rsid w:val="002D2698"/>
    <w:rsid w:val="002D287D"/>
    <w:rsid w:val="002D2BBD"/>
    <w:rsid w:val="002D2CCB"/>
    <w:rsid w:val="002D2CEF"/>
    <w:rsid w:val="002D2D22"/>
    <w:rsid w:val="002D2E0C"/>
    <w:rsid w:val="002D2E58"/>
    <w:rsid w:val="002D2E7B"/>
    <w:rsid w:val="002D2F12"/>
    <w:rsid w:val="002D3445"/>
    <w:rsid w:val="002D3557"/>
    <w:rsid w:val="002D3588"/>
    <w:rsid w:val="002D360B"/>
    <w:rsid w:val="002D3705"/>
    <w:rsid w:val="002D3838"/>
    <w:rsid w:val="002D3B24"/>
    <w:rsid w:val="002D3D65"/>
    <w:rsid w:val="002D4045"/>
    <w:rsid w:val="002D406B"/>
    <w:rsid w:val="002D42FB"/>
    <w:rsid w:val="002D4622"/>
    <w:rsid w:val="002D4D95"/>
    <w:rsid w:val="002D4EED"/>
    <w:rsid w:val="002D4F72"/>
    <w:rsid w:val="002D4F77"/>
    <w:rsid w:val="002D559D"/>
    <w:rsid w:val="002D569B"/>
    <w:rsid w:val="002D5FAD"/>
    <w:rsid w:val="002D663E"/>
    <w:rsid w:val="002D667B"/>
    <w:rsid w:val="002D6797"/>
    <w:rsid w:val="002D697D"/>
    <w:rsid w:val="002D69AF"/>
    <w:rsid w:val="002D7309"/>
    <w:rsid w:val="002D791C"/>
    <w:rsid w:val="002D79E7"/>
    <w:rsid w:val="002D7B7A"/>
    <w:rsid w:val="002D7CF6"/>
    <w:rsid w:val="002D7EA4"/>
    <w:rsid w:val="002D7F30"/>
    <w:rsid w:val="002E0056"/>
    <w:rsid w:val="002E0279"/>
    <w:rsid w:val="002E0289"/>
    <w:rsid w:val="002E0F23"/>
    <w:rsid w:val="002E0F9B"/>
    <w:rsid w:val="002E10CB"/>
    <w:rsid w:val="002E11CC"/>
    <w:rsid w:val="002E179C"/>
    <w:rsid w:val="002E17E2"/>
    <w:rsid w:val="002E1A14"/>
    <w:rsid w:val="002E1A48"/>
    <w:rsid w:val="002E1DCF"/>
    <w:rsid w:val="002E2AFA"/>
    <w:rsid w:val="002E30A7"/>
    <w:rsid w:val="002E3B74"/>
    <w:rsid w:val="002E3D79"/>
    <w:rsid w:val="002E4100"/>
    <w:rsid w:val="002E41C8"/>
    <w:rsid w:val="002E4E44"/>
    <w:rsid w:val="002E4E4B"/>
    <w:rsid w:val="002E5016"/>
    <w:rsid w:val="002E5067"/>
    <w:rsid w:val="002E5102"/>
    <w:rsid w:val="002E5571"/>
    <w:rsid w:val="002E56C2"/>
    <w:rsid w:val="002E5744"/>
    <w:rsid w:val="002E581E"/>
    <w:rsid w:val="002E5886"/>
    <w:rsid w:val="002E5BE4"/>
    <w:rsid w:val="002E5C6C"/>
    <w:rsid w:val="002E608A"/>
    <w:rsid w:val="002E6984"/>
    <w:rsid w:val="002E6B11"/>
    <w:rsid w:val="002E6F1C"/>
    <w:rsid w:val="002E70C8"/>
    <w:rsid w:val="002E78BF"/>
    <w:rsid w:val="002E7DB2"/>
    <w:rsid w:val="002E7E93"/>
    <w:rsid w:val="002E7F22"/>
    <w:rsid w:val="002F0651"/>
    <w:rsid w:val="002F0690"/>
    <w:rsid w:val="002F086A"/>
    <w:rsid w:val="002F0FC5"/>
    <w:rsid w:val="002F1077"/>
    <w:rsid w:val="002F114D"/>
    <w:rsid w:val="002F1157"/>
    <w:rsid w:val="002F18A1"/>
    <w:rsid w:val="002F1C77"/>
    <w:rsid w:val="002F1D32"/>
    <w:rsid w:val="002F20BC"/>
    <w:rsid w:val="002F21A0"/>
    <w:rsid w:val="002F2874"/>
    <w:rsid w:val="002F299B"/>
    <w:rsid w:val="002F2E79"/>
    <w:rsid w:val="002F3074"/>
    <w:rsid w:val="002F33E3"/>
    <w:rsid w:val="002F3418"/>
    <w:rsid w:val="002F3482"/>
    <w:rsid w:val="002F34F2"/>
    <w:rsid w:val="002F3C69"/>
    <w:rsid w:val="002F4111"/>
    <w:rsid w:val="002F4555"/>
    <w:rsid w:val="002F45A0"/>
    <w:rsid w:val="002F46EF"/>
    <w:rsid w:val="002F4701"/>
    <w:rsid w:val="002F496C"/>
    <w:rsid w:val="002F4A0D"/>
    <w:rsid w:val="002F4B16"/>
    <w:rsid w:val="002F4CAA"/>
    <w:rsid w:val="002F51AC"/>
    <w:rsid w:val="002F52AD"/>
    <w:rsid w:val="002F54AC"/>
    <w:rsid w:val="002F5576"/>
    <w:rsid w:val="002F5704"/>
    <w:rsid w:val="002F5896"/>
    <w:rsid w:val="002F5997"/>
    <w:rsid w:val="002F5A20"/>
    <w:rsid w:val="002F5B37"/>
    <w:rsid w:val="002F5CF6"/>
    <w:rsid w:val="002F5F13"/>
    <w:rsid w:val="002F630B"/>
    <w:rsid w:val="002F6FA0"/>
    <w:rsid w:val="002F7285"/>
    <w:rsid w:val="002F7714"/>
    <w:rsid w:val="002F78E2"/>
    <w:rsid w:val="002F7A1D"/>
    <w:rsid w:val="002F7B88"/>
    <w:rsid w:val="002F7DB4"/>
    <w:rsid w:val="003007E5"/>
    <w:rsid w:val="00300D64"/>
    <w:rsid w:val="00300F51"/>
    <w:rsid w:val="003011F1"/>
    <w:rsid w:val="003017C1"/>
    <w:rsid w:val="003022F4"/>
    <w:rsid w:val="0030252B"/>
    <w:rsid w:val="003025FA"/>
    <w:rsid w:val="00302813"/>
    <w:rsid w:val="0030281A"/>
    <w:rsid w:val="0030285A"/>
    <w:rsid w:val="00302D75"/>
    <w:rsid w:val="00302F7D"/>
    <w:rsid w:val="00303227"/>
    <w:rsid w:val="003032BD"/>
    <w:rsid w:val="003033C8"/>
    <w:rsid w:val="003035C2"/>
    <w:rsid w:val="003037EB"/>
    <w:rsid w:val="003039F9"/>
    <w:rsid w:val="00303A5B"/>
    <w:rsid w:val="00303D0D"/>
    <w:rsid w:val="00304068"/>
    <w:rsid w:val="003045F0"/>
    <w:rsid w:val="00304606"/>
    <w:rsid w:val="0030463D"/>
    <w:rsid w:val="00304673"/>
    <w:rsid w:val="003046F2"/>
    <w:rsid w:val="00304B60"/>
    <w:rsid w:val="00304F0A"/>
    <w:rsid w:val="00305544"/>
    <w:rsid w:val="0030586C"/>
    <w:rsid w:val="00305E62"/>
    <w:rsid w:val="00305EA0"/>
    <w:rsid w:val="0030657F"/>
    <w:rsid w:val="00306626"/>
    <w:rsid w:val="00306788"/>
    <w:rsid w:val="00307204"/>
    <w:rsid w:val="0030729F"/>
    <w:rsid w:val="0030765C"/>
    <w:rsid w:val="00307CA8"/>
    <w:rsid w:val="0031004D"/>
    <w:rsid w:val="0031047C"/>
    <w:rsid w:val="00310634"/>
    <w:rsid w:val="003107A0"/>
    <w:rsid w:val="003110FB"/>
    <w:rsid w:val="0031175C"/>
    <w:rsid w:val="00311B53"/>
    <w:rsid w:val="00312220"/>
    <w:rsid w:val="00312E38"/>
    <w:rsid w:val="00313974"/>
    <w:rsid w:val="00313EB7"/>
    <w:rsid w:val="00313F98"/>
    <w:rsid w:val="003142C6"/>
    <w:rsid w:val="00314494"/>
    <w:rsid w:val="003144EA"/>
    <w:rsid w:val="00314713"/>
    <w:rsid w:val="0031591F"/>
    <w:rsid w:val="0031598C"/>
    <w:rsid w:val="00315AA4"/>
    <w:rsid w:val="003164B0"/>
    <w:rsid w:val="00316540"/>
    <w:rsid w:val="00316542"/>
    <w:rsid w:val="0031683F"/>
    <w:rsid w:val="003168E8"/>
    <w:rsid w:val="00316BE7"/>
    <w:rsid w:val="003173CB"/>
    <w:rsid w:val="0031774B"/>
    <w:rsid w:val="003178D1"/>
    <w:rsid w:val="00317A42"/>
    <w:rsid w:val="00317C5C"/>
    <w:rsid w:val="00317DC6"/>
    <w:rsid w:val="0032016C"/>
    <w:rsid w:val="003203E7"/>
    <w:rsid w:val="00320704"/>
    <w:rsid w:val="00321343"/>
    <w:rsid w:val="0032135D"/>
    <w:rsid w:val="0032137B"/>
    <w:rsid w:val="0032149D"/>
    <w:rsid w:val="0032159A"/>
    <w:rsid w:val="00321869"/>
    <w:rsid w:val="00321BE6"/>
    <w:rsid w:val="00321C70"/>
    <w:rsid w:val="00321D9B"/>
    <w:rsid w:val="00322184"/>
    <w:rsid w:val="0032264C"/>
    <w:rsid w:val="003226BF"/>
    <w:rsid w:val="003227ED"/>
    <w:rsid w:val="00322EAE"/>
    <w:rsid w:val="00323024"/>
    <w:rsid w:val="003231C7"/>
    <w:rsid w:val="00323349"/>
    <w:rsid w:val="0032338D"/>
    <w:rsid w:val="0032340E"/>
    <w:rsid w:val="003234E2"/>
    <w:rsid w:val="00323516"/>
    <w:rsid w:val="00323607"/>
    <w:rsid w:val="003238D2"/>
    <w:rsid w:val="00323958"/>
    <w:rsid w:val="00323FDE"/>
    <w:rsid w:val="00323FEF"/>
    <w:rsid w:val="00324154"/>
    <w:rsid w:val="0032425B"/>
    <w:rsid w:val="00324790"/>
    <w:rsid w:val="00324971"/>
    <w:rsid w:val="00324AFD"/>
    <w:rsid w:val="003251B2"/>
    <w:rsid w:val="00325404"/>
    <w:rsid w:val="00325974"/>
    <w:rsid w:val="00325AB4"/>
    <w:rsid w:val="00325C97"/>
    <w:rsid w:val="00325F52"/>
    <w:rsid w:val="003265B6"/>
    <w:rsid w:val="00326611"/>
    <w:rsid w:val="0032669B"/>
    <w:rsid w:val="0032679B"/>
    <w:rsid w:val="003268EE"/>
    <w:rsid w:val="00326CBD"/>
    <w:rsid w:val="003271CA"/>
    <w:rsid w:val="00327591"/>
    <w:rsid w:val="003277C4"/>
    <w:rsid w:val="00327A69"/>
    <w:rsid w:val="00327AEB"/>
    <w:rsid w:val="00327ED4"/>
    <w:rsid w:val="0033037B"/>
    <w:rsid w:val="00330744"/>
    <w:rsid w:val="00330EA8"/>
    <w:rsid w:val="00331282"/>
    <w:rsid w:val="003314CF"/>
    <w:rsid w:val="0033176D"/>
    <w:rsid w:val="003317DB"/>
    <w:rsid w:val="00331F1E"/>
    <w:rsid w:val="0033222B"/>
    <w:rsid w:val="003325C9"/>
    <w:rsid w:val="003325EE"/>
    <w:rsid w:val="0033263D"/>
    <w:rsid w:val="00332647"/>
    <w:rsid w:val="003327F3"/>
    <w:rsid w:val="003328DA"/>
    <w:rsid w:val="0033295E"/>
    <w:rsid w:val="00332C89"/>
    <w:rsid w:val="003330F3"/>
    <w:rsid w:val="003334F5"/>
    <w:rsid w:val="0033363C"/>
    <w:rsid w:val="00333A5B"/>
    <w:rsid w:val="0033407A"/>
    <w:rsid w:val="003342D8"/>
    <w:rsid w:val="00334449"/>
    <w:rsid w:val="00334914"/>
    <w:rsid w:val="00334A83"/>
    <w:rsid w:val="00334D94"/>
    <w:rsid w:val="00334FEB"/>
    <w:rsid w:val="00335757"/>
    <w:rsid w:val="00335772"/>
    <w:rsid w:val="00335838"/>
    <w:rsid w:val="003359E0"/>
    <w:rsid w:val="003359F3"/>
    <w:rsid w:val="00335BEA"/>
    <w:rsid w:val="00335D03"/>
    <w:rsid w:val="0033603B"/>
    <w:rsid w:val="00336369"/>
    <w:rsid w:val="0033654A"/>
    <w:rsid w:val="00336653"/>
    <w:rsid w:val="00336A8D"/>
    <w:rsid w:val="00336AD7"/>
    <w:rsid w:val="00336F67"/>
    <w:rsid w:val="00337259"/>
    <w:rsid w:val="003374CA"/>
    <w:rsid w:val="003377C5"/>
    <w:rsid w:val="003378D2"/>
    <w:rsid w:val="00337C70"/>
    <w:rsid w:val="00337D1B"/>
    <w:rsid w:val="00337EF8"/>
    <w:rsid w:val="00337EFE"/>
    <w:rsid w:val="00337F88"/>
    <w:rsid w:val="003408E1"/>
    <w:rsid w:val="003408E6"/>
    <w:rsid w:val="00340B56"/>
    <w:rsid w:val="00340F39"/>
    <w:rsid w:val="0034139F"/>
    <w:rsid w:val="00341595"/>
    <w:rsid w:val="00341841"/>
    <w:rsid w:val="0034189F"/>
    <w:rsid w:val="00341C89"/>
    <w:rsid w:val="00341EEB"/>
    <w:rsid w:val="0034233F"/>
    <w:rsid w:val="00342586"/>
    <w:rsid w:val="0034274B"/>
    <w:rsid w:val="00342773"/>
    <w:rsid w:val="0034289F"/>
    <w:rsid w:val="003428C4"/>
    <w:rsid w:val="00342B3E"/>
    <w:rsid w:val="00343354"/>
    <w:rsid w:val="0034344B"/>
    <w:rsid w:val="00343771"/>
    <w:rsid w:val="00343C37"/>
    <w:rsid w:val="00344324"/>
    <w:rsid w:val="0034482C"/>
    <w:rsid w:val="003455C1"/>
    <w:rsid w:val="00345992"/>
    <w:rsid w:val="00345A14"/>
    <w:rsid w:val="00345F18"/>
    <w:rsid w:val="00346249"/>
    <w:rsid w:val="003462CC"/>
    <w:rsid w:val="003465F6"/>
    <w:rsid w:val="00346799"/>
    <w:rsid w:val="00346BC3"/>
    <w:rsid w:val="00346EF1"/>
    <w:rsid w:val="00346F0F"/>
    <w:rsid w:val="00346F2D"/>
    <w:rsid w:val="003471CD"/>
    <w:rsid w:val="003473EB"/>
    <w:rsid w:val="00347682"/>
    <w:rsid w:val="00347DD7"/>
    <w:rsid w:val="00347E23"/>
    <w:rsid w:val="00347F50"/>
    <w:rsid w:val="00347FBA"/>
    <w:rsid w:val="00350160"/>
    <w:rsid w:val="003501FD"/>
    <w:rsid w:val="003505AA"/>
    <w:rsid w:val="00350630"/>
    <w:rsid w:val="0035067F"/>
    <w:rsid w:val="00350725"/>
    <w:rsid w:val="003507A8"/>
    <w:rsid w:val="00350B05"/>
    <w:rsid w:val="00350B47"/>
    <w:rsid w:val="00350BF1"/>
    <w:rsid w:val="00350C6C"/>
    <w:rsid w:val="00350D06"/>
    <w:rsid w:val="00350DCA"/>
    <w:rsid w:val="00350DE5"/>
    <w:rsid w:val="00350DFC"/>
    <w:rsid w:val="00350EB7"/>
    <w:rsid w:val="0035109D"/>
    <w:rsid w:val="003512CE"/>
    <w:rsid w:val="00351301"/>
    <w:rsid w:val="003516B5"/>
    <w:rsid w:val="00351981"/>
    <w:rsid w:val="00351BC2"/>
    <w:rsid w:val="00351F3A"/>
    <w:rsid w:val="0035201D"/>
    <w:rsid w:val="0035213C"/>
    <w:rsid w:val="00352180"/>
    <w:rsid w:val="0035260F"/>
    <w:rsid w:val="003526D9"/>
    <w:rsid w:val="003527F9"/>
    <w:rsid w:val="00352B2A"/>
    <w:rsid w:val="00353209"/>
    <w:rsid w:val="0035344B"/>
    <w:rsid w:val="0035351F"/>
    <w:rsid w:val="00353BDD"/>
    <w:rsid w:val="00354151"/>
    <w:rsid w:val="003541EF"/>
    <w:rsid w:val="0035426E"/>
    <w:rsid w:val="0035437D"/>
    <w:rsid w:val="00354933"/>
    <w:rsid w:val="00354BEF"/>
    <w:rsid w:val="0035511D"/>
    <w:rsid w:val="0035533F"/>
    <w:rsid w:val="003554E1"/>
    <w:rsid w:val="003554FD"/>
    <w:rsid w:val="003556D8"/>
    <w:rsid w:val="00355D03"/>
    <w:rsid w:val="00355D92"/>
    <w:rsid w:val="00355DA2"/>
    <w:rsid w:val="00355E60"/>
    <w:rsid w:val="00355FB0"/>
    <w:rsid w:val="00356361"/>
    <w:rsid w:val="0035666C"/>
    <w:rsid w:val="00356ACF"/>
    <w:rsid w:val="00356B13"/>
    <w:rsid w:val="00356B5C"/>
    <w:rsid w:val="00356CD0"/>
    <w:rsid w:val="00356CFF"/>
    <w:rsid w:val="0035706F"/>
    <w:rsid w:val="00357114"/>
    <w:rsid w:val="0035764B"/>
    <w:rsid w:val="003577EB"/>
    <w:rsid w:val="00357A18"/>
    <w:rsid w:val="003603F4"/>
    <w:rsid w:val="00360616"/>
    <w:rsid w:val="003606E3"/>
    <w:rsid w:val="0036074E"/>
    <w:rsid w:val="00360832"/>
    <w:rsid w:val="00360A27"/>
    <w:rsid w:val="00360BEE"/>
    <w:rsid w:val="00360ECE"/>
    <w:rsid w:val="00361050"/>
    <w:rsid w:val="003610A3"/>
    <w:rsid w:val="003610E7"/>
    <w:rsid w:val="003615EE"/>
    <w:rsid w:val="00361867"/>
    <w:rsid w:val="00361D3C"/>
    <w:rsid w:val="00361EA8"/>
    <w:rsid w:val="003624AA"/>
    <w:rsid w:val="003625D0"/>
    <w:rsid w:val="00362D7D"/>
    <w:rsid w:val="00362E48"/>
    <w:rsid w:val="00362EE2"/>
    <w:rsid w:val="00362F80"/>
    <w:rsid w:val="003630C8"/>
    <w:rsid w:val="00363611"/>
    <w:rsid w:val="00363FDD"/>
    <w:rsid w:val="0036428A"/>
    <w:rsid w:val="00364C4A"/>
    <w:rsid w:val="00364E13"/>
    <w:rsid w:val="00365405"/>
    <w:rsid w:val="0036548A"/>
    <w:rsid w:val="003654F6"/>
    <w:rsid w:val="0036550F"/>
    <w:rsid w:val="003658A5"/>
    <w:rsid w:val="00365F0E"/>
    <w:rsid w:val="00365FCC"/>
    <w:rsid w:val="00366009"/>
    <w:rsid w:val="003663AC"/>
    <w:rsid w:val="003665AB"/>
    <w:rsid w:val="00366C20"/>
    <w:rsid w:val="0036724F"/>
    <w:rsid w:val="0036737C"/>
    <w:rsid w:val="00367812"/>
    <w:rsid w:val="003678A9"/>
    <w:rsid w:val="0036797B"/>
    <w:rsid w:val="00367B60"/>
    <w:rsid w:val="00367E44"/>
    <w:rsid w:val="00367EC2"/>
    <w:rsid w:val="0037015D"/>
    <w:rsid w:val="00370173"/>
    <w:rsid w:val="00370454"/>
    <w:rsid w:val="00370758"/>
    <w:rsid w:val="0037093F"/>
    <w:rsid w:val="00370944"/>
    <w:rsid w:val="00370A0E"/>
    <w:rsid w:val="00370A4A"/>
    <w:rsid w:val="00370C1E"/>
    <w:rsid w:val="0037121B"/>
    <w:rsid w:val="0037153D"/>
    <w:rsid w:val="00371652"/>
    <w:rsid w:val="00371749"/>
    <w:rsid w:val="003718F5"/>
    <w:rsid w:val="00372526"/>
    <w:rsid w:val="00372594"/>
    <w:rsid w:val="0037279B"/>
    <w:rsid w:val="00372A09"/>
    <w:rsid w:val="00372B18"/>
    <w:rsid w:val="0037366D"/>
    <w:rsid w:val="00373996"/>
    <w:rsid w:val="00373CF1"/>
    <w:rsid w:val="00373FCE"/>
    <w:rsid w:val="00374072"/>
    <w:rsid w:val="00374339"/>
    <w:rsid w:val="003744A3"/>
    <w:rsid w:val="003744CD"/>
    <w:rsid w:val="003744EC"/>
    <w:rsid w:val="003746AD"/>
    <w:rsid w:val="00374913"/>
    <w:rsid w:val="00374C2A"/>
    <w:rsid w:val="00374DC6"/>
    <w:rsid w:val="00375819"/>
    <w:rsid w:val="00375862"/>
    <w:rsid w:val="00375C28"/>
    <w:rsid w:val="00375EE4"/>
    <w:rsid w:val="0037641F"/>
    <w:rsid w:val="0037652B"/>
    <w:rsid w:val="00376E22"/>
    <w:rsid w:val="00376E79"/>
    <w:rsid w:val="0037727A"/>
    <w:rsid w:val="00377317"/>
    <w:rsid w:val="003774DF"/>
    <w:rsid w:val="0037763B"/>
    <w:rsid w:val="0037767C"/>
    <w:rsid w:val="003776BF"/>
    <w:rsid w:val="00377C17"/>
    <w:rsid w:val="003802DF"/>
    <w:rsid w:val="00380581"/>
    <w:rsid w:val="003808B4"/>
    <w:rsid w:val="00380D4C"/>
    <w:rsid w:val="00380E26"/>
    <w:rsid w:val="003818E4"/>
    <w:rsid w:val="00381ABF"/>
    <w:rsid w:val="003821DF"/>
    <w:rsid w:val="00382384"/>
    <w:rsid w:val="003824F6"/>
    <w:rsid w:val="0038260F"/>
    <w:rsid w:val="00382920"/>
    <w:rsid w:val="0038292D"/>
    <w:rsid w:val="00382A4D"/>
    <w:rsid w:val="00382B81"/>
    <w:rsid w:val="00382CAE"/>
    <w:rsid w:val="00382E9D"/>
    <w:rsid w:val="00383797"/>
    <w:rsid w:val="00383BD5"/>
    <w:rsid w:val="00383C8C"/>
    <w:rsid w:val="00383E56"/>
    <w:rsid w:val="00384283"/>
    <w:rsid w:val="003842DA"/>
    <w:rsid w:val="00384551"/>
    <w:rsid w:val="0038495C"/>
    <w:rsid w:val="00384A04"/>
    <w:rsid w:val="00384A9B"/>
    <w:rsid w:val="00384CA8"/>
    <w:rsid w:val="00384DB7"/>
    <w:rsid w:val="003852CD"/>
    <w:rsid w:val="00385496"/>
    <w:rsid w:val="00385CF2"/>
    <w:rsid w:val="00385D37"/>
    <w:rsid w:val="00385DCE"/>
    <w:rsid w:val="003863A7"/>
    <w:rsid w:val="00386967"/>
    <w:rsid w:val="00386A12"/>
    <w:rsid w:val="00386DC4"/>
    <w:rsid w:val="003872DD"/>
    <w:rsid w:val="003873CA"/>
    <w:rsid w:val="00387524"/>
    <w:rsid w:val="003877D5"/>
    <w:rsid w:val="0038783D"/>
    <w:rsid w:val="003878D1"/>
    <w:rsid w:val="003879E3"/>
    <w:rsid w:val="00387A6B"/>
    <w:rsid w:val="00387DB8"/>
    <w:rsid w:val="00387E73"/>
    <w:rsid w:val="0039030B"/>
    <w:rsid w:val="00390379"/>
    <w:rsid w:val="00390CE6"/>
    <w:rsid w:val="003914EC"/>
    <w:rsid w:val="003915E9"/>
    <w:rsid w:val="00391DFD"/>
    <w:rsid w:val="003923EC"/>
    <w:rsid w:val="00392B07"/>
    <w:rsid w:val="00392DC3"/>
    <w:rsid w:val="003931E4"/>
    <w:rsid w:val="00393520"/>
    <w:rsid w:val="0039391F"/>
    <w:rsid w:val="0039393E"/>
    <w:rsid w:val="00393A9C"/>
    <w:rsid w:val="00393D03"/>
    <w:rsid w:val="00393D9C"/>
    <w:rsid w:val="003942D4"/>
    <w:rsid w:val="00395A5F"/>
    <w:rsid w:val="00395CA5"/>
    <w:rsid w:val="00395E5D"/>
    <w:rsid w:val="003963C9"/>
    <w:rsid w:val="00396539"/>
    <w:rsid w:val="0039694B"/>
    <w:rsid w:val="00396B4F"/>
    <w:rsid w:val="00396D6F"/>
    <w:rsid w:val="0039715F"/>
    <w:rsid w:val="0039742C"/>
    <w:rsid w:val="0039750A"/>
    <w:rsid w:val="0039768F"/>
    <w:rsid w:val="003976CA"/>
    <w:rsid w:val="00397D69"/>
    <w:rsid w:val="00397EB2"/>
    <w:rsid w:val="00397F8C"/>
    <w:rsid w:val="00397FEA"/>
    <w:rsid w:val="003A002F"/>
    <w:rsid w:val="003A0245"/>
    <w:rsid w:val="003A04A1"/>
    <w:rsid w:val="003A0BCB"/>
    <w:rsid w:val="003A0CFD"/>
    <w:rsid w:val="003A1084"/>
    <w:rsid w:val="003A15C1"/>
    <w:rsid w:val="003A170A"/>
    <w:rsid w:val="003A1B1C"/>
    <w:rsid w:val="003A2598"/>
    <w:rsid w:val="003A2705"/>
    <w:rsid w:val="003A277D"/>
    <w:rsid w:val="003A3084"/>
    <w:rsid w:val="003A35BD"/>
    <w:rsid w:val="003A36EA"/>
    <w:rsid w:val="003A3B5D"/>
    <w:rsid w:val="003A42B9"/>
    <w:rsid w:val="003A43E6"/>
    <w:rsid w:val="003A4625"/>
    <w:rsid w:val="003A475C"/>
    <w:rsid w:val="003A4C71"/>
    <w:rsid w:val="003A4ECA"/>
    <w:rsid w:val="003A4FC9"/>
    <w:rsid w:val="003A52E2"/>
    <w:rsid w:val="003A53C7"/>
    <w:rsid w:val="003A5822"/>
    <w:rsid w:val="003A589B"/>
    <w:rsid w:val="003A5993"/>
    <w:rsid w:val="003A5B3E"/>
    <w:rsid w:val="003A5D50"/>
    <w:rsid w:val="003A609E"/>
    <w:rsid w:val="003A6472"/>
    <w:rsid w:val="003A6C92"/>
    <w:rsid w:val="003A6F08"/>
    <w:rsid w:val="003A726A"/>
    <w:rsid w:val="003A79C4"/>
    <w:rsid w:val="003A7AEF"/>
    <w:rsid w:val="003A7B26"/>
    <w:rsid w:val="003A7D07"/>
    <w:rsid w:val="003A7DB2"/>
    <w:rsid w:val="003B0328"/>
    <w:rsid w:val="003B055E"/>
    <w:rsid w:val="003B09E9"/>
    <w:rsid w:val="003B0CAF"/>
    <w:rsid w:val="003B0DF3"/>
    <w:rsid w:val="003B1121"/>
    <w:rsid w:val="003B12CF"/>
    <w:rsid w:val="003B1EAB"/>
    <w:rsid w:val="003B1F82"/>
    <w:rsid w:val="003B2398"/>
    <w:rsid w:val="003B25B7"/>
    <w:rsid w:val="003B264A"/>
    <w:rsid w:val="003B2B05"/>
    <w:rsid w:val="003B2BB1"/>
    <w:rsid w:val="003B2C3E"/>
    <w:rsid w:val="003B2C81"/>
    <w:rsid w:val="003B2E17"/>
    <w:rsid w:val="003B31D4"/>
    <w:rsid w:val="003B345A"/>
    <w:rsid w:val="003B389A"/>
    <w:rsid w:val="003B3E89"/>
    <w:rsid w:val="003B3F40"/>
    <w:rsid w:val="003B405B"/>
    <w:rsid w:val="003B4B15"/>
    <w:rsid w:val="003B4D7B"/>
    <w:rsid w:val="003B4E32"/>
    <w:rsid w:val="003B4E53"/>
    <w:rsid w:val="003B5305"/>
    <w:rsid w:val="003B5A75"/>
    <w:rsid w:val="003B6304"/>
    <w:rsid w:val="003B68EE"/>
    <w:rsid w:val="003B6A99"/>
    <w:rsid w:val="003B6C75"/>
    <w:rsid w:val="003B6E5C"/>
    <w:rsid w:val="003B6EDB"/>
    <w:rsid w:val="003B6F90"/>
    <w:rsid w:val="003B70C3"/>
    <w:rsid w:val="003B7101"/>
    <w:rsid w:val="003B727C"/>
    <w:rsid w:val="003B7507"/>
    <w:rsid w:val="003B753B"/>
    <w:rsid w:val="003B7CB9"/>
    <w:rsid w:val="003B7D61"/>
    <w:rsid w:val="003B7F81"/>
    <w:rsid w:val="003C0184"/>
    <w:rsid w:val="003C044D"/>
    <w:rsid w:val="003C051D"/>
    <w:rsid w:val="003C0F70"/>
    <w:rsid w:val="003C1058"/>
    <w:rsid w:val="003C11E5"/>
    <w:rsid w:val="003C1279"/>
    <w:rsid w:val="003C14F8"/>
    <w:rsid w:val="003C15FE"/>
    <w:rsid w:val="003C169D"/>
    <w:rsid w:val="003C1718"/>
    <w:rsid w:val="003C196D"/>
    <w:rsid w:val="003C19EB"/>
    <w:rsid w:val="003C1AAF"/>
    <w:rsid w:val="003C1E00"/>
    <w:rsid w:val="003C1E90"/>
    <w:rsid w:val="003C23D8"/>
    <w:rsid w:val="003C24CD"/>
    <w:rsid w:val="003C252B"/>
    <w:rsid w:val="003C26D6"/>
    <w:rsid w:val="003C2703"/>
    <w:rsid w:val="003C28DB"/>
    <w:rsid w:val="003C2D9A"/>
    <w:rsid w:val="003C2E13"/>
    <w:rsid w:val="003C312E"/>
    <w:rsid w:val="003C34CF"/>
    <w:rsid w:val="003C3BED"/>
    <w:rsid w:val="003C45FC"/>
    <w:rsid w:val="003C462C"/>
    <w:rsid w:val="003C46CF"/>
    <w:rsid w:val="003C4989"/>
    <w:rsid w:val="003C4C07"/>
    <w:rsid w:val="003C5508"/>
    <w:rsid w:val="003C5939"/>
    <w:rsid w:val="003C5C1F"/>
    <w:rsid w:val="003C5CE3"/>
    <w:rsid w:val="003C5E81"/>
    <w:rsid w:val="003C64AF"/>
    <w:rsid w:val="003C662D"/>
    <w:rsid w:val="003C695B"/>
    <w:rsid w:val="003C6D27"/>
    <w:rsid w:val="003C712E"/>
    <w:rsid w:val="003C71B9"/>
    <w:rsid w:val="003C7828"/>
    <w:rsid w:val="003C78CE"/>
    <w:rsid w:val="003C7EBF"/>
    <w:rsid w:val="003C7F35"/>
    <w:rsid w:val="003D00EA"/>
    <w:rsid w:val="003D0714"/>
    <w:rsid w:val="003D095C"/>
    <w:rsid w:val="003D09EA"/>
    <w:rsid w:val="003D0A3F"/>
    <w:rsid w:val="003D101E"/>
    <w:rsid w:val="003D1143"/>
    <w:rsid w:val="003D1257"/>
    <w:rsid w:val="003D12FB"/>
    <w:rsid w:val="003D1455"/>
    <w:rsid w:val="003D1ED2"/>
    <w:rsid w:val="003D2A72"/>
    <w:rsid w:val="003D2C90"/>
    <w:rsid w:val="003D2E79"/>
    <w:rsid w:val="003D2F70"/>
    <w:rsid w:val="003D31CD"/>
    <w:rsid w:val="003D32BF"/>
    <w:rsid w:val="003D3557"/>
    <w:rsid w:val="003D3638"/>
    <w:rsid w:val="003D395A"/>
    <w:rsid w:val="003D3CBE"/>
    <w:rsid w:val="003D3EBC"/>
    <w:rsid w:val="003D4469"/>
    <w:rsid w:val="003D4488"/>
    <w:rsid w:val="003D4B0A"/>
    <w:rsid w:val="003D4BDA"/>
    <w:rsid w:val="003D4D85"/>
    <w:rsid w:val="003D52B2"/>
    <w:rsid w:val="003D52E4"/>
    <w:rsid w:val="003D532A"/>
    <w:rsid w:val="003D54AD"/>
    <w:rsid w:val="003D5594"/>
    <w:rsid w:val="003D55DC"/>
    <w:rsid w:val="003D572B"/>
    <w:rsid w:val="003D5A7C"/>
    <w:rsid w:val="003D5C2F"/>
    <w:rsid w:val="003D5C5D"/>
    <w:rsid w:val="003D5D42"/>
    <w:rsid w:val="003D5E83"/>
    <w:rsid w:val="003D60B2"/>
    <w:rsid w:val="003D63C3"/>
    <w:rsid w:val="003D6702"/>
    <w:rsid w:val="003D6C49"/>
    <w:rsid w:val="003D6F71"/>
    <w:rsid w:val="003D703C"/>
    <w:rsid w:val="003D7124"/>
    <w:rsid w:val="003D75D6"/>
    <w:rsid w:val="003E03CF"/>
    <w:rsid w:val="003E0447"/>
    <w:rsid w:val="003E0552"/>
    <w:rsid w:val="003E0590"/>
    <w:rsid w:val="003E0DEA"/>
    <w:rsid w:val="003E15C7"/>
    <w:rsid w:val="003E186B"/>
    <w:rsid w:val="003E18AA"/>
    <w:rsid w:val="003E1C00"/>
    <w:rsid w:val="003E2BF3"/>
    <w:rsid w:val="003E2F36"/>
    <w:rsid w:val="003E312F"/>
    <w:rsid w:val="003E397B"/>
    <w:rsid w:val="003E3C28"/>
    <w:rsid w:val="003E42C1"/>
    <w:rsid w:val="003E47D5"/>
    <w:rsid w:val="003E486D"/>
    <w:rsid w:val="003E4A66"/>
    <w:rsid w:val="003E4E72"/>
    <w:rsid w:val="003E508F"/>
    <w:rsid w:val="003E52B2"/>
    <w:rsid w:val="003E5589"/>
    <w:rsid w:val="003E5845"/>
    <w:rsid w:val="003E5C02"/>
    <w:rsid w:val="003E5E96"/>
    <w:rsid w:val="003E6500"/>
    <w:rsid w:val="003E67BB"/>
    <w:rsid w:val="003E6B68"/>
    <w:rsid w:val="003E7110"/>
    <w:rsid w:val="003E7216"/>
    <w:rsid w:val="003E72F9"/>
    <w:rsid w:val="003E7821"/>
    <w:rsid w:val="003E7867"/>
    <w:rsid w:val="003E78A4"/>
    <w:rsid w:val="003E7C42"/>
    <w:rsid w:val="003F0417"/>
    <w:rsid w:val="003F05C0"/>
    <w:rsid w:val="003F0829"/>
    <w:rsid w:val="003F093A"/>
    <w:rsid w:val="003F09C8"/>
    <w:rsid w:val="003F0D4C"/>
    <w:rsid w:val="003F0E14"/>
    <w:rsid w:val="003F0E3D"/>
    <w:rsid w:val="003F1907"/>
    <w:rsid w:val="003F1922"/>
    <w:rsid w:val="003F1973"/>
    <w:rsid w:val="003F1E9A"/>
    <w:rsid w:val="003F1F34"/>
    <w:rsid w:val="003F22BC"/>
    <w:rsid w:val="003F26C3"/>
    <w:rsid w:val="003F278F"/>
    <w:rsid w:val="003F27FE"/>
    <w:rsid w:val="003F2A0C"/>
    <w:rsid w:val="003F3246"/>
    <w:rsid w:val="003F38E3"/>
    <w:rsid w:val="003F3B8D"/>
    <w:rsid w:val="003F3C62"/>
    <w:rsid w:val="003F3F13"/>
    <w:rsid w:val="003F42EE"/>
    <w:rsid w:val="003F461E"/>
    <w:rsid w:val="003F470E"/>
    <w:rsid w:val="003F4816"/>
    <w:rsid w:val="003F5369"/>
    <w:rsid w:val="003F5D9C"/>
    <w:rsid w:val="003F6096"/>
    <w:rsid w:val="003F61DD"/>
    <w:rsid w:val="003F64F2"/>
    <w:rsid w:val="003F6551"/>
    <w:rsid w:val="003F659A"/>
    <w:rsid w:val="003F68D5"/>
    <w:rsid w:val="003F690A"/>
    <w:rsid w:val="003F69D9"/>
    <w:rsid w:val="003F6A05"/>
    <w:rsid w:val="003F6EAB"/>
    <w:rsid w:val="003F7266"/>
    <w:rsid w:val="003F73E3"/>
    <w:rsid w:val="003F752E"/>
    <w:rsid w:val="003F77FC"/>
    <w:rsid w:val="003F7F16"/>
    <w:rsid w:val="0040047C"/>
    <w:rsid w:val="00400A09"/>
    <w:rsid w:val="00400B03"/>
    <w:rsid w:val="00400C86"/>
    <w:rsid w:val="0040128F"/>
    <w:rsid w:val="004012D7"/>
    <w:rsid w:val="004015B0"/>
    <w:rsid w:val="004018F7"/>
    <w:rsid w:val="00401980"/>
    <w:rsid w:val="00401DA2"/>
    <w:rsid w:val="00401E76"/>
    <w:rsid w:val="00401F0C"/>
    <w:rsid w:val="004022F8"/>
    <w:rsid w:val="00402A36"/>
    <w:rsid w:val="00402A63"/>
    <w:rsid w:val="00402AA8"/>
    <w:rsid w:val="00403089"/>
    <w:rsid w:val="004033FB"/>
    <w:rsid w:val="0040390F"/>
    <w:rsid w:val="00403B0E"/>
    <w:rsid w:val="00403DAF"/>
    <w:rsid w:val="00403F14"/>
    <w:rsid w:val="0040428D"/>
    <w:rsid w:val="0040445B"/>
    <w:rsid w:val="0040471E"/>
    <w:rsid w:val="0040484D"/>
    <w:rsid w:val="00404ABC"/>
    <w:rsid w:val="00404B55"/>
    <w:rsid w:val="00404BF3"/>
    <w:rsid w:val="00404E1E"/>
    <w:rsid w:val="00404E71"/>
    <w:rsid w:val="00404E98"/>
    <w:rsid w:val="00405114"/>
    <w:rsid w:val="00405347"/>
    <w:rsid w:val="00405772"/>
    <w:rsid w:val="004059FA"/>
    <w:rsid w:val="004062F2"/>
    <w:rsid w:val="00406619"/>
    <w:rsid w:val="00406674"/>
    <w:rsid w:val="00406A9C"/>
    <w:rsid w:val="00407683"/>
    <w:rsid w:val="00407734"/>
    <w:rsid w:val="00407B28"/>
    <w:rsid w:val="00407D65"/>
    <w:rsid w:val="00407FFC"/>
    <w:rsid w:val="00410571"/>
    <w:rsid w:val="004105F6"/>
    <w:rsid w:val="00410AAF"/>
    <w:rsid w:val="00410BEB"/>
    <w:rsid w:val="00410D79"/>
    <w:rsid w:val="00410D98"/>
    <w:rsid w:val="00411534"/>
    <w:rsid w:val="00411C3E"/>
    <w:rsid w:val="0041292F"/>
    <w:rsid w:val="00412B47"/>
    <w:rsid w:val="00412FA7"/>
    <w:rsid w:val="004135E4"/>
    <w:rsid w:val="00413765"/>
    <w:rsid w:val="00413AAE"/>
    <w:rsid w:val="00414084"/>
    <w:rsid w:val="00414367"/>
    <w:rsid w:val="0041448E"/>
    <w:rsid w:val="00414575"/>
    <w:rsid w:val="00414962"/>
    <w:rsid w:val="00414ED1"/>
    <w:rsid w:val="00415AC9"/>
    <w:rsid w:val="00415C20"/>
    <w:rsid w:val="0041631A"/>
    <w:rsid w:val="0041646F"/>
    <w:rsid w:val="004166A1"/>
    <w:rsid w:val="00417008"/>
    <w:rsid w:val="00417247"/>
    <w:rsid w:val="0041769E"/>
    <w:rsid w:val="004176FC"/>
    <w:rsid w:val="00417701"/>
    <w:rsid w:val="004178B3"/>
    <w:rsid w:val="004179AC"/>
    <w:rsid w:val="00417B22"/>
    <w:rsid w:val="0042036A"/>
    <w:rsid w:val="00420466"/>
    <w:rsid w:val="004205DC"/>
    <w:rsid w:val="00420849"/>
    <w:rsid w:val="00420B5E"/>
    <w:rsid w:val="00420BA2"/>
    <w:rsid w:val="00420C3C"/>
    <w:rsid w:val="00420EF7"/>
    <w:rsid w:val="004215FA"/>
    <w:rsid w:val="00421737"/>
    <w:rsid w:val="00421783"/>
    <w:rsid w:val="00421CB8"/>
    <w:rsid w:val="004221DA"/>
    <w:rsid w:val="00422446"/>
    <w:rsid w:val="00422579"/>
    <w:rsid w:val="00422817"/>
    <w:rsid w:val="00422D3D"/>
    <w:rsid w:val="0042318A"/>
    <w:rsid w:val="004231C1"/>
    <w:rsid w:val="0042329B"/>
    <w:rsid w:val="004233CB"/>
    <w:rsid w:val="0042366A"/>
    <w:rsid w:val="004238F2"/>
    <w:rsid w:val="00423940"/>
    <w:rsid w:val="00423B37"/>
    <w:rsid w:val="00423E52"/>
    <w:rsid w:val="004241AC"/>
    <w:rsid w:val="00424267"/>
    <w:rsid w:val="0042455C"/>
    <w:rsid w:val="00424668"/>
    <w:rsid w:val="00424854"/>
    <w:rsid w:val="00425647"/>
    <w:rsid w:val="00425D15"/>
    <w:rsid w:val="00425FCA"/>
    <w:rsid w:val="00426268"/>
    <w:rsid w:val="004265FE"/>
    <w:rsid w:val="0042660B"/>
    <w:rsid w:val="004272F8"/>
    <w:rsid w:val="00427591"/>
    <w:rsid w:val="004275F9"/>
    <w:rsid w:val="0043042E"/>
    <w:rsid w:val="004304E0"/>
    <w:rsid w:val="00430657"/>
    <w:rsid w:val="00430923"/>
    <w:rsid w:val="00430926"/>
    <w:rsid w:val="0043097F"/>
    <w:rsid w:val="00430E61"/>
    <w:rsid w:val="00431B47"/>
    <w:rsid w:val="00431C6A"/>
    <w:rsid w:val="00431FA9"/>
    <w:rsid w:val="00432104"/>
    <w:rsid w:val="004321B6"/>
    <w:rsid w:val="004323F5"/>
    <w:rsid w:val="0043244E"/>
    <w:rsid w:val="004327B9"/>
    <w:rsid w:val="004329C7"/>
    <w:rsid w:val="00432F37"/>
    <w:rsid w:val="0043305D"/>
    <w:rsid w:val="004330D5"/>
    <w:rsid w:val="00433448"/>
    <w:rsid w:val="00433677"/>
    <w:rsid w:val="004336CE"/>
    <w:rsid w:val="00433904"/>
    <w:rsid w:val="00433C70"/>
    <w:rsid w:val="00433D0C"/>
    <w:rsid w:val="00433D3E"/>
    <w:rsid w:val="0043455C"/>
    <w:rsid w:val="004346FA"/>
    <w:rsid w:val="004347A1"/>
    <w:rsid w:val="00434852"/>
    <w:rsid w:val="00434BE2"/>
    <w:rsid w:val="00434CB4"/>
    <w:rsid w:val="00435076"/>
    <w:rsid w:val="00435250"/>
    <w:rsid w:val="00435260"/>
    <w:rsid w:val="0043589D"/>
    <w:rsid w:val="00435C25"/>
    <w:rsid w:val="00435DC7"/>
    <w:rsid w:val="00435EEF"/>
    <w:rsid w:val="00435F6A"/>
    <w:rsid w:val="00436050"/>
    <w:rsid w:val="004361A4"/>
    <w:rsid w:val="004361EE"/>
    <w:rsid w:val="00436678"/>
    <w:rsid w:val="00436BA2"/>
    <w:rsid w:val="0043749F"/>
    <w:rsid w:val="004376C8"/>
    <w:rsid w:val="00437BB1"/>
    <w:rsid w:val="004402BA"/>
    <w:rsid w:val="0044036E"/>
    <w:rsid w:val="004403B7"/>
    <w:rsid w:val="00440C48"/>
    <w:rsid w:val="00440FD0"/>
    <w:rsid w:val="00441435"/>
    <w:rsid w:val="004414E5"/>
    <w:rsid w:val="004415B9"/>
    <w:rsid w:val="004418B5"/>
    <w:rsid w:val="00441A83"/>
    <w:rsid w:val="004420C8"/>
    <w:rsid w:val="004420ED"/>
    <w:rsid w:val="004422DC"/>
    <w:rsid w:val="004429FA"/>
    <w:rsid w:val="00442B95"/>
    <w:rsid w:val="00443459"/>
    <w:rsid w:val="00443651"/>
    <w:rsid w:val="00443739"/>
    <w:rsid w:val="0044375C"/>
    <w:rsid w:val="00443A79"/>
    <w:rsid w:val="00443C5B"/>
    <w:rsid w:val="00443C6D"/>
    <w:rsid w:val="0044428B"/>
    <w:rsid w:val="00444541"/>
    <w:rsid w:val="0044585E"/>
    <w:rsid w:val="004459CC"/>
    <w:rsid w:val="00446212"/>
    <w:rsid w:val="00446214"/>
    <w:rsid w:val="004466E4"/>
    <w:rsid w:val="004467EC"/>
    <w:rsid w:val="004467F5"/>
    <w:rsid w:val="004469E4"/>
    <w:rsid w:val="00446B02"/>
    <w:rsid w:val="00446C73"/>
    <w:rsid w:val="00446D1A"/>
    <w:rsid w:val="004477A3"/>
    <w:rsid w:val="004477E5"/>
    <w:rsid w:val="004478EF"/>
    <w:rsid w:val="00447AED"/>
    <w:rsid w:val="00447F05"/>
    <w:rsid w:val="0045008F"/>
    <w:rsid w:val="00450142"/>
    <w:rsid w:val="00450155"/>
    <w:rsid w:val="00450269"/>
    <w:rsid w:val="004502DE"/>
    <w:rsid w:val="0045031F"/>
    <w:rsid w:val="00450CC7"/>
    <w:rsid w:val="00450D4C"/>
    <w:rsid w:val="00450DFF"/>
    <w:rsid w:val="00451525"/>
    <w:rsid w:val="004524A3"/>
    <w:rsid w:val="00452872"/>
    <w:rsid w:val="00452CBD"/>
    <w:rsid w:val="00452EE3"/>
    <w:rsid w:val="00452F13"/>
    <w:rsid w:val="004530C5"/>
    <w:rsid w:val="004530C9"/>
    <w:rsid w:val="0045331C"/>
    <w:rsid w:val="004535D6"/>
    <w:rsid w:val="00453A98"/>
    <w:rsid w:val="00453ADF"/>
    <w:rsid w:val="00453B1A"/>
    <w:rsid w:val="00453BF5"/>
    <w:rsid w:val="00453D9C"/>
    <w:rsid w:val="00453DB6"/>
    <w:rsid w:val="004540EB"/>
    <w:rsid w:val="0045416F"/>
    <w:rsid w:val="0045461A"/>
    <w:rsid w:val="00454A3C"/>
    <w:rsid w:val="00454A5A"/>
    <w:rsid w:val="00455206"/>
    <w:rsid w:val="00455211"/>
    <w:rsid w:val="004552C3"/>
    <w:rsid w:val="00455386"/>
    <w:rsid w:val="00455500"/>
    <w:rsid w:val="0045589F"/>
    <w:rsid w:val="00456097"/>
    <w:rsid w:val="004566F4"/>
    <w:rsid w:val="00456758"/>
    <w:rsid w:val="004568B2"/>
    <w:rsid w:val="004568B3"/>
    <w:rsid w:val="004570EC"/>
    <w:rsid w:val="0045728C"/>
    <w:rsid w:val="004574DA"/>
    <w:rsid w:val="004577F6"/>
    <w:rsid w:val="00457936"/>
    <w:rsid w:val="00457A5D"/>
    <w:rsid w:val="00460242"/>
    <w:rsid w:val="00460259"/>
    <w:rsid w:val="004603C7"/>
    <w:rsid w:val="004605E0"/>
    <w:rsid w:val="004605F4"/>
    <w:rsid w:val="00460F80"/>
    <w:rsid w:val="00461045"/>
    <w:rsid w:val="004615AB"/>
    <w:rsid w:val="00461B3F"/>
    <w:rsid w:val="00461DD8"/>
    <w:rsid w:val="00461DF1"/>
    <w:rsid w:val="00461EFB"/>
    <w:rsid w:val="004622F8"/>
    <w:rsid w:val="004624A8"/>
    <w:rsid w:val="0046251E"/>
    <w:rsid w:val="0046292F"/>
    <w:rsid w:val="00462947"/>
    <w:rsid w:val="00462D6D"/>
    <w:rsid w:val="00462F60"/>
    <w:rsid w:val="004631C7"/>
    <w:rsid w:val="004633B5"/>
    <w:rsid w:val="00463552"/>
    <w:rsid w:val="00463695"/>
    <w:rsid w:val="004637FD"/>
    <w:rsid w:val="00463B9A"/>
    <w:rsid w:val="00463CF6"/>
    <w:rsid w:val="00464109"/>
    <w:rsid w:val="0046413B"/>
    <w:rsid w:val="004643F0"/>
    <w:rsid w:val="004647C1"/>
    <w:rsid w:val="00464A42"/>
    <w:rsid w:val="00464FF1"/>
    <w:rsid w:val="004651CB"/>
    <w:rsid w:val="0046586D"/>
    <w:rsid w:val="00465B77"/>
    <w:rsid w:val="00465F97"/>
    <w:rsid w:val="0046613D"/>
    <w:rsid w:val="00466E08"/>
    <w:rsid w:val="00467005"/>
    <w:rsid w:val="0046708E"/>
    <w:rsid w:val="00467166"/>
    <w:rsid w:val="0046742F"/>
    <w:rsid w:val="0046763D"/>
    <w:rsid w:val="0046773E"/>
    <w:rsid w:val="00467787"/>
    <w:rsid w:val="004677FB"/>
    <w:rsid w:val="00467963"/>
    <w:rsid w:val="00467B04"/>
    <w:rsid w:val="00467C69"/>
    <w:rsid w:val="00467D9C"/>
    <w:rsid w:val="00470430"/>
    <w:rsid w:val="00470539"/>
    <w:rsid w:val="00470C94"/>
    <w:rsid w:val="00471093"/>
    <w:rsid w:val="0047164A"/>
    <w:rsid w:val="004717E7"/>
    <w:rsid w:val="0047188D"/>
    <w:rsid w:val="0047191C"/>
    <w:rsid w:val="00471ADA"/>
    <w:rsid w:val="00471B43"/>
    <w:rsid w:val="00471E40"/>
    <w:rsid w:val="004720D3"/>
    <w:rsid w:val="00472294"/>
    <w:rsid w:val="00472BA0"/>
    <w:rsid w:val="00472E55"/>
    <w:rsid w:val="004737D6"/>
    <w:rsid w:val="004741F8"/>
    <w:rsid w:val="00474777"/>
    <w:rsid w:val="0047488E"/>
    <w:rsid w:val="00474A2C"/>
    <w:rsid w:val="00474EE8"/>
    <w:rsid w:val="00475012"/>
    <w:rsid w:val="00475ACC"/>
    <w:rsid w:val="00475AE2"/>
    <w:rsid w:val="00475D82"/>
    <w:rsid w:val="00475FA3"/>
    <w:rsid w:val="0047632B"/>
    <w:rsid w:val="00476780"/>
    <w:rsid w:val="00476BA8"/>
    <w:rsid w:val="0047708D"/>
    <w:rsid w:val="004771B3"/>
    <w:rsid w:val="00477292"/>
    <w:rsid w:val="004776A2"/>
    <w:rsid w:val="004776DB"/>
    <w:rsid w:val="00477796"/>
    <w:rsid w:val="004779C2"/>
    <w:rsid w:val="004779DB"/>
    <w:rsid w:val="00477A6B"/>
    <w:rsid w:val="00477C3C"/>
    <w:rsid w:val="004802A2"/>
    <w:rsid w:val="004804E1"/>
    <w:rsid w:val="00480C27"/>
    <w:rsid w:val="00480D6F"/>
    <w:rsid w:val="00480DA1"/>
    <w:rsid w:val="00480E26"/>
    <w:rsid w:val="004813C8"/>
    <w:rsid w:val="004818B2"/>
    <w:rsid w:val="00481952"/>
    <w:rsid w:val="00481F65"/>
    <w:rsid w:val="00481FC6"/>
    <w:rsid w:val="004824FD"/>
    <w:rsid w:val="004828AF"/>
    <w:rsid w:val="00482F60"/>
    <w:rsid w:val="00483FC9"/>
    <w:rsid w:val="004843A6"/>
    <w:rsid w:val="004845E4"/>
    <w:rsid w:val="004849F8"/>
    <w:rsid w:val="00484CAB"/>
    <w:rsid w:val="00484D53"/>
    <w:rsid w:val="00484E97"/>
    <w:rsid w:val="004850C5"/>
    <w:rsid w:val="004853F4"/>
    <w:rsid w:val="004856A4"/>
    <w:rsid w:val="004858EF"/>
    <w:rsid w:val="00485AB5"/>
    <w:rsid w:val="00485B93"/>
    <w:rsid w:val="00485D73"/>
    <w:rsid w:val="00485DF9"/>
    <w:rsid w:val="00485FEE"/>
    <w:rsid w:val="00486040"/>
    <w:rsid w:val="004863F0"/>
    <w:rsid w:val="004864F8"/>
    <w:rsid w:val="004866AC"/>
    <w:rsid w:val="0048673F"/>
    <w:rsid w:val="00486A34"/>
    <w:rsid w:val="00486BA6"/>
    <w:rsid w:val="00486C14"/>
    <w:rsid w:val="00486E9D"/>
    <w:rsid w:val="00487010"/>
    <w:rsid w:val="0048702B"/>
    <w:rsid w:val="00487153"/>
    <w:rsid w:val="00487380"/>
    <w:rsid w:val="004873E6"/>
    <w:rsid w:val="0048764E"/>
    <w:rsid w:val="004878E8"/>
    <w:rsid w:val="00487B0F"/>
    <w:rsid w:val="00487B9F"/>
    <w:rsid w:val="00487E83"/>
    <w:rsid w:val="00487EC5"/>
    <w:rsid w:val="00487F74"/>
    <w:rsid w:val="00487FE1"/>
    <w:rsid w:val="0049002E"/>
    <w:rsid w:val="00490867"/>
    <w:rsid w:val="00490A11"/>
    <w:rsid w:val="00490F4A"/>
    <w:rsid w:val="004911F9"/>
    <w:rsid w:val="0049131F"/>
    <w:rsid w:val="00491598"/>
    <w:rsid w:val="004917DE"/>
    <w:rsid w:val="00491CBD"/>
    <w:rsid w:val="00491D5C"/>
    <w:rsid w:val="0049212B"/>
    <w:rsid w:val="0049231F"/>
    <w:rsid w:val="00492581"/>
    <w:rsid w:val="004928AC"/>
    <w:rsid w:val="004934A7"/>
    <w:rsid w:val="004935BC"/>
    <w:rsid w:val="00493751"/>
    <w:rsid w:val="00493884"/>
    <w:rsid w:val="004938E4"/>
    <w:rsid w:val="004939D6"/>
    <w:rsid w:val="004941CD"/>
    <w:rsid w:val="00494262"/>
    <w:rsid w:val="00494298"/>
    <w:rsid w:val="00494556"/>
    <w:rsid w:val="00494625"/>
    <w:rsid w:val="00494891"/>
    <w:rsid w:val="00495126"/>
    <w:rsid w:val="00495A57"/>
    <w:rsid w:val="00495B45"/>
    <w:rsid w:val="00495F9A"/>
    <w:rsid w:val="004965B1"/>
    <w:rsid w:val="00496754"/>
    <w:rsid w:val="00496A45"/>
    <w:rsid w:val="0049731C"/>
    <w:rsid w:val="00497444"/>
    <w:rsid w:val="00497793"/>
    <w:rsid w:val="004977CA"/>
    <w:rsid w:val="00497ECD"/>
    <w:rsid w:val="00497FBF"/>
    <w:rsid w:val="004A037B"/>
    <w:rsid w:val="004A09CF"/>
    <w:rsid w:val="004A0B32"/>
    <w:rsid w:val="004A1378"/>
    <w:rsid w:val="004A1475"/>
    <w:rsid w:val="004A1715"/>
    <w:rsid w:val="004A1891"/>
    <w:rsid w:val="004A1A40"/>
    <w:rsid w:val="004A1F11"/>
    <w:rsid w:val="004A2237"/>
    <w:rsid w:val="004A26F8"/>
    <w:rsid w:val="004A2C09"/>
    <w:rsid w:val="004A2F09"/>
    <w:rsid w:val="004A3985"/>
    <w:rsid w:val="004A3AE4"/>
    <w:rsid w:val="004A3CAC"/>
    <w:rsid w:val="004A4F1C"/>
    <w:rsid w:val="004A523B"/>
    <w:rsid w:val="004A537F"/>
    <w:rsid w:val="004A54E4"/>
    <w:rsid w:val="004A56FE"/>
    <w:rsid w:val="004A580F"/>
    <w:rsid w:val="004A581B"/>
    <w:rsid w:val="004A5B38"/>
    <w:rsid w:val="004A6804"/>
    <w:rsid w:val="004A6A87"/>
    <w:rsid w:val="004A6AF1"/>
    <w:rsid w:val="004A6D07"/>
    <w:rsid w:val="004A70ED"/>
    <w:rsid w:val="004A7A3C"/>
    <w:rsid w:val="004A7EF9"/>
    <w:rsid w:val="004A7F65"/>
    <w:rsid w:val="004B0216"/>
    <w:rsid w:val="004B0794"/>
    <w:rsid w:val="004B0921"/>
    <w:rsid w:val="004B0986"/>
    <w:rsid w:val="004B0EA7"/>
    <w:rsid w:val="004B0F1C"/>
    <w:rsid w:val="004B12BA"/>
    <w:rsid w:val="004B149D"/>
    <w:rsid w:val="004B1708"/>
    <w:rsid w:val="004B197A"/>
    <w:rsid w:val="004B1B7B"/>
    <w:rsid w:val="004B2755"/>
    <w:rsid w:val="004B2A1F"/>
    <w:rsid w:val="004B2D21"/>
    <w:rsid w:val="004B36FB"/>
    <w:rsid w:val="004B3774"/>
    <w:rsid w:val="004B38C4"/>
    <w:rsid w:val="004B3BD9"/>
    <w:rsid w:val="004B4A19"/>
    <w:rsid w:val="004B4B9E"/>
    <w:rsid w:val="004B4D5B"/>
    <w:rsid w:val="004B4E09"/>
    <w:rsid w:val="004B4F7A"/>
    <w:rsid w:val="004B5448"/>
    <w:rsid w:val="004B545E"/>
    <w:rsid w:val="004B56C5"/>
    <w:rsid w:val="004B5EE9"/>
    <w:rsid w:val="004B6095"/>
    <w:rsid w:val="004B627C"/>
    <w:rsid w:val="004B639F"/>
    <w:rsid w:val="004B64AE"/>
    <w:rsid w:val="004B675A"/>
    <w:rsid w:val="004B694A"/>
    <w:rsid w:val="004B6983"/>
    <w:rsid w:val="004B7047"/>
    <w:rsid w:val="004B7061"/>
    <w:rsid w:val="004B70A9"/>
    <w:rsid w:val="004B70D0"/>
    <w:rsid w:val="004B7148"/>
    <w:rsid w:val="004B730B"/>
    <w:rsid w:val="004B76F7"/>
    <w:rsid w:val="004B7CDC"/>
    <w:rsid w:val="004C0641"/>
    <w:rsid w:val="004C0648"/>
    <w:rsid w:val="004C0C04"/>
    <w:rsid w:val="004C0C57"/>
    <w:rsid w:val="004C0C61"/>
    <w:rsid w:val="004C0D44"/>
    <w:rsid w:val="004C0F52"/>
    <w:rsid w:val="004C10B7"/>
    <w:rsid w:val="004C11AD"/>
    <w:rsid w:val="004C1222"/>
    <w:rsid w:val="004C12CC"/>
    <w:rsid w:val="004C17D1"/>
    <w:rsid w:val="004C1935"/>
    <w:rsid w:val="004C1A02"/>
    <w:rsid w:val="004C1D46"/>
    <w:rsid w:val="004C1E34"/>
    <w:rsid w:val="004C25AA"/>
    <w:rsid w:val="004C2DE7"/>
    <w:rsid w:val="004C30C9"/>
    <w:rsid w:val="004C314D"/>
    <w:rsid w:val="004C31F0"/>
    <w:rsid w:val="004C32EC"/>
    <w:rsid w:val="004C37A9"/>
    <w:rsid w:val="004C3977"/>
    <w:rsid w:val="004C465F"/>
    <w:rsid w:val="004C5321"/>
    <w:rsid w:val="004C5390"/>
    <w:rsid w:val="004C5590"/>
    <w:rsid w:val="004C56F1"/>
    <w:rsid w:val="004C5B32"/>
    <w:rsid w:val="004C5E74"/>
    <w:rsid w:val="004C6116"/>
    <w:rsid w:val="004C6291"/>
    <w:rsid w:val="004C66B9"/>
    <w:rsid w:val="004C68B8"/>
    <w:rsid w:val="004C6CE3"/>
    <w:rsid w:val="004C7014"/>
    <w:rsid w:val="004C71D0"/>
    <w:rsid w:val="004C7261"/>
    <w:rsid w:val="004C74C3"/>
    <w:rsid w:val="004C77D5"/>
    <w:rsid w:val="004C7D04"/>
    <w:rsid w:val="004D0448"/>
    <w:rsid w:val="004D0711"/>
    <w:rsid w:val="004D0899"/>
    <w:rsid w:val="004D08C8"/>
    <w:rsid w:val="004D08CE"/>
    <w:rsid w:val="004D0A32"/>
    <w:rsid w:val="004D0C96"/>
    <w:rsid w:val="004D1044"/>
    <w:rsid w:val="004D1115"/>
    <w:rsid w:val="004D11A3"/>
    <w:rsid w:val="004D13C8"/>
    <w:rsid w:val="004D15CD"/>
    <w:rsid w:val="004D165B"/>
    <w:rsid w:val="004D16BA"/>
    <w:rsid w:val="004D1758"/>
    <w:rsid w:val="004D186D"/>
    <w:rsid w:val="004D1940"/>
    <w:rsid w:val="004D1E66"/>
    <w:rsid w:val="004D2066"/>
    <w:rsid w:val="004D210A"/>
    <w:rsid w:val="004D21BE"/>
    <w:rsid w:val="004D227B"/>
    <w:rsid w:val="004D23E2"/>
    <w:rsid w:val="004D257F"/>
    <w:rsid w:val="004D2A28"/>
    <w:rsid w:val="004D3101"/>
    <w:rsid w:val="004D35B9"/>
    <w:rsid w:val="004D3B47"/>
    <w:rsid w:val="004D47DA"/>
    <w:rsid w:val="004D482F"/>
    <w:rsid w:val="004D4A40"/>
    <w:rsid w:val="004D4BD9"/>
    <w:rsid w:val="004D4C6F"/>
    <w:rsid w:val="004D52F6"/>
    <w:rsid w:val="004D550D"/>
    <w:rsid w:val="004D56EE"/>
    <w:rsid w:val="004D5993"/>
    <w:rsid w:val="004D6082"/>
    <w:rsid w:val="004D639A"/>
    <w:rsid w:val="004D646B"/>
    <w:rsid w:val="004D659A"/>
    <w:rsid w:val="004D6B52"/>
    <w:rsid w:val="004D7046"/>
    <w:rsid w:val="004D710A"/>
    <w:rsid w:val="004D7279"/>
    <w:rsid w:val="004D7784"/>
    <w:rsid w:val="004D7CBB"/>
    <w:rsid w:val="004D7FC0"/>
    <w:rsid w:val="004E0367"/>
    <w:rsid w:val="004E0368"/>
    <w:rsid w:val="004E0607"/>
    <w:rsid w:val="004E0905"/>
    <w:rsid w:val="004E0A8B"/>
    <w:rsid w:val="004E0C4A"/>
    <w:rsid w:val="004E0C79"/>
    <w:rsid w:val="004E0E33"/>
    <w:rsid w:val="004E1615"/>
    <w:rsid w:val="004E16F2"/>
    <w:rsid w:val="004E1A4E"/>
    <w:rsid w:val="004E2190"/>
    <w:rsid w:val="004E22B3"/>
    <w:rsid w:val="004E23AC"/>
    <w:rsid w:val="004E23F7"/>
    <w:rsid w:val="004E240B"/>
    <w:rsid w:val="004E2B7F"/>
    <w:rsid w:val="004E2DA4"/>
    <w:rsid w:val="004E2F50"/>
    <w:rsid w:val="004E3601"/>
    <w:rsid w:val="004E3928"/>
    <w:rsid w:val="004E3CB3"/>
    <w:rsid w:val="004E41AE"/>
    <w:rsid w:val="004E4A5D"/>
    <w:rsid w:val="004E4B1B"/>
    <w:rsid w:val="004E4CAB"/>
    <w:rsid w:val="004E5038"/>
    <w:rsid w:val="004E5258"/>
    <w:rsid w:val="004E5519"/>
    <w:rsid w:val="004E56D2"/>
    <w:rsid w:val="004E5780"/>
    <w:rsid w:val="004E5AB2"/>
    <w:rsid w:val="004E5B91"/>
    <w:rsid w:val="004E62DB"/>
    <w:rsid w:val="004E6F20"/>
    <w:rsid w:val="004E70AD"/>
    <w:rsid w:val="004E7274"/>
    <w:rsid w:val="004E7327"/>
    <w:rsid w:val="004E75C7"/>
    <w:rsid w:val="004E7BEC"/>
    <w:rsid w:val="004E7D58"/>
    <w:rsid w:val="004F0084"/>
    <w:rsid w:val="004F00CC"/>
    <w:rsid w:val="004F04CC"/>
    <w:rsid w:val="004F09B5"/>
    <w:rsid w:val="004F0B24"/>
    <w:rsid w:val="004F12B7"/>
    <w:rsid w:val="004F1580"/>
    <w:rsid w:val="004F16A1"/>
    <w:rsid w:val="004F1A8F"/>
    <w:rsid w:val="004F1D57"/>
    <w:rsid w:val="004F1F32"/>
    <w:rsid w:val="004F1FC0"/>
    <w:rsid w:val="004F2080"/>
    <w:rsid w:val="004F27AC"/>
    <w:rsid w:val="004F2B96"/>
    <w:rsid w:val="004F2E45"/>
    <w:rsid w:val="004F348C"/>
    <w:rsid w:val="004F3770"/>
    <w:rsid w:val="004F37ED"/>
    <w:rsid w:val="004F3A95"/>
    <w:rsid w:val="004F3C5E"/>
    <w:rsid w:val="004F4426"/>
    <w:rsid w:val="004F469B"/>
    <w:rsid w:val="004F481A"/>
    <w:rsid w:val="004F4FDB"/>
    <w:rsid w:val="004F54E5"/>
    <w:rsid w:val="004F5739"/>
    <w:rsid w:val="004F582C"/>
    <w:rsid w:val="004F5CB7"/>
    <w:rsid w:val="004F5FC8"/>
    <w:rsid w:val="004F62C7"/>
    <w:rsid w:val="004F6537"/>
    <w:rsid w:val="004F668E"/>
    <w:rsid w:val="004F6715"/>
    <w:rsid w:val="004F67B0"/>
    <w:rsid w:val="004F6B36"/>
    <w:rsid w:val="004F71BB"/>
    <w:rsid w:val="004F7226"/>
    <w:rsid w:val="004F72D8"/>
    <w:rsid w:val="004F7895"/>
    <w:rsid w:val="004F7ABD"/>
    <w:rsid w:val="004F7BC6"/>
    <w:rsid w:val="004F7BE1"/>
    <w:rsid w:val="004F7D94"/>
    <w:rsid w:val="00500270"/>
    <w:rsid w:val="005004F6"/>
    <w:rsid w:val="0050082E"/>
    <w:rsid w:val="005008C6"/>
    <w:rsid w:val="00501B6A"/>
    <w:rsid w:val="00501D88"/>
    <w:rsid w:val="00501EDF"/>
    <w:rsid w:val="00502073"/>
    <w:rsid w:val="005020DA"/>
    <w:rsid w:val="00502446"/>
    <w:rsid w:val="0050252F"/>
    <w:rsid w:val="005026A0"/>
    <w:rsid w:val="00502984"/>
    <w:rsid w:val="00502C48"/>
    <w:rsid w:val="00502C6B"/>
    <w:rsid w:val="00502E18"/>
    <w:rsid w:val="00502EFA"/>
    <w:rsid w:val="005037F4"/>
    <w:rsid w:val="00503A65"/>
    <w:rsid w:val="00503B5F"/>
    <w:rsid w:val="00503D00"/>
    <w:rsid w:val="0050438D"/>
    <w:rsid w:val="0050453F"/>
    <w:rsid w:val="00504A9F"/>
    <w:rsid w:val="00504ACF"/>
    <w:rsid w:val="00504C28"/>
    <w:rsid w:val="00504C62"/>
    <w:rsid w:val="00504DF8"/>
    <w:rsid w:val="00504E6E"/>
    <w:rsid w:val="00504EEF"/>
    <w:rsid w:val="0050533D"/>
    <w:rsid w:val="0050540C"/>
    <w:rsid w:val="00505600"/>
    <w:rsid w:val="005058DC"/>
    <w:rsid w:val="0050596F"/>
    <w:rsid w:val="00505D06"/>
    <w:rsid w:val="00505EDD"/>
    <w:rsid w:val="005062CA"/>
    <w:rsid w:val="005062D0"/>
    <w:rsid w:val="00506683"/>
    <w:rsid w:val="00506D7C"/>
    <w:rsid w:val="00507646"/>
    <w:rsid w:val="00507E16"/>
    <w:rsid w:val="00510804"/>
    <w:rsid w:val="00510CBF"/>
    <w:rsid w:val="005111F4"/>
    <w:rsid w:val="0051127A"/>
    <w:rsid w:val="005114E9"/>
    <w:rsid w:val="00511573"/>
    <w:rsid w:val="00511871"/>
    <w:rsid w:val="00511951"/>
    <w:rsid w:val="005119A7"/>
    <w:rsid w:val="00511AE2"/>
    <w:rsid w:val="00511B9E"/>
    <w:rsid w:val="00511EFD"/>
    <w:rsid w:val="00512037"/>
    <w:rsid w:val="0051215E"/>
    <w:rsid w:val="005132B4"/>
    <w:rsid w:val="00513315"/>
    <w:rsid w:val="0051335B"/>
    <w:rsid w:val="00513527"/>
    <w:rsid w:val="00513537"/>
    <w:rsid w:val="005138E8"/>
    <w:rsid w:val="00513CCB"/>
    <w:rsid w:val="005144BF"/>
    <w:rsid w:val="0051464B"/>
    <w:rsid w:val="00514B4B"/>
    <w:rsid w:val="00514FBF"/>
    <w:rsid w:val="00515047"/>
    <w:rsid w:val="00515299"/>
    <w:rsid w:val="005155E1"/>
    <w:rsid w:val="005155F4"/>
    <w:rsid w:val="005159C5"/>
    <w:rsid w:val="00515AA9"/>
    <w:rsid w:val="00515AB2"/>
    <w:rsid w:val="00515EA8"/>
    <w:rsid w:val="00515F46"/>
    <w:rsid w:val="00516345"/>
    <w:rsid w:val="005165C5"/>
    <w:rsid w:val="005166B0"/>
    <w:rsid w:val="005167B2"/>
    <w:rsid w:val="00516815"/>
    <w:rsid w:val="00516D3D"/>
    <w:rsid w:val="00516DB7"/>
    <w:rsid w:val="00516DEA"/>
    <w:rsid w:val="00516E86"/>
    <w:rsid w:val="00517468"/>
    <w:rsid w:val="00517642"/>
    <w:rsid w:val="005177BE"/>
    <w:rsid w:val="0051790C"/>
    <w:rsid w:val="00517C54"/>
    <w:rsid w:val="00520023"/>
    <w:rsid w:val="0052017C"/>
    <w:rsid w:val="005202B9"/>
    <w:rsid w:val="005206E2"/>
    <w:rsid w:val="00520724"/>
    <w:rsid w:val="00520748"/>
    <w:rsid w:val="005208C9"/>
    <w:rsid w:val="00520C1C"/>
    <w:rsid w:val="00520C68"/>
    <w:rsid w:val="005212D2"/>
    <w:rsid w:val="005213AF"/>
    <w:rsid w:val="0052144B"/>
    <w:rsid w:val="005214A7"/>
    <w:rsid w:val="0052184E"/>
    <w:rsid w:val="00521A07"/>
    <w:rsid w:val="00521B02"/>
    <w:rsid w:val="00521B18"/>
    <w:rsid w:val="00521C21"/>
    <w:rsid w:val="00521DA9"/>
    <w:rsid w:val="0052205D"/>
    <w:rsid w:val="005222D0"/>
    <w:rsid w:val="005228AF"/>
    <w:rsid w:val="00522DCA"/>
    <w:rsid w:val="00523066"/>
    <w:rsid w:val="005233BE"/>
    <w:rsid w:val="00523A0B"/>
    <w:rsid w:val="00523EC5"/>
    <w:rsid w:val="0052403E"/>
    <w:rsid w:val="005242CD"/>
    <w:rsid w:val="005246C4"/>
    <w:rsid w:val="005248AC"/>
    <w:rsid w:val="00524942"/>
    <w:rsid w:val="0052498D"/>
    <w:rsid w:val="00524BAE"/>
    <w:rsid w:val="005251C5"/>
    <w:rsid w:val="005258B4"/>
    <w:rsid w:val="00525A85"/>
    <w:rsid w:val="00526040"/>
    <w:rsid w:val="00526AB1"/>
    <w:rsid w:val="00526E20"/>
    <w:rsid w:val="00527243"/>
    <w:rsid w:val="00527335"/>
    <w:rsid w:val="0052748B"/>
    <w:rsid w:val="0052775F"/>
    <w:rsid w:val="00527DDF"/>
    <w:rsid w:val="005302DA"/>
    <w:rsid w:val="0053051C"/>
    <w:rsid w:val="005305AD"/>
    <w:rsid w:val="0053075C"/>
    <w:rsid w:val="00530DEC"/>
    <w:rsid w:val="005315EA"/>
    <w:rsid w:val="00531B29"/>
    <w:rsid w:val="00531E20"/>
    <w:rsid w:val="005325E0"/>
    <w:rsid w:val="00532702"/>
    <w:rsid w:val="00532E3B"/>
    <w:rsid w:val="00532F6A"/>
    <w:rsid w:val="00532FEC"/>
    <w:rsid w:val="0053367A"/>
    <w:rsid w:val="00533CF7"/>
    <w:rsid w:val="00534198"/>
    <w:rsid w:val="0053488E"/>
    <w:rsid w:val="005348BA"/>
    <w:rsid w:val="00534AFE"/>
    <w:rsid w:val="00534E3F"/>
    <w:rsid w:val="005353EC"/>
    <w:rsid w:val="005354E7"/>
    <w:rsid w:val="005358E0"/>
    <w:rsid w:val="00535963"/>
    <w:rsid w:val="00535B7D"/>
    <w:rsid w:val="00536180"/>
    <w:rsid w:val="0053646F"/>
    <w:rsid w:val="0053691B"/>
    <w:rsid w:val="0053692B"/>
    <w:rsid w:val="00536C4F"/>
    <w:rsid w:val="00537077"/>
    <w:rsid w:val="0053715B"/>
    <w:rsid w:val="005374C5"/>
    <w:rsid w:val="00537819"/>
    <w:rsid w:val="00537954"/>
    <w:rsid w:val="00537FFE"/>
    <w:rsid w:val="00540392"/>
    <w:rsid w:val="00540760"/>
    <w:rsid w:val="00540925"/>
    <w:rsid w:val="0054105F"/>
    <w:rsid w:val="00541096"/>
    <w:rsid w:val="00541427"/>
    <w:rsid w:val="0054165E"/>
    <w:rsid w:val="00541BAC"/>
    <w:rsid w:val="00541F75"/>
    <w:rsid w:val="005420E9"/>
    <w:rsid w:val="005421D2"/>
    <w:rsid w:val="00542743"/>
    <w:rsid w:val="0054278E"/>
    <w:rsid w:val="005429A4"/>
    <w:rsid w:val="005429FB"/>
    <w:rsid w:val="00542C42"/>
    <w:rsid w:val="005432D9"/>
    <w:rsid w:val="0054369E"/>
    <w:rsid w:val="00543A3E"/>
    <w:rsid w:val="00543EFF"/>
    <w:rsid w:val="00544023"/>
    <w:rsid w:val="0054408B"/>
    <w:rsid w:val="00544363"/>
    <w:rsid w:val="005446E0"/>
    <w:rsid w:val="00544CC3"/>
    <w:rsid w:val="005453FC"/>
    <w:rsid w:val="0054549B"/>
    <w:rsid w:val="00545592"/>
    <w:rsid w:val="005455EA"/>
    <w:rsid w:val="00545BD9"/>
    <w:rsid w:val="005465D0"/>
    <w:rsid w:val="00546920"/>
    <w:rsid w:val="00546B14"/>
    <w:rsid w:val="00546BAE"/>
    <w:rsid w:val="00546CA3"/>
    <w:rsid w:val="00546DC1"/>
    <w:rsid w:val="005473B8"/>
    <w:rsid w:val="005474DB"/>
    <w:rsid w:val="005475C5"/>
    <w:rsid w:val="00547753"/>
    <w:rsid w:val="00547E1C"/>
    <w:rsid w:val="005505D8"/>
    <w:rsid w:val="0055065C"/>
    <w:rsid w:val="00550753"/>
    <w:rsid w:val="00550906"/>
    <w:rsid w:val="00550961"/>
    <w:rsid w:val="00550D08"/>
    <w:rsid w:val="00550DDB"/>
    <w:rsid w:val="00551245"/>
    <w:rsid w:val="00551734"/>
    <w:rsid w:val="00551BFF"/>
    <w:rsid w:val="00551C9D"/>
    <w:rsid w:val="00551CE9"/>
    <w:rsid w:val="005528B6"/>
    <w:rsid w:val="00552A03"/>
    <w:rsid w:val="00552D57"/>
    <w:rsid w:val="00552E22"/>
    <w:rsid w:val="0055333E"/>
    <w:rsid w:val="005535B0"/>
    <w:rsid w:val="005536DE"/>
    <w:rsid w:val="00553834"/>
    <w:rsid w:val="0055390A"/>
    <w:rsid w:val="0055392B"/>
    <w:rsid w:val="00553B10"/>
    <w:rsid w:val="005540D0"/>
    <w:rsid w:val="005541E7"/>
    <w:rsid w:val="00554407"/>
    <w:rsid w:val="00554577"/>
    <w:rsid w:val="005545F0"/>
    <w:rsid w:val="005548BE"/>
    <w:rsid w:val="00554CC8"/>
    <w:rsid w:val="00554EDE"/>
    <w:rsid w:val="005552F0"/>
    <w:rsid w:val="005553F0"/>
    <w:rsid w:val="0055582E"/>
    <w:rsid w:val="00555C98"/>
    <w:rsid w:val="00556220"/>
    <w:rsid w:val="00556261"/>
    <w:rsid w:val="00556568"/>
    <w:rsid w:val="00556735"/>
    <w:rsid w:val="00556A60"/>
    <w:rsid w:val="00556B08"/>
    <w:rsid w:val="00557382"/>
    <w:rsid w:val="0055757A"/>
    <w:rsid w:val="00557826"/>
    <w:rsid w:val="00557AB3"/>
    <w:rsid w:val="005600FC"/>
    <w:rsid w:val="005607D6"/>
    <w:rsid w:val="00560C1F"/>
    <w:rsid w:val="00560F5F"/>
    <w:rsid w:val="00561080"/>
    <w:rsid w:val="005612D9"/>
    <w:rsid w:val="00561AD1"/>
    <w:rsid w:val="00561D30"/>
    <w:rsid w:val="00561E58"/>
    <w:rsid w:val="00561E9D"/>
    <w:rsid w:val="00561FCB"/>
    <w:rsid w:val="005620B9"/>
    <w:rsid w:val="00562836"/>
    <w:rsid w:val="0056287F"/>
    <w:rsid w:val="00562B68"/>
    <w:rsid w:val="00562E99"/>
    <w:rsid w:val="0056339C"/>
    <w:rsid w:val="005636B0"/>
    <w:rsid w:val="00563786"/>
    <w:rsid w:val="00563938"/>
    <w:rsid w:val="00563B30"/>
    <w:rsid w:val="00563BBC"/>
    <w:rsid w:val="00564566"/>
    <w:rsid w:val="0056497C"/>
    <w:rsid w:val="005649F9"/>
    <w:rsid w:val="00564BAD"/>
    <w:rsid w:val="00564ED6"/>
    <w:rsid w:val="0056542D"/>
    <w:rsid w:val="00565500"/>
    <w:rsid w:val="00565845"/>
    <w:rsid w:val="00565880"/>
    <w:rsid w:val="005659C6"/>
    <w:rsid w:val="00565A95"/>
    <w:rsid w:val="00565BAB"/>
    <w:rsid w:val="00565CD8"/>
    <w:rsid w:val="00565FB7"/>
    <w:rsid w:val="0056600C"/>
    <w:rsid w:val="00566082"/>
    <w:rsid w:val="005663D5"/>
    <w:rsid w:val="00566E1C"/>
    <w:rsid w:val="00566E59"/>
    <w:rsid w:val="00566FF4"/>
    <w:rsid w:val="005672FA"/>
    <w:rsid w:val="005675F3"/>
    <w:rsid w:val="00567A6B"/>
    <w:rsid w:val="00567B26"/>
    <w:rsid w:val="00570002"/>
    <w:rsid w:val="00570105"/>
    <w:rsid w:val="00570491"/>
    <w:rsid w:val="00570934"/>
    <w:rsid w:val="00570A26"/>
    <w:rsid w:val="00570A59"/>
    <w:rsid w:val="00570D27"/>
    <w:rsid w:val="005711E2"/>
    <w:rsid w:val="00571308"/>
    <w:rsid w:val="005713EB"/>
    <w:rsid w:val="0057199A"/>
    <w:rsid w:val="00571BCD"/>
    <w:rsid w:val="00571CB9"/>
    <w:rsid w:val="00571FC9"/>
    <w:rsid w:val="005725F2"/>
    <w:rsid w:val="00572688"/>
    <w:rsid w:val="0057273A"/>
    <w:rsid w:val="00572C0F"/>
    <w:rsid w:val="00572D30"/>
    <w:rsid w:val="005731C3"/>
    <w:rsid w:val="005732A7"/>
    <w:rsid w:val="00573309"/>
    <w:rsid w:val="00573412"/>
    <w:rsid w:val="00573547"/>
    <w:rsid w:val="00573651"/>
    <w:rsid w:val="005736B7"/>
    <w:rsid w:val="00573713"/>
    <w:rsid w:val="00573E10"/>
    <w:rsid w:val="00574133"/>
    <w:rsid w:val="005741BF"/>
    <w:rsid w:val="0057439C"/>
    <w:rsid w:val="0057470F"/>
    <w:rsid w:val="0057484D"/>
    <w:rsid w:val="00574A16"/>
    <w:rsid w:val="00574B8E"/>
    <w:rsid w:val="00574BAD"/>
    <w:rsid w:val="00574E1A"/>
    <w:rsid w:val="005750FB"/>
    <w:rsid w:val="005751C6"/>
    <w:rsid w:val="00575535"/>
    <w:rsid w:val="005758D4"/>
    <w:rsid w:val="00575902"/>
    <w:rsid w:val="00575F6F"/>
    <w:rsid w:val="00576037"/>
    <w:rsid w:val="005765F8"/>
    <w:rsid w:val="0057680C"/>
    <w:rsid w:val="0057690F"/>
    <w:rsid w:val="005769C8"/>
    <w:rsid w:val="00576BF8"/>
    <w:rsid w:val="00576EA3"/>
    <w:rsid w:val="00577EDF"/>
    <w:rsid w:val="00580312"/>
    <w:rsid w:val="00580689"/>
    <w:rsid w:val="005813A0"/>
    <w:rsid w:val="005813C5"/>
    <w:rsid w:val="00581961"/>
    <w:rsid w:val="005819DB"/>
    <w:rsid w:val="00581AB7"/>
    <w:rsid w:val="00582097"/>
    <w:rsid w:val="005820A4"/>
    <w:rsid w:val="0058241E"/>
    <w:rsid w:val="00582529"/>
    <w:rsid w:val="00582B99"/>
    <w:rsid w:val="00582E47"/>
    <w:rsid w:val="00582E72"/>
    <w:rsid w:val="00583B28"/>
    <w:rsid w:val="00583CA5"/>
    <w:rsid w:val="00584506"/>
    <w:rsid w:val="005845C9"/>
    <w:rsid w:val="00584893"/>
    <w:rsid w:val="00584CFA"/>
    <w:rsid w:val="00584E8F"/>
    <w:rsid w:val="00585091"/>
    <w:rsid w:val="00585402"/>
    <w:rsid w:val="005855DA"/>
    <w:rsid w:val="005859AB"/>
    <w:rsid w:val="005859DF"/>
    <w:rsid w:val="00585C51"/>
    <w:rsid w:val="00585FAE"/>
    <w:rsid w:val="00585FDF"/>
    <w:rsid w:val="005862CA"/>
    <w:rsid w:val="00586494"/>
    <w:rsid w:val="005868DB"/>
    <w:rsid w:val="00586ACB"/>
    <w:rsid w:val="00586EF7"/>
    <w:rsid w:val="0058750B"/>
    <w:rsid w:val="00587939"/>
    <w:rsid w:val="005879DD"/>
    <w:rsid w:val="00587E04"/>
    <w:rsid w:val="00587ECA"/>
    <w:rsid w:val="00587F2C"/>
    <w:rsid w:val="005900CE"/>
    <w:rsid w:val="005900F1"/>
    <w:rsid w:val="005903F4"/>
    <w:rsid w:val="0059059B"/>
    <w:rsid w:val="005905EF"/>
    <w:rsid w:val="005906F5"/>
    <w:rsid w:val="0059080F"/>
    <w:rsid w:val="005908DB"/>
    <w:rsid w:val="00590999"/>
    <w:rsid w:val="005909A4"/>
    <w:rsid w:val="00590ACE"/>
    <w:rsid w:val="00590AE3"/>
    <w:rsid w:val="00590EC6"/>
    <w:rsid w:val="00591644"/>
    <w:rsid w:val="005921C7"/>
    <w:rsid w:val="00592954"/>
    <w:rsid w:val="00592BF9"/>
    <w:rsid w:val="00592C24"/>
    <w:rsid w:val="00592C73"/>
    <w:rsid w:val="00592F63"/>
    <w:rsid w:val="00593AAA"/>
    <w:rsid w:val="00593C1B"/>
    <w:rsid w:val="00594133"/>
    <w:rsid w:val="0059443F"/>
    <w:rsid w:val="005945AD"/>
    <w:rsid w:val="00594602"/>
    <w:rsid w:val="005946A1"/>
    <w:rsid w:val="005946B6"/>
    <w:rsid w:val="0059476F"/>
    <w:rsid w:val="005947E0"/>
    <w:rsid w:val="005949B0"/>
    <w:rsid w:val="00594A95"/>
    <w:rsid w:val="00594B3D"/>
    <w:rsid w:val="00594DDF"/>
    <w:rsid w:val="0059547B"/>
    <w:rsid w:val="00595A68"/>
    <w:rsid w:val="00595B17"/>
    <w:rsid w:val="00595C95"/>
    <w:rsid w:val="0059607D"/>
    <w:rsid w:val="00596186"/>
    <w:rsid w:val="00596DA7"/>
    <w:rsid w:val="00596F7D"/>
    <w:rsid w:val="00597076"/>
    <w:rsid w:val="00597A9C"/>
    <w:rsid w:val="00597A9F"/>
    <w:rsid w:val="00597F0E"/>
    <w:rsid w:val="005A0037"/>
    <w:rsid w:val="005A04DE"/>
    <w:rsid w:val="005A04F4"/>
    <w:rsid w:val="005A0656"/>
    <w:rsid w:val="005A0D83"/>
    <w:rsid w:val="005A110D"/>
    <w:rsid w:val="005A141A"/>
    <w:rsid w:val="005A144F"/>
    <w:rsid w:val="005A1889"/>
    <w:rsid w:val="005A1A4F"/>
    <w:rsid w:val="005A1A81"/>
    <w:rsid w:val="005A1F65"/>
    <w:rsid w:val="005A2659"/>
    <w:rsid w:val="005A28A5"/>
    <w:rsid w:val="005A2B88"/>
    <w:rsid w:val="005A3212"/>
    <w:rsid w:val="005A3B3E"/>
    <w:rsid w:val="005A3CAB"/>
    <w:rsid w:val="005A3D1C"/>
    <w:rsid w:val="005A4057"/>
    <w:rsid w:val="005A4198"/>
    <w:rsid w:val="005A4253"/>
    <w:rsid w:val="005A42C9"/>
    <w:rsid w:val="005A42E9"/>
    <w:rsid w:val="005A433E"/>
    <w:rsid w:val="005A4AF6"/>
    <w:rsid w:val="005A4C31"/>
    <w:rsid w:val="005A4D22"/>
    <w:rsid w:val="005A4D50"/>
    <w:rsid w:val="005A4E32"/>
    <w:rsid w:val="005A4FC6"/>
    <w:rsid w:val="005A5473"/>
    <w:rsid w:val="005A573F"/>
    <w:rsid w:val="005A6074"/>
    <w:rsid w:val="005A620B"/>
    <w:rsid w:val="005A64D2"/>
    <w:rsid w:val="005A6779"/>
    <w:rsid w:val="005A6BB0"/>
    <w:rsid w:val="005A6C11"/>
    <w:rsid w:val="005A6E35"/>
    <w:rsid w:val="005A7805"/>
    <w:rsid w:val="005A78C9"/>
    <w:rsid w:val="005A7B5F"/>
    <w:rsid w:val="005A7C61"/>
    <w:rsid w:val="005A7E32"/>
    <w:rsid w:val="005B0441"/>
    <w:rsid w:val="005B0580"/>
    <w:rsid w:val="005B0815"/>
    <w:rsid w:val="005B0A88"/>
    <w:rsid w:val="005B0E90"/>
    <w:rsid w:val="005B0EE5"/>
    <w:rsid w:val="005B0F73"/>
    <w:rsid w:val="005B195F"/>
    <w:rsid w:val="005B1C27"/>
    <w:rsid w:val="005B1C35"/>
    <w:rsid w:val="005B20FB"/>
    <w:rsid w:val="005B23D4"/>
    <w:rsid w:val="005B244B"/>
    <w:rsid w:val="005B25EE"/>
    <w:rsid w:val="005B2626"/>
    <w:rsid w:val="005B27E0"/>
    <w:rsid w:val="005B2B14"/>
    <w:rsid w:val="005B2B26"/>
    <w:rsid w:val="005B3008"/>
    <w:rsid w:val="005B3507"/>
    <w:rsid w:val="005B3558"/>
    <w:rsid w:val="005B357A"/>
    <w:rsid w:val="005B3678"/>
    <w:rsid w:val="005B4054"/>
    <w:rsid w:val="005B4179"/>
    <w:rsid w:val="005B420F"/>
    <w:rsid w:val="005B461B"/>
    <w:rsid w:val="005B49C9"/>
    <w:rsid w:val="005B4A6C"/>
    <w:rsid w:val="005B4A93"/>
    <w:rsid w:val="005B4C9A"/>
    <w:rsid w:val="005B4CAC"/>
    <w:rsid w:val="005B4F6F"/>
    <w:rsid w:val="005B5109"/>
    <w:rsid w:val="005B5799"/>
    <w:rsid w:val="005B5976"/>
    <w:rsid w:val="005B5F1F"/>
    <w:rsid w:val="005B6045"/>
    <w:rsid w:val="005B627B"/>
    <w:rsid w:val="005B63C0"/>
    <w:rsid w:val="005B6495"/>
    <w:rsid w:val="005B6679"/>
    <w:rsid w:val="005B66C4"/>
    <w:rsid w:val="005B6801"/>
    <w:rsid w:val="005B68AB"/>
    <w:rsid w:val="005B68C6"/>
    <w:rsid w:val="005B6B52"/>
    <w:rsid w:val="005B6E05"/>
    <w:rsid w:val="005B73F9"/>
    <w:rsid w:val="005B78B5"/>
    <w:rsid w:val="005B7C48"/>
    <w:rsid w:val="005B7EAD"/>
    <w:rsid w:val="005B7F41"/>
    <w:rsid w:val="005C005E"/>
    <w:rsid w:val="005C0125"/>
    <w:rsid w:val="005C0829"/>
    <w:rsid w:val="005C0F64"/>
    <w:rsid w:val="005C129E"/>
    <w:rsid w:val="005C13D6"/>
    <w:rsid w:val="005C15BE"/>
    <w:rsid w:val="005C1A54"/>
    <w:rsid w:val="005C1CAF"/>
    <w:rsid w:val="005C1D6B"/>
    <w:rsid w:val="005C2510"/>
    <w:rsid w:val="005C27C8"/>
    <w:rsid w:val="005C28D9"/>
    <w:rsid w:val="005C2952"/>
    <w:rsid w:val="005C2ABB"/>
    <w:rsid w:val="005C2DEA"/>
    <w:rsid w:val="005C2E2C"/>
    <w:rsid w:val="005C3197"/>
    <w:rsid w:val="005C3372"/>
    <w:rsid w:val="005C34EF"/>
    <w:rsid w:val="005C3D6D"/>
    <w:rsid w:val="005C3E2A"/>
    <w:rsid w:val="005C3F89"/>
    <w:rsid w:val="005C4475"/>
    <w:rsid w:val="005C50D4"/>
    <w:rsid w:val="005C5272"/>
    <w:rsid w:val="005C55B7"/>
    <w:rsid w:val="005C5A8F"/>
    <w:rsid w:val="005C5BA1"/>
    <w:rsid w:val="005C5D35"/>
    <w:rsid w:val="005C5DA5"/>
    <w:rsid w:val="005C5E56"/>
    <w:rsid w:val="005C5E84"/>
    <w:rsid w:val="005C5E9F"/>
    <w:rsid w:val="005C5FB8"/>
    <w:rsid w:val="005C62B1"/>
    <w:rsid w:val="005C6911"/>
    <w:rsid w:val="005C6939"/>
    <w:rsid w:val="005C6940"/>
    <w:rsid w:val="005C7321"/>
    <w:rsid w:val="005C754F"/>
    <w:rsid w:val="005C7AE6"/>
    <w:rsid w:val="005D0927"/>
    <w:rsid w:val="005D0C63"/>
    <w:rsid w:val="005D1260"/>
    <w:rsid w:val="005D1AFD"/>
    <w:rsid w:val="005D1F49"/>
    <w:rsid w:val="005D2029"/>
    <w:rsid w:val="005D21FB"/>
    <w:rsid w:val="005D2510"/>
    <w:rsid w:val="005D2B11"/>
    <w:rsid w:val="005D2BF7"/>
    <w:rsid w:val="005D2CA3"/>
    <w:rsid w:val="005D2D18"/>
    <w:rsid w:val="005D3014"/>
    <w:rsid w:val="005D3277"/>
    <w:rsid w:val="005D37BC"/>
    <w:rsid w:val="005D385C"/>
    <w:rsid w:val="005D40B0"/>
    <w:rsid w:val="005D4202"/>
    <w:rsid w:val="005D48E6"/>
    <w:rsid w:val="005D4AB4"/>
    <w:rsid w:val="005D4BBC"/>
    <w:rsid w:val="005D4C05"/>
    <w:rsid w:val="005D4CA7"/>
    <w:rsid w:val="005D4F7C"/>
    <w:rsid w:val="005D5293"/>
    <w:rsid w:val="005D54CB"/>
    <w:rsid w:val="005D5737"/>
    <w:rsid w:val="005D589C"/>
    <w:rsid w:val="005D58D7"/>
    <w:rsid w:val="005D5A3C"/>
    <w:rsid w:val="005D5D79"/>
    <w:rsid w:val="005D5E57"/>
    <w:rsid w:val="005D5F17"/>
    <w:rsid w:val="005D5F2B"/>
    <w:rsid w:val="005D611D"/>
    <w:rsid w:val="005D63A9"/>
    <w:rsid w:val="005D6C34"/>
    <w:rsid w:val="005D6C52"/>
    <w:rsid w:val="005D6DCB"/>
    <w:rsid w:val="005D704D"/>
    <w:rsid w:val="005D72B2"/>
    <w:rsid w:val="005D75F2"/>
    <w:rsid w:val="005D7A2A"/>
    <w:rsid w:val="005D7AAD"/>
    <w:rsid w:val="005D7C66"/>
    <w:rsid w:val="005D7F82"/>
    <w:rsid w:val="005E0009"/>
    <w:rsid w:val="005E060E"/>
    <w:rsid w:val="005E0665"/>
    <w:rsid w:val="005E0B20"/>
    <w:rsid w:val="005E1291"/>
    <w:rsid w:val="005E159C"/>
    <w:rsid w:val="005E1695"/>
    <w:rsid w:val="005E17C5"/>
    <w:rsid w:val="005E1933"/>
    <w:rsid w:val="005E1949"/>
    <w:rsid w:val="005E1C7A"/>
    <w:rsid w:val="005E1CA3"/>
    <w:rsid w:val="005E1EF5"/>
    <w:rsid w:val="005E23FF"/>
    <w:rsid w:val="005E24CE"/>
    <w:rsid w:val="005E25D2"/>
    <w:rsid w:val="005E26D1"/>
    <w:rsid w:val="005E2B4D"/>
    <w:rsid w:val="005E33B1"/>
    <w:rsid w:val="005E35C4"/>
    <w:rsid w:val="005E3791"/>
    <w:rsid w:val="005E3C87"/>
    <w:rsid w:val="005E446F"/>
    <w:rsid w:val="005E498A"/>
    <w:rsid w:val="005E4A7F"/>
    <w:rsid w:val="005E4B46"/>
    <w:rsid w:val="005E4B9E"/>
    <w:rsid w:val="005E4C98"/>
    <w:rsid w:val="005E4F7A"/>
    <w:rsid w:val="005E528D"/>
    <w:rsid w:val="005E5802"/>
    <w:rsid w:val="005E5C68"/>
    <w:rsid w:val="005E5EB3"/>
    <w:rsid w:val="005E5F0A"/>
    <w:rsid w:val="005E620D"/>
    <w:rsid w:val="005E6805"/>
    <w:rsid w:val="005E70AE"/>
    <w:rsid w:val="005E7398"/>
    <w:rsid w:val="005E73B0"/>
    <w:rsid w:val="005E7511"/>
    <w:rsid w:val="005E7B71"/>
    <w:rsid w:val="005F0225"/>
    <w:rsid w:val="005F028B"/>
    <w:rsid w:val="005F03D7"/>
    <w:rsid w:val="005F0478"/>
    <w:rsid w:val="005F0721"/>
    <w:rsid w:val="005F09E7"/>
    <w:rsid w:val="005F0E3C"/>
    <w:rsid w:val="005F125B"/>
    <w:rsid w:val="005F12FA"/>
    <w:rsid w:val="005F1304"/>
    <w:rsid w:val="005F15AC"/>
    <w:rsid w:val="005F1B8A"/>
    <w:rsid w:val="005F1E0B"/>
    <w:rsid w:val="005F1E2A"/>
    <w:rsid w:val="005F1E7A"/>
    <w:rsid w:val="005F207A"/>
    <w:rsid w:val="005F217B"/>
    <w:rsid w:val="005F2553"/>
    <w:rsid w:val="005F262F"/>
    <w:rsid w:val="005F2914"/>
    <w:rsid w:val="005F2A4D"/>
    <w:rsid w:val="005F3326"/>
    <w:rsid w:val="005F3344"/>
    <w:rsid w:val="005F37AA"/>
    <w:rsid w:val="005F380B"/>
    <w:rsid w:val="005F3BA0"/>
    <w:rsid w:val="005F3BFB"/>
    <w:rsid w:val="005F4756"/>
    <w:rsid w:val="005F48CC"/>
    <w:rsid w:val="005F48D2"/>
    <w:rsid w:val="005F491C"/>
    <w:rsid w:val="005F4CCD"/>
    <w:rsid w:val="005F4D22"/>
    <w:rsid w:val="005F4E7E"/>
    <w:rsid w:val="005F508B"/>
    <w:rsid w:val="005F530E"/>
    <w:rsid w:val="005F5642"/>
    <w:rsid w:val="005F56B1"/>
    <w:rsid w:val="005F5D2C"/>
    <w:rsid w:val="005F5E97"/>
    <w:rsid w:val="005F617C"/>
    <w:rsid w:val="005F6338"/>
    <w:rsid w:val="005F6446"/>
    <w:rsid w:val="005F66C8"/>
    <w:rsid w:val="005F69A1"/>
    <w:rsid w:val="005F6AD4"/>
    <w:rsid w:val="005F6F11"/>
    <w:rsid w:val="005F6FC1"/>
    <w:rsid w:val="005F7107"/>
    <w:rsid w:val="005F72CD"/>
    <w:rsid w:val="005F7369"/>
    <w:rsid w:val="0060017E"/>
    <w:rsid w:val="00600725"/>
    <w:rsid w:val="0060074A"/>
    <w:rsid w:val="00600C2F"/>
    <w:rsid w:val="00600CEA"/>
    <w:rsid w:val="006012F4"/>
    <w:rsid w:val="006016A4"/>
    <w:rsid w:val="00601747"/>
    <w:rsid w:val="006017A3"/>
    <w:rsid w:val="00601B46"/>
    <w:rsid w:val="00601DA2"/>
    <w:rsid w:val="00601EAC"/>
    <w:rsid w:val="0060212E"/>
    <w:rsid w:val="006022C5"/>
    <w:rsid w:val="0060235B"/>
    <w:rsid w:val="00602382"/>
    <w:rsid w:val="006029F6"/>
    <w:rsid w:val="00602A4D"/>
    <w:rsid w:val="00602A93"/>
    <w:rsid w:val="00602B06"/>
    <w:rsid w:val="00602B96"/>
    <w:rsid w:val="00602E24"/>
    <w:rsid w:val="00602E85"/>
    <w:rsid w:val="00602F00"/>
    <w:rsid w:val="00602F90"/>
    <w:rsid w:val="00603108"/>
    <w:rsid w:val="0060316D"/>
    <w:rsid w:val="0060338E"/>
    <w:rsid w:val="006034A9"/>
    <w:rsid w:val="00603684"/>
    <w:rsid w:val="0060382B"/>
    <w:rsid w:val="00603F51"/>
    <w:rsid w:val="006042C1"/>
    <w:rsid w:val="006044D0"/>
    <w:rsid w:val="006044EA"/>
    <w:rsid w:val="00604819"/>
    <w:rsid w:val="006048A1"/>
    <w:rsid w:val="00604A80"/>
    <w:rsid w:val="00604AEE"/>
    <w:rsid w:val="00604D0F"/>
    <w:rsid w:val="00604F49"/>
    <w:rsid w:val="0060531F"/>
    <w:rsid w:val="006053B4"/>
    <w:rsid w:val="0060567D"/>
    <w:rsid w:val="006056FB"/>
    <w:rsid w:val="006058C0"/>
    <w:rsid w:val="00605D1A"/>
    <w:rsid w:val="006062E1"/>
    <w:rsid w:val="00607389"/>
    <w:rsid w:val="00607858"/>
    <w:rsid w:val="00607B72"/>
    <w:rsid w:val="00607EB3"/>
    <w:rsid w:val="006108AB"/>
    <w:rsid w:val="00610DEB"/>
    <w:rsid w:val="00610FBA"/>
    <w:rsid w:val="00611133"/>
    <w:rsid w:val="00611168"/>
    <w:rsid w:val="00611378"/>
    <w:rsid w:val="00611666"/>
    <w:rsid w:val="006119EE"/>
    <w:rsid w:val="00611BFB"/>
    <w:rsid w:val="0061211A"/>
    <w:rsid w:val="006122DD"/>
    <w:rsid w:val="00612A0B"/>
    <w:rsid w:val="00612C77"/>
    <w:rsid w:val="00612DCB"/>
    <w:rsid w:val="00613494"/>
    <w:rsid w:val="00613AFB"/>
    <w:rsid w:val="006143EC"/>
    <w:rsid w:val="00614547"/>
    <w:rsid w:val="006146BE"/>
    <w:rsid w:val="006149C8"/>
    <w:rsid w:val="006153B7"/>
    <w:rsid w:val="006154DB"/>
    <w:rsid w:val="00615ABD"/>
    <w:rsid w:val="00615AE2"/>
    <w:rsid w:val="00615C93"/>
    <w:rsid w:val="00615E2A"/>
    <w:rsid w:val="00615E95"/>
    <w:rsid w:val="0061603A"/>
    <w:rsid w:val="00616200"/>
    <w:rsid w:val="0061624F"/>
    <w:rsid w:val="00616404"/>
    <w:rsid w:val="00616547"/>
    <w:rsid w:val="006169BC"/>
    <w:rsid w:val="00616CEA"/>
    <w:rsid w:val="00616E73"/>
    <w:rsid w:val="00616F6C"/>
    <w:rsid w:val="0061708F"/>
    <w:rsid w:val="006170F6"/>
    <w:rsid w:val="006173F9"/>
    <w:rsid w:val="0061743F"/>
    <w:rsid w:val="0061796D"/>
    <w:rsid w:val="006179AF"/>
    <w:rsid w:val="00617A0A"/>
    <w:rsid w:val="00617BD8"/>
    <w:rsid w:val="0062005F"/>
    <w:rsid w:val="00620231"/>
    <w:rsid w:val="00620676"/>
    <w:rsid w:val="006206F4"/>
    <w:rsid w:val="00620719"/>
    <w:rsid w:val="006207A5"/>
    <w:rsid w:val="00620C75"/>
    <w:rsid w:val="00620E63"/>
    <w:rsid w:val="00620F3A"/>
    <w:rsid w:val="0062113A"/>
    <w:rsid w:val="00621384"/>
    <w:rsid w:val="00621536"/>
    <w:rsid w:val="00621BDD"/>
    <w:rsid w:val="00622223"/>
    <w:rsid w:val="0062259C"/>
    <w:rsid w:val="00622A24"/>
    <w:rsid w:val="00622A2D"/>
    <w:rsid w:val="00622B5E"/>
    <w:rsid w:val="006230FE"/>
    <w:rsid w:val="0062332F"/>
    <w:rsid w:val="0062335D"/>
    <w:rsid w:val="006233D0"/>
    <w:rsid w:val="0062353E"/>
    <w:rsid w:val="006238F1"/>
    <w:rsid w:val="00623A97"/>
    <w:rsid w:val="00623C50"/>
    <w:rsid w:val="00623F29"/>
    <w:rsid w:val="00623FCC"/>
    <w:rsid w:val="00624054"/>
    <w:rsid w:val="00624089"/>
    <w:rsid w:val="00624212"/>
    <w:rsid w:val="00624691"/>
    <w:rsid w:val="006247E4"/>
    <w:rsid w:val="006248DE"/>
    <w:rsid w:val="00624A7F"/>
    <w:rsid w:val="00624AFC"/>
    <w:rsid w:val="00624C65"/>
    <w:rsid w:val="00625106"/>
    <w:rsid w:val="006252FD"/>
    <w:rsid w:val="006254A4"/>
    <w:rsid w:val="006255E9"/>
    <w:rsid w:val="0062563A"/>
    <w:rsid w:val="0062567A"/>
    <w:rsid w:val="0062621A"/>
    <w:rsid w:val="00626866"/>
    <w:rsid w:val="00626ABE"/>
    <w:rsid w:val="006270A8"/>
    <w:rsid w:val="00627145"/>
    <w:rsid w:val="006273A4"/>
    <w:rsid w:val="006275AF"/>
    <w:rsid w:val="00627AC6"/>
    <w:rsid w:val="00630003"/>
    <w:rsid w:val="00630378"/>
    <w:rsid w:val="00630516"/>
    <w:rsid w:val="0063072D"/>
    <w:rsid w:val="0063079E"/>
    <w:rsid w:val="00630959"/>
    <w:rsid w:val="00630C10"/>
    <w:rsid w:val="00630C94"/>
    <w:rsid w:val="00630CEC"/>
    <w:rsid w:val="0063188E"/>
    <w:rsid w:val="00631E30"/>
    <w:rsid w:val="00631E47"/>
    <w:rsid w:val="00631E72"/>
    <w:rsid w:val="00632163"/>
    <w:rsid w:val="00632864"/>
    <w:rsid w:val="00632F5D"/>
    <w:rsid w:val="0063318E"/>
    <w:rsid w:val="006331D5"/>
    <w:rsid w:val="006331DA"/>
    <w:rsid w:val="006333E2"/>
    <w:rsid w:val="0063386C"/>
    <w:rsid w:val="006339CA"/>
    <w:rsid w:val="00634007"/>
    <w:rsid w:val="006340E8"/>
    <w:rsid w:val="00634155"/>
    <w:rsid w:val="006341C2"/>
    <w:rsid w:val="006342DA"/>
    <w:rsid w:val="006342ED"/>
    <w:rsid w:val="006345E5"/>
    <w:rsid w:val="0063492C"/>
    <w:rsid w:val="00634C84"/>
    <w:rsid w:val="00634DC7"/>
    <w:rsid w:val="00634E1D"/>
    <w:rsid w:val="00635079"/>
    <w:rsid w:val="006351D9"/>
    <w:rsid w:val="00635833"/>
    <w:rsid w:val="00635C3D"/>
    <w:rsid w:val="00635D59"/>
    <w:rsid w:val="00636462"/>
    <w:rsid w:val="00636717"/>
    <w:rsid w:val="00636A13"/>
    <w:rsid w:val="00636F4B"/>
    <w:rsid w:val="00637068"/>
    <w:rsid w:val="00637272"/>
    <w:rsid w:val="0063734A"/>
    <w:rsid w:val="0063754A"/>
    <w:rsid w:val="006377A3"/>
    <w:rsid w:val="00637919"/>
    <w:rsid w:val="006379C8"/>
    <w:rsid w:val="00637BCA"/>
    <w:rsid w:val="00637F68"/>
    <w:rsid w:val="00637F97"/>
    <w:rsid w:val="006401BD"/>
    <w:rsid w:val="00640404"/>
    <w:rsid w:val="006404B3"/>
    <w:rsid w:val="00640624"/>
    <w:rsid w:val="00640A59"/>
    <w:rsid w:val="00640C4B"/>
    <w:rsid w:val="006414D7"/>
    <w:rsid w:val="006416E3"/>
    <w:rsid w:val="006417E2"/>
    <w:rsid w:val="006419AC"/>
    <w:rsid w:val="00641BC8"/>
    <w:rsid w:val="00641C29"/>
    <w:rsid w:val="00641D9A"/>
    <w:rsid w:val="00641EDE"/>
    <w:rsid w:val="00642308"/>
    <w:rsid w:val="0064288E"/>
    <w:rsid w:val="006429E3"/>
    <w:rsid w:val="00642A5B"/>
    <w:rsid w:val="00642CDF"/>
    <w:rsid w:val="00642FAC"/>
    <w:rsid w:val="006434D3"/>
    <w:rsid w:val="0064363E"/>
    <w:rsid w:val="006437DB"/>
    <w:rsid w:val="0064383E"/>
    <w:rsid w:val="00643C5F"/>
    <w:rsid w:val="00643F14"/>
    <w:rsid w:val="00644185"/>
    <w:rsid w:val="006445EB"/>
    <w:rsid w:val="00644921"/>
    <w:rsid w:val="00644A49"/>
    <w:rsid w:val="00644A80"/>
    <w:rsid w:val="00644BB1"/>
    <w:rsid w:val="00644BCB"/>
    <w:rsid w:val="00644DD2"/>
    <w:rsid w:val="00644F92"/>
    <w:rsid w:val="006452CC"/>
    <w:rsid w:val="006457AA"/>
    <w:rsid w:val="00645834"/>
    <w:rsid w:val="0064587B"/>
    <w:rsid w:val="00645AD0"/>
    <w:rsid w:val="00645C99"/>
    <w:rsid w:val="00645DB0"/>
    <w:rsid w:val="00646193"/>
    <w:rsid w:val="00646212"/>
    <w:rsid w:val="006462A8"/>
    <w:rsid w:val="00646D06"/>
    <w:rsid w:val="00647452"/>
    <w:rsid w:val="006475C4"/>
    <w:rsid w:val="00647951"/>
    <w:rsid w:val="006479F4"/>
    <w:rsid w:val="00647DC4"/>
    <w:rsid w:val="00650037"/>
    <w:rsid w:val="0065068F"/>
    <w:rsid w:val="006508C8"/>
    <w:rsid w:val="00650DB8"/>
    <w:rsid w:val="00650DBF"/>
    <w:rsid w:val="006514A0"/>
    <w:rsid w:val="00651535"/>
    <w:rsid w:val="00651559"/>
    <w:rsid w:val="00651CEF"/>
    <w:rsid w:val="00651D98"/>
    <w:rsid w:val="00652094"/>
    <w:rsid w:val="00652217"/>
    <w:rsid w:val="00652348"/>
    <w:rsid w:val="00652595"/>
    <w:rsid w:val="0065273A"/>
    <w:rsid w:val="00652B41"/>
    <w:rsid w:val="00652F53"/>
    <w:rsid w:val="006538B5"/>
    <w:rsid w:val="00653946"/>
    <w:rsid w:val="00653A45"/>
    <w:rsid w:val="00653B35"/>
    <w:rsid w:val="00654295"/>
    <w:rsid w:val="00654503"/>
    <w:rsid w:val="006546BA"/>
    <w:rsid w:val="00654819"/>
    <w:rsid w:val="00654CBC"/>
    <w:rsid w:val="00654D1B"/>
    <w:rsid w:val="00654FFB"/>
    <w:rsid w:val="0065522D"/>
    <w:rsid w:val="006553CB"/>
    <w:rsid w:val="006554D2"/>
    <w:rsid w:val="006556B3"/>
    <w:rsid w:val="00655826"/>
    <w:rsid w:val="00655A70"/>
    <w:rsid w:val="0065612F"/>
    <w:rsid w:val="00656414"/>
    <w:rsid w:val="0065641B"/>
    <w:rsid w:val="00656816"/>
    <w:rsid w:val="00656EE3"/>
    <w:rsid w:val="00656FBB"/>
    <w:rsid w:val="0065708D"/>
    <w:rsid w:val="006570C0"/>
    <w:rsid w:val="0065777A"/>
    <w:rsid w:val="006600CB"/>
    <w:rsid w:val="00660170"/>
    <w:rsid w:val="00660368"/>
    <w:rsid w:val="006604A4"/>
    <w:rsid w:val="006605BC"/>
    <w:rsid w:val="00660613"/>
    <w:rsid w:val="00660916"/>
    <w:rsid w:val="00660A56"/>
    <w:rsid w:val="0066166F"/>
    <w:rsid w:val="0066192F"/>
    <w:rsid w:val="00661AEC"/>
    <w:rsid w:val="0066222F"/>
    <w:rsid w:val="00662460"/>
    <w:rsid w:val="006625C0"/>
    <w:rsid w:val="006626E1"/>
    <w:rsid w:val="0066276E"/>
    <w:rsid w:val="00662FCE"/>
    <w:rsid w:val="006630D9"/>
    <w:rsid w:val="006631F7"/>
    <w:rsid w:val="00663398"/>
    <w:rsid w:val="00663601"/>
    <w:rsid w:val="00663B01"/>
    <w:rsid w:val="00663FC6"/>
    <w:rsid w:val="006643AB"/>
    <w:rsid w:val="00664639"/>
    <w:rsid w:val="00664652"/>
    <w:rsid w:val="0066482E"/>
    <w:rsid w:val="00664861"/>
    <w:rsid w:val="00664A53"/>
    <w:rsid w:val="00664E42"/>
    <w:rsid w:val="00665030"/>
    <w:rsid w:val="00665203"/>
    <w:rsid w:val="0066530B"/>
    <w:rsid w:val="0066577C"/>
    <w:rsid w:val="00665A9C"/>
    <w:rsid w:val="00665E13"/>
    <w:rsid w:val="0066604C"/>
    <w:rsid w:val="006664B1"/>
    <w:rsid w:val="00666B3E"/>
    <w:rsid w:val="00666B86"/>
    <w:rsid w:val="00666C3C"/>
    <w:rsid w:val="00666C6D"/>
    <w:rsid w:val="00670016"/>
    <w:rsid w:val="0067019A"/>
    <w:rsid w:val="0067019C"/>
    <w:rsid w:val="00670749"/>
    <w:rsid w:val="00670AE7"/>
    <w:rsid w:val="00670B0A"/>
    <w:rsid w:val="00670BE0"/>
    <w:rsid w:val="00670D4C"/>
    <w:rsid w:val="006715AF"/>
    <w:rsid w:val="0067200C"/>
    <w:rsid w:val="006721B3"/>
    <w:rsid w:val="00672859"/>
    <w:rsid w:val="00672873"/>
    <w:rsid w:val="00672B9E"/>
    <w:rsid w:val="00672C85"/>
    <w:rsid w:val="00672FAA"/>
    <w:rsid w:val="006730A8"/>
    <w:rsid w:val="006734DA"/>
    <w:rsid w:val="006735E7"/>
    <w:rsid w:val="006736DD"/>
    <w:rsid w:val="0067375E"/>
    <w:rsid w:val="006740EB"/>
    <w:rsid w:val="00674478"/>
    <w:rsid w:val="00674592"/>
    <w:rsid w:val="006746F9"/>
    <w:rsid w:val="00674AB9"/>
    <w:rsid w:val="00674E53"/>
    <w:rsid w:val="006752A2"/>
    <w:rsid w:val="006753C2"/>
    <w:rsid w:val="0067543C"/>
    <w:rsid w:val="00675599"/>
    <w:rsid w:val="00675770"/>
    <w:rsid w:val="006759DF"/>
    <w:rsid w:val="00675A2E"/>
    <w:rsid w:val="00675B2B"/>
    <w:rsid w:val="00675BE1"/>
    <w:rsid w:val="006763F9"/>
    <w:rsid w:val="00676497"/>
    <w:rsid w:val="00676619"/>
    <w:rsid w:val="00676927"/>
    <w:rsid w:val="00676D67"/>
    <w:rsid w:val="00677542"/>
    <w:rsid w:val="006775ED"/>
    <w:rsid w:val="0067769B"/>
    <w:rsid w:val="00677C66"/>
    <w:rsid w:val="00677CFE"/>
    <w:rsid w:val="00677D39"/>
    <w:rsid w:val="006805BC"/>
    <w:rsid w:val="006806DE"/>
    <w:rsid w:val="0068084D"/>
    <w:rsid w:val="00680F4D"/>
    <w:rsid w:val="00681111"/>
    <w:rsid w:val="00681446"/>
    <w:rsid w:val="00681854"/>
    <w:rsid w:val="00681FFD"/>
    <w:rsid w:val="006822B8"/>
    <w:rsid w:val="00682D12"/>
    <w:rsid w:val="00682F6C"/>
    <w:rsid w:val="00683118"/>
    <w:rsid w:val="0068316C"/>
    <w:rsid w:val="006835E1"/>
    <w:rsid w:val="00683791"/>
    <w:rsid w:val="00683889"/>
    <w:rsid w:val="0068392F"/>
    <w:rsid w:val="00683970"/>
    <w:rsid w:val="00684157"/>
    <w:rsid w:val="0068460F"/>
    <w:rsid w:val="0068475F"/>
    <w:rsid w:val="006848C0"/>
    <w:rsid w:val="00684B39"/>
    <w:rsid w:val="00684BAE"/>
    <w:rsid w:val="00684C84"/>
    <w:rsid w:val="006852A7"/>
    <w:rsid w:val="00685403"/>
    <w:rsid w:val="006860E3"/>
    <w:rsid w:val="0068657C"/>
    <w:rsid w:val="006866BD"/>
    <w:rsid w:val="00687263"/>
    <w:rsid w:val="006877F6"/>
    <w:rsid w:val="00687A14"/>
    <w:rsid w:val="00687D40"/>
    <w:rsid w:val="00687DFC"/>
    <w:rsid w:val="00687E71"/>
    <w:rsid w:val="00690103"/>
    <w:rsid w:val="0069039E"/>
    <w:rsid w:val="006906DA"/>
    <w:rsid w:val="00690E98"/>
    <w:rsid w:val="006913F9"/>
    <w:rsid w:val="0069199F"/>
    <w:rsid w:val="00691A53"/>
    <w:rsid w:val="00691BEB"/>
    <w:rsid w:val="00691EE3"/>
    <w:rsid w:val="006926CE"/>
    <w:rsid w:val="0069287F"/>
    <w:rsid w:val="00692900"/>
    <w:rsid w:val="00692A3E"/>
    <w:rsid w:val="00692B66"/>
    <w:rsid w:val="00692FAE"/>
    <w:rsid w:val="00692FFC"/>
    <w:rsid w:val="00693038"/>
    <w:rsid w:val="00693160"/>
    <w:rsid w:val="006934A3"/>
    <w:rsid w:val="00693B91"/>
    <w:rsid w:val="00693BA5"/>
    <w:rsid w:val="00693D05"/>
    <w:rsid w:val="00693D54"/>
    <w:rsid w:val="00693E16"/>
    <w:rsid w:val="00693FFF"/>
    <w:rsid w:val="00694048"/>
    <w:rsid w:val="006940C0"/>
    <w:rsid w:val="0069484F"/>
    <w:rsid w:val="00694F2B"/>
    <w:rsid w:val="00695179"/>
    <w:rsid w:val="006955C4"/>
    <w:rsid w:val="006958B4"/>
    <w:rsid w:val="0069590F"/>
    <w:rsid w:val="00695DF8"/>
    <w:rsid w:val="00695F92"/>
    <w:rsid w:val="00696103"/>
    <w:rsid w:val="0069634F"/>
    <w:rsid w:val="006963CB"/>
    <w:rsid w:val="00696D0D"/>
    <w:rsid w:val="00696D3A"/>
    <w:rsid w:val="0069709C"/>
    <w:rsid w:val="00697121"/>
    <w:rsid w:val="00697233"/>
    <w:rsid w:val="0069732C"/>
    <w:rsid w:val="00697395"/>
    <w:rsid w:val="0069753A"/>
    <w:rsid w:val="006975E9"/>
    <w:rsid w:val="006976E7"/>
    <w:rsid w:val="00697E67"/>
    <w:rsid w:val="00697E73"/>
    <w:rsid w:val="006A013A"/>
    <w:rsid w:val="006A07EC"/>
    <w:rsid w:val="006A0DE4"/>
    <w:rsid w:val="006A0E48"/>
    <w:rsid w:val="006A1195"/>
    <w:rsid w:val="006A135A"/>
    <w:rsid w:val="006A1389"/>
    <w:rsid w:val="006A1391"/>
    <w:rsid w:val="006A1588"/>
    <w:rsid w:val="006A15D6"/>
    <w:rsid w:val="006A15EC"/>
    <w:rsid w:val="006A18AF"/>
    <w:rsid w:val="006A258C"/>
    <w:rsid w:val="006A2612"/>
    <w:rsid w:val="006A26AB"/>
    <w:rsid w:val="006A31F3"/>
    <w:rsid w:val="006A3426"/>
    <w:rsid w:val="006A37C4"/>
    <w:rsid w:val="006A3957"/>
    <w:rsid w:val="006A3BCA"/>
    <w:rsid w:val="006A3CD7"/>
    <w:rsid w:val="006A43D1"/>
    <w:rsid w:val="006A4678"/>
    <w:rsid w:val="006A4686"/>
    <w:rsid w:val="006A489B"/>
    <w:rsid w:val="006A4DF8"/>
    <w:rsid w:val="006A5089"/>
    <w:rsid w:val="006A5394"/>
    <w:rsid w:val="006A5608"/>
    <w:rsid w:val="006A5C36"/>
    <w:rsid w:val="006A5E52"/>
    <w:rsid w:val="006A67DC"/>
    <w:rsid w:val="006A6EE6"/>
    <w:rsid w:val="006A71B5"/>
    <w:rsid w:val="006A75CE"/>
    <w:rsid w:val="006A7760"/>
    <w:rsid w:val="006A7C81"/>
    <w:rsid w:val="006A7C9C"/>
    <w:rsid w:val="006A7F73"/>
    <w:rsid w:val="006B0183"/>
    <w:rsid w:val="006B0266"/>
    <w:rsid w:val="006B0412"/>
    <w:rsid w:val="006B0962"/>
    <w:rsid w:val="006B0AFD"/>
    <w:rsid w:val="006B0B98"/>
    <w:rsid w:val="006B121E"/>
    <w:rsid w:val="006B12DB"/>
    <w:rsid w:val="006B192D"/>
    <w:rsid w:val="006B2647"/>
    <w:rsid w:val="006B2D9D"/>
    <w:rsid w:val="006B2FFD"/>
    <w:rsid w:val="006B33A7"/>
    <w:rsid w:val="006B3519"/>
    <w:rsid w:val="006B39F4"/>
    <w:rsid w:val="006B3C6B"/>
    <w:rsid w:val="006B3D82"/>
    <w:rsid w:val="006B465D"/>
    <w:rsid w:val="006B47A8"/>
    <w:rsid w:val="006B4859"/>
    <w:rsid w:val="006B499D"/>
    <w:rsid w:val="006B53BC"/>
    <w:rsid w:val="006B5A5F"/>
    <w:rsid w:val="006B5AD7"/>
    <w:rsid w:val="006B5DDE"/>
    <w:rsid w:val="006B61FD"/>
    <w:rsid w:val="006B628C"/>
    <w:rsid w:val="006B630F"/>
    <w:rsid w:val="006B6629"/>
    <w:rsid w:val="006B6824"/>
    <w:rsid w:val="006B6C9D"/>
    <w:rsid w:val="006B6CE1"/>
    <w:rsid w:val="006B6CF5"/>
    <w:rsid w:val="006B6ED9"/>
    <w:rsid w:val="006B6F6D"/>
    <w:rsid w:val="006B72BB"/>
    <w:rsid w:val="006B73A7"/>
    <w:rsid w:val="006B75C1"/>
    <w:rsid w:val="006B75D7"/>
    <w:rsid w:val="006B7694"/>
    <w:rsid w:val="006B76B7"/>
    <w:rsid w:val="006B7729"/>
    <w:rsid w:val="006B7874"/>
    <w:rsid w:val="006B78CE"/>
    <w:rsid w:val="006B7AA7"/>
    <w:rsid w:val="006B7AC4"/>
    <w:rsid w:val="006C0777"/>
    <w:rsid w:val="006C0B16"/>
    <w:rsid w:val="006C0C06"/>
    <w:rsid w:val="006C0C57"/>
    <w:rsid w:val="006C10CF"/>
    <w:rsid w:val="006C162C"/>
    <w:rsid w:val="006C1A3D"/>
    <w:rsid w:val="006C1A4B"/>
    <w:rsid w:val="006C1A70"/>
    <w:rsid w:val="006C1C2F"/>
    <w:rsid w:val="006C214F"/>
    <w:rsid w:val="006C2714"/>
    <w:rsid w:val="006C2851"/>
    <w:rsid w:val="006C2E90"/>
    <w:rsid w:val="006C3135"/>
    <w:rsid w:val="006C35FC"/>
    <w:rsid w:val="006C373B"/>
    <w:rsid w:val="006C4374"/>
    <w:rsid w:val="006C4711"/>
    <w:rsid w:val="006C4863"/>
    <w:rsid w:val="006C4B89"/>
    <w:rsid w:val="006C4E11"/>
    <w:rsid w:val="006C4E30"/>
    <w:rsid w:val="006C4E60"/>
    <w:rsid w:val="006C4F3C"/>
    <w:rsid w:val="006C518D"/>
    <w:rsid w:val="006C5623"/>
    <w:rsid w:val="006C56DC"/>
    <w:rsid w:val="006C5A7F"/>
    <w:rsid w:val="006C633F"/>
    <w:rsid w:val="006C6471"/>
    <w:rsid w:val="006C657E"/>
    <w:rsid w:val="006C6676"/>
    <w:rsid w:val="006C66D4"/>
    <w:rsid w:val="006C6890"/>
    <w:rsid w:val="006C69F3"/>
    <w:rsid w:val="006C6B1E"/>
    <w:rsid w:val="006C6C42"/>
    <w:rsid w:val="006C6EE7"/>
    <w:rsid w:val="006C6FEA"/>
    <w:rsid w:val="006C746F"/>
    <w:rsid w:val="006C7495"/>
    <w:rsid w:val="006C7879"/>
    <w:rsid w:val="006C7B72"/>
    <w:rsid w:val="006C7C07"/>
    <w:rsid w:val="006D021B"/>
    <w:rsid w:val="006D04CC"/>
    <w:rsid w:val="006D050A"/>
    <w:rsid w:val="006D054C"/>
    <w:rsid w:val="006D0781"/>
    <w:rsid w:val="006D0BCE"/>
    <w:rsid w:val="006D1380"/>
    <w:rsid w:val="006D1616"/>
    <w:rsid w:val="006D1716"/>
    <w:rsid w:val="006D1B1C"/>
    <w:rsid w:val="006D1BF4"/>
    <w:rsid w:val="006D1DB2"/>
    <w:rsid w:val="006D1F90"/>
    <w:rsid w:val="006D20B3"/>
    <w:rsid w:val="006D22B4"/>
    <w:rsid w:val="006D24BC"/>
    <w:rsid w:val="006D2780"/>
    <w:rsid w:val="006D2DB4"/>
    <w:rsid w:val="006D374C"/>
    <w:rsid w:val="006D3879"/>
    <w:rsid w:val="006D3916"/>
    <w:rsid w:val="006D3CF2"/>
    <w:rsid w:val="006D3D32"/>
    <w:rsid w:val="006D408B"/>
    <w:rsid w:val="006D4275"/>
    <w:rsid w:val="006D44DC"/>
    <w:rsid w:val="006D4665"/>
    <w:rsid w:val="006D5058"/>
    <w:rsid w:val="006D5198"/>
    <w:rsid w:val="006D5452"/>
    <w:rsid w:val="006D5781"/>
    <w:rsid w:val="006D5A12"/>
    <w:rsid w:val="006D5C4E"/>
    <w:rsid w:val="006D5CDB"/>
    <w:rsid w:val="006D5ED8"/>
    <w:rsid w:val="006D60B9"/>
    <w:rsid w:val="006D6769"/>
    <w:rsid w:val="006D67E7"/>
    <w:rsid w:val="006D688C"/>
    <w:rsid w:val="006D690D"/>
    <w:rsid w:val="006D6AF4"/>
    <w:rsid w:val="006D6CFD"/>
    <w:rsid w:val="006D7178"/>
    <w:rsid w:val="006D745E"/>
    <w:rsid w:val="006D7604"/>
    <w:rsid w:val="006D76FE"/>
    <w:rsid w:val="006D7786"/>
    <w:rsid w:val="006D78E3"/>
    <w:rsid w:val="006D7CD2"/>
    <w:rsid w:val="006D7E66"/>
    <w:rsid w:val="006E0079"/>
    <w:rsid w:val="006E009E"/>
    <w:rsid w:val="006E01CC"/>
    <w:rsid w:val="006E01EF"/>
    <w:rsid w:val="006E0997"/>
    <w:rsid w:val="006E0DBF"/>
    <w:rsid w:val="006E0E10"/>
    <w:rsid w:val="006E1103"/>
    <w:rsid w:val="006E159F"/>
    <w:rsid w:val="006E16E0"/>
    <w:rsid w:val="006E1A6E"/>
    <w:rsid w:val="006E1B72"/>
    <w:rsid w:val="006E1B74"/>
    <w:rsid w:val="006E1BD9"/>
    <w:rsid w:val="006E1D68"/>
    <w:rsid w:val="006E1FB3"/>
    <w:rsid w:val="006E2135"/>
    <w:rsid w:val="006E21EC"/>
    <w:rsid w:val="006E2216"/>
    <w:rsid w:val="006E24D7"/>
    <w:rsid w:val="006E2758"/>
    <w:rsid w:val="006E28D4"/>
    <w:rsid w:val="006E3139"/>
    <w:rsid w:val="006E34CE"/>
    <w:rsid w:val="006E3AE5"/>
    <w:rsid w:val="006E3CC7"/>
    <w:rsid w:val="006E40FC"/>
    <w:rsid w:val="006E453E"/>
    <w:rsid w:val="006E4A04"/>
    <w:rsid w:val="006E4EE6"/>
    <w:rsid w:val="006E545D"/>
    <w:rsid w:val="006E555E"/>
    <w:rsid w:val="006E5566"/>
    <w:rsid w:val="006E61CD"/>
    <w:rsid w:val="006E6470"/>
    <w:rsid w:val="006E69B7"/>
    <w:rsid w:val="006E6B11"/>
    <w:rsid w:val="006E6FDB"/>
    <w:rsid w:val="006E7617"/>
    <w:rsid w:val="006E7B30"/>
    <w:rsid w:val="006E7BE9"/>
    <w:rsid w:val="006E7C25"/>
    <w:rsid w:val="006E7C62"/>
    <w:rsid w:val="006E7D1C"/>
    <w:rsid w:val="006E7D85"/>
    <w:rsid w:val="006E7F0D"/>
    <w:rsid w:val="006F037C"/>
    <w:rsid w:val="006F0487"/>
    <w:rsid w:val="006F0541"/>
    <w:rsid w:val="006F0670"/>
    <w:rsid w:val="006F079D"/>
    <w:rsid w:val="006F0D6C"/>
    <w:rsid w:val="006F0D8B"/>
    <w:rsid w:val="006F0E03"/>
    <w:rsid w:val="006F0E1B"/>
    <w:rsid w:val="006F1028"/>
    <w:rsid w:val="006F10B2"/>
    <w:rsid w:val="006F1771"/>
    <w:rsid w:val="006F18F7"/>
    <w:rsid w:val="006F1E86"/>
    <w:rsid w:val="006F1ED5"/>
    <w:rsid w:val="006F210E"/>
    <w:rsid w:val="006F2531"/>
    <w:rsid w:val="006F270A"/>
    <w:rsid w:val="006F2AB9"/>
    <w:rsid w:val="006F331D"/>
    <w:rsid w:val="006F33DA"/>
    <w:rsid w:val="006F348C"/>
    <w:rsid w:val="006F39C4"/>
    <w:rsid w:val="006F4266"/>
    <w:rsid w:val="006F42DA"/>
    <w:rsid w:val="006F443F"/>
    <w:rsid w:val="006F4476"/>
    <w:rsid w:val="006F4655"/>
    <w:rsid w:val="006F4892"/>
    <w:rsid w:val="006F4893"/>
    <w:rsid w:val="006F505E"/>
    <w:rsid w:val="006F5216"/>
    <w:rsid w:val="006F5358"/>
    <w:rsid w:val="006F59C0"/>
    <w:rsid w:val="006F59D0"/>
    <w:rsid w:val="006F59D6"/>
    <w:rsid w:val="006F5B7D"/>
    <w:rsid w:val="006F60A4"/>
    <w:rsid w:val="006F6176"/>
    <w:rsid w:val="006F61AA"/>
    <w:rsid w:val="006F6AC8"/>
    <w:rsid w:val="006F6D81"/>
    <w:rsid w:val="006F6E99"/>
    <w:rsid w:val="006F6EB3"/>
    <w:rsid w:val="006F71DC"/>
    <w:rsid w:val="006F724C"/>
    <w:rsid w:val="006F7357"/>
    <w:rsid w:val="006F740A"/>
    <w:rsid w:val="006F7722"/>
    <w:rsid w:val="006F798A"/>
    <w:rsid w:val="006F7C94"/>
    <w:rsid w:val="006F7DCE"/>
    <w:rsid w:val="00700384"/>
    <w:rsid w:val="007003DE"/>
    <w:rsid w:val="00700A50"/>
    <w:rsid w:val="00700D9E"/>
    <w:rsid w:val="00700DF3"/>
    <w:rsid w:val="00700E96"/>
    <w:rsid w:val="00700F54"/>
    <w:rsid w:val="00701304"/>
    <w:rsid w:val="007015F7"/>
    <w:rsid w:val="00701C4F"/>
    <w:rsid w:val="00701DBE"/>
    <w:rsid w:val="00701F5F"/>
    <w:rsid w:val="007021D4"/>
    <w:rsid w:val="0070259D"/>
    <w:rsid w:val="00702CBF"/>
    <w:rsid w:val="0070314E"/>
    <w:rsid w:val="007032F8"/>
    <w:rsid w:val="00703607"/>
    <w:rsid w:val="0070392A"/>
    <w:rsid w:val="00703C93"/>
    <w:rsid w:val="00703DA3"/>
    <w:rsid w:val="0070418B"/>
    <w:rsid w:val="007042F7"/>
    <w:rsid w:val="007048BC"/>
    <w:rsid w:val="00704AD3"/>
    <w:rsid w:val="00704BD3"/>
    <w:rsid w:val="00704DC0"/>
    <w:rsid w:val="007050EA"/>
    <w:rsid w:val="00705302"/>
    <w:rsid w:val="0070549C"/>
    <w:rsid w:val="00705A55"/>
    <w:rsid w:val="00705B45"/>
    <w:rsid w:val="00705C81"/>
    <w:rsid w:val="00706070"/>
    <w:rsid w:val="007061E7"/>
    <w:rsid w:val="00706771"/>
    <w:rsid w:val="00706A4E"/>
    <w:rsid w:val="00706A74"/>
    <w:rsid w:val="007071DC"/>
    <w:rsid w:val="00707259"/>
    <w:rsid w:val="00707398"/>
    <w:rsid w:val="0070761D"/>
    <w:rsid w:val="00707722"/>
    <w:rsid w:val="0070779F"/>
    <w:rsid w:val="00707A41"/>
    <w:rsid w:val="00707DBB"/>
    <w:rsid w:val="00707DC0"/>
    <w:rsid w:val="00707FE2"/>
    <w:rsid w:val="0071006E"/>
    <w:rsid w:val="007100B9"/>
    <w:rsid w:val="00710128"/>
    <w:rsid w:val="00710366"/>
    <w:rsid w:val="00710CDB"/>
    <w:rsid w:val="00710CE8"/>
    <w:rsid w:val="00710D13"/>
    <w:rsid w:val="00710D4C"/>
    <w:rsid w:val="007110B3"/>
    <w:rsid w:val="0071122F"/>
    <w:rsid w:val="00711333"/>
    <w:rsid w:val="007117DF"/>
    <w:rsid w:val="00711B8F"/>
    <w:rsid w:val="00711D1C"/>
    <w:rsid w:val="00712138"/>
    <w:rsid w:val="00712177"/>
    <w:rsid w:val="007127EA"/>
    <w:rsid w:val="00712C8E"/>
    <w:rsid w:val="00713052"/>
    <w:rsid w:val="0071394C"/>
    <w:rsid w:val="00713B7E"/>
    <w:rsid w:val="00713E47"/>
    <w:rsid w:val="00714121"/>
    <w:rsid w:val="00714324"/>
    <w:rsid w:val="007146C1"/>
    <w:rsid w:val="00714936"/>
    <w:rsid w:val="00714C21"/>
    <w:rsid w:val="00715107"/>
    <w:rsid w:val="0071560D"/>
    <w:rsid w:val="007156E9"/>
    <w:rsid w:val="00715950"/>
    <w:rsid w:val="00715EAA"/>
    <w:rsid w:val="00715EB6"/>
    <w:rsid w:val="007168BC"/>
    <w:rsid w:val="00716C64"/>
    <w:rsid w:val="00716E6B"/>
    <w:rsid w:val="00716E96"/>
    <w:rsid w:val="00717040"/>
    <w:rsid w:val="00717CD6"/>
    <w:rsid w:val="00717D8D"/>
    <w:rsid w:val="00717D99"/>
    <w:rsid w:val="00717E61"/>
    <w:rsid w:val="00717F47"/>
    <w:rsid w:val="00720036"/>
    <w:rsid w:val="0072006B"/>
    <w:rsid w:val="007200A2"/>
    <w:rsid w:val="0072014F"/>
    <w:rsid w:val="007202A4"/>
    <w:rsid w:val="00720AB7"/>
    <w:rsid w:val="00720B0E"/>
    <w:rsid w:val="00720CEC"/>
    <w:rsid w:val="00720E9D"/>
    <w:rsid w:val="007211D4"/>
    <w:rsid w:val="0072135A"/>
    <w:rsid w:val="0072135B"/>
    <w:rsid w:val="0072135F"/>
    <w:rsid w:val="00721454"/>
    <w:rsid w:val="007214FE"/>
    <w:rsid w:val="00721D6B"/>
    <w:rsid w:val="00721DD9"/>
    <w:rsid w:val="00721F0B"/>
    <w:rsid w:val="00721F2B"/>
    <w:rsid w:val="00722133"/>
    <w:rsid w:val="0072226A"/>
    <w:rsid w:val="007223D9"/>
    <w:rsid w:val="007223DF"/>
    <w:rsid w:val="0072265A"/>
    <w:rsid w:val="00722697"/>
    <w:rsid w:val="007226E1"/>
    <w:rsid w:val="0072285E"/>
    <w:rsid w:val="00722A7B"/>
    <w:rsid w:val="00722A95"/>
    <w:rsid w:val="00723399"/>
    <w:rsid w:val="00723A65"/>
    <w:rsid w:val="00723BB4"/>
    <w:rsid w:val="00723E7C"/>
    <w:rsid w:val="007241D6"/>
    <w:rsid w:val="0072427F"/>
    <w:rsid w:val="00724872"/>
    <w:rsid w:val="00724F3D"/>
    <w:rsid w:val="0072589C"/>
    <w:rsid w:val="00725C36"/>
    <w:rsid w:val="00725E29"/>
    <w:rsid w:val="00725E94"/>
    <w:rsid w:val="007265D8"/>
    <w:rsid w:val="0072661E"/>
    <w:rsid w:val="00726B34"/>
    <w:rsid w:val="00727592"/>
    <w:rsid w:val="007277E7"/>
    <w:rsid w:val="00727BA1"/>
    <w:rsid w:val="00731885"/>
    <w:rsid w:val="00731C20"/>
    <w:rsid w:val="00731C29"/>
    <w:rsid w:val="00731CAA"/>
    <w:rsid w:val="00731F7B"/>
    <w:rsid w:val="00732343"/>
    <w:rsid w:val="007323FD"/>
    <w:rsid w:val="0073262C"/>
    <w:rsid w:val="007326C0"/>
    <w:rsid w:val="00732796"/>
    <w:rsid w:val="0073286D"/>
    <w:rsid w:val="00732C20"/>
    <w:rsid w:val="007333E6"/>
    <w:rsid w:val="00733812"/>
    <w:rsid w:val="007341ED"/>
    <w:rsid w:val="00734349"/>
    <w:rsid w:val="00734934"/>
    <w:rsid w:val="00735359"/>
    <w:rsid w:val="00735809"/>
    <w:rsid w:val="007358A5"/>
    <w:rsid w:val="007358D9"/>
    <w:rsid w:val="00735960"/>
    <w:rsid w:val="00735CCA"/>
    <w:rsid w:val="00735D40"/>
    <w:rsid w:val="00736223"/>
    <w:rsid w:val="007364F7"/>
    <w:rsid w:val="007367B8"/>
    <w:rsid w:val="007367E5"/>
    <w:rsid w:val="007368FC"/>
    <w:rsid w:val="00737186"/>
    <w:rsid w:val="007374A8"/>
    <w:rsid w:val="00737869"/>
    <w:rsid w:val="00740148"/>
    <w:rsid w:val="007404AD"/>
    <w:rsid w:val="0074064A"/>
    <w:rsid w:val="00740684"/>
    <w:rsid w:val="00740E10"/>
    <w:rsid w:val="0074100F"/>
    <w:rsid w:val="0074114D"/>
    <w:rsid w:val="007418D8"/>
    <w:rsid w:val="00741C72"/>
    <w:rsid w:val="00741CA6"/>
    <w:rsid w:val="00742017"/>
    <w:rsid w:val="00742350"/>
    <w:rsid w:val="007423C5"/>
    <w:rsid w:val="007423E9"/>
    <w:rsid w:val="00742435"/>
    <w:rsid w:val="0074261C"/>
    <w:rsid w:val="00742F22"/>
    <w:rsid w:val="0074310A"/>
    <w:rsid w:val="0074330A"/>
    <w:rsid w:val="00743800"/>
    <w:rsid w:val="00743D4A"/>
    <w:rsid w:val="00743E70"/>
    <w:rsid w:val="00744040"/>
    <w:rsid w:val="00745175"/>
    <w:rsid w:val="00745193"/>
    <w:rsid w:val="0074587C"/>
    <w:rsid w:val="00745DA6"/>
    <w:rsid w:val="00746555"/>
    <w:rsid w:val="00746704"/>
    <w:rsid w:val="0074671B"/>
    <w:rsid w:val="00746950"/>
    <w:rsid w:val="007469C3"/>
    <w:rsid w:val="00746B3A"/>
    <w:rsid w:val="00746DEE"/>
    <w:rsid w:val="007474D7"/>
    <w:rsid w:val="00747870"/>
    <w:rsid w:val="00747A72"/>
    <w:rsid w:val="00750083"/>
    <w:rsid w:val="007502F2"/>
    <w:rsid w:val="007506E2"/>
    <w:rsid w:val="00750806"/>
    <w:rsid w:val="00750893"/>
    <w:rsid w:val="00750B3F"/>
    <w:rsid w:val="0075176E"/>
    <w:rsid w:val="007517A2"/>
    <w:rsid w:val="00751974"/>
    <w:rsid w:val="00751DB3"/>
    <w:rsid w:val="00751E20"/>
    <w:rsid w:val="007520FA"/>
    <w:rsid w:val="00752344"/>
    <w:rsid w:val="007525E1"/>
    <w:rsid w:val="007525F4"/>
    <w:rsid w:val="007528E9"/>
    <w:rsid w:val="00752A75"/>
    <w:rsid w:val="00752B24"/>
    <w:rsid w:val="00752E74"/>
    <w:rsid w:val="00752E81"/>
    <w:rsid w:val="007530CB"/>
    <w:rsid w:val="00753352"/>
    <w:rsid w:val="007533F9"/>
    <w:rsid w:val="00753618"/>
    <w:rsid w:val="007536F5"/>
    <w:rsid w:val="007539BC"/>
    <w:rsid w:val="00753A67"/>
    <w:rsid w:val="00753CA3"/>
    <w:rsid w:val="00753F53"/>
    <w:rsid w:val="00754336"/>
    <w:rsid w:val="0075463B"/>
    <w:rsid w:val="00754D68"/>
    <w:rsid w:val="00754D92"/>
    <w:rsid w:val="0075528A"/>
    <w:rsid w:val="007553A8"/>
    <w:rsid w:val="007556E0"/>
    <w:rsid w:val="007559AE"/>
    <w:rsid w:val="00755B67"/>
    <w:rsid w:val="007562CE"/>
    <w:rsid w:val="0075638D"/>
    <w:rsid w:val="0075648C"/>
    <w:rsid w:val="00756D3B"/>
    <w:rsid w:val="00756DEE"/>
    <w:rsid w:val="007577CC"/>
    <w:rsid w:val="007578D7"/>
    <w:rsid w:val="00757D27"/>
    <w:rsid w:val="007600E0"/>
    <w:rsid w:val="007603D3"/>
    <w:rsid w:val="0076131B"/>
    <w:rsid w:val="00761543"/>
    <w:rsid w:val="0076189F"/>
    <w:rsid w:val="00761B85"/>
    <w:rsid w:val="00761FD6"/>
    <w:rsid w:val="00762039"/>
    <w:rsid w:val="007620DB"/>
    <w:rsid w:val="00762445"/>
    <w:rsid w:val="0076299C"/>
    <w:rsid w:val="007629D7"/>
    <w:rsid w:val="00762CAF"/>
    <w:rsid w:val="007639E1"/>
    <w:rsid w:val="00763BE8"/>
    <w:rsid w:val="007645E8"/>
    <w:rsid w:val="00764A1F"/>
    <w:rsid w:val="00764B59"/>
    <w:rsid w:val="00764FAB"/>
    <w:rsid w:val="007653B1"/>
    <w:rsid w:val="00765692"/>
    <w:rsid w:val="0076591A"/>
    <w:rsid w:val="007659B9"/>
    <w:rsid w:val="007668D0"/>
    <w:rsid w:val="0076695C"/>
    <w:rsid w:val="00766A79"/>
    <w:rsid w:val="00766BF1"/>
    <w:rsid w:val="00766FED"/>
    <w:rsid w:val="0076702B"/>
    <w:rsid w:val="0076715C"/>
    <w:rsid w:val="00767608"/>
    <w:rsid w:val="007677D1"/>
    <w:rsid w:val="00767D3C"/>
    <w:rsid w:val="007701A8"/>
    <w:rsid w:val="0077055A"/>
    <w:rsid w:val="00770585"/>
    <w:rsid w:val="00770A5C"/>
    <w:rsid w:val="00770A64"/>
    <w:rsid w:val="00770C60"/>
    <w:rsid w:val="00770F9E"/>
    <w:rsid w:val="00771280"/>
    <w:rsid w:val="007713BE"/>
    <w:rsid w:val="00771638"/>
    <w:rsid w:val="0077163A"/>
    <w:rsid w:val="00771F4F"/>
    <w:rsid w:val="00772201"/>
    <w:rsid w:val="007723A6"/>
    <w:rsid w:val="00772AEE"/>
    <w:rsid w:val="00772D29"/>
    <w:rsid w:val="007731BD"/>
    <w:rsid w:val="00773212"/>
    <w:rsid w:val="0077322D"/>
    <w:rsid w:val="0077359E"/>
    <w:rsid w:val="00773921"/>
    <w:rsid w:val="00773D41"/>
    <w:rsid w:val="0077449C"/>
    <w:rsid w:val="00774722"/>
    <w:rsid w:val="0077498F"/>
    <w:rsid w:val="00774A18"/>
    <w:rsid w:val="00774B5B"/>
    <w:rsid w:val="00774BE2"/>
    <w:rsid w:val="0077553F"/>
    <w:rsid w:val="00775747"/>
    <w:rsid w:val="00775B36"/>
    <w:rsid w:val="00775D1C"/>
    <w:rsid w:val="00775EB2"/>
    <w:rsid w:val="00775F5C"/>
    <w:rsid w:val="007767C5"/>
    <w:rsid w:val="007770BC"/>
    <w:rsid w:val="007771C8"/>
    <w:rsid w:val="007777E4"/>
    <w:rsid w:val="00777DD4"/>
    <w:rsid w:val="00777FBA"/>
    <w:rsid w:val="007803A9"/>
    <w:rsid w:val="0078091F"/>
    <w:rsid w:val="00781059"/>
    <w:rsid w:val="007810DE"/>
    <w:rsid w:val="00781972"/>
    <w:rsid w:val="00781B86"/>
    <w:rsid w:val="00782226"/>
    <w:rsid w:val="007824CC"/>
    <w:rsid w:val="00782877"/>
    <w:rsid w:val="00782FBB"/>
    <w:rsid w:val="00784240"/>
    <w:rsid w:val="007849CD"/>
    <w:rsid w:val="00784B92"/>
    <w:rsid w:val="00785159"/>
    <w:rsid w:val="0078532E"/>
    <w:rsid w:val="007853AB"/>
    <w:rsid w:val="00785ED2"/>
    <w:rsid w:val="007861A7"/>
    <w:rsid w:val="00786952"/>
    <w:rsid w:val="00786CDA"/>
    <w:rsid w:val="00786D6B"/>
    <w:rsid w:val="00786FBC"/>
    <w:rsid w:val="007873E8"/>
    <w:rsid w:val="0078759C"/>
    <w:rsid w:val="00787609"/>
    <w:rsid w:val="00787A4D"/>
    <w:rsid w:val="00787BCB"/>
    <w:rsid w:val="00787C3D"/>
    <w:rsid w:val="00787D01"/>
    <w:rsid w:val="00787F3D"/>
    <w:rsid w:val="00790039"/>
    <w:rsid w:val="00790127"/>
    <w:rsid w:val="007901A1"/>
    <w:rsid w:val="00790285"/>
    <w:rsid w:val="00790F7C"/>
    <w:rsid w:val="00790FB5"/>
    <w:rsid w:val="0079104B"/>
    <w:rsid w:val="0079138C"/>
    <w:rsid w:val="00791590"/>
    <w:rsid w:val="007916D0"/>
    <w:rsid w:val="00791C8F"/>
    <w:rsid w:val="00791CCE"/>
    <w:rsid w:val="00791D4A"/>
    <w:rsid w:val="00791F99"/>
    <w:rsid w:val="007921B1"/>
    <w:rsid w:val="007923E5"/>
    <w:rsid w:val="00792435"/>
    <w:rsid w:val="0079257B"/>
    <w:rsid w:val="00792A80"/>
    <w:rsid w:val="00792C92"/>
    <w:rsid w:val="00792FD9"/>
    <w:rsid w:val="007934B9"/>
    <w:rsid w:val="0079356F"/>
    <w:rsid w:val="00793A33"/>
    <w:rsid w:val="00793B23"/>
    <w:rsid w:val="00793B58"/>
    <w:rsid w:val="00793DF9"/>
    <w:rsid w:val="00794EE3"/>
    <w:rsid w:val="00794F69"/>
    <w:rsid w:val="00794FFA"/>
    <w:rsid w:val="007950B3"/>
    <w:rsid w:val="00795364"/>
    <w:rsid w:val="007957BB"/>
    <w:rsid w:val="00796170"/>
    <w:rsid w:val="00796468"/>
    <w:rsid w:val="007965C0"/>
    <w:rsid w:val="00796731"/>
    <w:rsid w:val="00796E25"/>
    <w:rsid w:val="00797AF3"/>
    <w:rsid w:val="007A0226"/>
    <w:rsid w:val="007A04D8"/>
    <w:rsid w:val="007A05CA"/>
    <w:rsid w:val="007A0714"/>
    <w:rsid w:val="007A07C8"/>
    <w:rsid w:val="007A08A8"/>
    <w:rsid w:val="007A0DE4"/>
    <w:rsid w:val="007A0FAF"/>
    <w:rsid w:val="007A1281"/>
    <w:rsid w:val="007A13C7"/>
    <w:rsid w:val="007A1DCD"/>
    <w:rsid w:val="007A1F30"/>
    <w:rsid w:val="007A2087"/>
    <w:rsid w:val="007A2270"/>
    <w:rsid w:val="007A239E"/>
    <w:rsid w:val="007A270A"/>
    <w:rsid w:val="007A2B74"/>
    <w:rsid w:val="007A2B99"/>
    <w:rsid w:val="007A2C0F"/>
    <w:rsid w:val="007A2ED7"/>
    <w:rsid w:val="007A2FD0"/>
    <w:rsid w:val="007A3192"/>
    <w:rsid w:val="007A31A4"/>
    <w:rsid w:val="007A36DF"/>
    <w:rsid w:val="007A3901"/>
    <w:rsid w:val="007A3EB0"/>
    <w:rsid w:val="007A3F96"/>
    <w:rsid w:val="007A40D6"/>
    <w:rsid w:val="007A45EF"/>
    <w:rsid w:val="007A4716"/>
    <w:rsid w:val="007A4E42"/>
    <w:rsid w:val="007A4F69"/>
    <w:rsid w:val="007A51F1"/>
    <w:rsid w:val="007A5885"/>
    <w:rsid w:val="007A5986"/>
    <w:rsid w:val="007A5ECC"/>
    <w:rsid w:val="007A6182"/>
    <w:rsid w:val="007A66F4"/>
    <w:rsid w:val="007A69EE"/>
    <w:rsid w:val="007A6D39"/>
    <w:rsid w:val="007A710A"/>
    <w:rsid w:val="007A71F8"/>
    <w:rsid w:val="007A7241"/>
    <w:rsid w:val="007A7299"/>
    <w:rsid w:val="007A74FA"/>
    <w:rsid w:val="007A7A3D"/>
    <w:rsid w:val="007A7CD1"/>
    <w:rsid w:val="007B01F0"/>
    <w:rsid w:val="007B0775"/>
    <w:rsid w:val="007B0806"/>
    <w:rsid w:val="007B08BC"/>
    <w:rsid w:val="007B096A"/>
    <w:rsid w:val="007B0F8D"/>
    <w:rsid w:val="007B12D5"/>
    <w:rsid w:val="007B150C"/>
    <w:rsid w:val="007B1595"/>
    <w:rsid w:val="007B15A8"/>
    <w:rsid w:val="007B1741"/>
    <w:rsid w:val="007B21D8"/>
    <w:rsid w:val="007B21F9"/>
    <w:rsid w:val="007B2654"/>
    <w:rsid w:val="007B26F4"/>
    <w:rsid w:val="007B276C"/>
    <w:rsid w:val="007B276D"/>
    <w:rsid w:val="007B2790"/>
    <w:rsid w:val="007B2925"/>
    <w:rsid w:val="007B292A"/>
    <w:rsid w:val="007B2A56"/>
    <w:rsid w:val="007B2BD9"/>
    <w:rsid w:val="007B3090"/>
    <w:rsid w:val="007B325F"/>
    <w:rsid w:val="007B3804"/>
    <w:rsid w:val="007B38C9"/>
    <w:rsid w:val="007B3F12"/>
    <w:rsid w:val="007B4C94"/>
    <w:rsid w:val="007B4E2F"/>
    <w:rsid w:val="007B5937"/>
    <w:rsid w:val="007B59FC"/>
    <w:rsid w:val="007B5C29"/>
    <w:rsid w:val="007B5E9C"/>
    <w:rsid w:val="007B60D8"/>
    <w:rsid w:val="007B6344"/>
    <w:rsid w:val="007B6D8C"/>
    <w:rsid w:val="007B79EB"/>
    <w:rsid w:val="007B7AD0"/>
    <w:rsid w:val="007B7E53"/>
    <w:rsid w:val="007C017A"/>
    <w:rsid w:val="007C01AE"/>
    <w:rsid w:val="007C02E4"/>
    <w:rsid w:val="007C05CB"/>
    <w:rsid w:val="007C0898"/>
    <w:rsid w:val="007C08B0"/>
    <w:rsid w:val="007C139A"/>
    <w:rsid w:val="007C13BD"/>
    <w:rsid w:val="007C161A"/>
    <w:rsid w:val="007C1727"/>
    <w:rsid w:val="007C1929"/>
    <w:rsid w:val="007C1DD7"/>
    <w:rsid w:val="007C1F19"/>
    <w:rsid w:val="007C20B3"/>
    <w:rsid w:val="007C2176"/>
    <w:rsid w:val="007C2747"/>
    <w:rsid w:val="007C2852"/>
    <w:rsid w:val="007C2CB2"/>
    <w:rsid w:val="007C2E90"/>
    <w:rsid w:val="007C31F4"/>
    <w:rsid w:val="007C32CA"/>
    <w:rsid w:val="007C3323"/>
    <w:rsid w:val="007C365D"/>
    <w:rsid w:val="007C3672"/>
    <w:rsid w:val="007C3BFE"/>
    <w:rsid w:val="007C3C36"/>
    <w:rsid w:val="007C3C7A"/>
    <w:rsid w:val="007C3D39"/>
    <w:rsid w:val="007C4020"/>
    <w:rsid w:val="007C438A"/>
    <w:rsid w:val="007C4920"/>
    <w:rsid w:val="007C4AA2"/>
    <w:rsid w:val="007C5254"/>
    <w:rsid w:val="007C5295"/>
    <w:rsid w:val="007C53FE"/>
    <w:rsid w:val="007C565E"/>
    <w:rsid w:val="007C5BA6"/>
    <w:rsid w:val="007C5CFD"/>
    <w:rsid w:val="007C6878"/>
    <w:rsid w:val="007C697E"/>
    <w:rsid w:val="007C6AB2"/>
    <w:rsid w:val="007C6BC6"/>
    <w:rsid w:val="007C6D6F"/>
    <w:rsid w:val="007C7200"/>
    <w:rsid w:val="007C72B8"/>
    <w:rsid w:val="007C73DA"/>
    <w:rsid w:val="007C76A5"/>
    <w:rsid w:val="007C783B"/>
    <w:rsid w:val="007C7E55"/>
    <w:rsid w:val="007D01BA"/>
    <w:rsid w:val="007D0A85"/>
    <w:rsid w:val="007D0BB7"/>
    <w:rsid w:val="007D0D3D"/>
    <w:rsid w:val="007D0EE1"/>
    <w:rsid w:val="007D1197"/>
    <w:rsid w:val="007D11F6"/>
    <w:rsid w:val="007D133E"/>
    <w:rsid w:val="007D1511"/>
    <w:rsid w:val="007D16E4"/>
    <w:rsid w:val="007D1C93"/>
    <w:rsid w:val="007D1D05"/>
    <w:rsid w:val="007D1D24"/>
    <w:rsid w:val="007D22AB"/>
    <w:rsid w:val="007D22F1"/>
    <w:rsid w:val="007D24D7"/>
    <w:rsid w:val="007D2812"/>
    <w:rsid w:val="007D2993"/>
    <w:rsid w:val="007D29FB"/>
    <w:rsid w:val="007D2A66"/>
    <w:rsid w:val="007D2EE2"/>
    <w:rsid w:val="007D310E"/>
    <w:rsid w:val="007D317E"/>
    <w:rsid w:val="007D3392"/>
    <w:rsid w:val="007D34D1"/>
    <w:rsid w:val="007D35CE"/>
    <w:rsid w:val="007D36C6"/>
    <w:rsid w:val="007D3C7E"/>
    <w:rsid w:val="007D3DDC"/>
    <w:rsid w:val="007D3FC4"/>
    <w:rsid w:val="007D41F6"/>
    <w:rsid w:val="007D42DA"/>
    <w:rsid w:val="007D42E5"/>
    <w:rsid w:val="007D489E"/>
    <w:rsid w:val="007D4A11"/>
    <w:rsid w:val="007D4CA1"/>
    <w:rsid w:val="007D4DE9"/>
    <w:rsid w:val="007D52C5"/>
    <w:rsid w:val="007D5304"/>
    <w:rsid w:val="007D533F"/>
    <w:rsid w:val="007D5924"/>
    <w:rsid w:val="007D5BE6"/>
    <w:rsid w:val="007D5F8E"/>
    <w:rsid w:val="007D5FB7"/>
    <w:rsid w:val="007D67F5"/>
    <w:rsid w:val="007D6A2E"/>
    <w:rsid w:val="007D6B24"/>
    <w:rsid w:val="007D6C20"/>
    <w:rsid w:val="007D6C77"/>
    <w:rsid w:val="007D6C87"/>
    <w:rsid w:val="007D6F98"/>
    <w:rsid w:val="007D701A"/>
    <w:rsid w:val="007D7149"/>
    <w:rsid w:val="007D7545"/>
    <w:rsid w:val="007D774C"/>
    <w:rsid w:val="007D7774"/>
    <w:rsid w:val="007D7CE9"/>
    <w:rsid w:val="007E00BB"/>
    <w:rsid w:val="007E055D"/>
    <w:rsid w:val="007E079F"/>
    <w:rsid w:val="007E083B"/>
    <w:rsid w:val="007E09A5"/>
    <w:rsid w:val="007E0A32"/>
    <w:rsid w:val="007E0E92"/>
    <w:rsid w:val="007E0F6E"/>
    <w:rsid w:val="007E19BA"/>
    <w:rsid w:val="007E1AEB"/>
    <w:rsid w:val="007E1CB2"/>
    <w:rsid w:val="007E2283"/>
    <w:rsid w:val="007E2431"/>
    <w:rsid w:val="007E25E5"/>
    <w:rsid w:val="007E26B9"/>
    <w:rsid w:val="007E2D34"/>
    <w:rsid w:val="007E2E09"/>
    <w:rsid w:val="007E335B"/>
    <w:rsid w:val="007E398D"/>
    <w:rsid w:val="007E3AC3"/>
    <w:rsid w:val="007E3C73"/>
    <w:rsid w:val="007E3C9D"/>
    <w:rsid w:val="007E3D86"/>
    <w:rsid w:val="007E467C"/>
    <w:rsid w:val="007E47F3"/>
    <w:rsid w:val="007E4B21"/>
    <w:rsid w:val="007E4EE3"/>
    <w:rsid w:val="007E5138"/>
    <w:rsid w:val="007E56AF"/>
    <w:rsid w:val="007E5846"/>
    <w:rsid w:val="007E5E81"/>
    <w:rsid w:val="007E5FAF"/>
    <w:rsid w:val="007E606C"/>
    <w:rsid w:val="007E638B"/>
    <w:rsid w:val="007E64BB"/>
    <w:rsid w:val="007E692B"/>
    <w:rsid w:val="007E6CEF"/>
    <w:rsid w:val="007E6EB6"/>
    <w:rsid w:val="007E7132"/>
    <w:rsid w:val="007E7288"/>
    <w:rsid w:val="007E7AE3"/>
    <w:rsid w:val="007E7DA1"/>
    <w:rsid w:val="007E7DB4"/>
    <w:rsid w:val="007E7F32"/>
    <w:rsid w:val="007F00EA"/>
    <w:rsid w:val="007F00FB"/>
    <w:rsid w:val="007F015C"/>
    <w:rsid w:val="007F0610"/>
    <w:rsid w:val="007F06A4"/>
    <w:rsid w:val="007F0A15"/>
    <w:rsid w:val="007F0DD8"/>
    <w:rsid w:val="007F109E"/>
    <w:rsid w:val="007F11E2"/>
    <w:rsid w:val="007F14E4"/>
    <w:rsid w:val="007F17F6"/>
    <w:rsid w:val="007F1DD9"/>
    <w:rsid w:val="007F20BF"/>
    <w:rsid w:val="007F2232"/>
    <w:rsid w:val="007F22B9"/>
    <w:rsid w:val="007F295E"/>
    <w:rsid w:val="007F2A8A"/>
    <w:rsid w:val="007F2C18"/>
    <w:rsid w:val="007F2D12"/>
    <w:rsid w:val="007F397D"/>
    <w:rsid w:val="007F3B58"/>
    <w:rsid w:val="007F3C29"/>
    <w:rsid w:val="007F3E23"/>
    <w:rsid w:val="007F3E31"/>
    <w:rsid w:val="007F3E9B"/>
    <w:rsid w:val="007F41FD"/>
    <w:rsid w:val="007F423B"/>
    <w:rsid w:val="007F4273"/>
    <w:rsid w:val="007F4783"/>
    <w:rsid w:val="007F4C14"/>
    <w:rsid w:val="007F4DE5"/>
    <w:rsid w:val="007F5014"/>
    <w:rsid w:val="007F52DC"/>
    <w:rsid w:val="007F5412"/>
    <w:rsid w:val="007F56DF"/>
    <w:rsid w:val="007F5BC5"/>
    <w:rsid w:val="007F5CCC"/>
    <w:rsid w:val="007F6087"/>
    <w:rsid w:val="007F617E"/>
    <w:rsid w:val="007F6355"/>
    <w:rsid w:val="007F6464"/>
    <w:rsid w:val="007F67EC"/>
    <w:rsid w:val="007F6CB2"/>
    <w:rsid w:val="007F6D16"/>
    <w:rsid w:val="007F6F25"/>
    <w:rsid w:val="007F70D1"/>
    <w:rsid w:val="007F7304"/>
    <w:rsid w:val="007F763F"/>
    <w:rsid w:val="007F796D"/>
    <w:rsid w:val="007F7D93"/>
    <w:rsid w:val="00800B74"/>
    <w:rsid w:val="00800BA6"/>
    <w:rsid w:val="008019B5"/>
    <w:rsid w:val="00801CF6"/>
    <w:rsid w:val="00802004"/>
    <w:rsid w:val="00802237"/>
    <w:rsid w:val="00802773"/>
    <w:rsid w:val="008029C1"/>
    <w:rsid w:val="00802A31"/>
    <w:rsid w:val="00802D75"/>
    <w:rsid w:val="00803046"/>
    <w:rsid w:val="00803153"/>
    <w:rsid w:val="00803319"/>
    <w:rsid w:val="00803471"/>
    <w:rsid w:val="00803C29"/>
    <w:rsid w:val="00803F7A"/>
    <w:rsid w:val="008043BA"/>
    <w:rsid w:val="00804454"/>
    <w:rsid w:val="0080448F"/>
    <w:rsid w:val="00804E04"/>
    <w:rsid w:val="00804FDD"/>
    <w:rsid w:val="008052D3"/>
    <w:rsid w:val="00805E90"/>
    <w:rsid w:val="00806010"/>
    <w:rsid w:val="008065F3"/>
    <w:rsid w:val="0080678D"/>
    <w:rsid w:val="008068EB"/>
    <w:rsid w:val="00806CAB"/>
    <w:rsid w:val="00806E3C"/>
    <w:rsid w:val="00806E6D"/>
    <w:rsid w:val="00806FD6"/>
    <w:rsid w:val="00807427"/>
    <w:rsid w:val="0080747D"/>
    <w:rsid w:val="00807712"/>
    <w:rsid w:val="008078B5"/>
    <w:rsid w:val="00807ACF"/>
    <w:rsid w:val="00807BFD"/>
    <w:rsid w:val="00807E97"/>
    <w:rsid w:val="00807ECB"/>
    <w:rsid w:val="00807EEA"/>
    <w:rsid w:val="00810A12"/>
    <w:rsid w:val="00810A6B"/>
    <w:rsid w:val="00811050"/>
    <w:rsid w:val="00811406"/>
    <w:rsid w:val="00811539"/>
    <w:rsid w:val="0081171F"/>
    <w:rsid w:val="00811902"/>
    <w:rsid w:val="00811AB6"/>
    <w:rsid w:val="00811EE1"/>
    <w:rsid w:val="00811FD4"/>
    <w:rsid w:val="0081227F"/>
    <w:rsid w:val="00812869"/>
    <w:rsid w:val="00812896"/>
    <w:rsid w:val="0081293D"/>
    <w:rsid w:val="00812C2D"/>
    <w:rsid w:val="00812C64"/>
    <w:rsid w:val="00812DE7"/>
    <w:rsid w:val="00813033"/>
    <w:rsid w:val="008134A1"/>
    <w:rsid w:val="008134F3"/>
    <w:rsid w:val="0081397A"/>
    <w:rsid w:val="00813ED1"/>
    <w:rsid w:val="00815065"/>
    <w:rsid w:val="0081535A"/>
    <w:rsid w:val="008153A8"/>
    <w:rsid w:val="00815567"/>
    <w:rsid w:val="00815571"/>
    <w:rsid w:val="00815620"/>
    <w:rsid w:val="008159FA"/>
    <w:rsid w:val="00815CA0"/>
    <w:rsid w:val="00815DA1"/>
    <w:rsid w:val="0081606E"/>
    <w:rsid w:val="008163CC"/>
    <w:rsid w:val="00816484"/>
    <w:rsid w:val="008167F8"/>
    <w:rsid w:val="00816E75"/>
    <w:rsid w:val="00817460"/>
    <w:rsid w:val="0081748B"/>
    <w:rsid w:val="00817743"/>
    <w:rsid w:val="00817E89"/>
    <w:rsid w:val="0082003D"/>
    <w:rsid w:val="008200D6"/>
    <w:rsid w:val="0082031C"/>
    <w:rsid w:val="008205C8"/>
    <w:rsid w:val="00820614"/>
    <w:rsid w:val="008207EE"/>
    <w:rsid w:val="008208BD"/>
    <w:rsid w:val="00820BFD"/>
    <w:rsid w:val="00820CB9"/>
    <w:rsid w:val="00820E75"/>
    <w:rsid w:val="00821218"/>
    <w:rsid w:val="00821313"/>
    <w:rsid w:val="0082167F"/>
    <w:rsid w:val="00821871"/>
    <w:rsid w:val="0082199A"/>
    <w:rsid w:val="008219CD"/>
    <w:rsid w:val="008219DE"/>
    <w:rsid w:val="00821B3D"/>
    <w:rsid w:val="00821D2E"/>
    <w:rsid w:val="00821FA3"/>
    <w:rsid w:val="0082239B"/>
    <w:rsid w:val="008224CF"/>
    <w:rsid w:val="00822735"/>
    <w:rsid w:val="0082287B"/>
    <w:rsid w:val="00822972"/>
    <w:rsid w:val="0082297F"/>
    <w:rsid w:val="00822CB0"/>
    <w:rsid w:val="00823317"/>
    <w:rsid w:val="00823596"/>
    <w:rsid w:val="008235C9"/>
    <w:rsid w:val="0082384F"/>
    <w:rsid w:val="0082393C"/>
    <w:rsid w:val="00823E0C"/>
    <w:rsid w:val="00824249"/>
    <w:rsid w:val="00824257"/>
    <w:rsid w:val="0082443C"/>
    <w:rsid w:val="00824C67"/>
    <w:rsid w:val="00825165"/>
    <w:rsid w:val="0082529D"/>
    <w:rsid w:val="008252D8"/>
    <w:rsid w:val="00825476"/>
    <w:rsid w:val="00825580"/>
    <w:rsid w:val="0082565E"/>
    <w:rsid w:val="0082575A"/>
    <w:rsid w:val="00825F74"/>
    <w:rsid w:val="0082603F"/>
    <w:rsid w:val="0082650C"/>
    <w:rsid w:val="008266ED"/>
    <w:rsid w:val="0082672D"/>
    <w:rsid w:val="00827118"/>
    <w:rsid w:val="008271F7"/>
    <w:rsid w:val="00827235"/>
    <w:rsid w:val="008272D6"/>
    <w:rsid w:val="00827A59"/>
    <w:rsid w:val="00827BEA"/>
    <w:rsid w:val="00827DE1"/>
    <w:rsid w:val="00827F75"/>
    <w:rsid w:val="008301DD"/>
    <w:rsid w:val="008305FD"/>
    <w:rsid w:val="008306B1"/>
    <w:rsid w:val="008307EB"/>
    <w:rsid w:val="0083095B"/>
    <w:rsid w:val="00830A14"/>
    <w:rsid w:val="00830F77"/>
    <w:rsid w:val="00831229"/>
    <w:rsid w:val="00831556"/>
    <w:rsid w:val="008319AE"/>
    <w:rsid w:val="00831D27"/>
    <w:rsid w:val="00832171"/>
    <w:rsid w:val="00832981"/>
    <w:rsid w:val="00832A7C"/>
    <w:rsid w:val="008330AA"/>
    <w:rsid w:val="008331D7"/>
    <w:rsid w:val="00833357"/>
    <w:rsid w:val="008333FE"/>
    <w:rsid w:val="00833770"/>
    <w:rsid w:val="00833818"/>
    <w:rsid w:val="008338AC"/>
    <w:rsid w:val="0083396D"/>
    <w:rsid w:val="00833C00"/>
    <w:rsid w:val="00833D32"/>
    <w:rsid w:val="00833E29"/>
    <w:rsid w:val="0083463C"/>
    <w:rsid w:val="008349A4"/>
    <w:rsid w:val="00835629"/>
    <w:rsid w:val="00835E2B"/>
    <w:rsid w:val="008364CC"/>
    <w:rsid w:val="008367AF"/>
    <w:rsid w:val="0083686D"/>
    <w:rsid w:val="00836A10"/>
    <w:rsid w:val="00836BCB"/>
    <w:rsid w:val="00836E0F"/>
    <w:rsid w:val="00836F16"/>
    <w:rsid w:val="00837158"/>
    <w:rsid w:val="008371F8"/>
    <w:rsid w:val="00837CD1"/>
    <w:rsid w:val="0084022F"/>
    <w:rsid w:val="00840558"/>
    <w:rsid w:val="008405BE"/>
    <w:rsid w:val="00840C79"/>
    <w:rsid w:val="0084124F"/>
    <w:rsid w:val="008414C1"/>
    <w:rsid w:val="008415AE"/>
    <w:rsid w:val="008419E0"/>
    <w:rsid w:val="00841A00"/>
    <w:rsid w:val="00841F10"/>
    <w:rsid w:val="008420B5"/>
    <w:rsid w:val="00842122"/>
    <w:rsid w:val="008427BF"/>
    <w:rsid w:val="00842A68"/>
    <w:rsid w:val="00842AB3"/>
    <w:rsid w:val="00842BAA"/>
    <w:rsid w:val="00842E0F"/>
    <w:rsid w:val="00842E64"/>
    <w:rsid w:val="00843652"/>
    <w:rsid w:val="00843716"/>
    <w:rsid w:val="0084372A"/>
    <w:rsid w:val="00843F09"/>
    <w:rsid w:val="0084410F"/>
    <w:rsid w:val="008441E5"/>
    <w:rsid w:val="00844268"/>
    <w:rsid w:val="0084426B"/>
    <w:rsid w:val="0084466C"/>
    <w:rsid w:val="00844682"/>
    <w:rsid w:val="00844B58"/>
    <w:rsid w:val="00844C44"/>
    <w:rsid w:val="00844EDF"/>
    <w:rsid w:val="00845160"/>
    <w:rsid w:val="00845181"/>
    <w:rsid w:val="00845383"/>
    <w:rsid w:val="00845AF6"/>
    <w:rsid w:val="00845C10"/>
    <w:rsid w:val="008460BD"/>
    <w:rsid w:val="00846A96"/>
    <w:rsid w:val="00846F43"/>
    <w:rsid w:val="00846FF9"/>
    <w:rsid w:val="0084738E"/>
    <w:rsid w:val="00847537"/>
    <w:rsid w:val="00847ED9"/>
    <w:rsid w:val="00850185"/>
    <w:rsid w:val="008507E9"/>
    <w:rsid w:val="00850AD4"/>
    <w:rsid w:val="00850FFE"/>
    <w:rsid w:val="00851543"/>
    <w:rsid w:val="008515C4"/>
    <w:rsid w:val="008516C3"/>
    <w:rsid w:val="008516E4"/>
    <w:rsid w:val="0085178F"/>
    <w:rsid w:val="00851A57"/>
    <w:rsid w:val="0085225A"/>
    <w:rsid w:val="0085237D"/>
    <w:rsid w:val="008524AA"/>
    <w:rsid w:val="00852776"/>
    <w:rsid w:val="00852830"/>
    <w:rsid w:val="00852B61"/>
    <w:rsid w:val="00852BEC"/>
    <w:rsid w:val="00852DCE"/>
    <w:rsid w:val="00852DCF"/>
    <w:rsid w:val="00852E9F"/>
    <w:rsid w:val="00853026"/>
    <w:rsid w:val="00853188"/>
    <w:rsid w:val="0085350E"/>
    <w:rsid w:val="00853586"/>
    <w:rsid w:val="00853855"/>
    <w:rsid w:val="00853BBB"/>
    <w:rsid w:val="008541AF"/>
    <w:rsid w:val="00854234"/>
    <w:rsid w:val="0085426E"/>
    <w:rsid w:val="008552DC"/>
    <w:rsid w:val="00855574"/>
    <w:rsid w:val="008556BA"/>
    <w:rsid w:val="008557B2"/>
    <w:rsid w:val="008558B3"/>
    <w:rsid w:val="00855A1E"/>
    <w:rsid w:val="00855F46"/>
    <w:rsid w:val="00856040"/>
    <w:rsid w:val="008561E2"/>
    <w:rsid w:val="0085620E"/>
    <w:rsid w:val="0085689F"/>
    <w:rsid w:val="00856936"/>
    <w:rsid w:val="00856967"/>
    <w:rsid w:val="00856B8F"/>
    <w:rsid w:val="00856D6B"/>
    <w:rsid w:val="00856EF4"/>
    <w:rsid w:val="008571BA"/>
    <w:rsid w:val="008572D7"/>
    <w:rsid w:val="00857361"/>
    <w:rsid w:val="008578C6"/>
    <w:rsid w:val="00857A79"/>
    <w:rsid w:val="00857BF2"/>
    <w:rsid w:val="00857D7F"/>
    <w:rsid w:val="00857D88"/>
    <w:rsid w:val="008605CC"/>
    <w:rsid w:val="00860BC6"/>
    <w:rsid w:val="00860F5A"/>
    <w:rsid w:val="0086132B"/>
    <w:rsid w:val="00861706"/>
    <w:rsid w:val="00862273"/>
    <w:rsid w:val="0086252E"/>
    <w:rsid w:val="00862853"/>
    <w:rsid w:val="00862B36"/>
    <w:rsid w:val="00862C79"/>
    <w:rsid w:val="008631AC"/>
    <w:rsid w:val="0086363B"/>
    <w:rsid w:val="00863828"/>
    <w:rsid w:val="00863F6D"/>
    <w:rsid w:val="008647C2"/>
    <w:rsid w:val="008653DE"/>
    <w:rsid w:val="0086575A"/>
    <w:rsid w:val="008659F6"/>
    <w:rsid w:val="00865F6B"/>
    <w:rsid w:val="008661C2"/>
    <w:rsid w:val="0086632C"/>
    <w:rsid w:val="008663B1"/>
    <w:rsid w:val="0086675D"/>
    <w:rsid w:val="008668E8"/>
    <w:rsid w:val="00866CB1"/>
    <w:rsid w:val="00866D7B"/>
    <w:rsid w:val="00866F45"/>
    <w:rsid w:val="00867504"/>
    <w:rsid w:val="00867589"/>
    <w:rsid w:val="00867AAE"/>
    <w:rsid w:val="00867C8A"/>
    <w:rsid w:val="00867F64"/>
    <w:rsid w:val="008700FC"/>
    <w:rsid w:val="0087057D"/>
    <w:rsid w:val="00870AB0"/>
    <w:rsid w:val="00870F18"/>
    <w:rsid w:val="0087101F"/>
    <w:rsid w:val="008716C5"/>
    <w:rsid w:val="00871784"/>
    <w:rsid w:val="00871BCE"/>
    <w:rsid w:val="00871C23"/>
    <w:rsid w:val="00871D68"/>
    <w:rsid w:val="00871F7C"/>
    <w:rsid w:val="00871FA7"/>
    <w:rsid w:val="0087320A"/>
    <w:rsid w:val="008732E9"/>
    <w:rsid w:val="0087346E"/>
    <w:rsid w:val="00873B47"/>
    <w:rsid w:val="00873D7C"/>
    <w:rsid w:val="00873DF0"/>
    <w:rsid w:val="00873F95"/>
    <w:rsid w:val="00874009"/>
    <w:rsid w:val="008740E1"/>
    <w:rsid w:val="00874621"/>
    <w:rsid w:val="008747D0"/>
    <w:rsid w:val="00874D7F"/>
    <w:rsid w:val="00874E95"/>
    <w:rsid w:val="0087525D"/>
    <w:rsid w:val="00875E1F"/>
    <w:rsid w:val="00876181"/>
    <w:rsid w:val="00876473"/>
    <w:rsid w:val="008768FF"/>
    <w:rsid w:val="00876C3D"/>
    <w:rsid w:val="0087721C"/>
    <w:rsid w:val="00877386"/>
    <w:rsid w:val="008778A6"/>
    <w:rsid w:val="00877EBD"/>
    <w:rsid w:val="00880BCA"/>
    <w:rsid w:val="00880D9D"/>
    <w:rsid w:val="00880EFF"/>
    <w:rsid w:val="00881573"/>
    <w:rsid w:val="008816BA"/>
    <w:rsid w:val="0088187B"/>
    <w:rsid w:val="0088198E"/>
    <w:rsid w:val="008819F2"/>
    <w:rsid w:val="00881A1B"/>
    <w:rsid w:val="00881A3C"/>
    <w:rsid w:val="00881ADB"/>
    <w:rsid w:val="00881D80"/>
    <w:rsid w:val="00881DD2"/>
    <w:rsid w:val="00882146"/>
    <w:rsid w:val="0088322A"/>
    <w:rsid w:val="00883699"/>
    <w:rsid w:val="00883960"/>
    <w:rsid w:val="00883BEB"/>
    <w:rsid w:val="00883E82"/>
    <w:rsid w:val="0088404B"/>
    <w:rsid w:val="00884348"/>
    <w:rsid w:val="00884360"/>
    <w:rsid w:val="0088453C"/>
    <w:rsid w:val="0088587F"/>
    <w:rsid w:val="0088647E"/>
    <w:rsid w:val="00886512"/>
    <w:rsid w:val="008865A7"/>
    <w:rsid w:val="00886A46"/>
    <w:rsid w:val="00886FC4"/>
    <w:rsid w:val="00887455"/>
    <w:rsid w:val="00887465"/>
    <w:rsid w:val="0088757C"/>
    <w:rsid w:val="008876D1"/>
    <w:rsid w:val="0089095B"/>
    <w:rsid w:val="00890AB1"/>
    <w:rsid w:val="00890B0C"/>
    <w:rsid w:val="00890E45"/>
    <w:rsid w:val="00890EEC"/>
    <w:rsid w:val="008917CA"/>
    <w:rsid w:val="0089191C"/>
    <w:rsid w:val="008919E5"/>
    <w:rsid w:val="008919FC"/>
    <w:rsid w:val="00891A34"/>
    <w:rsid w:val="00891E36"/>
    <w:rsid w:val="00891EAA"/>
    <w:rsid w:val="00891FBD"/>
    <w:rsid w:val="008920C8"/>
    <w:rsid w:val="00892381"/>
    <w:rsid w:val="008923D2"/>
    <w:rsid w:val="008925DC"/>
    <w:rsid w:val="0089265F"/>
    <w:rsid w:val="00892BA2"/>
    <w:rsid w:val="00892E92"/>
    <w:rsid w:val="008932A8"/>
    <w:rsid w:val="008933AD"/>
    <w:rsid w:val="008936C2"/>
    <w:rsid w:val="008936D9"/>
    <w:rsid w:val="008942CC"/>
    <w:rsid w:val="008944F8"/>
    <w:rsid w:val="008946A5"/>
    <w:rsid w:val="008949C5"/>
    <w:rsid w:val="00894ACA"/>
    <w:rsid w:val="00894B44"/>
    <w:rsid w:val="00894FB6"/>
    <w:rsid w:val="0089527A"/>
    <w:rsid w:val="00895323"/>
    <w:rsid w:val="00895481"/>
    <w:rsid w:val="008956D9"/>
    <w:rsid w:val="008957C9"/>
    <w:rsid w:val="00895915"/>
    <w:rsid w:val="00895D26"/>
    <w:rsid w:val="00895DEB"/>
    <w:rsid w:val="00895F0C"/>
    <w:rsid w:val="008969A1"/>
    <w:rsid w:val="00896A6A"/>
    <w:rsid w:val="00896B0E"/>
    <w:rsid w:val="00896B57"/>
    <w:rsid w:val="00896B6E"/>
    <w:rsid w:val="00896FA0"/>
    <w:rsid w:val="00897720"/>
    <w:rsid w:val="00897854"/>
    <w:rsid w:val="008A0448"/>
    <w:rsid w:val="008A0BA2"/>
    <w:rsid w:val="008A1589"/>
    <w:rsid w:val="008A19FF"/>
    <w:rsid w:val="008A1B92"/>
    <w:rsid w:val="008A1BF0"/>
    <w:rsid w:val="008A1F6C"/>
    <w:rsid w:val="008A22E0"/>
    <w:rsid w:val="008A250C"/>
    <w:rsid w:val="008A27AD"/>
    <w:rsid w:val="008A2D92"/>
    <w:rsid w:val="008A35AA"/>
    <w:rsid w:val="008A387D"/>
    <w:rsid w:val="008A3D34"/>
    <w:rsid w:val="008A3F2B"/>
    <w:rsid w:val="008A44C9"/>
    <w:rsid w:val="008A4745"/>
    <w:rsid w:val="008A47EC"/>
    <w:rsid w:val="008A488E"/>
    <w:rsid w:val="008A4C71"/>
    <w:rsid w:val="008A5035"/>
    <w:rsid w:val="008A506B"/>
    <w:rsid w:val="008A567B"/>
    <w:rsid w:val="008A58A8"/>
    <w:rsid w:val="008A5A05"/>
    <w:rsid w:val="008A5DE2"/>
    <w:rsid w:val="008A648F"/>
    <w:rsid w:val="008A6713"/>
    <w:rsid w:val="008A681B"/>
    <w:rsid w:val="008A689F"/>
    <w:rsid w:val="008A6D60"/>
    <w:rsid w:val="008A7C1E"/>
    <w:rsid w:val="008B0342"/>
    <w:rsid w:val="008B03C5"/>
    <w:rsid w:val="008B0415"/>
    <w:rsid w:val="008B08F1"/>
    <w:rsid w:val="008B0D8E"/>
    <w:rsid w:val="008B0E93"/>
    <w:rsid w:val="008B0FFC"/>
    <w:rsid w:val="008B1056"/>
    <w:rsid w:val="008B1AA1"/>
    <w:rsid w:val="008B1BA1"/>
    <w:rsid w:val="008B1E41"/>
    <w:rsid w:val="008B1EB5"/>
    <w:rsid w:val="008B223C"/>
    <w:rsid w:val="008B226A"/>
    <w:rsid w:val="008B255C"/>
    <w:rsid w:val="008B25C5"/>
    <w:rsid w:val="008B2962"/>
    <w:rsid w:val="008B2E19"/>
    <w:rsid w:val="008B35F8"/>
    <w:rsid w:val="008B3C78"/>
    <w:rsid w:val="008B3C7F"/>
    <w:rsid w:val="008B466A"/>
    <w:rsid w:val="008B4796"/>
    <w:rsid w:val="008B4AF0"/>
    <w:rsid w:val="008B4B9C"/>
    <w:rsid w:val="008B4CBC"/>
    <w:rsid w:val="008B5359"/>
    <w:rsid w:val="008B62CA"/>
    <w:rsid w:val="008B6ABB"/>
    <w:rsid w:val="008B6BDD"/>
    <w:rsid w:val="008B6EF0"/>
    <w:rsid w:val="008B722B"/>
    <w:rsid w:val="008B72F7"/>
    <w:rsid w:val="008B750F"/>
    <w:rsid w:val="008B7EAE"/>
    <w:rsid w:val="008B7FE6"/>
    <w:rsid w:val="008C002E"/>
    <w:rsid w:val="008C009D"/>
    <w:rsid w:val="008C036E"/>
    <w:rsid w:val="008C0795"/>
    <w:rsid w:val="008C0DB8"/>
    <w:rsid w:val="008C0EEB"/>
    <w:rsid w:val="008C1656"/>
    <w:rsid w:val="008C16B2"/>
    <w:rsid w:val="008C1A80"/>
    <w:rsid w:val="008C1BDA"/>
    <w:rsid w:val="008C1C89"/>
    <w:rsid w:val="008C22D3"/>
    <w:rsid w:val="008C237A"/>
    <w:rsid w:val="008C2534"/>
    <w:rsid w:val="008C28A3"/>
    <w:rsid w:val="008C31E2"/>
    <w:rsid w:val="008C31EB"/>
    <w:rsid w:val="008C3231"/>
    <w:rsid w:val="008C3542"/>
    <w:rsid w:val="008C3616"/>
    <w:rsid w:val="008C3A44"/>
    <w:rsid w:val="008C3FB8"/>
    <w:rsid w:val="008C4179"/>
    <w:rsid w:val="008C4691"/>
    <w:rsid w:val="008C4D6A"/>
    <w:rsid w:val="008C4E76"/>
    <w:rsid w:val="008C59E9"/>
    <w:rsid w:val="008C5A64"/>
    <w:rsid w:val="008C5AE0"/>
    <w:rsid w:val="008C5D4C"/>
    <w:rsid w:val="008C5EF2"/>
    <w:rsid w:val="008C613A"/>
    <w:rsid w:val="008C637D"/>
    <w:rsid w:val="008C65DC"/>
    <w:rsid w:val="008C6636"/>
    <w:rsid w:val="008C6651"/>
    <w:rsid w:val="008C67F6"/>
    <w:rsid w:val="008C6890"/>
    <w:rsid w:val="008C6BE1"/>
    <w:rsid w:val="008C6C09"/>
    <w:rsid w:val="008C6F2A"/>
    <w:rsid w:val="008C78C1"/>
    <w:rsid w:val="008C7ABA"/>
    <w:rsid w:val="008C7BE2"/>
    <w:rsid w:val="008D02A4"/>
    <w:rsid w:val="008D0398"/>
    <w:rsid w:val="008D04FE"/>
    <w:rsid w:val="008D0591"/>
    <w:rsid w:val="008D0676"/>
    <w:rsid w:val="008D0693"/>
    <w:rsid w:val="008D0796"/>
    <w:rsid w:val="008D0B38"/>
    <w:rsid w:val="008D0CDD"/>
    <w:rsid w:val="008D0DA8"/>
    <w:rsid w:val="008D0EA3"/>
    <w:rsid w:val="008D0FD1"/>
    <w:rsid w:val="008D1237"/>
    <w:rsid w:val="008D126F"/>
    <w:rsid w:val="008D1323"/>
    <w:rsid w:val="008D14B3"/>
    <w:rsid w:val="008D15BA"/>
    <w:rsid w:val="008D1603"/>
    <w:rsid w:val="008D1A00"/>
    <w:rsid w:val="008D1CA7"/>
    <w:rsid w:val="008D23EC"/>
    <w:rsid w:val="008D253E"/>
    <w:rsid w:val="008D2666"/>
    <w:rsid w:val="008D2B1F"/>
    <w:rsid w:val="008D2BC7"/>
    <w:rsid w:val="008D354E"/>
    <w:rsid w:val="008D39CC"/>
    <w:rsid w:val="008D3C79"/>
    <w:rsid w:val="008D3CFA"/>
    <w:rsid w:val="008D47B4"/>
    <w:rsid w:val="008D494E"/>
    <w:rsid w:val="008D4D78"/>
    <w:rsid w:val="008D4EE6"/>
    <w:rsid w:val="008D50E1"/>
    <w:rsid w:val="008D527E"/>
    <w:rsid w:val="008D5477"/>
    <w:rsid w:val="008D5743"/>
    <w:rsid w:val="008D58EB"/>
    <w:rsid w:val="008D59B0"/>
    <w:rsid w:val="008D59FC"/>
    <w:rsid w:val="008D5A87"/>
    <w:rsid w:val="008D5B39"/>
    <w:rsid w:val="008D5F2A"/>
    <w:rsid w:val="008D6292"/>
    <w:rsid w:val="008D6C95"/>
    <w:rsid w:val="008D74E8"/>
    <w:rsid w:val="008D77DB"/>
    <w:rsid w:val="008E0180"/>
    <w:rsid w:val="008E01C1"/>
    <w:rsid w:val="008E05F2"/>
    <w:rsid w:val="008E06F9"/>
    <w:rsid w:val="008E0839"/>
    <w:rsid w:val="008E0923"/>
    <w:rsid w:val="008E0A43"/>
    <w:rsid w:val="008E0B8F"/>
    <w:rsid w:val="008E0D53"/>
    <w:rsid w:val="008E1299"/>
    <w:rsid w:val="008E1AA0"/>
    <w:rsid w:val="008E1D37"/>
    <w:rsid w:val="008E1D45"/>
    <w:rsid w:val="008E21EF"/>
    <w:rsid w:val="008E24D5"/>
    <w:rsid w:val="008E2597"/>
    <w:rsid w:val="008E286E"/>
    <w:rsid w:val="008E2B10"/>
    <w:rsid w:val="008E384B"/>
    <w:rsid w:val="008E474F"/>
    <w:rsid w:val="008E498A"/>
    <w:rsid w:val="008E4AC0"/>
    <w:rsid w:val="008E4BFD"/>
    <w:rsid w:val="008E4CD3"/>
    <w:rsid w:val="008E4D60"/>
    <w:rsid w:val="008E4DE1"/>
    <w:rsid w:val="008E512A"/>
    <w:rsid w:val="008E53ED"/>
    <w:rsid w:val="008E563E"/>
    <w:rsid w:val="008E5D8B"/>
    <w:rsid w:val="008E5EB8"/>
    <w:rsid w:val="008E5F4B"/>
    <w:rsid w:val="008E60E4"/>
    <w:rsid w:val="008E6306"/>
    <w:rsid w:val="008E64D8"/>
    <w:rsid w:val="008E677A"/>
    <w:rsid w:val="008E68AD"/>
    <w:rsid w:val="008E6B3B"/>
    <w:rsid w:val="008E6B78"/>
    <w:rsid w:val="008E6FBA"/>
    <w:rsid w:val="008E70D7"/>
    <w:rsid w:val="008E779F"/>
    <w:rsid w:val="008E79F2"/>
    <w:rsid w:val="008E7C25"/>
    <w:rsid w:val="008E7EDA"/>
    <w:rsid w:val="008F0126"/>
    <w:rsid w:val="008F0E79"/>
    <w:rsid w:val="008F0F88"/>
    <w:rsid w:val="008F1B2D"/>
    <w:rsid w:val="008F1D2F"/>
    <w:rsid w:val="008F1DE1"/>
    <w:rsid w:val="008F1F9D"/>
    <w:rsid w:val="008F2228"/>
    <w:rsid w:val="008F22B5"/>
    <w:rsid w:val="008F233A"/>
    <w:rsid w:val="008F24DB"/>
    <w:rsid w:val="008F28D0"/>
    <w:rsid w:val="008F2A36"/>
    <w:rsid w:val="008F350F"/>
    <w:rsid w:val="008F35A9"/>
    <w:rsid w:val="008F39C4"/>
    <w:rsid w:val="008F4656"/>
    <w:rsid w:val="008F4BFA"/>
    <w:rsid w:val="008F4C6F"/>
    <w:rsid w:val="008F5193"/>
    <w:rsid w:val="008F568C"/>
    <w:rsid w:val="008F5C20"/>
    <w:rsid w:val="008F5D24"/>
    <w:rsid w:val="008F5EF6"/>
    <w:rsid w:val="008F5F5F"/>
    <w:rsid w:val="008F617D"/>
    <w:rsid w:val="008F61D4"/>
    <w:rsid w:val="008F633B"/>
    <w:rsid w:val="008F6BE0"/>
    <w:rsid w:val="008F79D2"/>
    <w:rsid w:val="008F7B3C"/>
    <w:rsid w:val="008F7EFC"/>
    <w:rsid w:val="008F7F76"/>
    <w:rsid w:val="00900468"/>
    <w:rsid w:val="009004E9"/>
    <w:rsid w:val="009006D6"/>
    <w:rsid w:val="00900780"/>
    <w:rsid w:val="00900B8A"/>
    <w:rsid w:val="00900FE1"/>
    <w:rsid w:val="00901587"/>
    <w:rsid w:val="009019F4"/>
    <w:rsid w:val="00901D74"/>
    <w:rsid w:val="00901F86"/>
    <w:rsid w:val="00902225"/>
    <w:rsid w:val="00902D8F"/>
    <w:rsid w:val="009033DB"/>
    <w:rsid w:val="00903C6F"/>
    <w:rsid w:val="00903FE0"/>
    <w:rsid w:val="009040BB"/>
    <w:rsid w:val="00904117"/>
    <w:rsid w:val="0090428F"/>
    <w:rsid w:val="009045AF"/>
    <w:rsid w:val="00904D49"/>
    <w:rsid w:val="00905795"/>
    <w:rsid w:val="009057B9"/>
    <w:rsid w:val="00905DBA"/>
    <w:rsid w:val="009061E9"/>
    <w:rsid w:val="00906292"/>
    <w:rsid w:val="009062AF"/>
    <w:rsid w:val="009069A8"/>
    <w:rsid w:val="00906A87"/>
    <w:rsid w:val="00906DF9"/>
    <w:rsid w:val="00907154"/>
    <w:rsid w:val="0090728C"/>
    <w:rsid w:val="0090754C"/>
    <w:rsid w:val="0090785A"/>
    <w:rsid w:val="009078C2"/>
    <w:rsid w:val="00907946"/>
    <w:rsid w:val="00907D5C"/>
    <w:rsid w:val="00907E1C"/>
    <w:rsid w:val="00907EC6"/>
    <w:rsid w:val="00910178"/>
    <w:rsid w:val="00910627"/>
    <w:rsid w:val="00910B38"/>
    <w:rsid w:val="00910CB5"/>
    <w:rsid w:val="00910E67"/>
    <w:rsid w:val="009110C0"/>
    <w:rsid w:val="00911198"/>
    <w:rsid w:val="0091120B"/>
    <w:rsid w:val="0091128C"/>
    <w:rsid w:val="00911385"/>
    <w:rsid w:val="0091156B"/>
    <w:rsid w:val="0091169E"/>
    <w:rsid w:val="0091178B"/>
    <w:rsid w:val="00911C41"/>
    <w:rsid w:val="00912019"/>
    <w:rsid w:val="00912898"/>
    <w:rsid w:val="009128DC"/>
    <w:rsid w:val="009129B8"/>
    <w:rsid w:val="00912D9D"/>
    <w:rsid w:val="0091353F"/>
    <w:rsid w:val="009135B7"/>
    <w:rsid w:val="00913998"/>
    <w:rsid w:val="00913DA6"/>
    <w:rsid w:val="009141AA"/>
    <w:rsid w:val="0091431B"/>
    <w:rsid w:val="009144E2"/>
    <w:rsid w:val="00914D54"/>
    <w:rsid w:val="0091512C"/>
    <w:rsid w:val="00915153"/>
    <w:rsid w:val="0091520F"/>
    <w:rsid w:val="00915262"/>
    <w:rsid w:val="009152F2"/>
    <w:rsid w:val="009153C4"/>
    <w:rsid w:val="00915456"/>
    <w:rsid w:val="00915465"/>
    <w:rsid w:val="0091571D"/>
    <w:rsid w:val="009159C3"/>
    <w:rsid w:val="009166C3"/>
    <w:rsid w:val="009166C5"/>
    <w:rsid w:val="00916962"/>
    <w:rsid w:val="00916A81"/>
    <w:rsid w:val="00916ADF"/>
    <w:rsid w:val="00916CAA"/>
    <w:rsid w:val="00916E15"/>
    <w:rsid w:val="00917101"/>
    <w:rsid w:val="009171BF"/>
    <w:rsid w:val="0091725C"/>
    <w:rsid w:val="0091735A"/>
    <w:rsid w:val="0091763D"/>
    <w:rsid w:val="0091782E"/>
    <w:rsid w:val="00917B40"/>
    <w:rsid w:val="00917DC1"/>
    <w:rsid w:val="00917DC8"/>
    <w:rsid w:val="00917F03"/>
    <w:rsid w:val="00921398"/>
    <w:rsid w:val="00921CDB"/>
    <w:rsid w:val="0092233D"/>
    <w:rsid w:val="009225A7"/>
    <w:rsid w:val="00922F21"/>
    <w:rsid w:val="0092313C"/>
    <w:rsid w:val="009231D8"/>
    <w:rsid w:val="009233B7"/>
    <w:rsid w:val="0092371F"/>
    <w:rsid w:val="00923747"/>
    <w:rsid w:val="009239EF"/>
    <w:rsid w:val="00923AF9"/>
    <w:rsid w:val="00923FE6"/>
    <w:rsid w:val="0092403B"/>
    <w:rsid w:val="009241A1"/>
    <w:rsid w:val="009245D3"/>
    <w:rsid w:val="009247FA"/>
    <w:rsid w:val="00924970"/>
    <w:rsid w:val="00924BD8"/>
    <w:rsid w:val="00924E0A"/>
    <w:rsid w:val="009250DD"/>
    <w:rsid w:val="0092511A"/>
    <w:rsid w:val="009253EF"/>
    <w:rsid w:val="0092550B"/>
    <w:rsid w:val="00925874"/>
    <w:rsid w:val="00925E07"/>
    <w:rsid w:val="009260F6"/>
    <w:rsid w:val="009265B4"/>
    <w:rsid w:val="009265E7"/>
    <w:rsid w:val="00926B9A"/>
    <w:rsid w:val="00926EA1"/>
    <w:rsid w:val="0092709B"/>
    <w:rsid w:val="00927505"/>
    <w:rsid w:val="0092764A"/>
    <w:rsid w:val="00927EB8"/>
    <w:rsid w:val="00927F2E"/>
    <w:rsid w:val="00930057"/>
    <w:rsid w:val="0093030E"/>
    <w:rsid w:val="009307CF"/>
    <w:rsid w:val="00930819"/>
    <w:rsid w:val="0093089B"/>
    <w:rsid w:val="00930997"/>
    <w:rsid w:val="0093172C"/>
    <w:rsid w:val="00931A39"/>
    <w:rsid w:val="00931E67"/>
    <w:rsid w:val="00931EE1"/>
    <w:rsid w:val="00931EE7"/>
    <w:rsid w:val="00932AD2"/>
    <w:rsid w:val="00932ADC"/>
    <w:rsid w:val="00932F50"/>
    <w:rsid w:val="00932F76"/>
    <w:rsid w:val="009333E7"/>
    <w:rsid w:val="0093382F"/>
    <w:rsid w:val="00933840"/>
    <w:rsid w:val="0093396D"/>
    <w:rsid w:val="009339DA"/>
    <w:rsid w:val="00933E0E"/>
    <w:rsid w:val="00933FC3"/>
    <w:rsid w:val="00933FE6"/>
    <w:rsid w:val="00934086"/>
    <w:rsid w:val="00934497"/>
    <w:rsid w:val="009345AC"/>
    <w:rsid w:val="00934951"/>
    <w:rsid w:val="00934B86"/>
    <w:rsid w:val="00934C18"/>
    <w:rsid w:val="00934CFF"/>
    <w:rsid w:val="00934FA0"/>
    <w:rsid w:val="009351C0"/>
    <w:rsid w:val="0093558D"/>
    <w:rsid w:val="00935C17"/>
    <w:rsid w:val="00935F28"/>
    <w:rsid w:val="00936215"/>
    <w:rsid w:val="0093687F"/>
    <w:rsid w:val="00936B5F"/>
    <w:rsid w:val="00936D6A"/>
    <w:rsid w:val="00937281"/>
    <w:rsid w:val="00937295"/>
    <w:rsid w:val="00937356"/>
    <w:rsid w:val="009377C6"/>
    <w:rsid w:val="009400D8"/>
    <w:rsid w:val="0094017A"/>
    <w:rsid w:val="00940A83"/>
    <w:rsid w:val="00940C99"/>
    <w:rsid w:val="00941284"/>
    <w:rsid w:val="009414F4"/>
    <w:rsid w:val="0094183B"/>
    <w:rsid w:val="009418D7"/>
    <w:rsid w:val="0094195C"/>
    <w:rsid w:val="00941B28"/>
    <w:rsid w:val="00941D44"/>
    <w:rsid w:val="0094206A"/>
    <w:rsid w:val="00942509"/>
    <w:rsid w:val="00942567"/>
    <w:rsid w:val="0094257E"/>
    <w:rsid w:val="009428CE"/>
    <w:rsid w:val="00942A44"/>
    <w:rsid w:val="00942E0E"/>
    <w:rsid w:val="009434F4"/>
    <w:rsid w:val="009437F0"/>
    <w:rsid w:val="00943A61"/>
    <w:rsid w:val="00943B98"/>
    <w:rsid w:val="009440E9"/>
    <w:rsid w:val="00944443"/>
    <w:rsid w:val="009445D4"/>
    <w:rsid w:val="009447D4"/>
    <w:rsid w:val="0094487A"/>
    <w:rsid w:val="00944C96"/>
    <w:rsid w:val="0094519B"/>
    <w:rsid w:val="009451DC"/>
    <w:rsid w:val="009454AF"/>
    <w:rsid w:val="00945A4E"/>
    <w:rsid w:val="00945C89"/>
    <w:rsid w:val="00945CB2"/>
    <w:rsid w:val="00945D13"/>
    <w:rsid w:val="00946639"/>
    <w:rsid w:val="00946B7A"/>
    <w:rsid w:val="00946BBC"/>
    <w:rsid w:val="00946C16"/>
    <w:rsid w:val="00946C1F"/>
    <w:rsid w:val="00947176"/>
    <w:rsid w:val="00947223"/>
    <w:rsid w:val="00947316"/>
    <w:rsid w:val="00947530"/>
    <w:rsid w:val="00947A35"/>
    <w:rsid w:val="00947C48"/>
    <w:rsid w:val="0095031E"/>
    <w:rsid w:val="00950407"/>
    <w:rsid w:val="009504E1"/>
    <w:rsid w:val="00950642"/>
    <w:rsid w:val="00950A0E"/>
    <w:rsid w:val="00950B54"/>
    <w:rsid w:val="009511B9"/>
    <w:rsid w:val="009511D5"/>
    <w:rsid w:val="009519B7"/>
    <w:rsid w:val="0095232A"/>
    <w:rsid w:val="00952AB6"/>
    <w:rsid w:val="00952B2D"/>
    <w:rsid w:val="00952BC8"/>
    <w:rsid w:val="0095314B"/>
    <w:rsid w:val="0095321A"/>
    <w:rsid w:val="009533D1"/>
    <w:rsid w:val="009537AD"/>
    <w:rsid w:val="0095396B"/>
    <w:rsid w:val="00953D26"/>
    <w:rsid w:val="009540C3"/>
    <w:rsid w:val="009545E8"/>
    <w:rsid w:val="009548A5"/>
    <w:rsid w:val="0095496F"/>
    <w:rsid w:val="00954AFC"/>
    <w:rsid w:val="00954C36"/>
    <w:rsid w:val="00954E12"/>
    <w:rsid w:val="0095502C"/>
    <w:rsid w:val="0095512A"/>
    <w:rsid w:val="009552A2"/>
    <w:rsid w:val="00955668"/>
    <w:rsid w:val="00955835"/>
    <w:rsid w:val="009558C4"/>
    <w:rsid w:val="009558F9"/>
    <w:rsid w:val="00955D31"/>
    <w:rsid w:val="009563B4"/>
    <w:rsid w:val="009564ED"/>
    <w:rsid w:val="009566C1"/>
    <w:rsid w:val="00956CFE"/>
    <w:rsid w:val="009571D7"/>
    <w:rsid w:val="009574F5"/>
    <w:rsid w:val="009576B0"/>
    <w:rsid w:val="00957B23"/>
    <w:rsid w:val="00960107"/>
    <w:rsid w:val="00960246"/>
    <w:rsid w:val="00960420"/>
    <w:rsid w:val="00960580"/>
    <w:rsid w:val="0096059A"/>
    <w:rsid w:val="00960672"/>
    <w:rsid w:val="0096071F"/>
    <w:rsid w:val="00960A33"/>
    <w:rsid w:val="00960D92"/>
    <w:rsid w:val="00960FA5"/>
    <w:rsid w:val="0096166D"/>
    <w:rsid w:val="00961AE2"/>
    <w:rsid w:val="00961B3F"/>
    <w:rsid w:val="00961C1F"/>
    <w:rsid w:val="00961DAD"/>
    <w:rsid w:val="00962383"/>
    <w:rsid w:val="009625CB"/>
    <w:rsid w:val="00962861"/>
    <w:rsid w:val="00962B2E"/>
    <w:rsid w:val="00962C56"/>
    <w:rsid w:val="00962CE9"/>
    <w:rsid w:val="00962F49"/>
    <w:rsid w:val="00962FA2"/>
    <w:rsid w:val="0096344B"/>
    <w:rsid w:val="009639D6"/>
    <w:rsid w:val="00963AA7"/>
    <w:rsid w:val="00963ABE"/>
    <w:rsid w:val="00964CB5"/>
    <w:rsid w:val="00964D1A"/>
    <w:rsid w:val="00964D4B"/>
    <w:rsid w:val="00964DB9"/>
    <w:rsid w:val="00964FC5"/>
    <w:rsid w:val="009650CB"/>
    <w:rsid w:val="009654AA"/>
    <w:rsid w:val="009654B5"/>
    <w:rsid w:val="009655F3"/>
    <w:rsid w:val="00965863"/>
    <w:rsid w:val="00965A3E"/>
    <w:rsid w:val="00965ACE"/>
    <w:rsid w:val="00965BEA"/>
    <w:rsid w:val="00965C95"/>
    <w:rsid w:val="00965DD1"/>
    <w:rsid w:val="009661C8"/>
    <w:rsid w:val="0096628D"/>
    <w:rsid w:val="00966383"/>
    <w:rsid w:val="00966575"/>
    <w:rsid w:val="00966AA1"/>
    <w:rsid w:val="00966CB2"/>
    <w:rsid w:val="00967048"/>
    <w:rsid w:val="009672F0"/>
    <w:rsid w:val="00967470"/>
    <w:rsid w:val="00967B61"/>
    <w:rsid w:val="0097114E"/>
    <w:rsid w:val="00971188"/>
    <w:rsid w:val="00971640"/>
    <w:rsid w:val="0097187E"/>
    <w:rsid w:val="0097193F"/>
    <w:rsid w:val="00971C71"/>
    <w:rsid w:val="00971D5A"/>
    <w:rsid w:val="00971E55"/>
    <w:rsid w:val="009720B7"/>
    <w:rsid w:val="0097215A"/>
    <w:rsid w:val="0097243F"/>
    <w:rsid w:val="0097276A"/>
    <w:rsid w:val="009727B2"/>
    <w:rsid w:val="009728DE"/>
    <w:rsid w:val="00972994"/>
    <w:rsid w:val="00972D5D"/>
    <w:rsid w:val="00972D99"/>
    <w:rsid w:val="00973187"/>
    <w:rsid w:val="00973277"/>
    <w:rsid w:val="00973292"/>
    <w:rsid w:val="009734DC"/>
    <w:rsid w:val="00973FE3"/>
    <w:rsid w:val="00974746"/>
    <w:rsid w:val="00974751"/>
    <w:rsid w:val="00974943"/>
    <w:rsid w:val="00974D18"/>
    <w:rsid w:val="00974F40"/>
    <w:rsid w:val="00975432"/>
    <w:rsid w:val="0097556F"/>
    <w:rsid w:val="009756AD"/>
    <w:rsid w:val="009759BB"/>
    <w:rsid w:val="00975B61"/>
    <w:rsid w:val="00975FA2"/>
    <w:rsid w:val="009763FC"/>
    <w:rsid w:val="00976551"/>
    <w:rsid w:val="0097665A"/>
    <w:rsid w:val="0097674A"/>
    <w:rsid w:val="0097680F"/>
    <w:rsid w:val="00976957"/>
    <w:rsid w:val="00976BBD"/>
    <w:rsid w:val="00976FBF"/>
    <w:rsid w:val="00977066"/>
    <w:rsid w:val="00977081"/>
    <w:rsid w:val="009770D0"/>
    <w:rsid w:val="00977332"/>
    <w:rsid w:val="00977E1A"/>
    <w:rsid w:val="00980241"/>
    <w:rsid w:val="00980301"/>
    <w:rsid w:val="0098032F"/>
    <w:rsid w:val="00980A9E"/>
    <w:rsid w:val="00980CAD"/>
    <w:rsid w:val="00980D55"/>
    <w:rsid w:val="00981093"/>
    <w:rsid w:val="00981413"/>
    <w:rsid w:val="009818BF"/>
    <w:rsid w:val="00981C27"/>
    <w:rsid w:val="00981D48"/>
    <w:rsid w:val="00982357"/>
    <w:rsid w:val="009823D7"/>
    <w:rsid w:val="009825AB"/>
    <w:rsid w:val="009827DC"/>
    <w:rsid w:val="00982A9B"/>
    <w:rsid w:val="00982ADA"/>
    <w:rsid w:val="00982B3D"/>
    <w:rsid w:val="00982E51"/>
    <w:rsid w:val="00982F85"/>
    <w:rsid w:val="00982FCC"/>
    <w:rsid w:val="0098334E"/>
    <w:rsid w:val="009833FB"/>
    <w:rsid w:val="009835DF"/>
    <w:rsid w:val="009835FE"/>
    <w:rsid w:val="00983676"/>
    <w:rsid w:val="009839BA"/>
    <w:rsid w:val="00983C9B"/>
    <w:rsid w:val="00983E37"/>
    <w:rsid w:val="00983FD6"/>
    <w:rsid w:val="009842CD"/>
    <w:rsid w:val="009846D7"/>
    <w:rsid w:val="009847FF"/>
    <w:rsid w:val="00984A4A"/>
    <w:rsid w:val="00984E2C"/>
    <w:rsid w:val="009850EE"/>
    <w:rsid w:val="00985169"/>
    <w:rsid w:val="00985602"/>
    <w:rsid w:val="009856E6"/>
    <w:rsid w:val="00985A41"/>
    <w:rsid w:val="00985CC1"/>
    <w:rsid w:val="00985E20"/>
    <w:rsid w:val="00985E76"/>
    <w:rsid w:val="00985F31"/>
    <w:rsid w:val="009861EF"/>
    <w:rsid w:val="0098652A"/>
    <w:rsid w:val="00986C3A"/>
    <w:rsid w:val="00986F7F"/>
    <w:rsid w:val="00987178"/>
    <w:rsid w:val="00987405"/>
    <w:rsid w:val="00987408"/>
    <w:rsid w:val="009878F6"/>
    <w:rsid w:val="009904A7"/>
    <w:rsid w:val="00990538"/>
    <w:rsid w:val="00990C8F"/>
    <w:rsid w:val="00990D07"/>
    <w:rsid w:val="00990D49"/>
    <w:rsid w:val="00990EF9"/>
    <w:rsid w:val="009913F5"/>
    <w:rsid w:val="0099175E"/>
    <w:rsid w:val="009920CE"/>
    <w:rsid w:val="00992A6E"/>
    <w:rsid w:val="00992AC6"/>
    <w:rsid w:val="00992EAC"/>
    <w:rsid w:val="00992F5E"/>
    <w:rsid w:val="00993403"/>
    <w:rsid w:val="00993A3B"/>
    <w:rsid w:val="00993D7E"/>
    <w:rsid w:val="00993DB9"/>
    <w:rsid w:val="0099413C"/>
    <w:rsid w:val="0099427A"/>
    <w:rsid w:val="00994638"/>
    <w:rsid w:val="00994686"/>
    <w:rsid w:val="00994A7A"/>
    <w:rsid w:val="00994AAE"/>
    <w:rsid w:val="00994C7C"/>
    <w:rsid w:val="009950DE"/>
    <w:rsid w:val="00995218"/>
    <w:rsid w:val="0099573B"/>
    <w:rsid w:val="00995C18"/>
    <w:rsid w:val="00995C36"/>
    <w:rsid w:val="009963D5"/>
    <w:rsid w:val="009968EE"/>
    <w:rsid w:val="00996A93"/>
    <w:rsid w:val="00996D14"/>
    <w:rsid w:val="00996D65"/>
    <w:rsid w:val="00996DDA"/>
    <w:rsid w:val="0099701F"/>
    <w:rsid w:val="00997773"/>
    <w:rsid w:val="009979DA"/>
    <w:rsid w:val="00997CBF"/>
    <w:rsid w:val="00997D4D"/>
    <w:rsid w:val="00997DF6"/>
    <w:rsid w:val="009A0652"/>
    <w:rsid w:val="009A0B41"/>
    <w:rsid w:val="009A145D"/>
    <w:rsid w:val="009A1539"/>
    <w:rsid w:val="009A1579"/>
    <w:rsid w:val="009A1A91"/>
    <w:rsid w:val="009A1E0E"/>
    <w:rsid w:val="009A21CA"/>
    <w:rsid w:val="009A224F"/>
    <w:rsid w:val="009A2898"/>
    <w:rsid w:val="009A32FB"/>
    <w:rsid w:val="009A33DA"/>
    <w:rsid w:val="009A376F"/>
    <w:rsid w:val="009A390C"/>
    <w:rsid w:val="009A3BD0"/>
    <w:rsid w:val="009A3D0B"/>
    <w:rsid w:val="009A437D"/>
    <w:rsid w:val="009A46B2"/>
    <w:rsid w:val="009A46E5"/>
    <w:rsid w:val="009A49D6"/>
    <w:rsid w:val="009A4E30"/>
    <w:rsid w:val="009A5004"/>
    <w:rsid w:val="009A509C"/>
    <w:rsid w:val="009A54C9"/>
    <w:rsid w:val="009A5717"/>
    <w:rsid w:val="009A5D56"/>
    <w:rsid w:val="009A5E4B"/>
    <w:rsid w:val="009A5E9C"/>
    <w:rsid w:val="009A6ABD"/>
    <w:rsid w:val="009A6C82"/>
    <w:rsid w:val="009A6EE1"/>
    <w:rsid w:val="009A70FA"/>
    <w:rsid w:val="009A7333"/>
    <w:rsid w:val="009A75F5"/>
    <w:rsid w:val="009A7607"/>
    <w:rsid w:val="009A7780"/>
    <w:rsid w:val="009A7DD2"/>
    <w:rsid w:val="009A7F67"/>
    <w:rsid w:val="009A7FA1"/>
    <w:rsid w:val="009B09FB"/>
    <w:rsid w:val="009B0AA6"/>
    <w:rsid w:val="009B0DE2"/>
    <w:rsid w:val="009B0F89"/>
    <w:rsid w:val="009B12F2"/>
    <w:rsid w:val="009B1484"/>
    <w:rsid w:val="009B1689"/>
    <w:rsid w:val="009B176E"/>
    <w:rsid w:val="009B1878"/>
    <w:rsid w:val="009B1A95"/>
    <w:rsid w:val="009B1AA6"/>
    <w:rsid w:val="009B1D24"/>
    <w:rsid w:val="009B1DB7"/>
    <w:rsid w:val="009B1F86"/>
    <w:rsid w:val="009B21CE"/>
    <w:rsid w:val="009B2212"/>
    <w:rsid w:val="009B2498"/>
    <w:rsid w:val="009B249F"/>
    <w:rsid w:val="009B2687"/>
    <w:rsid w:val="009B274B"/>
    <w:rsid w:val="009B32E7"/>
    <w:rsid w:val="009B3691"/>
    <w:rsid w:val="009B3BB7"/>
    <w:rsid w:val="009B3FCE"/>
    <w:rsid w:val="009B4167"/>
    <w:rsid w:val="009B4609"/>
    <w:rsid w:val="009B470F"/>
    <w:rsid w:val="009B4727"/>
    <w:rsid w:val="009B4A6E"/>
    <w:rsid w:val="009B4E50"/>
    <w:rsid w:val="009B5793"/>
    <w:rsid w:val="009B5801"/>
    <w:rsid w:val="009B58E7"/>
    <w:rsid w:val="009B5B1F"/>
    <w:rsid w:val="009B5B8C"/>
    <w:rsid w:val="009B5CA6"/>
    <w:rsid w:val="009B602E"/>
    <w:rsid w:val="009B6129"/>
    <w:rsid w:val="009B6398"/>
    <w:rsid w:val="009B6803"/>
    <w:rsid w:val="009B6C1F"/>
    <w:rsid w:val="009B712C"/>
    <w:rsid w:val="009B7D91"/>
    <w:rsid w:val="009B7EAA"/>
    <w:rsid w:val="009C05BB"/>
    <w:rsid w:val="009C078F"/>
    <w:rsid w:val="009C0AC6"/>
    <w:rsid w:val="009C0B10"/>
    <w:rsid w:val="009C0CB9"/>
    <w:rsid w:val="009C0E31"/>
    <w:rsid w:val="009C10F1"/>
    <w:rsid w:val="009C1329"/>
    <w:rsid w:val="009C14AD"/>
    <w:rsid w:val="009C1AF2"/>
    <w:rsid w:val="009C1D58"/>
    <w:rsid w:val="009C2030"/>
    <w:rsid w:val="009C20B9"/>
    <w:rsid w:val="009C23C2"/>
    <w:rsid w:val="009C24B4"/>
    <w:rsid w:val="009C25FF"/>
    <w:rsid w:val="009C2681"/>
    <w:rsid w:val="009C2923"/>
    <w:rsid w:val="009C2A5B"/>
    <w:rsid w:val="009C2AB1"/>
    <w:rsid w:val="009C2B59"/>
    <w:rsid w:val="009C2C2A"/>
    <w:rsid w:val="009C2DBD"/>
    <w:rsid w:val="009C2FFD"/>
    <w:rsid w:val="009C3043"/>
    <w:rsid w:val="009C3132"/>
    <w:rsid w:val="009C3D01"/>
    <w:rsid w:val="009C40E6"/>
    <w:rsid w:val="009C41E6"/>
    <w:rsid w:val="009C439F"/>
    <w:rsid w:val="009C44EB"/>
    <w:rsid w:val="009C481D"/>
    <w:rsid w:val="009C488C"/>
    <w:rsid w:val="009C48AC"/>
    <w:rsid w:val="009C4AA1"/>
    <w:rsid w:val="009C4E9D"/>
    <w:rsid w:val="009C4FC1"/>
    <w:rsid w:val="009C559D"/>
    <w:rsid w:val="009C5959"/>
    <w:rsid w:val="009C5BB8"/>
    <w:rsid w:val="009C5E02"/>
    <w:rsid w:val="009C5E0F"/>
    <w:rsid w:val="009C5F7F"/>
    <w:rsid w:val="009C695D"/>
    <w:rsid w:val="009C6BE5"/>
    <w:rsid w:val="009C6D84"/>
    <w:rsid w:val="009C7350"/>
    <w:rsid w:val="009C7371"/>
    <w:rsid w:val="009C75A8"/>
    <w:rsid w:val="009C75D6"/>
    <w:rsid w:val="009C77C6"/>
    <w:rsid w:val="009C7D4F"/>
    <w:rsid w:val="009D03A2"/>
    <w:rsid w:val="009D0949"/>
    <w:rsid w:val="009D0AAF"/>
    <w:rsid w:val="009D0BD5"/>
    <w:rsid w:val="009D0F13"/>
    <w:rsid w:val="009D0F81"/>
    <w:rsid w:val="009D1734"/>
    <w:rsid w:val="009D1928"/>
    <w:rsid w:val="009D203F"/>
    <w:rsid w:val="009D25DF"/>
    <w:rsid w:val="009D2743"/>
    <w:rsid w:val="009D2905"/>
    <w:rsid w:val="009D29E3"/>
    <w:rsid w:val="009D2C92"/>
    <w:rsid w:val="009D2CA3"/>
    <w:rsid w:val="009D3251"/>
    <w:rsid w:val="009D34D4"/>
    <w:rsid w:val="009D3820"/>
    <w:rsid w:val="009D3B0C"/>
    <w:rsid w:val="009D3D9A"/>
    <w:rsid w:val="009D3F36"/>
    <w:rsid w:val="009D40BA"/>
    <w:rsid w:val="009D4589"/>
    <w:rsid w:val="009D4B73"/>
    <w:rsid w:val="009D4C4C"/>
    <w:rsid w:val="009D4EDC"/>
    <w:rsid w:val="009D55F4"/>
    <w:rsid w:val="009D575A"/>
    <w:rsid w:val="009D5BDA"/>
    <w:rsid w:val="009D5EC3"/>
    <w:rsid w:val="009D6325"/>
    <w:rsid w:val="009D6EA0"/>
    <w:rsid w:val="009D7086"/>
    <w:rsid w:val="009E0040"/>
    <w:rsid w:val="009E026E"/>
    <w:rsid w:val="009E04BA"/>
    <w:rsid w:val="009E0C44"/>
    <w:rsid w:val="009E0DE7"/>
    <w:rsid w:val="009E143E"/>
    <w:rsid w:val="009E147C"/>
    <w:rsid w:val="009E21D9"/>
    <w:rsid w:val="009E24F2"/>
    <w:rsid w:val="009E2530"/>
    <w:rsid w:val="009E2576"/>
    <w:rsid w:val="009E298F"/>
    <w:rsid w:val="009E2C80"/>
    <w:rsid w:val="009E3208"/>
    <w:rsid w:val="009E3423"/>
    <w:rsid w:val="009E36C8"/>
    <w:rsid w:val="009E3729"/>
    <w:rsid w:val="009E3A59"/>
    <w:rsid w:val="009E3B35"/>
    <w:rsid w:val="009E3CF3"/>
    <w:rsid w:val="009E3D0A"/>
    <w:rsid w:val="009E43B4"/>
    <w:rsid w:val="009E43D2"/>
    <w:rsid w:val="009E4B5C"/>
    <w:rsid w:val="009E4D6F"/>
    <w:rsid w:val="009E4EF9"/>
    <w:rsid w:val="009E4FCC"/>
    <w:rsid w:val="009E54DF"/>
    <w:rsid w:val="009E58F8"/>
    <w:rsid w:val="009E5929"/>
    <w:rsid w:val="009E59BB"/>
    <w:rsid w:val="009E5DDE"/>
    <w:rsid w:val="009E6210"/>
    <w:rsid w:val="009E6821"/>
    <w:rsid w:val="009E687D"/>
    <w:rsid w:val="009E6AAB"/>
    <w:rsid w:val="009E6C81"/>
    <w:rsid w:val="009E6E36"/>
    <w:rsid w:val="009E7247"/>
    <w:rsid w:val="009E7379"/>
    <w:rsid w:val="009E77BA"/>
    <w:rsid w:val="009F0444"/>
    <w:rsid w:val="009F09B5"/>
    <w:rsid w:val="009F0CF3"/>
    <w:rsid w:val="009F0D34"/>
    <w:rsid w:val="009F0E38"/>
    <w:rsid w:val="009F0F73"/>
    <w:rsid w:val="009F1370"/>
    <w:rsid w:val="009F17D2"/>
    <w:rsid w:val="009F1B44"/>
    <w:rsid w:val="009F1C94"/>
    <w:rsid w:val="009F2343"/>
    <w:rsid w:val="009F23A4"/>
    <w:rsid w:val="009F265B"/>
    <w:rsid w:val="009F2833"/>
    <w:rsid w:val="009F28A9"/>
    <w:rsid w:val="009F2A25"/>
    <w:rsid w:val="009F2B1A"/>
    <w:rsid w:val="009F2E73"/>
    <w:rsid w:val="009F2EBA"/>
    <w:rsid w:val="009F3011"/>
    <w:rsid w:val="009F30E5"/>
    <w:rsid w:val="009F32D5"/>
    <w:rsid w:val="009F36A9"/>
    <w:rsid w:val="009F3CCD"/>
    <w:rsid w:val="009F4057"/>
    <w:rsid w:val="009F40EA"/>
    <w:rsid w:val="009F4238"/>
    <w:rsid w:val="009F4241"/>
    <w:rsid w:val="009F472B"/>
    <w:rsid w:val="009F5137"/>
    <w:rsid w:val="009F5333"/>
    <w:rsid w:val="009F5894"/>
    <w:rsid w:val="009F60B5"/>
    <w:rsid w:val="009F668E"/>
    <w:rsid w:val="009F6B33"/>
    <w:rsid w:val="009F7006"/>
    <w:rsid w:val="009F7044"/>
    <w:rsid w:val="009F7291"/>
    <w:rsid w:val="009F7D73"/>
    <w:rsid w:val="009F7F18"/>
    <w:rsid w:val="00A00214"/>
    <w:rsid w:val="00A004E8"/>
    <w:rsid w:val="00A00545"/>
    <w:rsid w:val="00A006E2"/>
    <w:rsid w:val="00A00700"/>
    <w:rsid w:val="00A007A1"/>
    <w:rsid w:val="00A00BC9"/>
    <w:rsid w:val="00A00BD2"/>
    <w:rsid w:val="00A00F34"/>
    <w:rsid w:val="00A00F4F"/>
    <w:rsid w:val="00A00FC3"/>
    <w:rsid w:val="00A013ED"/>
    <w:rsid w:val="00A01A51"/>
    <w:rsid w:val="00A01E7C"/>
    <w:rsid w:val="00A01F2B"/>
    <w:rsid w:val="00A02162"/>
    <w:rsid w:val="00A021BA"/>
    <w:rsid w:val="00A021D1"/>
    <w:rsid w:val="00A0223F"/>
    <w:rsid w:val="00A023B4"/>
    <w:rsid w:val="00A027CF"/>
    <w:rsid w:val="00A02956"/>
    <w:rsid w:val="00A02985"/>
    <w:rsid w:val="00A02B24"/>
    <w:rsid w:val="00A03065"/>
    <w:rsid w:val="00A0331B"/>
    <w:rsid w:val="00A037FE"/>
    <w:rsid w:val="00A03A28"/>
    <w:rsid w:val="00A0406B"/>
    <w:rsid w:val="00A04340"/>
    <w:rsid w:val="00A0448A"/>
    <w:rsid w:val="00A04C86"/>
    <w:rsid w:val="00A04F4A"/>
    <w:rsid w:val="00A05B40"/>
    <w:rsid w:val="00A06163"/>
    <w:rsid w:val="00A06671"/>
    <w:rsid w:val="00A06C0D"/>
    <w:rsid w:val="00A078C2"/>
    <w:rsid w:val="00A07F98"/>
    <w:rsid w:val="00A1042C"/>
    <w:rsid w:val="00A10545"/>
    <w:rsid w:val="00A1060C"/>
    <w:rsid w:val="00A10AA7"/>
    <w:rsid w:val="00A10BD0"/>
    <w:rsid w:val="00A10E25"/>
    <w:rsid w:val="00A1112B"/>
    <w:rsid w:val="00A11206"/>
    <w:rsid w:val="00A1135B"/>
    <w:rsid w:val="00A113BA"/>
    <w:rsid w:val="00A11470"/>
    <w:rsid w:val="00A11773"/>
    <w:rsid w:val="00A11C23"/>
    <w:rsid w:val="00A11C80"/>
    <w:rsid w:val="00A11DEF"/>
    <w:rsid w:val="00A127C6"/>
    <w:rsid w:val="00A13008"/>
    <w:rsid w:val="00A132A7"/>
    <w:rsid w:val="00A1362D"/>
    <w:rsid w:val="00A13A79"/>
    <w:rsid w:val="00A13DC2"/>
    <w:rsid w:val="00A140C8"/>
    <w:rsid w:val="00A14152"/>
    <w:rsid w:val="00A142D1"/>
    <w:rsid w:val="00A143EC"/>
    <w:rsid w:val="00A14539"/>
    <w:rsid w:val="00A14B99"/>
    <w:rsid w:val="00A14E1B"/>
    <w:rsid w:val="00A15277"/>
    <w:rsid w:val="00A152E1"/>
    <w:rsid w:val="00A15397"/>
    <w:rsid w:val="00A154F1"/>
    <w:rsid w:val="00A157B9"/>
    <w:rsid w:val="00A158A5"/>
    <w:rsid w:val="00A16037"/>
    <w:rsid w:val="00A1633A"/>
    <w:rsid w:val="00A1635F"/>
    <w:rsid w:val="00A16D80"/>
    <w:rsid w:val="00A170F2"/>
    <w:rsid w:val="00A17368"/>
    <w:rsid w:val="00A17E13"/>
    <w:rsid w:val="00A17EEB"/>
    <w:rsid w:val="00A20338"/>
    <w:rsid w:val="00A20DFF"/>
    <w:rsid w:val="00A20F31"/>
    <w:rsid w:val="00A21261"/>
    <w:rsid w:val="00A21291"/>
    <w:rsid w:val="00A2140D"/>
    <w:rsid w:val="00A216F8"/>
    <w:rsid w:val="00A21E9B"/>
    <w:rsid w:val="00A2210E"/>
    <w:rsid w:val="00A223AF"/>
    <w:rsid w:val="00A227BB"/>
    <w:rsid w:val="00A22891"/>
    <w:rsid w:val="00A2291D"/>
    <w:rsid w:val="00A22CCF"/>
    <w:rsid w:val="00A22DA7"/>
    <w:rsid w:val="00A22F7A"/>
    <w:rsid w:val="00A231D4"/>
    <w:rsid w:val="00A238AD"/>
    <w:rsid w:val="00A23944"/>
    <w:rsid w:val="00A23993"/>
    <w:rsid w:val="00A23A67"/>
    <w:rsid w:val="00A23BF0"/>
    <w:rsid w:val="00A23F84"/>
    <w:rsid w:val="00A23F9E"/>
    <w:rsid w:val="00A24608"/>
    <w:rsid w:val="00A24DCE"/>
    <w:rsid w:val="00A25222"/>
    <w:rsid w:val="00A2539C"/>
    <w:rsid w:val="00A253D3"/>
    <w:rsid w:val="00A2563F"/>
    <w:rsid w:val="00A25A90"/>
    <w:rsid w:val="00A26615"/>
    <w:rsid w:val="00A268E0"/>
    <w:rsid w:val="00A26A87"/>
    <w:rsid w:val="00A26D84"/>
    <w:rsid w:val="00A27044"/>
    <w:rsid w:val="00A270A3"/>
    <w:rsid w:val="00A278F8"/>
    <w:rsid w:val="00A27D2E"/>
    <w:rsid w:val="00A27E76"/>
    <w:rsid w:val="00A27EAA"/>
    <w:rsid w:val="00A30298"/>
    <w:rsid w:val="00A304EF"/>
    <w:rsid w:val="00A306CE"/>
    <w:rsid w:val="00A30801"/>
    <w:rsid w:val="00A3095B"/>
    <w:rsid w:val="00A30A53"/>
    <w:rsid w:val="00A30E49"/>
    <w:rsid w:val="00A30FAB"/>
    <w:rsid w:val="00A30FC0"/>
    <w:rsid w:val="00A310B2"/>
    <w:rsid w:val="00A3134A"/>
    <w:rsid w:val="00A318B2"/>
    <w:rsid w:val="00A318BE"/>
    <w:rsid w:val="00A31A46"/>
    <w:rsid w:val="00A31E48"/>
    <w:rsid w:val="00A31F69"/>
    <w:rsid w:val="00A31F86"/>
    <w:rsid w:val="00A3261B"/>
    <w:rsid w:val="00A32B60"/>
    <w:rsid w:val="00A32D38"/>
    <w:rsid w:val="00A32EB7"/>
    <w:rsid w:val="00A32F16"/>
    <w:rsid w:val="00A331FA"/>
    <w:rsid w:val="00A3331B"/>
    <w:rsid w:val="00A334FD"/>
    <w:rsid w:val="00A33524"/>
    <w:rsid w:val="00A33C2C"/>
    <w:rsid w:val="00A33CFA"/>
    <w:rsid w:val="00A33D67"/>
    <w:rsid w:val="00A33DA7"/>
    <w:rsid w:val="00A33F5E"/>
    <w:rsid w:val="00A3405F"/>
    <w:rsid w:val="00A3412E"/>
    <w:rsid w:val="00A3422F"/>
    <w:rsid w:val="00A34274"/>
    <w:rsid w:val="00A347E4"/>
    <w:rsid w:val="00A34C5F"/>
    <w:rsid w:val="00A351F3"/>
    <w:rsid w:val="00A357DF"/>
    <w:rsid w:val="00A358AE"/>
    <w:rsid w:val="00A358D5"/>
    <w:rsid w:val="00A35944"/>
    <w:rsid w:val="00A3610A"/>
    <w:rsid w:val="00A3632D"/>
    <w:rsid w:val="00A365B6"/>
    <w:rsid w:val="00A36AC0"/>
    <w:rsid w:val="00A36E18"/>
    <w:rsid w:val="00A371DC"/>
    <w:rsid w:val="00A374CB"/>
    <w:rsid w:val="00A376D2"/>
    <w:rsid w:val="00A37781"/>
    <w:rsid w:val="00A37A64"/>
    <w:rsid w:val="00A404EC"/>
    <w:rsid w:val="00A4052F"/>
    <w:rsid w:val="00A4072F"/>
    <w:rsid w:val="00A407F6"/>
    <w:rsid w:val="00A409B4"/>
    <w:rsid w:val="00A40F2A"/>
    <w:rsid w:val="00A41130"/>
    <w:rsid w:val="00A4136C"/>
    <w:rsid w:val="00A416FE"/>
    <w:rsid w:val="00A4194C"/>
    <w:rsid w:val="00A41989"/>
    <w:rsid w:val="00A41B49"/>
    <w:rsid w:val="00A41D2F"/>
    <w:rsid w:val="00A42244"/>
    <w:rsid w:val="00A4232B"/>
    <w:rsid w:val="00A423C8"/>
    <w:rsid w:val="00A423D0"/>
    <w:rsid w:val="00A42553"/>
    <w:rsid w:val="00A4284F"/>
    <w:rsid w:val="00A42955"/>
    <w:rsid w:val="00A42D1B"/>
    <w:rsid w:val="00A430AB"/>
    <w:rsid w:val="00A43394"/>
    <w:rsid w:val="00A43603"/>
    <w:rsid w:val="00A43734"/>
    <w:rsid w:val="00A43EA1"/>
    <w:rsid w:val="00A43F2C"/>
    <w:rsid w:val="00A43F7D"/>
    <w:rsid w:val="00A44384"/>
    <w:rsid w:val="00A443A2"/>
    <w:rsid w:val="00A44436"/>
    <w:rsid w:val="00A44498"/>
    <w:rsid w:val="00A448D2"/>
    <w:rsid w:val="00A44C7B"/>
    <w:rsid w:val="00A45079"/>
    <w:rsid w:val="00A450EF"/>
    <w:rsid w:val="00A4546C"/>
    <w:rsid w:val="00A457F1"/>
    <w:rsid w:val="00A458E7"/>
    <w:rsid w:val="00A4612B"/>
    <w:rsid w:val="00A4688D"/>
    <w:rsid w:val="00A468C4"/>
    <w:rsid w:val="00A46CC6"/>
    <w:rsid w:val="00A471EE"/>
    <w:rsid w:val="00A472CE"/>
    <w:rsid w:val="00A47A7A"/>
    <w:rsid w:val="00A47BEF"/>
    <w:rsid w:val="00A50015"/>
    <w:rsid w:val="00A502C0"/>
    <w:rsid w:val="00A5037C"/>
    <w:rsid w:val="00A503B1"/>
    <w:rsid w:val="00A5088F"/>
    <w:rsid w:val="00A5105F"/>
    <w:rsid w:val="00A51DDE"/>
    <w:rsid w:val="00A52012"/>
    <w:rsid w:val="00A52068"/>
    <w:rsid w:val="00A521F8"/>
    <w:rsid w:val="00A52231"/>
    <w:rsid w:val="00A52548"/>
    <w:rsid w:val="00A52677"/>
    <w:rsid w:val="00A52814"/>
    <w:rsid w:val="00A5296D"/>
    <w:rsid w:val="00A52C4C"/>
    <w:rsid w:val="00A535E9"/>
    <w:rsid w:val="00A53A50"/>
    <w:rsid w:val="00A53CA7"/>
    <w:rsid w:val="00A5409C"/>
    <w:rsid w:val="00A54222"/>
    <w:rsid w:val="00A54244"/>
    <w:rsid w:val="00A5454D"/>
    <w:rsid w:val="00A545AB"/>
    <w:rsid w:val="00A54A1B"/>
    <w:rsid w:val="00A54A9B"/>
    <w:rsid w:val="00A54ACF"/>
    <w:rsid w:val="00A54BF2"/>
    <w:rsid w:val="00A54E5D"/>
    <w:rsid w:val="00A5530D"/>
    <w:rsid w:val="00A554CF"/>
    <w:rsid w:val="00A5574E"/>
    <w:rsid w:val="00A55853"/>
    <w:rsid w:val="00A56080"/>
    <w:rsid w:val="00A562D2"/>
    <w:rsid w:val="00A563D0"/>
    <w:rsid w:val="00A566EA"/>
    <w:rsid w:val="00A5680F"/>
    <w:rsid w:val="00A569AC"/>
    <w:rsid w:val="00A56C0D"/>
    <w:rsid w:val="00A56CF2"/>
    <w:rsid w:val="00A56FBA"/>
    <w:rsid w:val="00A571E4"/>
    <w:rsid w:val="00A5724E"/>
    <w:rsid w:val="00A57688"/>
    <w:rsid w:val="00A5776C"/>
    <w:rsid w:val="00A57DAB"/>
    <w:rsid w:val="00A57F2A"/>
    <w:rsid w:val="00A60058"/>
    <w:rsid w:val="00A6028B"/>
    <w:rsid w:val="00A605DF"/>
    <w:rsid w:val="00A605EE"/>
    <w:rsid w:val="00A60685"/>
    <w:rsid w:val="00A606AC"/>
    <w:rsid w:val="00A60FC2"/>
    <w:rsid w:val="00A614AD"/>
    <w:rsid w:val="00A61556"/>
    <w:rsid w:val="00A61D59"/>
    <w:rsid w:val="00A623E8"/>
    <w:rsid w:val="00A62903"/>
    <w:rsid w:val="00A62977"/>
    <w:rsid w:val="00A629D4"/>
    <w:rsid w:val="00A629DD"/>
    <w:rsid w:val="00A62AB5"/>
    <w:rsid w:val="00A62BCE"/>
    <w:rsid w:val="00A62DD4"/>
    <w:rsid w:val="00A635C7"/>
    <w:rsid w:val="00A6362B"/>
    <w:rsid w:val="00A63664"/>
    <w:rsid w:val="00A63718"/>
    <w:rsid w:val="00A6379E"/>
    <w:rsid w:val="00A63F55"/>
    <w:rsid w:val="00A64475"/>
    <w:rsid w:val="00A6463E"/>
    <w:rsid w:val="00A64B9E"/>
    <w:rsid w:val="00A6548B"/>
    <w:rsid w:val="00A65991"/>
    <w:rsid w:val="00A65C7C"/>
    <w:rsid w:val="00A660E1"/>
    <w:rsid w:val="00A6631A"/>
    <w:rsid w:val="00A66335"/>
    <w:rsid w:val="00A667B0"/>
    <w:rsid w:val="00A667D2"/>
    <w:rsid w:val="00A669C1"/>
    <w:rsid w:val="00A66A82"/>
    <w:rsid w:val="00A66AF9"/>
    <w:rsid w:val="00A66BEF"/>
    <w:rsid w:val="00A66CFE"/>
    <w:rsid w:val="00A66D77"/>
    <w:rsid w:val="00A67161"/>
    <w:rsid w:val="00A67332"/>
    <w:rsid w:val="00A678B3"/>
    <w:rsid w:val="00A7036B"/>
    <w:rsid w:val="00A70374"/>
    <w:rsid w:val="00A7085D"/>
    <w:rsid w:val="00A70A40"/>
    <w:rsid w:val="00A70E22"/>
    <w:rsid w:val="00A7105B"/>
    <w:rsid w:val="00A7143C"/>
    <w:rsid w:val="00A7282B"/>
    <w:rsid w:val="00A72A1E"/>
    <w:rsid w:val="00A72AFC"/>
    <w:rsid w:val="00A72E54"/>
    <w:rsid w:val="00A73609"/>
    <w:rsid w:val="00A738C5"/>
    <w:rsid w:val="00A73B02"/>
    <w:rsid w:val="00A7432B"/>
    <w:rsid w:val="00A74427"/>
    <w:rsid w:val="00A74473"/>
    <w:rsid w:val="00A744FF"/>
    <w:rsid w:val="00A75043"/>
    <w:rsid w:val="00A753D8"/>
    <w:rsid w:val="00A75861"/>
    <w:rsid w:val="00A75863"/>
    <w:rsid w:val="00A75A9D"/>
    <w:rsid w:val="00A75B8C"/>
    <w:rsid w:val="00A75E2E"/>
    <w:rsid w:val="00A76504"/>
    <w:rsid w:val="00A76834"/>
    <w:rsid w:val="00A77117"/>
    <w:rsid w:val="00A7726A"/>
    <w:rsid w:val="00A773D7"/>
    <w:rsid w:val="00A77783"/>
    <w:rsid w:val="00A777AC"/>
    <w:rsid w:val="00A779B3"/>
    <w:rsid w:val="00A77BA2"/>
    <w:rsid w:val="00A77BBC"/>
    <w:rsid w:val="00A77C60"/>
    <w:rsid w:val="00A8097F"/>
    <w:rsid w:val="00A80A94"/>
    <w:rsid w:val="00A81299"/>
    <w:rsid w:val="00A81614"/>
    <w:rsid w:val="00A8233F"/>
    <w:rsid w:val="00A82B7D"/>
    <w:rsid w:val="00A82C0F"/>
    <w:rsid w:val="00A82C1E"/>
    <w:rsid w:val="00A83283"/>
    <w:rsid w:val="00A8333D"/>
    <w:rsid w:val="00A839C2"/>
    <w:rsid w:val="00A839EE"/>
    <w:rsid w:val="00A83BD3"/>
    <w:rsid w:val="00A84034"/>
    <w:rsid w:val="00A843A3"/>
    <w:rsid w:val="00A843F7"/>
    <w:rsid w:val="00A848AE"/>
    <w:rsid w:val="00A84E98"/>
    <w:rsid w:val="00A850B1"/>
    <w:rsid w:val="00A851C7"/>
    <w:rsid w:val="00A8523B"/>
    <w:rsid w:val="00A854D3"/>
    <w:rsid w:val="00A8565F"/>
    <w:rsid w:val="00A8572A"/>
    <w:rsid w:val="00A859E0"/>
    <w:rsid w:val="00A86084"/>
    <w:rsid w:val="00A86150"/>
    <w:rsid w:val="00A86600"/>
    <w:rsid w:val="00A86AA6"/>
    <w:rsid w:val="00A86E2C"/>
    <w:rsid w:val="00A871A5"/>
    <w:rsid w:val="00A87317"/>
    <w:rsid w:val="00A877C0"/>
    <w:rsid w:val="00A87F29"/>
    <w:rsid w:val="00A904AE"/>
    <w:rsid w:val="00A90A5A"/>
    <w:rsid w:val="00A90BB4"/>
    <w:rsid w:val="00A91030"/>
    <w:rsid w:val="00A918B4"/>
    <w:rsid w:val="00A91F0E"/>
    <w:rsid w:val="00A9201C"/>
    <w:rsid w:val="00A92185"/>
    <w:rsid w:val="00A92250"/>
    <w:rsid w:val="00A92533"/>
    <w:rsid w:val="00A926DB"/>
    <w:rsid w:val="00A926EF"/>
    <w:rsid w:val="00A92A81"/>
    <w:rsid w:val="00A92A87"/>
    <w:rsid w:val="00A92C15"/>
    <w:rsid w:val="00A92F9E"/>
    <w:rsid w:val="00A930CA"/>
    <w:rsid w:val="00A93264"/>
    <w:rsid w:val="00A93396"/>
    <w:rsid w:val="00A93464"/>
    <w:rsid w:val="00A93648"/>
    <w:rsid w:val="00A937CA"/>
    <w:rsid w:val="00A938CD"/>
    <w:rsid w:val="00A9394F"/>
    <w:rsid w:val="00A93A1C"/>
    <w:rsid w:val="00A93B6E"/>
    <w:rsid w:val="00A93F8A"/>
    <w:rsid w:val="00A9416E"/>
    <w:rsid w:val="00A943F0"/>
    <w:rsid w:val="00A944A7"/>
    <w:rsid w:val="00A94832"/>
    <w:rsid w:val="00A94848"/>
    <w:rsid w:val="00A94B20"/>
    <w:rsid w:val="00A95259"/>
    <w:rsid w:val="00A9544A"/>
    <w:rsid w:val="00A95465"/>
    <w:rsid w:val="00A956EB"/>
    <w:rsid w:val="00A95C0C"/>
    <w:rsid w:val="00A967FA"/>
    <w:rsid w:val="00A969D4"/>
    <w:rsid w:val="00A96A3A"/>
    <w:rsid w:val="00A96FD6"/>
    <w:rsid w:val="00A9718D"/>
    <w:rsid w:val="00A971C6"/>
    <w:rsid w:val="00A97462"/>
    <w:rsid w:val="00A974AC"/>
    <w:rsid w:val="00A97A2C"/>
    <w:rsid w:val="00A97C80"/>
    <w:rsid w:val="00A97DAE"/>
    <w:rsid w:val="00A97FA6"/>
    <w:rsid w:val="00AA037D"/>
    <w:rsid w:val="00AA068E"/>
    <w:rsid w:val="00AA0982"/>
    <w:rsid w:val="00AA0A12"/>
    <w:rsid w:val="00AA0C22"/>
    <w:rsid w:val="00AA0D9F"/>
    <w:rsid w:val="00AA0E65"/>
    <w:rsid w:val="00AA1019"/>
    <w:rsid w:val="00AA10E2"/>
    <w:rsid w:val="00AA127D"/>
    <w:rsid w:val="00AA13D8"/>
    <w:rsid w:val="00AA176A"/>
    <w:rsid w:val="00AA1DE3"/>
    <w:rsid w:val="00AA200B"/>
    <w:rsid w:val="00AA2272"/>
    <w:rsid w:val="00AA25A7"/>
    <w:rsid w:val="00AA286F"/>
    <w:rsid w:val="00AA288F"/>
    <w:rsid w:val="00AA2D96"/>
    <w:rsid w:val="00AA2E28"/>
    <w:rsid w:val="00AA2F88"/>
    <w:rsid w:val="00AA3014"/>
    <w:rsid w:val="00AA31B7"/>
    <w:rsid w:val="00AA33F9"/>
    <w:rsid w:val="00AA37E2"/>
    <w:rsid w:val="00AA4835"/>
    <w:rsid w:val="00AA5075"/>
    <w:rsid w:val="00AA51B9"/>
    <w:rsid w:val="00AA52B6"/>
    <w:rsid w:val="00AA52BF"/>
    <w:rsid w:val="00AA5A2A"/>
    <w:rsid w:val="00AA687D"/>
    <w:rsid w:val="00AA6D64"/>
    <w:rsid w:val="00AA6F2E"/>
    <w:rsid w:val="00AA6F6F"/>
    <w:rsid w:val="00AA7453"/>
    <w:rsid w:val="00AA7899"/>
    <w:rsid w:val="00AA796D"/>
    <w:rsid w:val="00AA7991"/>
    <w:rsid w:val="00AB02FA"/>
    <w:rsid w:val="00AB032A"/>
    <w:rsid w:val="00AB04DD"/>
    <w:rsid w:val="00AB05CF"/>
    <w:rsid w:val="00AB0820"/>
    <w:rsid w:val="00AB0B69"/>
    <w:rsid w:val="00AB0BF3"/>
    <w:rsid w:val="00AB0C24"/>
    <w:rsid w:val="00AB0E39"/>
    <w:rsid w:val="00AB1480"/>
    <w:rsid w:val="00AB1A94"/>
    <w:rsid w:val="00AB1D2B"/>
    <w:rsid w:val="00AB1EE8"/>
    <w:rsid w:val="00AB2D67"/>
    <w:rsid w:val="00AB2E18"/>
    <w:rsid w:val="00AB30DA"/>
    <w:rsid w:val="00AB32A2"/>
    <w:rsid w:val="00AB3314"/>
    <w:rsid w:val="00AB3474"/>
    <w:rsid w:val="00AB3A45"/>
    <w:rsid w:val="00AB3ED3"/>
    <w:rsid w:val="00AB40FD"/>
    <w:rsid w:val="00AB435B"/>
    <w:rsid w:val="00AB45E7"/>
    <w:rsid w:val="00AB4B32"/>
    <w:rsid w:val="00AB4BE3"/>
    <w:rsid w:val="00AB4FEA"/>
    <w:rsid w:val="00AB5470"/>
    <w:rsid w:val="00AB559E"/>
    <w:rsid w:val="00AB56A9"/>
    <w:rsid w:val="00AB5B09"/>
    <w:rsid w:val="00AB607A"/>
    <w:rsid w:val="00AB61E6"/>
    <w:rsid w:val="00AB62C5"/>
    <w:rsid w:val="00AB65D9"/>
    <w:rsid w:val="00AB6E05"/>
    <w:rsid w:val="00AB6E69"/>
    <w:rsid w:val="00AB6F2C"/>
    <w:rsid w:val="00AB7138"/>
    <w:rsid w:val="00AB74E1"/>
    <w:rsid w:val="00AB773B"/>
    <w:rsid w:val="00AB7E87"/>
    <w:rsid w:val="00AB7FB5"/>
    <w:rsid w:val="00AC01DE"/>
    <w:rsid w:val="00AC01F6"/>
    <w:rsid w:val="00AC0288"/>
    <w:rsid w:val="00AC0638"/>
    <w:rsid w:val="00AC0849"/>
    <w:rsid w:val="00AC1582"/>
    <w:rsid w:val="00AC15E3"/>
    <w:rsid w:val="00AC1BB1"/>
    <w:rsid w:val="00AC1D69"/>
    <w:rsid w:val="00AC2163"/>
    <w:rsid w:val="00AC23A4"/>
    <w:rsid w:val="00AC243F"/>
    <w:rsid w:val="00AC2480"/>
    <w:rsid w:val="00AC2619"/>
    <w:rsid w:val="00AC281C"/>
    <w:rsid w:val="00AC29D1"/>
    <w:rsid w:val="00AC2BB7"/>
    <w:rsid w:val="00AC2C7A"/>
    <w:rsid w:val="00AC3693"/>
    <w:rsid w:val="00AC40B2"/>
    <w:rsid w:val="00AC42A7"/>
    <w:rsid w:val="00AC4563"/>
    <w:rsid w:val="00AC47AD"/>
    <w:rsid w:val="00AC4E3C"/>
    <w:rsid w:val="00AC4E4A"/>
    <w:rsid w:val="00AC505F"/>
    <w:rsid w:val="00AC5B76"/>
    <w:rsid w:val="00AC64ED"/>
    <w:rsid w:val="00AC6912"/>
    <w:rsid w:val="00AC69FF"/>
    <w:rsid w:val="00AC6A18"/>
    <w:rsid w:val="00AC6A56"/>
    <w:rsid w:val="00AC6F5F"/>
    <w:rsid w:val="00AC6F81"/>
    <w:rsid w:val="00AC70FE"/>
    <w:rsid w:val="00AC7195"/>
    <w:rsid w:val="00AC727B"/>
    <w:rsid w:val="00AC72F5"/>
    <w:rsid w:val="00AC7839"/>
    <w:rsid w:val="00AC79AD"/>
    <w:rsid w:val="00AC7BA5"/>
    <w:rsid w:val="00AC7CD0"/>
    <w:rsid w:val="00AC7DC9"/>
    <w:rsid w:val="00AD0502"/>
    <w:rsid w:val="00AD08CB"/>
    <w:rsid w:val="00AD1019"/>
    <w:rsid w:val="00AD113F"/>
    <w:rsid w:val="00AD1488"/>
    <w:rsid w:val="00AD1754"/>
    <w:rsid w:val="00AD1B06"/>
    <w:rsid w:val="00AD1B47"/>
    <w:rsid w:val="00AD1C22"/>
    <w:rsid w:val="00AD1DC1"/>
    <w:rsid w:val="00AD20ED"/>
    <w:rsid w:val="00AD222D"/>
    <w:rsid w:val="00AD2378"/>
    <w:rsid w:val="00AD2D34"/>
    <w:rsid w:val="00AD2F3B"/>
    <w:rsid w:val="00AD2F81"/>
    <w:rsid w:val="00AD2FD1"/>
    <w:rsid w:val="00AD322C"/>
    <w:rsid w:val="00AD38D7"/>
    <w:rsid w:val="00AD39DF"/>
    <w:rsid w:val="00AD3B53"/>
    <w:rsid w:val="00AD3C40"/>
    <w:rsid w:val="00AD3D35"/>
    <w:rsid w:val="00AD4ABE"/>
    <w:rsid w:val="00AD4C2F"/>
    <w:rsid w:val="00AD4CF1"/>
    <w:rsid w:val="00AD4EB5"/>
    <w:rsid w:val="00AD4FC4"/>
    <w:rsid w:val="00AD5C87"/>
    <w:rsid w:val="00AD6B46"/>
    <w:rsid w:val="00AD6BC4"/>
    <w:rsid w:val="00AD7174"/>
    <w:rsid w:val="00AD7223"/>
    <w:rsid w:val="00AD7279"/>
    <w:rsid w:val="00AD7604"/>
    <w:rsid w:val="00AD77A7"/>
    <w:rsid w:val="00AD7F83"/>
    <w:rsid w:val="00AE014E"/>
    <w:rsid w:val="00AE040F"/>
    <w:rsid w:val="00AE045A"/>
    <w:rsid w:val="00AE049E"/>
    <w:rsid w:val="00AE0530"/>
    <w:rsid w:val="00AE0832"/>
    <w:rsid w:val="00AE0B1B"/>
    <w:rsid w:val="00AE11A7"/>
    <w:rsid w:val="00AE1477"/>
    <w:rsid w:val="00AE17A8"/>
    <w:rsid w:val="00AE1DBD"/>
    <w:rsid w:val="00AE1FC8"/>
    <w:rsid w:val="00AE2031"/>
    <w:rsid w:val="00AE23CA"/>
    <w:rsid w:val="00AE24DA"/>
    <w:rsid w:val="00AE2813"/>
    <w:rsid w:val="00AE2AE6"/>
    <w:rsid w:val="00AE2D44"/>
    <w:rsid w:val="00AE2D6B"/>
    <w:rsid w:val="00AE34BB"/>
    <w:rsid w:val="00AE3BF6"/>
    <w:rsid w:val="00AE3CAC"/>
    <w:rsid w:val="00AE3E57"/>
    <w:rsid w:val="00AE4ECC"/>
    <w:rsid w:val="00AE5077"/>
    <w:rsid w:val="00AE5100"/>
    <w:rsid w:val="00AE5146"/>
    <w:rsid w:val="00AE520B"/>
    <w:rsid w:val="00AE52ED"/>
    <w:rsid w:val="00AE575D"/>
    <w:rsid w:val="00AE579A"/>
    <w:rsid w:val="00AE58FB"/>
    <w:rsid w:val="00AE6607"/>
    <w:rsid w:val="00AE6638"/>
    <w:rsid w:val="00AE6815"/>
    <w:rsid w:val="00AE6B73"/>
    <w:rsid w:val="00AE6CB4"/>
    <w:rsid w:val="00AE733B"/>
    <w:rsid w:val="00AE77D5"/>
    <w:rsid w:val="00AE7813"/>
    <w:rsid w:val="00AE7913"/>
    <w:rsid w:val="00AE7A29"/>
    <w:rsid w:val="00AE7E53"/>
    <w:rsid w:val="00AF0293"/>
    <w:rsid w:val="00AF02B2"/>
    <w:rsid w:val="00AF053F"/>
    <w:rsid w:val="00AF05B9"/>
    <w:rsid w:val="00AF0709"/>
    <w:rsid w:val="00AF07F5"/>
    <w:rsid w:val="00AF0847"/>
    <w:rsid w:val="00AF0D9F"/>
    <w:rsid w:val="00AF0FD6"/>
    <w:rsid w:val="00AF11AE"/>
    <w:rsid w:val="00AF133A"/>
    <w:rsid w:val="00AF13BF"/>
    <w:rsid w:val="00AF1414"/>
    <w:rsid w:val="00AF1659"/>
    <w:rsid w:val="00AF17DA"/>
    <w:rsid w:val="00AF190F"/>
    <w:rsid w:val="00AF1A55"/>
    <w:rsid w:val="00AF1CAE"/>
    <w:rsid w:val="00AF1D07"/>
    <w:rsid w:val="00AF1D82"/>
    <w:rsid w:val="00AF1F6E"/>
    <w:rsid w:val="00AF2162"/>
    <w:rsid w:val="00AF2297"/>
    <w:rsid w:val="00AF2C9A"/>
    <w:rsid w:val="00AF3121"/>
    <w:rsid w:val="00AF33BF"/>
    <w:rsid w:val="00AF373E"/>
    <w:rsid w:val="00AF3856"/>
    <w:rsid w:val="00AF3AD2"/>
    <w:rsid w:val="00AF3DF1"/>
    <w:rsid w:val="00AF4007"/>
    <w:rsid w:val="00AF4163"/>
    <w:rsid w:val="00AF4578"/>
    <w:rsid w:val="00AF4D48"/>
    <w:rsid w:val="00AF4DE5"/>
    <w:rsid w:val="00AF501E"/>
    <w:rsid w:val="00AF5308"/>
    <w:rsid w:val="00AF55C4"/>
    <w:rsid w:val="00AF5659"/>
    <w:rsid w:val="00AF602F"/>
    <w:rsid w:val="00AF6096"/>
    <w:rsid w:val="00AF632E"/>
    <w:rsid w:val="00AF63E0"/>
    <w:rsid w:val="00AF6DFD"/>
    <w:rsid w:val="00AF7051"/>
    <w:rsid w:val="00AF739F"/>
    <w:rsid w:val="00AF73D0"/>
    <w:rsid w:val="00AF7A88"/>
    <w:rsid w:val="00AF7B73"/>
    <w:rsid w:val="00AF7DDC"/>
    <w:rsid w:val="00B000BF"/>
    <w:rsid w:val="00B001BC"/>
    <w:rsid w:val="00B0069E"/>
    <w:rsid w:val="00B00723"/>
    <w:rsid w:val="00B00A5F"/>
    <w:rsid w:val="00B00E8C"/>
    <w:rsid w:val="00B00ED7"/>
    <w:rsid w:val="00B0116A"/>
    <w:rsid w:val="00B01686"/>
    <w:rsid w:val="00B01864"/>
    <w:rsid w:val="00B01BC3"/>
    <w:rsid w:val="00B0225A"/>
    <w:rsid w:val="00B023CB"/>
    <w:rsid w:val="00B02C39"/>
    <w:rsid w:val="00B02CC7"/>
    <w:rsid w:val="00B031C6"/>
    <w:rsid w:val="00B03211"/>
    <w:rsid w:val="00B0333C"/>
    <w:rsid w:val="00B03502"/>
    <w:rsid w:val="00B0355A"/>
    <w:rsid w:val="00B03A12"/>
    <w:rsid w:val="00B03AC8"/>
    <w:rsid w:val="00B03BF2"/>
    <w:rsid w:val="00B03DB5"/>
    <w:rsid w:val="00B04516"/>
    <w:rsid w:val="00B0468B"/>
    <w:rsid w:val="00B04E94"/>
    <w:rsid w:val="00B0503C"/>
    <w:rsid w:val="00B05368"/>
    <w:rsid w:val="00B05426"/>
    <w:rsid w:val="00B05D02"/>
    <w:rsid w:val="00B0637F"/>
    <w:rsid w:val="00B06424"/>
    <w:rsid w:val="00B0646A"/>
    <w:rsid w:val="00B067F2"/>
    <w:rsid w:val="00B06E14"/>
    <w:rsid w:val="00B0735A"/>
    <w:rsid w:val="00B075D7"/>
    <w:rsid w:val="00B077E8"/>
    <w:rsid w:val="00B07A9F"/>
    <w:rsid w:val="00B1027B"/>
    <w:rsid w:val="00B10900"/>
    <w:rsid w:val="00B10921"/>
    <w:rsid w:val="00B10BE1"/>
    <w:rsid w:val="00B10E4C"/>
    <w:rsid w:val="00B10EB8"/>
    <w:rsid w:val="00B11055"/>
    <w:rsid w:val="00B11402"/>
    <w:rsid w:val="00B115A1"/>
    <w:rsid w:val="00B11613"/>
    <w:rsid w:val="00B11911"/>
    <w:rsid w:val="00B11A3F"/>
    <w:rsid w:val="00B11A52"/>
    <w:rsid w:val="00B11BFA"/>
    <w:rsid w:val="00B1214B"/>
    <w:rsid w:val="00B121ED"/>
    <w:rsid w:val="00B12365"/>
    <w:rsid w:val="00B125F8"/>
    <w:rsid w:val="00B12A39"/>
    <w:rsid w:val="00B12B32"/>
    <w:rsid w:val="00B12E62"/>
    <w:rsid w:val="00B12EBC"/>
    <w:rsid w:val="00B13320"/>
    <w:rsid w:val="00B1383D"/>
    <w:rsid w:val="00B13B9A"/>
    <w:rsid w:val="00B13F73"/>
    <w:rsid w:val="00B1409B"/>
    <w:rsid w:val="00B14737"/>
    <w:rsid w:val="00B14954"/>
    <w:rsid w:val="00B14A3C"/>
    <w:rsid w:val="00B14F98"/>
    <w:rsid w:val="00B15B16"/>
    <w:rsid w:val="00B15B48"/>
    <w:rsid w:val="00B15F67"/>
    <w:rsid w:val="00B161A1"/>
    <w:rsid w:val="00B165EE"/>
    <w:rsid w:val="00B16AB9"/>
    <w:rsid w:val="00B16BA2"/>
    <w:rsid w:val="00B16CBA"/>
    <w:rsid w:val="00B16CE0"/>
    <w:rsid w:val="00B16F81"/>
    <w:rsid w:val="00B17061"/>
    <w:rsid w:val="00B175FD"/>
    <w:rsid w:val="00B1773A"/>
    <w:rsid w:val="00B17915"/>
    <w:rsid w:val="00B17E7C"/>
    <w:rsid w:val="00B17EB7"/>
    <w:rsid w:val="00B200C5"/>
    <w:rsid w:val="00B20121"/>
    <w:rsid w:val="00B20314"/>
    <w:rsid w:val="00B20622"/>
    <w:rsid w:val="00B20893"/>
    <w:rsid w:val="00B2096A"/>
    <w:rsid w:val="00B20B43"/>
    <w:rsid w:val="00B20B54"/>
    <w:rsid w:val="00B20C63"/>
    <w:rsid w:val="00B20C98"/>
    <w:rsid w:val="00B20CDF"/>
    <w:rsid w:val="00B20FC1"/>
    <w:rsid w:val="00B210F1"/>
    <w:rsid w:val="00B21422"/>
    <w:rsid w:val="00B21451"/>
    <w:rsid w:val="00B2157F"/>
    <w:rsid w:val="00B217F7"/>
    <w:rsid w:val="00B219F5"/>
    <w:rsid w:val="00B21EE7"/>
    <w:rsid w:val="00B2204B"/>
    <w:rsid w:val="00B2244A"/>
    <w:rsid w:val="00B2269E"/>
    <w:rsid w:val="00B22893"/>
    <w:rsid w:val="00B22A0F"/>
    <w:rsid w:val="00B2349B"/>
    <w:rsid w:val="00B236AD"/>
    <w:rsid w:val="00B2398F"/>
    <w:rsid w:val="00B23FE7"/>
    <w:rsid w:val="00B24017"/>
    <w:rsid w:val="00B240EA"/>
    <w:rsid w:val="00B244F0"/>
    <w:rsid w:val="00B24648"/>
    <w:rsid w:val="00B24DA9"/>
    <w:rsid w:val="00B24DD9"/>
    <w:rsid w:val="00B24DF2"/>
    <w:rsid w:val="00B25464"/>
    <w:rsid w:val="00B25615"/>
    <w:rsid w:val="00B2583C"/>
    <w:rsid w:val="00B258F3"/>
    <w:rsid w:val="00B25AF7"/>
    <w:rsid w:val="00B25D0C"/>
    <w:rsid w:val="00B25E59"/>
    <w:rsid w:val="00B25F04"/>
    <w:rsid w:val="00B25F49"/>
    <w:rsid w:val="00B263C5"/>
    <w:rsid w:val="00B26BBA"/>
    <w:rsid w:val="00B26BD0"/>
    <w:rsid w:val="00B26E5E"/>
    <w:rsid w:val="00B26F5F"/>
    <w:rsid w:val="00B27278"/>
    <w:rsid w:val="00B273A0"/>
    <w:rsid w:val="00B27708"/>
    <w:rsid w:val="00B278B4"/>
    <w:rsid w:val="00B279C7"/>
    <w:rsid w:val="00B27AB0"/>
    <w:rsid w:val="00B27B66"/>
    <w:rsid w:val="00B27D53"/>
    <w:rsid w:val="00B27E4B"/>
    <w:rsid w:val="00B3048C"/>
    <w:rsid w:val="00B304E0"/>
    <w:rsid w:val="00B305CC"/>
    <w:rsid w:val="00B30673"/>
    <w:rsid w:val="00B30BB4"/>
    <w:rsid w:val="00B31167"/>
    <w:rsid w:val="00B3116A"/>
    <w:rsid w:val="00B312C9"/>
    <w:rsid w:val="00B3130A"/>
    <w:rsid w:val="00B3161F"/>
    <w:rsid w:val="00B3179B"/>
    <w:rsid w:val="00B31A29"/>
    <w:rsid w:val="00B31A34"/>
    <w:rsid w:val="00B31BEC"/>
    <w:rsid w:val="00B31D18"/>
    <w:rsid w:val="00B323FB"/>
    <w:rsid w:val="00B32471"/>
    <w:rsid w:val="00B32672"/>
    <w:rsid w:val="00B32756"/>
    <w:rsid w:val="00B3296D"/>
    <w:rsid w:val="00B32C13"/>
    <w:rsid w:val="00B32E64"/>
    <w:rsid w:val="00B3301A"/>
    <w:rsid w:val="00B33354"/>
    <w:rsid w:val="00B3370B"/>
    <w:rsid w:val="00B337DD"/>
    <w:rsid w:val="00B3399D"/>
    <w:rsid w:val="00B33F6E"/>
    <w:rsid w:val="00B341E4"/>
    <w:rsid w:val="00B3424D"/>
    <w:rsid w:val="00B34BF1"/>
    <w:rsid w:val="00B350FE"/>
    <w:rsid w:val="00B3513F"/>
    <w:rsid w:val="00B3516C"/>
    <w:rsid w:val="00B35182"/>
    <w:rsid w:val="00B354E0"/>
    <w:rsid w:val="00B356EA"/>
    <w:rsid w:val="00B3597D"/>
    <w:rsid w:val="00B35C95"/>
    <w:rsid w:val="00B35D2B"/>
    <w:rsid w:val="00B35F36"/>
    <w:rsid w:val="00B36371"/>
    <w:rsid w:val="00B368F2"/>
    <w:rsid w:val="00B36BC1"/>
    <w:rsid w:val="00B36D37"/>
    <w:rsid w:val="00B36DA5"/>
    <w:rsid w:val="00B36DF1"/>
    <w:rsid w:val="00B36E90"/>
    <w:rsid w:val="00B36FB6"/>
    <w:rsid w:val="00B36FC0"/>
    <w:rsid w:val="00B37072"/>
    <w:rsid w:val="00B37BC5"/>
    <w:rsid w:val="00B37BD3"/>
    <w:rsid w:val="00B401B7"/>
    <w:rsid w:val="00B4050E"/>
    <w:rsid w:val="00B4080C"/>
    <w:rsid w:val="00B408D2"/>
    <w:rsid w:val="00B408F4"/>
    <w:rsid w:val="00B409E0"/>
    <w:rsid w:val="00B40A30"/>
    <w:rsid w:val="00B40D12"/>
    <w:rsid w:val="00B4105E"/>
    <w:rsid w:val="00B4130D"/>
    <w:rsid w:val="00B41744"/>
    <w:rsid w:val="00B417E5"/>
    <w:rsid w:val="00B41AB3"/>
    <w:rsid w:val="00B41D42"/>
    <w:rsid w:val="00B4263D"/>
    <w:rsid w:val="00B426A1"/>
    <w:rsid w:val="00B429F6"/>
    <w:rsid w:val="00B42A59"/>
    <w:rsid w:val="00B430D7"/>
    <w:rsid w:val="00B434E7"/>
    <w:rsid w:val="00B43849"/>
    <w:rsid w:val="00B43D4F"/>
    <w:rsid w:val="00B43FC1"/>
    <w:rsid w:val="00B440AC"/>
    <w:rsid w:val="00B4418D"/>
    <w:rsid w:val="00B444A3"/>
    <w:rsid w:val="00B4491F"/>
    <w:rsid w:val="00B44C99"/>
    <w:rsid w:val="00B44F0D"/>
    <w:rsid w:val="00B44F51"/>
    <w:rsid w:val="00B4520F"/>
    <w:rsid w:val="00B452AA"/>
    <w:rsid w:val="00B45380"/>
    <w:rsid w:val="00B457B3"/>
    <w:rsid w:val="00B45BEB"/>
    <w:rsid w:val="00B45D49"/>
    <w:rsid w:val="00B45D5F"/>
    <w:rsid w:val="00B45DA7"/>
    <w:rsid w:val="00B460CD"/>
    <w:rsid w:val="00B469B9"/>
    <w:rsid w:val="00B46C05"/>
    <w:rsid w:val="00B46C4B"/>
    <w:rsid w:val="00B46C55"/>
    <w:rsid w:val="00B46EE1"/>
    <w:rsid w:val="00B47344"/>
    <w:rsid w:val="00B47555"/>
    <w:rsid w:val="00B479CD"/>
    <w:rsid w:val="00B47CB1"/>
    <w:rsid w:val="00B47EB3"/>
    <w:rsid w:val="00B50201"/>
    <w:rsid w:val="00B503F4"/>
    <w:rsid w:val="00B505CD"/>
    <w:rsid w:val="00B50761"/>
    <w:rsid w:val="00B50B2A"/>
    <w:rsid w:val="00B50C2B"/>
    <w:rsid w:val="00B513A2"/>
    <w:rsid w:val="00B51583"/>
    <w:rsid w:val="00B51A5F"/>
    <w:rsid w:val="00B51D2E"/>
    <w:rsid w:val="00B520C7"/>
    <w:rsid w:val="00B523E7"/>
    <w:rsid w:val="00B5274D"/>
    <w:rsid w:val="00B52C51"/>
    <w:rsid w:val="00B52EEC"/>
    <w:rsid w:val="00B52FD0"/>
    <w:rsid w:val="00B53876"/>
    <w:rsid w:val="00B53D36"/>
    <w:rsid w:val="00B5473F"/>
    <w:rsid w:val="00B54B65"/>
    <w:rsid w:val="00B55295"/>
    <w:rsid w:val="00B553C8"/>
    <w:rsid w:val="00B553E9"/>
    <w:rsid w:val="00B5548F"/>
    <w:rsid w:val="00B556AD"/>
    <w:rsid w:val="00B55757"/>
    <w:rsid w:val="00B55B55"/>
    <w:rsid w:val="00B5612E"/>
    <w:rsid w:val="00B56AFF"/>
    <w:rsid w:val="00B56FFA"/>
    <w:rsid w:val="00B570AD"/>
    <w:rsid w:val="00B570EF"/>
    <w:rsid w:val="00B57111"/>
    <w:rsid w:val="00B5735E"/>
    <w:rsid w:val="00B5757A"/>
    <w:rsid w:val="00B57994"/>
    <w:rsid w:val="00B57A0B"/>
    <w:rsid w:val="00B57A41"/>
    <w:rsid w:val="00B57B0C"/>
    <w:rsid w:val="00B57EE0"/>
    <w:rsid w:val="00B6050D"/>
    <w:rsid w:val="00B60789"/>
    <w:rsid w:val="00B60791"/>
    <w:rsid w:val="00B608D3"/>
    <w:rsid w:val="00B60A32"/>
    <w:rsid w:val="00B60ADC"/>
    <w:rsid w:val="00B61390"/>
    <w:rsid w:val="00B61D59"/>
    <w:rsid w:val="00B61D6A"/>
    <w:rsid w:val="00B620EB"/>
    <w:rsid w:val="00B6226C"/>
    <w:rsid w:val="00B62353"/>
    <w:rsid w:val="00B624E4"/>
    <w:rsid w:val="00B6260A"/>
    <w:rsid w:val="00B62752"/>
    <w:rsid w:val="00B62A31"/>
    <w:rsid w:val="00B632A8"/>
    <w:rsid w:val="00B634B9"/>
    <w:rsid w:val="00B634C7"/>
    <w:rsid w:val="00B636A2"/>
    <w:rsid w:val="00B636BE"/>
    <w:rsid w:val="00B636D2"/>
    <w:rsid w:val="00B63966"/>
    <w:rsid w:val="00B639F0"/>
    <w:rsid w:val="00B63C05"/>
    <w:rsid w:val="00B63D64"/>
    <w:rsid w:val="00B63FB1"/>
    <w:rsid w:val="00B641EC"/>
    <w:rsid w:val="00B64466"/>
    <w:rsid w:val="00B64704"/>
    <w:rsid w:val="00B64D45"/>
    <w:rsid w:val="00B64D68"/>
    <w:rsid w:val="00B64F45"/>
    <w:rsid w:val="00B64F85"/>
    <w:rsid w:val="00B65161"/>
    <w:rsid w:val="00B65355"/>
    <w:rsid w:val="00B654C1"/>
    <w:rsid w:val="00B65BF6"/>
    <w:rsid w:val="00B65DE2"/>
    <w:rsid w:val="00B66129"/>
    <w:rsid w:val="00B66317"/>
    <w:rsid w:val="00B66EBF"/>
    <w:rsid w:val="00B66FC7"/>
    <w:rsid w:val="00B670E7"/>
    <w:rsid w:val="00B671E0"/>
    <w:rsid w:val="00B6758C"/>
    <w:rsid w:val="00B679F6"/>
    <w:rsid w:val="00B67C50"/>
    <w:rsid w:val="00B67D1B"/>
    <w:rsid w:val="00B67DBC"/>
    <w:rsid w:val="00B70544"/>
    <w:rsid w:val="00B7055D"/>
    <w:rsid w:val="00B709FC"/>
    <w:rsid w:val="00B70FA6"/>
    <w:rsid w:val="00B7104A"/>
    <w:rsid w:val="00B7188C"/>
    <w:rsid w:val="00B719ED"/>
    <w:rsid w:val="00B71C77"/>
    <w:rsid w:val="00B71D15"/>
    <w:rsid w:val="00B72044"/>
    <w:rsid w:val="00B72231"/>
    <w:rsid w:val="00B7248C"/>
    <w:rsid w:val="00B727F8"/>
    <w:rsid w:val="00B72875"/>
    <w:rsid w:val="00B73017"/>
    <w:rsid w:val="00B73068"/>
    <w:rsid w:val="00B7310C"/>
    <w:rsid w:val="00B73452"/>
    <w:rsid w:val="00B738F0"/>
    <w:rsid w:val="00B741F0"/>
    <w:rsid w:val="00B748E6"/>
    <w:rsid w:val="00B753CC"/>
    <w:rsid w:val="00B7549B"/>
    <w:rsid w:val="00B7559C"/>
    <w:rsid w:val="00B75884"/>
    <w:rsid w:val="00B75AD7"/>
    <w:rsid w:val="00B75B3A"/>
    <w:rsid w:val="00B75EA1"/>
    <w:rsid w:val="00B75EBF"/>
    <w:rsid w:val="00B7677D"/>
    <w:rsid w:val="00B769E6"/>
    <w:rsid w:val="00B769EA"/>
    <w:rsid w:val="00B76F77"/>
    <w:rsid w:val="00B774FE"/>
    <w:rsid w:val="00B777FA"/>
    <w:rsid w:val="00B779AF"/>
    <w:rsid w:val="00B779E7"/>
    <w:rsid w:val="00B77B56"/>
    <w:rsid w:val="00B77E29"/>
    <w:rsid w:val="00B77F3B"/>
    <w:rsid w:val="00B80005"/>
    <w:rsid w:val="00B809D0"/>
    <w:rsid w:val="00B809F8"/>
    <w:rsid w:val="00B80D36"/>
    <w:rsid w:val="00B80F41"/>
    <w:rsid w:val="00B810BE"/>
    <w:rsid w:val="00B81A31"/>
    <w:rsid w:val="00B81B21"/>
    <w:rsid w:val="00B81FE4"/>
    <w:rsid w:val="00B82042"/>
    <w:rsid w:val="00B822B8"/>
    <w:rsid w:val="00B8244C"/>
    <w:rsid w:val="00B82634"/>
    <w:rsid w:val="00B82743"/>
    <w:rsid w:val="00B82D7C"/>
    <w:rsid w:val="00B836D4"/>
    <w:rsid w:val="00B837C1"/>
    <w:rsid w:val="00B8388A"/>
    <w:rsid w:val="00B83BA2"/>
    <w:rsid w:val="00B8446B"/>
    <w:rsid w:val="00B846A1"/>
    <w:rsid w:val="00B847FF"/>
    <w:rsid w:val="00B84E88"/>
    <w:rsid w:val="00B85014"/>
    <w:rsid w:val="00B850CE"/>
    <w:rsid w:val="00B852C8"/>
    <w:rsid w:val="00B857AD"/>
    <w:rsid w:val="00B85A0C"/>
    <w:rsid w:val="00B85D42"/>
    <w:rsid w:val="00B86039"/>
    <w:rsid w:val="00B86625"/>
    <w:rsid w:val="00B8697A"/>
    <w:rsid w:val="00B87F14"/>
    <w:rsid w:val="00B904EC"/>
    <w:rsid w:val="00B9070D"/>
    <w:rsid w:val="00B90978"/>
    <w:rsid w:val="00B90A8D"/>
    <w:rsid w:val="00B913C0"/>
    <w:rsid w:val="00B91405"/>
    <w:rsid w:val="00B91C2F"/>
    <w:rsid w:val="00B920E1"/>
    <w:rsid w:val="00B92105"/>
    <w:rsid w:val="00B9218F"/>
    <w:rsid w:val="00B922E9"/>
    <w:rsid w:val="00B92432"/>
    <w:rsid w:val="00B924BC"/>
    <w:rsid w:val="00B925E3"/>
    <w:rsid w:val="00B925FF"/>
    <w:rsid w:val="00B930F0"/>
    <w:rsid w:val="00B93458"/>
    <w:rsid w:val="00B93555"/>
    <w:rsid w:val="00B93BE5"/>
    <w:rsid w:val="00B93E76"/>
    <w:rsid w:val="00B941CA"/>
    <w:rsid w:val="00B9422F"/>
    <w:rsid w:val="00B942F8"/>
    <w:rsid w:val="00B94804"/>
    <w:rsid w:val="00B95D85"/>
    <w:rsid w:val="00B95E27"/>
    <w:rsid w:val="00B96238"/>
    <w:rsid w:val="00B966C9"/>
    <w:rsid w:val="00B96723"/>
    <w:rsid w:val="00B96BFC"/>
    <w:rsid w:val="00B973F5"/>
    <w:rsid w:val="00B9740E"/>
    <w:rsid w:val="00B97595"/>
    <w:rsid w:val="00B975DE"/>
    <w:rsid w:val="00B97985"/>
    <w:rsid w:val="00B97DD0"/>
    <w:rsid w:val="00B97ECF"/>
    <w:rsid w:val="00B97FE1"/>
    <w:rsid w:val="00BA04B7"/>
    <w:rsid w:val="00BA0A76"/>
    <w:rsid w:val="00BA0ABE"/>
    <w:rsid w:val="00BA0FF0"/>
    <w:rsid w:val="00BA1437"/>
    <w:rsid w:val="00BA19DA"/>
    <w:rsid w:val="00BA1AB3"/>
    <w:rsid w:val="00BA2342"/>
    <w:rsid w:val="00BA23A7"/>
    <w:rsid w:val="00BA262C"/>
    <w:rsid w:val="00BA2A0D"/>
    <w:rsid w:val="00BA2B9C"/>
    <w:rsid w:val="00BA2D13"/>
    <w:rsid w:val="00BA327C"/>
    <w:rsid w:val="00BA3482"/>
    <w:rsid w:val="00BA395D"/>
    <w:rsid w:val="00BA3ABA"/>
    <w:rsid w:val="00BA3D5C"/>
    <w:rsid w:val="00BA3DBF"/>
    <w:rsid w:val="00BA3E24"/>
    <w:rsid w:val="00BA4019"/>
    <w:rsid w:val="00BA410F"/>
    <w:rsid w:val="00BA41F9"/>
    <w:rsid w:val="00BA4260"/>
    <w:rsid w:val="00BA448A"/>
    <w:rsid w:val="00BA45CE"/>
    <w:rsid w:val="00BA4ABC"/>
    <w:rsid w:val="00BA4BD6"/>
    <w:rsid w:val="00BA4FE1"/>
    <w:rsid w:val="00BA584B"/>
    <w:rsid w:val="00BA58D0"/>
    <w:rsid w:val="00BA5AA5"/>
    <w:rsid w:val="00BA5DEA"/>
    <w:rsid w:val="00BA6482"/>
    <w:rsid w:val="00BA6974"/>
    <w:rsid w:val="00BA6AF2"/>
    <w:rsid w:val="00BA6B5B"/>
    <w:rsid w:val="00BA7359"/>
    <w:rsid w:val="00BA74EB"/>
    <w:rsid w:val="00BA75D9"/>
    <w:rsid w:val="00BA79D8"/>
    <w:rsid w:val="00BA7A30"/>
    <w:rsid w:val="00BA7DA3"/>
    <w:rsid w:val="00BA7E15"/>
    <w:rsid w:val="00BB013B"/>
    <w:rsid w:val="00BB0AC4"/>
    <w:rsid w:val="00BB0D02"/>
    <w:rsid w:val="00BB0D33"/>
    <w:rsid w:val="00BB0E64"/>
    <w:rsid w:val="00BB0EAC"/>
    <w:rsid w:val="00BB0F6C"/>
    <w:rsid w:val="00BB1429"/>
    <w:rsid w:val="00BB201D"/>
    <w:rsid w:val="00BB216A"/>
    <w:rsid w:val="00BB2922"/>
    <w:rsid w:val="00BB2D12"/>
    <w:rsid w:val="00BB3046"/>
    <w:rsid w:val="00BB3175"/>
    <w:rsid w:val="00BB3309"/>
    <w:rsid w:val="00BB354D"/>
    <w:rsid w:val="00BB3597"/>
    <w:rsid w:val="00BB364D"/>
    <w:rsid w:val="00BB37AE"/>
    <w:rsid w:val="00BB38D0"/>
    <w:rsid w:val="00BB3C8F"/>
    <w:rsid w:val="00BB3CDC"/>
    <w:rsid w:val="00BB3DF6"/>
    <w:rsid w:val="00BB3F65"/>
    <w:rsid w:val="00BB408D"/>
    <w:rsid w:val="00BB4236"/>
    <w:rsid w:val="00BB44C2"/>
    <w:rsid w:val="00BB4570"/>
    <w:rsid w:val="00BB4669"/>
    <w:rsid w:val="00BB4713"/>
    <w:rsid w:val="00BB4A05"/>
    <w:rsid w:val="00BB4C21"/>
    <w:rsid w:val="00BB4F01"/>
    <w:rsid w:val="00BB51CF"/>
    <w:rsid w:val="00BB58D4"/>
    <w:rsid w:val="00BB599E"/>
    <w:rsid w:val="00BB59B2"/>
    <w:rsid w:val="00BB5A8A"/>
    <w:rsid w:val="00BB5D6C"/>
    <w:rsid w:val="00BB6012"/>
    <w:rsid w:val="00BB6116"/>
    <w:rsid w:val="00BB6320"/>
    <w:rsid w:val="00BB63E8"/>
    <w:rsid w:val="00BB63ED"/>
    <w:rsid w:val="00BB6AC4"/>
    <w:rsid w:val="00BB6EA1"/>
    <w:rsid w:val="00BB6F47"/>
    <w:rsid w:val="00BB6FAD"/>
    <w:rsid w:val="00BC0127"/>
    <w:rsid w:val="00BC060E"/>
    <w:rsid w:val="00BC090E"/>
    <w:rsid w:val="00BC0B21"/>
    <w:rsid w:val="00BC0C18"/>
    <w:rsid w:val="00BC0DD8"/>
    <w:rsid w:val="00BC12C6"/>
    <w:rsid w:val="00BC136A"/>
    <w:rsid w:val="00BC1691"/>
    <w:rsid w:val="00BC17A8"/>
    <w:rsid w:val="00BC1A58"/>
    <w:rsid w:val="00BC1BB1"/>
    <w:rsid w:val="00BC1D91"/>
    <w:rsid w:val="00BC1DF3"/>
    <w:rsid w:val="00BC1EA1"/>
    <w:rsid w:val="00BC1ED6"/>
    <w:rsid w:val="00BC2340"/>
    <w:rsid w:val="00BC2354"/>
    <w:rsid w:val="00BC33C5"/>
    <w:rsid w:val="00BC3B2C"/>
    <w:rsid w:val="00BC3D87"/>
    <w:rsid w:val="00BC3E05"/>
    <w:rsid w:val="00BC42E8"/>
    <w:rsid w:val="00BC435B"/>
    <w:rsid w:val="00BC4959"/>
    <w:rsid w:val="00BC4A95"/>
    <w:rsid w:val="00BC4E26"/>
    <w:rsid w:val="00BC4F03"/>
    <w:rsid w:val="00BC4F10"/>
    <w:rsid w:val="00BC4FCC"/>
    <w:rsid w:val="00BC554E"/>
    <w:rsid w:val="00BC5BB9"/>
    <w:rsid w:val="00BC5CC6"/>
    <w:rsid w:val="00BC600E"/>
    <w:rsid w:val="00BC675C"/>
    <w:rsid w:val="00BC6B83"/>
    <w:rsid w:val="00BC6D30"/>
    <w:rsid w:val="00BC6EA4"/>
    <w:rsid w:val="00BC706C"/>
    <w:rsid w:val="00BC72F8"/>
    <w:rsid w:val="00BC7554"/>
    <w:rsid w:val="00BC78C4"/>
    <w:rsid w:val="00BC7A93"/>
    <w:rsid w:val="00BC7BB1"/>
    <w:rsid w:val="00BC7BC6"/>
    <w:rsid w:val="00BC7C89"/>
    <w:rsid w:val="00BD08DC"/>
    <w:rsid w:val="00BD09FE"/>
    <w:rsid w:val="00BD0F72"/>
    <w:rsid w:val="00BD1101"/>
    <w:rsid w:val="00BD110A"/>
    <w:rsid w:val="00BD1670"/>
    <w:rsid w:val="00BD19D9"/>
    <w:rsid w:val="00BD2104"/>
    <w:rsid w:val="00BD22EF"/>
    <w:rsid w:val="00BD23AB"/>
    <w:rsid w:val="00BD2510"/>
    <w:rsid w:val="00BD2747"/>
    <w:rsid w:val="00BD279D"/>
    <w:rsid w:val="00BD28EC"/>
    <w:rsid w:val="00BD2E16"/>
    <w:rsid w:val="00BD3004"/>
    <w:rsid w:val="00BD3425"/>
    <w:rsid w:val="00BD38BB"/>
    <w:rsid w:val="00BD3900"/>
    <w:rsid w:val="00BD3F61"/>
    <w:rsid w:val="00BD41C6"/>
    <w:rsid w:val="00BD4269"/>
    <w:rsid w:val="00BD489A"/>
    <w:rsid w:val="00BD48C1"/>
    <w:rsid w:val="00BD4DAF"/>
    <w:rsid w:val="00BD4E40"/>
    <w:rsid w:val="00BD551C"/>
    <w:rsid w:val="00BD5D7F"/>
    <w:rsid w:val="00BD5FA8"/>
    <w:rsid w:val="00BD60DC"/>
    <w:rsid w:val="00BD6121"/>
    <w:rsid w:val="00BD6196"/>
    <w:rsid w:val="00BD62A4"/>
    <w:rsid w:val="00BD634D"/>
    <w:rsid w:val="00BD63FF"/>
    <w:rsid w:val="00BD6916"/>
    <w:rsid w:val="00BD6BEC"/>
    <w:rsid w:val="00BD6E53"/>
    <w:rsid w:val="00BD73E2"/>
    <w:rsid w:val="00BD7909"/>
    <w:rsid w:val="00BD7B63"/>
    <w:rsid w:val="00BE03EB"/>
    <w:rsid w:val="00BE0514"/>
    <w:rsid w:val="00BE0648"/>
    <w:rsid w:val="00BE0996"/>
    <w:rsid w:val="00BE09A1"/>
    <w:rsid w:val="00BE1246"/>
    <w:rsid w:val="00BE133D"/>
    <w:rsid w:val="00BE157D"/>
    <w:rsid w:val="00BE182F"/>
    <w:rsid w:val="00BE1CAE"/>
    <w:rsid w:val="00BE2072"/>
    <w:rsid w:val="00BE20B1"/>
    <w:rsid w:val="00BE22A0"/>
    <w:rsid w:val="00BE2A6B"/>
    <w:rsid w:val="00BE2ACC"/>
    <w:rsid w:val="00BE35BD"/>
    <w:rsid w:val="00BE368B"/>
    <w:rsid w:val="00BE36C1"/>
    <w:rsid w:val="00BE3884"/>
    <w:rsid w:val="00BE3A14"/>
    <w:rsid w:val="00BE3E9D"/>
    <w:rsid w:val="00BE40EF"/>
    <w:rsid w:val="00BE41B2"/>
    <w:rsid w:val="00BE4384"/>
    <w:rsid w:val="00BE4674"/>
    <w:rsid w:val="00BE485D"/>
    <w:rsid w:val="00BE4EC7"/>
    <w:rsid w:val="00BE4FF2"/>
    <w:rsid w:val="00BE5029"/>
    <w:rsid w:val="00BE5641"/>
    <w:rsid w:val="00BE58E5"/>
    <w:rsid w:val="00BE5A2C"/>
    <w:rsid w:val="00BE616B"/>
    <w:rsid w:val="00BE632F"/>
    <w:rsid w:val="00BE63BE"/>
    <w:rsid w:val="00BE6881"/>
    <w:rsid w:val="00BE6C52"/>
    <w:rsid w:val="00BE71AF"/>
    <w:rsid w:val="00BE7340"/>
    <w:rsid w:val="00BE7449"/>
    <w:rsid w:val="00BE766D"/>
    <w:rsid w:val="00BE7903"/>
    <w:rsid w:val="00BE7915"/>
    <w:rsid w:val="00BE7FEC"/>
    <w:rsid w:val="00BF0053"/>
    <w:rsid w:val="00BF00E5"/>
    <w:rsid w:val="00BF08CB"/>
    <w:rsid w:val="00BF0EB4"/>
    <w:rsid w:val="00BF0EE2"/>
    <w:rsid w:val="00BF0FE6"/>
    <w:rsid w:val="00BF116F"/>
    <w:rsid w:val="00BF124A"/>
    <w:rsid w:val="00BF171F"/>
    <w:rsid w:val="00BF1B14"/>
    <w:rsid w:val="00BF2418"/>
    <w:rsid w:val="00BF244D"/>
    <w:rsid w:val="00BF27B8"/>
    <w:rsid w:val="00BF2B9F"/>
    <w:rsid w:val="00BF2BEA"/>
    <w:rsid w:val="00BF2F91"/>
    <w:rsid w:val="00BF32AD"/>
    <w:rsid w:val="00BF3666"/>
    <w:rsid w:val="00BF3682"/>
    <w:rsid w:val="00BF3915"/>
    <w:rsid w:val="00BF39BF"/>
    <w:rsid w:val="00BF44FE"/>
    <w:rsid w:val="00BF46C1"/>
    <w:rsid w:val="00BF46F3"/>
    <w:rsid w:val="00BF4AE6"/>
    <w:rsid w:val="00BF4CB1"/>
    <w:rsid w:val="00BF4E99"/>
    <w:rsid w:val="00BF5122"/>
    <w:rsid w:val="00BF579D"/>
    <w:rsid w:val="00BF58A9"/>
    <w:rsid w:val="00BF58C3"/>
    <w:rsid w:val="00BF5925"/>
    <w:rsid w:val="00BF5A52"/>
    <w:rsid w:val="00BF601F"/>
    <w:rsid w:val="00BF620C"/>
    <w:rsid w:val="00BF6624"/>
    <w:rsid w:val="00BF6837"/>
    <w:rsid w:val="00BF68BB"/>
    <w:rsid w:val="00BF698E"/>
    <w:rsid w:val="00BF6A3B"/>
    <w:rsid w:val="00BF6AB3"/>
    <w:rsid w:val="00BF6ADC"/>
    <w:rsid w:val="00BF6DF9"/>
    <w:rsid w:val="00BF6FA0"/>
    <w:rsid w:val="00BF7063"/>
    <w:rsid w:val="00BF71E8"/>
    <w:rsid w:val="00BF78C2"/>
    <w:rsid w:val="00BF7DAA"/>
    <w:rsid w:val="00BF7DB2"/>
    <w:rsid w:val="00BF7E95"/>
    <w:rsid w:val="00C00125"/>
    <w:rsid w:val="00C005C2"/>
    <w:rsid w:val="00C006C6"/>
    <w:rsid w:val="00C007D5"/>
    <w:rsid w:val="00C00A4F"/>
    <w:rsid w:val="00C00EDC"/>
    <w:rsid w:val="00C00FCA"/>
    <w:rsid w:val="00C0129C"/>
    <w:rsid w:val="00C01E4A"/>
    <w:rsid w:val="00C02242"/>
    <w:rsid w:val="00C023E2"/>
    <w:rsid w:val="00C026BC"/>
    <w:rsid w:val="00C02725"/>
    <w:rsid w:val="00C02AAB"/>
    <w:rsid w:val="00C02B26"/>
    <w:rsid w:val="00C03AA3"/>
    <w:rsid w:val="00C03BDB"/>
    <w:rsid w:val="00C03F73"/>
    <w:rsid w:val="00C04036"/>
    <w:rsid w:val="00C04486"/>
    <w:rsid w:val="00C044DA"/>
    <w:rsid w:val="00C046C6"/>
    <w:rsid w:val="00C0490D"/>
    <w:rsid w:val="00C04EC4"/>
    <w:rsid w:val="00C04EEF"/>
    <w:rsid w:val="00C05607"/>
    <w:rsid w:val="00C05739"/>
    <w:rsid w:val="00C05789"/>
    <w:rsid w:val="00C05B54"/>
    <w:rsid w:val="00C0612F"/>
    <w:rsid w:val="00C06417"/>
    <w:rsid w:val="00C06687"/>
    <w:rsid w:val="00C06785"/>
    <w:rsid w:val="00C06992"/>
    <w:rsid w:val="00C06F39"/>
    <w:rsid w:val="00C06F82"/>
    <w:rsid w:val="00C06FB6"/>
    <w:rsid w:val="00C07198"/>
    <w:rsid w:val="00C07A2C"/>
    <w:rsid w:val="00C07D7A"/>
    <w:rsid w:val="00C106E8"/>
    <w:rsid w:val="00C10711"/>
    <w:rsid w:val="00C107DB"/>
    <w:rsid w:val="00C10834"/>
    <w:rsid w:val="00C11A4E"/>
    <w:rsid w:val="00C11E1F"/>
    <w:rsid w:val="00C11E62"/>
    <w:rsid w:val="00C11FE2"/>
    <w:rsid w:val="00C12144"/>
    <w:rsid w:val="00C12C69"/>
    <w:rsid w:val="00C12FDB"/>
    <w:rsid w:val="00C1336B"/>
    <w:rsid w:val="00C137ED"/>
    <w:rsid w:val="00C13B07"/>
    <w:rsid w:val="00C13F61"/>
    <w:rsid w:val="00C1419A"/>
    <w:rsid w:val="00C143CB"/>
    <w:rsid w:val="00C14765"/>
    <w:rsid w:val="00C14977"/>
    <w:rsid w:val="00C149B4"/>
    <w:rsid w:val="00C14A33"/>
    <w:rsid w:val="00C1519F"/>
    <w:rsid w:val="00C1557C"/>
    <w:rsid w:val="00C1577A"/>
    <w:rsid w:val="00C159D8"/>
    <w:rsid w:val="00C15C71"/>
    <w:rsid w:val="00C15E1B"/>
    <w:rsid w:val="00C15F21"/>
    <w:rsid w:val="00C16078"/>
    <w:rsid w:val="00C16656"/>
    <w:rsid w:val="00C1677E"/>
    <w:rsid w:val="00C16802"/>
    <w:rsid w:val="00C1728D"/>
    <w:rsid w:val="00C174FA"/>
    <w:rsid w:val="00C17A0C"/>
    <w:rsid w:val="00C17C2B"/>
    <w:rsid w:val="00C200B6"/>
    <w:rsid w:val="00C2028B"/>
    <w:rsid w:val="00C20340"/>
    <w:rsid w:val="00C20840"/>
    <w:rsid w:val="00C20F6D"/>
    <w:rsid w:val="00C211A8"/>
    <w:rsid w:val="00C21A0C"/>
    <w:rsid w:val="00C21AE0"/>
    <w:rsid w:val="00C21C31"/>
    <w:rsid w:val="00C22015"/>
    <w:rsid w:val="00C22031"/>
    <w:rsid w:val="00C2221A"/>
    <w:rsid w:val="00C22359"/>
    <w:rsid w:val="00C22415"/>
    <w:rsid w:val="00C225E7"/>
    <w:rsid w:val="00C22D3D"/>
    <w:rsid w:val="00C22DAF"/>
    <w:rsid w:val="00C22F1C"/>
    <w:rsid w:val="00C2333E"/>
    <w:rsid w:val="00C23CE6"/>
    <w:rsid w:val="00C23CFE"/>
    <w:rsid w:val="00C23D12"/>
    <w:rsid w:val="00C23D3B"/>
    <w:rsid w:val="00C23ED6"/>
    <w:rsid w:val="00C2469A"/>
    <w:rsid w:val="00C24D46"/>
    <w:rsid w:val="00C25556"/>
    <w:rsid w:val="00C25967"/>
    <w:rsid w:val="00C25AC3"/>
    <w:rsid w:val="00C25BC6"/>
    <w:rsid w:val="00C2697E"/>
    <w:rsid w:val="00C269D5"/>
    <w:rsid w:val="00C26DB4"/>
    <w:rsid w:val="00C274C6"/>
    <w:rsid w:val="00C27809"/>
    <w:rsid w:val="00C27C43"/>
    <w:rsid w:val="00C30357"/>
    <w:rsid w:val="00C303B2"/>
    <w:rsid w:val="00C30506"/>
    <w:rsid w:val="00C30B88"/>
    <w:rsid w:val="00C30C05"/>
    <w:rsid w:val="00C30C69"/>
    <w:rsid w:val="00C31095"/>
    <w:rsid w:val="00C31264"/>
    <w:rsid w:val="00C31477"/>
    <w:rsid w:val="00C3159D"/>
    <w:rsid w:val="00C317C7"/>
    <w:rsid w:val="00C31B36"/>
    <w:rsid w:val="00C31B8B"/>
    <w:rsid w:val="00C31F13"/>
    <w:rsid w:val="00C3212B"/>
    <w:rsid w:val="00C3229A"/>
    <w:rsid w:val="00C322A7"/>
    <w:rsid w:val="00C32452"/>
    <w:rsid w:val="00C3252D"/>
    <w:rsid w:val="00C32A8B"/>
    <w:rsid w:val="00C32AB0"/>
    <w:rsid w:val="00C32B21"/>
    <w:rsid w:val="00C331CE"/>
    <w:rsid w:val="00C33278"/>
    <w:rsid w:val="00C334DD"/>
    <w:rsid w:val="00C3368E"/>
    <w:rsid w:val="00C33C36"/>
    <w:rsid w:val="00C340A1"/>
    <w:rsid w:val="00C345F9"/>
    <w:rsid w:val="00C34C4A"/>
    <w:rsid w:val="00C34C7B"/>
    <w:rsid w:val="00C34D12"/>
    <w:rsid w:val="00C34DF5"/>
    <w:rsid w:val="00C34F35"/>
    <w:rsid w:val="00C3513C"/>
    <w:rsid w:val="00C3521D"/>
    <w:rsid w:val="00C35346"/>
    <w:rsid w:val="00C358FD"/>
    <w:rsid w:val="00C35F7C"/>
    <w:rsid w:val="00C36259"/>
    <w:rsid w:val="00C36344"/>
    <w:rsid w:val="00C363E6"/>
    <w:rsid w:val="00C364AB"/>
    <w:rsid w:val="00C36B8E"/>
    <w:rsid w:val="00C36D3F"/>
    <w:rsid w:val="00C3714E"/>
    <w:rsid w:val="00C371B7"/>
    <w:rsid w:val="00C372D4"/>
    <w:rsid w:val="00C374AB"/>
    <w:rsid w:val="00C37E21"/>
    <w:rsid w:val="00C400DD"/>
    <w:rsid w:val="00C40224"/>
    <w:rsid w:val="00C4076A"/>
    <w:rsid w:val="00C40C0A"/>
    <w:rsid w:val="00C40C12"/>
    <w:rsid w:val="00C40D67"/>
    <w:rsid w:val="00C40D79"/>
    <w:rsid w:val="00C40E8A"/>
    <w:rsid w:val="00C40F39"/>
    <w:rsid w:val="00C41254"/>
    <w:rsid w:val="00C41984"/>
    <w:rsid w:val="00C41A67"/>
    <w:rsid w:val="00C41E0F"/>
    <w:rsid w:val="00C42104"/>
    <w:rsid w:val="00C4238C"/>
    <w:rsid w:val="00C4273D"/>
    <w:rsid w:val="00C427A9"/>
    <w:rsid w:val="00C42E19"/>
    <w:rsid w:val="00C42FB9"/>
    <w:rsid w:val="00C432BA"/>
    <w:rsid w:val="00C433BB"/>
    <w:rsid w:val="00C434AF"/>
    <w:rsid w:val="00C4381D"/>
    <w:rsid w:val="00C439EA"/>
    <w:rsid w:val="00C43A4E"/>
    <w:rsid w:val="00C43B37"/>
    <w:rsid w:val="00C43EC6"/>
    <w:rsid w:val="00C43FA1"/>
    <w:rsid w:val="00C444BE"/>
    <w:rsid w:val="00C445A8"/>
    <w:rsid w:val="00C446EC"/>
    <w:rsid w:val="00C44A7F"/>
    <w:rsid w:val="00C44EC4"/>
    <w:rsid w:val="00C45664"/>
    <w:rsid w:val="00C45B5D"/>
    <w:rsid w:val="00C46516"/>
    <w:rsid w:val="00C467C8"/>
    <w:rsid w:val="00C46BFD"/>
    <w:rsid w:val="00C473E9"/>
    <w:rsid w:val="00C475B2"/>
    <w:rsid w:val="00C476B2"/>
    <w:rsid w:val="00C47CC8"/>
    <w:rsid w:val="00C47FE8"/>
    <w:rsid w:val="00C503CB"/>
    <w:rsid w:val="00C505BC"/>
    <w:rsid w:val="00C5073A"/>
    <w:rsid w:val="00C509FB"/>
    <w:rsid w:val="00C50F43"/>
    <w:rsid w:val="00C5137C"/>
    <w:rsid w:val="00C5147D"/>
    <w:rsid w:val="00C51689"/>
    <w:rsid w:val="00C51764"/>
    <w:rsid w:val="00C5178E"/>
    <w:rsid w:val="00C519FE"/>
    <w:rsid w:val="00C51BFB"/>
    <w:rsid w:val="00C51D7D"/>
    <w:rsid w:val="00C51E85"/>
    <w:rsid w:val="00C52039"/>
    <w:rsid w:val="00C52979"/>
    <w:rsid w:val="00C52C45"/>
    <w:rsid w:val="00C53194"/>
    <w:rsid w:val="00C532A6"/>
    <w:rsid w:val="00C535CA"/>
    <w:rsid w:val="00C53D5A"/>
    <w:rsid w:val="00C540CE"/>
    <w:rsid w:val="00C545EB"/>
    <w:rsid w:val="00C54613"/>
    <w:rsid w:val="00C5479C"/>
    <w:rsid w:val="00C548F2"/>
    <w:rsid w:val="00C54A23"/>
    <w:rsid w:val="00C54C79"/>
    <w:rsid w:val="00C5563A"/>
    <w:rsid w:val="00C55656"/>
    <w:rsid w:val="00C559AF"/>
    <w:rsid w:val="00C55A22"/>
    <w:rsid w:val="00C55A5D"/>
    <w:rsid w:val="00C55FEE"/>
    <w:rsid w:val="00C5621B"/>
    <w:rsid w:val="00C56512"/>
    <w:rsid w:val="00C56F3D"/>
    <w:rsid w:val="00C5744F"/>
    <w:rsid w:val="00C57506"/>
    <w:rsid w:val="00C57B0D"/>
    <w:rsid w:val="00C57CB2"/>
    <w:rsid w:val="00C602A2"/>
    <w:rsid w:val="00C602C2"/>
    <w:rsid w:val="00C602E0"/>
    <w:rsid w:val="00C60A4C"/>
    <w:rsid w:val="00C60B4C"/>
    <w:rsid w:val="00C60C12"/>
    <w:rsid w:val="00C60C67"/>
    <w:rsid w:val="00C60D23"/>
    <w:rsid w:val="00C60D92"/>
    <w:rsid w:val="00C60DC5"/>
    <w:rsid w:val="00C61233"/>
    <w:rsid w:val="00C61292"/>
    <w:rsid w:val="00C626D4"/>
    <w:rsid w:val="00C62725"/>
    <w:rsid w:val="00C629F8"/>
    <w:rsid w:val="00C62A4B"/>
    <w:rsid w:val="00C62C19"/>
    <w:rsid w:val="00C62C9D"/>
    <w:rsid w:val="00C6340A"/>
    <w:rsid w:val="00C64290"/>
    <w:rsid w:val="00C64481"/>
    <w:rsid w:val="00C64509"/>
    <w:rsid w:val="00C64510"/>
    <w:rsid w:val="00C64844"/>
    <w:rsid w:val="00C64D7F"/>
    <w:rsid w:val="00C65A6B"/>
    <w:rsid w:val="00C65DC6"/>
    <w:rsid w:val="00C6612E"/>
    <w:rsid w:val="00C662F1"/>
    <w:rsid w:val="00C664F7"/>
    <w:rsid w:val="00C673F5"/>
    <w:rsid w:val="00C67AFE"/>
    <w:rsid w:val="00C67B56"/>
    <w:rsid w:val="00C67E49"/>
    <w:rsid w:val="00C67F91"/>
    <w:rsid w:val="00C703AA"/>
    <w:rsid w:val="00C70512"/>
    <w:rsid w:val="00C70911"/>
    <w:rsid w:val="00C70987"/>
    <w:rsid w:val="00C713E9"/>
    <w:rsid w:val="00C71709"/>
    <w:rsid w:val="00C71738"/>
    <w:rsid w:val="00C717C5"/>
    <w:rsid w:val="00C7183A"/>
    <w:rsid w:val="00C71BF4"/>
    <w:rsid w:val="00C71C72"/>
    <w:rsid w:val="00C72049"/>
    <w:rsid w:val="00C72903"/>
    <w:rsid w:val="00C72D71"/>
    <w:rsid w:val="00C72E82"/>
    <w:rsid w:val="00C72EAE"/>
    <w:rsid w:val="00C7310B"/>
    <w:rsid w:val="00C73338"/>
    <w:rsid w:val="00C73948"/>
    <w:rsid w:val="00C73AF9"/>
    <w:rsid w:val="00C73BEF"/>
    <w:rsid w:val="00C73D37"/>
    <w:rsid w:val="00C73D9D"/>
    <w:rsid w:val="00C747B9"/>
    <w:rsid w:val="00C74D3F"/>
    <w:rsid w:val="00C74D4C"/>
    <w:rsid w:val="00C74F28"/>
    <w:rsid w:val="00C75071"/>
    <w:rsid w:val="00C754E1"/>
    <w:rsid w:val="00C755BA"/>
    <w:rsid w:val="00C75877"/>
    <w:rsid w:val="00C76911"/>
    <w:rsid w:val="00C76914"/>
    <w:rsid w:val="00C76A05"/>
    <w:rsid w:val="00C76B27"/>
    <w:rsid w:val="00C76C5F"/>
    <w:rsid w:val="00C76F8B"/>
    <w:rsid w:val="00C77285"/>
    <w:rsid w:val="00C776B8"/>
    <w:rsid w:val="00C77ADB"/>
    <w:rsid w:val="00C8047C"/>
    <w:rsid w:val="00C8061D"/>
    <w:rsid w:val="00C80654"/>
    <w:rsid w:val="00C8091F"/>
    <w:rsid w:val="00C80AD2"/>
    <w:rsid w:val="00C80CEE"/>
    <w:rsid w:val="00C80F67"/>
    <w:rsid w:val="00C812D8"/>
    <w:rsid w:val="00C81E48"/>
    <w:rsid w:val="00C82068"/>
    <w:rsid w:val="00C825E0"/>
    <w:rsid w:val="00C82758"/>
    <w:rsid w:val="00C829D0"/>
    <w:rsid w:val="00C82B23"/>
    <w:rsid w:val="00C82C9E"/>
    <w:rsid w:val="00C82EBA"/>
    <w:rsid w:val="00C82FF7"/>
    <w:rsid w:val="00C83077"/>
    <w:rsid w:val="00C83086"/>
    <w:rsid w:val="00C830D6"/>
    <w:rsid w:val="00C83160"/>
    <w:rsid w:val="00C838F3"/>
    <w:rsid w:val="00C84306"/>
    <w:rsid w:val="00C844DF"/>
    <w:rsid w:val="00C846C0"/>
    <w:rsid w:val="00C84D44"/>
    <w:rsid w:val="00C85432"/>
    <w:rsid w:val="00C855EC"/>
    <w:rsid w:val="00C85615"/>
    <w:rsid w:val="00C85815"/>
    <w:rsid w:val="00C8586B"/>
    <w:rsid w:val="00C85A8A"/>
    <w:rsid w:val="00C85B41"/>
    <w:rsid w:val="00C85C22"/>
    <w:rsid w:val="00C85C45"/>
    <w:rsid w:val="00C85E3A"/>
    <w:rsid w:val="00C864AF"/>
    <w:rsid w:val="00C8671B"/>
    <w:rsid w:val="00C86B18"/>
    <w:rsid w:val="00C86B92"/>
    <w:rsid w:val="00C8729B"/>
    <w:rsid w:val="00C87655"/>
    <w:rsid w:val="00C87670"/>
    <w:rsid w:val="00C87AC2"/>
    <w:rsid w:val="00C90001"/>
    <w:rsid w:val="00C90982"/>
    <w:rsid w:val="00C90E7C"/>
    <w:rsid w:val="00C912CA"/>
    <w:rsid w:val="00C913FB"/>
    <w:rsid w:val="00C915D6"/>
    <w:rsid w:val="00C915FE"/>
    <w:rsid w:val="00C91640"/>
    <w:rsid w:val="00C916C0"/>
    <w:rsid w:val="00C917B4"/>
    <w:rsid w:val="00C91A0A"/>
    <w:rsid w:val="00C91EF8"/>
    <w:rsid w:val="00C922DD"/>
    <w:rsid w:val="00C92322"/>
    <w:rsid w:val="00C92642"/>
    <w:rsid w:val="00C92797"/>
    <w:rsid w:val="00C928B2"/>
    <w:rsid w:val="00C92AC2"/>
    <w:rsid w:val="00C92BDF"/>
    <w:rsid w:val="00C92EC1"/>
    <w:rsid w:val="00C92EC3"/>
    <w:rsid w:val="00C92FA1"/>
    <w:rsid w:val="00C930EB"/>
    <w:rsid w:val="00C93174"/>
    <w:rsid w:val="00C934F5"/>
    <w:rsid w:val="00C9368B"/>
    <w:rsid w:val="00C93A7E"/>
    <w:rsid w:val="00C93B04"/>
    <w:rsid w:val="00C93B10"/>
    <w:rsid w:val="00C93C49"/>
    <w:rsid w:val="00C93C74"/>
    <w:rsid w:val="00C94067"/>
    <w:rsid w:val="00C94097"/>
    <w:rsid w:val="00C94491"/>
    <w:rsid w:val="00C9453F"/>
    <w:rsid w:val="00C94580"/>
    <w:rsid w:val="00C9465B"/>
    <w:rsid w:val="00C9487C"/>
    <w:rsid w:val="00C94957"/>
    <w:rsid w:val="00C94C3F"/>
    <w:rsid w:val="00C95569"/>
    <w:rsid w:val="00C9585D"/>
    <w:rsid w:val="00C95A41"/>
    <w:rsid w:val="00C95AAF"/>
    <w:rsid w:val="00C95B78"/>
    <w:rsid w:val="00C95BCF"/>
    <w:rsid w:val="00C960D4"/>
    <w:rsid w:val="00C961F2"/>
    <w:rsid w:val="00C96358"/>
    <w:rsid w:val="00C96783"/>
    <w:rsid w:val="00C96A28"/>
    <w:rsid w:val="00C96A6F"/>
    <w:rsid w:val="00C96A74"/>
    <w:rsid w:val="00C96D30"/>
    <w:rsid w:val="00C96F97"/>
    <w:rsid w:val="00C970CC"/>
    <w:rsid w:val="00C9763F"/>
    <w:rsid w:val="00C979DE"/>
    <w:rsid w:val="00C97C55"/>
    <w:rsid w:val="00C97C8C"/>
    <w:rsid w:val="00C97D81"/>
    <w:rsid w:val="00C97E2D"/>
    <w:rsid w:val="00C97FA5"/>
    <w:rsid w:val="00CA0593"/>
    <w:rsid w:val="00CA0644"/>
    <w:rsid w:val="00CA1184"/>
    <w:rsid w:val="00CA1215"/>
    <w:rsid w:val="00CA13DC"/>
    <w:rsid w:val="00CA154B"/>
    <w:rsid w:val="00CA1C4F"/>
    <w:rsid w:val="00CA1E05"/>
    <w:rsid w:val="00CA2C83"/>
    <w:rsid w:val="00CA2D9D"/>
    <w:rsid w:val="00CA2EDF"/>
    <w:rsid w:val="00CA350E"/>
    <w:rsid w:val="00CA3A64"/>
    <w:rsid w:val="00CA3AE3"/>
    <w:rsid w:val="00CA3C17"/>
    <w:rsid w:val="00CA3CCD"/>
    <w:rsid w:val="00CA3DB8"/>
    <w:rsid w:val="00CA427E"/>
    <w:rsid w:val="00CA429F"/>
    <w:rsid w:val="00CA45B5"/>
    <w:rsid w:val="00CA4E7A"/>
    <w:rsid w:val="00CA4E89"/>
    <w:rsid w:val="00CA5119"/>
    <w:rsid w:val="00CA511E"/>
    <w:rsid w:val="00CA5482"/>
    <w:rsid w:val="00CA57D3"/>
    <w:rsid w:val="00CA5920"/>
    <w:rsid w:val="00CA5BA0"/>
    <w:rsid w:val="00CA5F51"/>
    <w:rsid w:val="00CA5FEB"/>
    <w:rsid w:val="00CA617E"/>
    <w:rsid w:val="00CA68C0"/>
    <w:rsid w:val="00CA6C17"/>
    <w:rsid w:val="00CA6C1F"/>
    <w:rsid w:val="00CA74AC"/>
    <w:rsid w:val="00CA763A"/>
    <w:rsid w:val="00CA791E"/>
    <w:rsid w:val="00CA7C2C"/>
    <w:rsid w:val="00CA7C6F"/>
    <w:rsid w:val="00CB001E"/>
    <w:rsid w:val="00CB0070"/>
    <w:rsid w:val="00CB0A4D"/>
    <w:rsid w:val="00CB0ECD"/>
    <w:rsid w:val="00CB0FB5"/>
    <w:rsid w:val="00CB2528"/>
    <w:rsid w:val="00CB29BA"/>
    <w:rsid w:val="00CB2CA7"/>
    <w:rsid w:val="00CB2CCC"/>
    <w:rsid w:val="00CB3461"/>
    <w:rsid w:val="00CB3566"/>
    <w:rsid w:val="00CB3644"/>
    <w:rsid w:val="00CB37D6"/>
    <w:rsid w:val="00CB3980"/>
    <w:rsid w:val="00CB3A98"/>
    <w:rsid w:val="00CB46D6"/>
    <w:rsid w:val="00CB47F6"/>
    <w:rsid w:val="00CB4B02"/>
    <w:rsid w:val="00CB4EEE"/>
    <w:rsid w:val="00CB526C"/>
    <w:rsid w:val="00CB55CA"/>
    <w:rsid w:val="00CB55FB"/>
    <w:rsid w:val="00CB5692"/>
    <w:rsid w:val="00CB59A4"/>
    <w:rsid w:val="00CB5B87"/>
    <w:rsid w:val="00CB6510"/>
    <w:rsid w:val="00CB657A"/>
    <w:rsid w:val="00CB69FF"/>
    <w:rsid w:val="00CB6F21"/>
    <w:rsid w:val="00CB6F96"/>
    <w:rsid w:val="00CB7129"/>
    <w:rsid w:val="00CB7F18"/>
    <w:rsid w:val="00CC0229"/>
    <w:rsid w:val="00CC0282"/>
    <w:rsid w:val="00CC0283"/>
    <w:rsid w:val="00CC0AE2"/>
    <w:rsid w:val="00CC0B0A"/>
    <w:rsid w:val="00CC0B42"/>
    <w:rsid w:val="00CC0C47"/>
    <w:rsid w:val="00CC0F18"/>
    <w:rsid w:val="00CC1416"/>
    <w:rsid w:val="00CC14E3"/>
    <w:rsid w:val="00CC1515"/>
    <w:rsid w:val="00CC16E2"/>
    <w:rsid w:val="00CC16E5"/>
    <w:rsid w:val="00CC186A"/>
    <w:rsid w:val="00CC1B11"/>
    <w:rsid w:val="00CC2320"/>
    <w:rsid w:val="00CC25CF"/>
    <w:rsid w:val="00CC2704"/>
    <w:rsid w:val="00CC2816"/>
    <w:rsid w:val="00CC340A"/>
    <w:rsid w:val="00CC3682"/>
    <w:rsid w:val="00CC3A9D"/>
    <w:rsid w:val="00CC3AEC"/>
    <w:rsid w:val="00CC3B97"/>
    <w:rsid w:val="00CC4166"/>
    <w:rsid w:val="00CC45D7"/>
    <w:rsid w:val="00CC484A"/>
    <w:rsid w:val="00CC53D0"/>
    <w:rsid w:val="00CC5494"/>
    <w:rsid w:val="00CC571D"/>
    <w:rsid w:val="00CC5A4D"/>
    <w:rsid w:val="00CC5D03"/>
    <w:rsid w:val="00CC647F"/>
    <w:rsid w:val="00CC6981"/>
    <w:rsid w:val="00CC69D9"/>
    <w:rsid w:val="00CC6BA7"/>
    <w:rsid w:val="00CC75D1"/>
    <w:rsid w:val="00CC766A"/>
    <w:rsid w:val="00CC776B"/>
    <w:rsid w:val="00CC784A"/>
    <w:rsid w:val="00CC7CE8"/>
    <w:rsid w:val="00CC7DD9"/>
    <w:rsid w:val="00CC7FC1"/>
    <w:rsid w:val="00CD03DA"/>
    <w:rsid w:val="00CD0484"/>
    <w:rsid w:val="00CD0755"/>
    <w:rsid w:val="00CD081E"/>
    <w:rsid w:val="00CD0BCB"/>
    <w:rsid w:val="00CD0EAD"/>
    <w:rsid w:val="00CD109E"/>
    <w:rsid w:val="00CD1222"/>
    <w:rsid w:val="00CD148F"/>
    <w:rsid w:val="00CD16A0"/>
    <w:rsid w:val="00CD1923"/>
    <w:rsid w:val="00CD1A6E"/>
    <w:rsid w:val="00CD1A9A"/>
    <w:rsid w:val="00CD22A0"/>
    <w:rsid w:val="00CD26B1"/>
    <w:rsid w:val="00CD2865"/>
    <w:rsid w:val="00CD2910"/>
    <w:rsid w:val="00CD2A2B"/>
    <w:rsid w:val="00CD2C0A"/>
    <w:rsid w:val="00CD2DF7"/>
    <w:rsid w:val="00CD30F7"/>
    <w:rsid w:val="00CD34C2"/>
    <w:rsid w:val="00CD3893"/>
    <w:rsid w:val="00CD3B33"/>
    <w:rsid w:val="00CD4337"/>
    <w:rsid w:val="00CD485F"/>
    <w:rsid w:val="00CD493C"/>
    <w:rsid w:val="00CD4942"/>
    <w:rsid w:val="00CD4AFE"/>
    <w:rsid w:val="00CD5155"/>
    <w:rsid w:val="00CD55E7"/>
    <w:rsid w:val="00CD57B6"/>
    <w:rsid w:val="00CD5916"/>
    <w:rsid w:val="00CD5972"/>
    <w:rsid w:val="00CD6532"/>
    <w:rsid w:val="00CD664A"/>
    <w:rsid w:val="00CD6ADC"/>
    <w:rsid w:val="00CD6E17"/>
    <w:rsid w:val="00CD7011"/>
    <w:rsid w:val="00CD73F7"/>
    <w:rsid w:val="00CD74EF"/>
    <w:rsid w:val="00CD752F"/>
    <w:rsid w:val="00CD76A7"/>
    <w:rsid w:val="00CD7870"/>
    <w:rsid w:val="00CD7F8F"/>
    <w:rsid w:val="00CE0537"/>
    <w:rsid w:val="00CE0A4E"/>
    <w:rsid w:val="00CE0F1A"/>
    <w:rsid w:val="00CE0FD0"/>
    <w:rsid w:val="00CE148B"/>
    <w:rsid w:val="00CE14ED"/>
    <w:rsid w:val="00CE17B7"/>
    <w:rsid w:val="00CE1CC9"/>
    <w:rsid w:val="00CE1E6B"/>
    <w:rsid w:val="00CE203C"/>
    <w:rsid w:val="00CE2296"/>
    <w:rsid w:val="00CE28C8"/>
    <w:rsid w:val="00CE28E9"/>
    <w:rsid w:val="00CE2ACD"/>
    <w:rsid w:val="00CE2D50"/>
    <w:rsid w:val="00CE2DCB"/>
    <w:rsid w:val="00CE2DF4"/>
    <w:rsid w:val="00CE309D"/>
    <w:rsid w:val="00CE317D"/>
    <w:rsid w:val="00CE325F"/>
    <w:rsid w:val="00CE373B"/>
    <w:rsid w:val="00CE3C58"/>
    <w:rsid w:val="00CE3E06"/>
    <w:rsid w:val="00CE42FB"/>
    <w:rsid w:val="00CE439B"/>
    <w:rsid w:val="00CE504F"/>
    <w:rsid w:val="00CE5268"/>
    <w:rsid w:val="00CE5BB3"/>
    <w:rsid w:val="00CE5E51"/>
    <w:rsid w:val="00CE5F2A"/>
    <w:rsid w:val="00CE6101"/>
    <w:rsid w:val="00CE616F"/>
    <w:rsid w:val="00CE65A5"/>
    <w:rsid w:val="00CE6B9D"/>
    <w:rsid w:val="00CE7284"/>
    <w:rsid w:val="00CE75AD"/>
    <w:rsid w:val="00CE79DA"/>
    <w:rsid w:val="00CE7D20"/>
    <w:rsid w:val="00CE7EBD"/>
    <w:rsid w:val="00CE7F01"/>
    <w:rsid w:val="00CF0419"/>
    <w:rsid w:val="00CF077D"/>
    <w:rsid w:val="00CF0896"/>
    <w:rsid w:val="00CF0C2E"/>
    <w:rsid w:val="00CF0DBF"/>
    <w:rsid w:val="00CF1151"/>
    <w:rsid w:val="00CF121A"/>
    <w:rsid w:val="00CF1545"/>
    <w:rsid w:val="00CF17F0"/>
    <w:rsid w:val="00CF1921"/>
    <w:rsid w:val="00CF1A01"/>
    <w:rsid w:val="00CF2201"/>
    <w:rsid w:val="00CF2405"/>
    <w:rsid w:val="00CF24E9"/>
    <w:rsid w:val="00CF2AC5"/>
    <w:rsid w:val="00CF2FBD"/>
    <w:rsid w:val="00CF3104"/>
    <w:rsid w:val="00CF32A7"/>
    <w:rsid w:val="00CF33D5"/>
    <w:rsid w:val="00CF3490"/>
    <w:rsid w:val="00CF35E0"/>
    <w:rsid w:val="00CF3A99"/>
    <w:rsid w:val="00CF3C14"/>
    <w:rsid w:val="00CF3F45"/>
    <w:rsid w:val="00CF419B"/>
    <w:rsid w:val="00CF4580"/>
    <w:rsid w:val="00CF4737"/>
    <w:rsid w:val="00CF4C70"/>
    <w:rsid w:val="00CF4E0A"/>
    <w:rsid w:val="00CF50E8"/>
    <w:rsid w:val="00CF56D7"/>
    <w:rsid w:val="00CF581A"/>
    <w:rsid w:val="00CF5AB2"/>
    <w:rsid w:val="00CF655F"/>
    <w:rsid w:val="00CF66E3"/>
    <w:rsid w:val="00CF6D3D"/>
    <w:rsid w:val="00CF7288"/>
    <w:rsid w:val="00CF72C9"/>
    <w:rsid w:val="00CF731A"/>
    <w:rsid w:val="00CF7553"/>
    <w:rsid w:val="00CF7611"/>
    <w:rsid w:val="00CF7649"/>
    <w:rsid w:val="00CF7657"/>
    <w:rsid w:val="00CF7850"/>
    <w:rsid w:val="00D003C3"/>
    <w:rsid w:val="00D00435"/>
    <w:rsid w:val="00D004EC"/>
    <w:rsid w:val="00D00844"/>
    <w:rsid w:val="00D00AB6"/>
    <w:rsid w:val="00D00CFD"/>
    <w:rsid w:val="00D012FE"/>
    <w:rsid w:val="00D01A55"/>
    <w:rsid w:val="00D02234"/>
    <w:rsid w:val="00D02251"/>
    <w:rsid w:val="00D023CA"/>
    <w:rsid w:val="00D024A5"/>
    <w:rsid w:val="00D025DF"/>
    <w:rsid w:val="00D0262C"/>
    <w:rsid w:val="00D02679"/>
    <w:rsid w:val="00D02C20"/>
    <w:rsid w:val="00D02C47"/>
    <w:rsid w:val="00D02E5A"/>
    <w:rsid w:val="00D03132"/>
    <w:rsid w:val="00D03218"/>
    <w:rsid w:val="00D038F3"/>
    <w:rsid w:val="00D03963"/>
    <w:rsid w:val="00D03B21"/>
    <w:rsid w:val="00D03D00"/>
    <w:rsid w:val="00D03D61"/>
    <w:rsid w:val="00D0410B"/>
    <w:rsid w:val="00D0466B"/>
    <w:rsid w:val="00D04ADE"/>
    <w:rsid w:val="00D05617"/>
    <w:rsid w:val="00D05933"/>
    <w:rsid w:val="00D05BB9"/>
    <w:rsid w:val="00D05E3C"/>
    <w:rsid w:val="00D061CC"/>
    <w:rsid w:val="00D062D1"/>
    <w:rsid w:val="00D066D4"/>
    <w:rsid w:val="00D066DC"/>
    <w:rsid w:val="00D06B23"/>
    <w:rsid w:val="00D06E8A"/>
    <w:rsid w:val="00D070A6"/>
    <w:rsid w:val="00D074CF"/>
    <w:rsid w:val="00D075BF"/>
    <w:rsid w:val="00D0763C"/>
    <w:rsid w:val="00D07881"/>
    <w:rsid w:val="00D10415"/>
    <w:rsid w:val="00D10A04"/>
    <w:rsid w:val="00D10BBA"/>
    <w:rsid w:val="00D11707"/>
    <w:rsid w:val="00D118B2"/>
    <w:rsid w:val="00D11954"/>
    <w:rsid w:val="00D11FAE"/>
    <w:rsid w:val="00D1265D"/>
    <w:rsid w:val="00D12797"/>
    <w:rsid w:val="00D1290D"/>
    <w:rsid w:val="00D131EC"/>
    <w:rsid w:val="00D1320A"/>
    <w:rsid w:val="00D13495"/>
    <w:rsid w:val="00D134C9"/>
    <w:rsid w:val="00D13A09"/>
    <w:rsid w:val="00D13A29"/>
    <w:rsid w:val="00D13A9B"/>
    <w:rsid w:val="00D13E43"/>
    <w:rsid w:val="00D14033"/>
    <w:rsid w:val="00D141FA"/>
    <w:rsid w:val="00D1477C"/>
    <w:rsid w:val="00D1483D"/>
    <w:rsid w:val="00D148D6"/>
    <w:rsid w:val="00D14B99"/>
    <w:rsid w:val="00D14DCF"/>
    <w:rsid w:val="00D14DEE"/>
    <w:rsid w:val="00D14F30"/>
    <w:rsid w:val="00D14FC9"/>
    <w:rsid w:val="00D15313"/>
    <w:rsid w:val="00D15517"/>
    <w:rsid w:val="00D1569A"/>
    <w:rsid w:val="00D157E8"/>
    <w:rsid w:val="00D15B8D"/>
    <w:rsid w:val="00D15C12"/>
    <w:rsid w:val="00D15D1C"/>
    <w:rsid w:val="00D15F32"/>
    <w:rsid w:val="00D16CC5"/>
    <w:rsid w:val="00D16D75"/>
    <w:rsid w:val="00D16DED"/>
    <w:rsid w:val="00D16E39"/>
    <w:rsid w:val="00D17CC2"/>
    <w:rsid w:val="00D200B6"/>
    <w:rsid w:val="00D20205"/>
    <w:rsid w:val="00D20694"/>
    <w:rsid w:val="00D207A0"/>
    <w:rsid w:val="00D20DDA"/>
    <w:rsid w:val="00D211DD"/>
    <w:rsid w:val="00D21348"/>
    <w:rsid w:val="00D21727"/>
    <w:rsid w:val="00D21851"/>
    <w:rsid w:val="00D21935"/>
    <w:rsid w:val="00D219EC"/>
    <w:rsid w:val="00D21A74"/>
    <w:rsid w:val="00D21C62"/>
    <w:rsid w:val="00D22403"/>
    <w:rsid w:val="00D22E1A"/>
    <w:rsid w:val="00D22E83"/>
    <w:rsid w:val="00D22F58"/>
    <w:rsid w:val="00D23175"/>
    <w:rsid w:val="00D2325B"/>
    <w:rsid w:val="00D232E6"/>
    <w:rsid w:val="00D237DD"/>
    <w:rsid w:val="00D237F9"/>
    <w:rsid w:val="00D2388A"/>
    <w:rsid w:val="00D23B74"/>
    <w:rsid w:val="00D23BF9"/>
    <w:rsid w:val="00D23C10"/>
    <w:rsid w:val="00D23DF3"/>
    <w:rsid w:val="00D24266"/>
    <w:rsid w:val="00D24387"/>
    <w:rsid w:val="00D248D5"/>
    <w:rsid w:val="00D24B28"/>
    <w:rsid w:val="00D24F9B"/>
    <w:rsid w:val="00D25170"/>
    <w:rsid w:val="00D2533C"/>
    <w:rsid w:val="00D25642"/>
    <w:rsid w:val="00D258DB"/>
    <w:rsid w:val="00D2599B"/>
    <w:rsid w:val="00D25BC0"/>
    <w:rsid w:val="00D2629B"/>
    <w:rsid w:val="00D26780"/>
    <w:rsid w:val="00D26E23"/>
    <w:rsid w:val="00D274E9"/>
    <w:rsid w:val="00D277CF"/>
    <w:rsid w:val="00D279B7"/>
    <w:rsid w:val="00D27A2A"/>
    <w:rsid w:val="00D27DE3"/>
    <w:rsid w:val="00D3008A"/>
    <w:rsid w:val="00D30245"/>
    <w:rsid w:val="00D305EE"/>
    <w:rsid w:val="00D30C42"/>
    <w:rsid w:val="00D30E97"/>
    <w:rsid w:val="00D30F94"/>
    <w:rsid w:val="00D312EE"/>
    <w:rsid w:val="00D314EC"/>
    <w:rsid w:val="00D31621"/>
    <w:rsid w:val="00D31F6E"/>
    <w:rsid w:val="00D31F9D"/>
    <w:rsid w:val="00D32471"/>
    <w:rsid w:val="00D327FF"/>
    <w:rsid w:val="00D32920"/>
    <w:rsid w:val="00D32CD3"/>
    <w:rsid w:val="00D32F67"/>
    <w:rsid w:val="00D3307B"/>
    <w:rsid w:val="00D3307D"/>
    <w:rsid w:val="00D3308B"/>
    <w:rsid w:val="00D3357B"/>
    <w:rsid w:val="00D335A6"/>
    <w:rsid w:val="00D3361A"/>
    <w:rsid w:val="00D33C3A"/>
    <w:rsid w:val="00D33F23"/>
    <w:rsid w:val="00D33F5E"/>
    <w:rsid w:val="00D343ED"/>
    <w:rsid w:val="00D3442C"/>
    <w:rsid w:val="00D3442F"/>
    <w:rsid w:val="00D34783"/>
    <w:rsid w:val="00D348A9"/>
    <w:rsid w:val="00D34A7D"/>
    <w:rsid w:val="00D34CFA"/>
    <w:rsid w:val="00D34D21"/>
    <w:rsid w:val="00D34D59"/>
    <w:rsid w:val="00D34EFF"/>
    <w:rsid w:val="00D351B7"/>
    <w:rsid w:val="00D354AE"/>
    <w:rsid w:val="00D35644"/>
    <w:rsid w:val="00D3578B"/>
    <w:rsid w:val="00D358F6"/>
    <w:rsid w:val="00D359AA"/>
    <w:rsid w:val="00D35ABF"/>
    <w:rsid w:val="00D35C66"/>
    <w:rsid w:val="00D35C74"/>
    <w:rsid w:val="00D361E8"/>
    <w:rsid w:val="00D36427"/>
    <w:rsid w:val="00D3661B"/>
    <w:rsid w:val="00D36624"/>
    <w:rsid w:val="00D36CC0"/>
    <w:rsid w:val="00D36CCD"/>
    <w:rsid w:val="00D36E7D"/>
    <w:rsid w:val="00D37002"/>
    <w:rsid w:val="00D3701A"/>
    <w:rsid w:val="00D372FD"/>
    <w:rsid w:val="00D37366"/>
    <w:rsid w:val="00D37B3C"/>
    <w:rsid w:val="00D37D56"/>
    <w:rsid w:val="00D40610"/>
    <w:rsid w:val="00D40728"/>
    <w:rsid w:val="00D40D7C"/>
    <w:rsid w:val="00D411F9"/>
    <w:rsid w:val="00D4146B"/>
    <w:rsid w:val="00D415A9"/>
    <w:rsid w:val="00D4176F"/>
    <w:rsid w:val="00D41A4B"/>
    <w:rsid w:val="00D41BDC"/>
    <w:rsid w:val="00D41F69"/>
    <w:rsid w:val="00D420A4"/>
    <w:rsid w:val="00D42487"/>
    <w:rsid w:val="00D42555"/>
    <w:rsid w:val="00D42E6E"/>
    <w:rsid w:val="00D43036"/>
    <w:rsid w:val="00D437B5"/>
    <w:rsid w:val="00D43AE3"/>
    <w:rsid w:val="00D43B82"/>
    <w:rsid w:val="00D43E15"/>
    <w:rsid w:val="00D444DA"/>
    <w:rsid w:val="00D44A20"/>
    <w:rsid w:val="00D44AD9"/>
    <w:rsid w:val="00D44B02"/>
    <w:rsid w:val="00D44B46"/>
    <w:rsid w:val="00D44C25"/>
    <w:rsid w:val="00D44E85"/>
    <w:rsid w:val="00D45481"/>
    <w:rsid w:val="00D4555F"/>
    <w:rsid w:val="00D455BA"/>
    <w:rsid w:val="00D458D2"/>
    <w:rsid w:val="00D46086"/>
    <w:rsid w:val="00D4608C"/>
    <w:rsid w:val="00D463AF"/>
    <w:rsid w:val="00D46602"/>
    <w:rsid w:val="00D466B1"/>
    <w:rsid w:val="00D4673C"/>
    <w:rsid w:val="00D46C0F"/>
    <w:rsid w:val="00D470E4"/>
    <w:rsid w:val="00D4714C"/>
    <w:rsid w:val="00D47161"/>
    <w:rsid w:val="00D4785C"/>
    <w:rsid w:val="00D47948"/>
    <w:rsid w:val="00D47C60"/>
    <w:rsid w:val="00D47FC1"/>
    <w:rsid w:val="00D50330"/>
    <w:rsid w:val="00D507D3"/>
    <w:rsid w:val="00D50F09"/>
    <w:rsid w:val="00D50F44"/>
    <w:rsid w:val="00D513EB"/>
    <w:rsid w:val="00D5147F"/>
    <w:rsid w:val="00D5153C"/>
    <w:rsid w:val="00D515AD"/>
    <w:rsid w:val="00D516AB"/>
    <w:rsid w:val="00D5191D"/>
    <w:rsid w:val="00D51C4A"/>
    <w:rsid w:val="00D52017"/>
    <w:rsid w:val="00D52131"/>
    <w:rsid w:val="00D523A3"/>
    <w:rsid w:val="00D52F22"/>
    <w:rsid w:val="00D53130"/>
    <w:rsid w:val="00D531AF"/>
    <w:rsid w:val="00D5323B"/>
    <w:rsid w:val="00D535E7"/>
    <w:rsid w:val="00D539E5"/>
    <w:rsid w:val="00D53A71"/>
    <w:rsid w:val="00D53B0D"/>
    <w:rsid w:val="00D53B1F"/>
    <w:rsid w:val="00D5403B"/>
    <w:rsid w:val="00D54192"/>
    <w:rsid w:val="00D542B7"/>
    <w:rsid w:val="00D54615"/>
    <w:rsid w:val="00D546A9"/>
    <w:rsid w:val="00D54C64"/>
    <w:rsid w:val="00D553A3"/>
    <w:rsid w:val="00D555A2"/>
    <w:rsid w:val="00D556E7"/>
    <w:rsid w:val="00D55786"/>
    <w:rsid w:val="00D55C8D"/>
    <w:rsid w:val="00D55FA8"/>
    <w:rsid w:val="00D560D5"/>
    <w:rsid w:val="00D5654C"/>
    <w:rsid w:val="00D56848"/>
    <w:rsid w:val="00D56CC2"/>
    <w:rsid w:val="00D57031"/>
    <w:rsid w:val="00D5708C"/>
    <w:rsid w:val="00D5714A"/>
    <w:rsid w:val="00D571F6"/>
    <w:rsid w:val="00D57248"/>
    <w:rsid w:val="00D57772"/>
    <w:rsid w:val="00D5782D"/>
    <w:rsid w:val="00D57ECB"/>
    <w:rsid w:val="00D57FAE"/>
    <w:rsid w:val="00D60013"/>
    <w:rsid w:val="00D60273"/>
    <w:rsid w:val="00D60368"/>
    <w:rsid w:val="00D60693"/>
    <w:rsid w:val="00D608EE"/>
    <w:rsid w:val="00D60ABC"/>
    <w:rsid w:val="00D610E5"/>
    <w:rsid w:val="00D611D0"/>
    <w:rsid w:val="00D61536"/>
    <w:rsid w:val="00D6167F"/>
    <w:rsid w:val="00D61688"/>
    <w:rsid w:val="00D61AEB"/>
    <w:rsid w:val="00D61C5F"/>
    <w:rsid w:val="00D61F63"/>
    <w:rsid w:val="00D6200F"/>
    <w:rsid w:val="00D62070"/>
    <w:rsid w:val="00D6228A"/>
    <w:rsid w:val="00D6230F"/>
    <w:rsid w:val="00D6251C"/>
    <w:rsid w:val="00D627E1"/>
    <w:rsid w:val="00D62B75"/>
    <w:rsid w:val="00D62C26"/>
    <w:rsid w:val="00D62CC5"/>
    <w:rsid w:val="00D62EF0"/>
    <w:rsid w:val="00D631CB"/>
    <w:rsid w:val="00D6321B"/>
    <w:rsid w:val="00D638F1"/>
    <w:rsid w:val="00D6397D"/>
    <w:rsid w:val="00D63AE9"/>
    <w:rsid w:val="00D63C5D"/>
    <w:rsid w:val="00D63D79"/>
    <w:rsid w:val="00D64A47"/>
    <w:rsid w:val="00D64A51"/>
    <w:rsid w:val="00D64AC3"/>
    <w:rsid w:val="00D650D2"/>
    <w:rsid w:val="00D65304"/>
    <w:rsid w:val="00D655A5"/>
    <w:rsid w:val="00D65D8E"/>
    <w:rsid w:val="00D666D2"/>
    <w:rsid w:val="00D666F5"/>
    <w:rsid w:val="00D6678B"/>
    <w:rsid w:val="00D6683E"/>
    <w:rsid w:val="00D668D4"/>
    <w:rsid w:val="00D66900"/>
    <w:rsid w:val="00D66CE8"/>
    <w:rsid w:val="00D67616"/>
    <w:rsid w:val="00D6798F"/>
    <w:rsid w:val="00D67B83"/>
    <w:rsid w:val="00D67ED8"/>
    <w:rsid w:val="00D704DD"/>
    <w:rsid w:val="00D707DE"/>
    <w:rsid w:val="00D709C8"/>
    <w:rsid w:val="00D70A21"/>
    <w:rsid w:val="00D70AB0"/>
    <w:rsid w:val="00D71010"/>
    <w:rsid w:val="00D71191"/>
    <w:rsid w:val="00D71806"/>
    <w:rsid w:val="00D7240A"/>
    <w:rsid w:val="00D72570"/>
    <w:rsid w:val="00D72663"/>
    <w:rsid w:val="00D72938"/>
    <w:rsid w:val="00D72CA6"/>
    <w:rsid w:val="00D7311F"/>
    <w:rsid w:val="00D733EE"/>
    <w:rsid w:val="00D737D9"/>
    <w:rsid w:val="00D73ED9"/>
    <w:rsid w:val="00D741B8"/>
    <w:rsid w:val="00D746B2"/>
    <w:rsid w:val="00D749CA"/>
    <w:rsid w:val="00D74B17"/>
    <w:rsid w:val="00D7502C"/>
    <w:rsid w:val="00D750E0"/>
    <w:rsid w:val="00D7515A"/>
    <w:rsid w:val="00D75713"/>
    <w:rsid w:val="00D7571A"/>
    <w:rsid w:val="00D75765"/>
    <w:rsid w:val="00D757E3"/>
    <w:rsid w:val="00D75A72"/>
    <w:rsid w:val="00D75C2C"/>
    <w:rsid w:val="00D76422"/>
    <w:rsid w:val="00D76698"/>
    <w:rsid w:val="00D7679D"/>
    <w:rsid w:val="00D7731F"/>
    <w:rsid w:val="00D77C9D"/>
    <w:rsid w:val="00D80101"/>
    <w:rsid w:val="00D8023D"/>
    <w:rsid w:val="00D80594"/>
    <w:rsid w:val="00D8068D"/>
    <w:rsid w:val="00D81406"/>
    <w:rsid w:val="00D819A1"/>
    <w:rsid w:val="00D81B05"/>
    <w:rsid w:val="00D81FB8"/>
    <w:rsid w:val="00D820CA"/>
    <w:rsid w:val="00D8222C"/>
    <w:rsid w:val="00D82231"/>
    <w:rsid w:val="00D8223F"/>
    <w:rsid w:val="00D829FC"/>
    <w:rsid w:val="00D83E2D"/>
    <w:rsid w:val="00D83EA6"/>
    <w:rsid w:val="00D84107"/>
    <w:rsid w:val="00D8443C"/>
    <w:rsid w:val="00D84516"/>
    <w:rsid w:val="00D845FA"/>
    <w:rsid w:val="00D84C53"/>
    <w:rsid w:val="00D84ED5"/>
    <w:rsid w:val="00D84F95"/>
    <w:rsid w:val="00D851A8"/>
    <w:rsid w:val="00D858C8"/>
    <w:rsid w:val="00D85C4A"/>
    <w:rsid w:val="00D85DB8"/>
    <w:rsid w:val="00D85E15"/>
    <w:rsid w:val="00D8612A"/>
    <w:rsid w:val="00D86648"/>
    <w:rsid w:val="00D86A49"/>
    <w:rsid w:val="00D86EAB"/>
    <w:rsid w:val="00D87115"/>
    <w:rsid w:val="00D875E5"/>
    <w:rsid w:val="00D87983"/>
    <w:rsid w:val="00D87B5B"/>
    <w:rsid w:val="00D90031"/>
    <w:rsid w:val="00D90285"/>
    <w:rsid w:val="00D903AD"/>
    <w:rsid w:val="00D9065A"/>
    <w:rsid w:val="00D90CFD"/>
    <w:rsid w:val="00D90F4D"/>
    <w:rsid w:val="00D91372"/>
    <w:rsid w:val="00D9173A"/>
    <w:rsid w:val="00D9176D"/>
    <w:rsid w:val="00D919E3"/>
    <w:rsid w:val="00D91CA3"/>
    <w:rsid w:val="00D92011"/>
    <w:rsid w:val="00D9203D"/>
    <w:rsid w:val="00D9203E"/>
    <w:rsid w:val="00D920CD"/>
    <w:rsid w:val="00D9214B"/>
    <w:rsid w:val="00D92798"/>
    <w:rsid w:val="00D92924"/>
    <w:rsid w:val="00D92D90"/>
    <w:rsid w:val="00D9315D"/>
    <w:rsid w:val="00D93592"/>
    <w:rsid w:val="00D93644"/>
    <w:rsid w:val="00D93BB4"/>
    <w:rsid w:val="00D93D97"/>
    <w:rsid w:val="00D94099"/>
    <w:rsid w:val="00D9456A"/>
    <w:rsid w:val="00D948D6"/>
    <w:rsid w:val="00D94911"/>
    <w:rsid w:val="00D94C4D"/>
    <w:rsid w:val="00D94D42"/>
    <w:rsid w:val="00D94F87"/>
    <w:rsid w:val="00D9536D"/>
    <w:rsid w:val="00D9538D"/>
    <w:rsid w:val="00D95972"/>
    <w:rsid w:val="00D95BCB"/>
    <w:rsid w:val="00D95BD6"/>
    <w:rsid w:val="00D95D4B"/>
    <w:rsid w:val="00D95FBF"/>
    <w:rsid w:val="00D95FF3"/>
    <w:rsid w:val="00D96F2F"/>
    <w:rsid w:val="00D96F81"/>
    <w:rsid w:val="00D97042"/>
    <w:rsid w:val="00D970CC"/>
    <w:rsid w:val="00D977E5"/>
    <w:rsid w:val="00D97A52"/>
    <w:rsid w:val="00DA0097"/>
    <w:rsid w:val="00DA01C6"/>
    <w:rsid w:val="00DA0368"/>
    <w:rsid w:val="00DA05A7"/>
    <w:rsid w:val="00DA06CB"/>
    <w:rsid w:val="00DA0E4C"/>
    <w:rsid w:val="00DA0E7E"/>
    <w:rsid w:val="00DA1537"/>
    <w:rsid w:val="00DA1ED0"/>
    <w:rsid w:val="00DA203C"/>
    <w:rsid w:val="00DA2045"/>
    <w:rsid w:val="00DA23F4"/>
    <w:rsid w:val="00DA2483"/>
    <w:rsid w:val="00DA24C7"/>
    <w:rsid w:val="00DA25B9"/>
    <w:rsid w:val="00DA2E4C"/>
    <w:rsid w:val="00DA3190"/>
    <w:rsid w:val="00DA322D"/>
    <w:rsid w:val="00DA36BB"/>
    <w:rsid w:val="00DA3922"/>
    <w:rsid w:val="00DA3F55"/>
    <w:rsid w:val="00DA3FAA"/>
    <w:rsid w:val="00DA3FCA"/>
    <w:rsid w:val="00DA469A"/>
    <w:rsid w:val="00DA4BF4"/>
    <w:rsid w:val="00DA4BFF"/>
    <w:rsid w:val="00DA4C10"/>
    <w:rsid w:val="00DA4CC0"/>
    <w:rsid w:val="00DA50BA"/>
    <w:rsid w:val="00DA5117"/>
    <w:rsid w:val="00DA52CD"/>
    <w:rsid w:val="00DA5BFE"/>
    <w:rsid w:val="00DA6A0A"/>
    <w:rsid w:val="00DA6AA3"/>
    <w:rsid w:val="00DA6BD0"/>
    <w:rsid w:val="00DA71B8"/>
    <w:rsid w:val="00DA76D9"/>
    <w:rsid w:val="00DA780C"/>
    <w:rsid w:val="00DB06BA"/>
    <w:rsid w:val="00DB0A7D"/>
    <w:rsid w:val="00DB0C5D"/>
    <w:rsid w:val="00DB1799"/>
    <w:rsid w:val="00DB1A86"/>
    <w:rsid w:val="00DB1B0E"/>
    <w:rsid w:val="00DB1D1D"/>
    <w:rsid w:val="00DB1E8A"/>
    <w:rsid w:val="00DB203A"/>
    <w:rsid w:val="00DB207E"/>
    <w:rsid w:val="00DB21CF"/>
    <w:rsid w:val="00DB29B0"/>
    <w:rsid w:val="00DB2A24"/>
    <w:rsid w:val="00DB2CFB"/>
    <w:rsid w:val="00DB3271"/>
    <w:rsid w:val="00DB32F3"/>
    <w:rsid w:val="00DB34C0"/>
    <w:rsid w:val="00DB35C2"/>
    <w:rsid w:val="00DB376E"/>
    <w:rsid w:val="00DB3D4D"/>
    <w:rsid w:val="00DB3FBD"/>
    <w:rsid w:val="00DB422F"/>
    <w:rsid w:val="00DB42AC"/>
    <w:rsid w:val="00DB43B6"/>
    <w:rsid w:val="00DB4533"/>
    <w:rsid w:val="00DB486E"/>
    <w:rsid w:val="00DB4A30"/>
    <w:rsid w:val="00DB4AFF"/>
    <w:rsid w:val="00DB4C14"/>
    <w:rsid w:val="00DB547B"/>
    <w:rsid w:val="00DB57DC"/>
    <w:rsid w:val="00DB5C8B"/>
    <w:rsid w:val="00DB5EDA"/>
    <w:rsid w:val="00DB5FF5"/>
    <w:rsid w:val="00DB6250"/>
    <w:rsid w:val="00DB6441"/>
    <w:rsid w:val="00DB64DE"/>
    <w:rsid w:val="00DB6C8B"/>
    <w:rsid w:val="00DB6D71"/>
    <w:rsid w:val="00DB7047"/>
    <w:rsid w:val="00DB7795"/>
    <w:rsid w:val="00DB7A32"/>
    <w:rsid w:val="00DC04B1"/>
    <w:rsid w:val="00DC0A80"/>
    <w:rsid w:val="00DC0EDF"/>
    <w:rsid w:val="00DC11A1"/>
    <w:rsid w:val="00DC16FB"/>
    <w:rsid w:val="00DC1772"/>
    <w:rsid w:val="00DC1912"/>
    <w:rsid w:val="00DC1944"/>
    <w:rsid w:val="00DC1985"/>
    <w:rsid w:val="00DC1A9C"/>
    <w:rsid w:val="00DC1AF3"/>
    <w:rsid w:val="00DC1EAD"/>
    <w:rsid w:val="00DC20DA"/>
    <w:rsid w:val="00DC214A"/>
    <w:rsid w:val="00DC2164"/>
    <w:rsid w:val="00DC230C"/>
    <w:rsid w:val="00DC25D8"/>
    <w:rsid w:val="00DC2664"/>
    <w:rsid w:val="00DC2699"/>
    <w:rsid w:val="00DC278D"/>
    <w:rsid w:val="00DC27A9"/>
    <w:rsid w:val="00DC2809"/>
    <w:rsid w:val="00DC29EA"/>
    <w:rsid w:val="00DC2B5D"/>
    <w:rsid w:val="00DC2BA9"/>
    <w:rsid w:val="00DC2BFA"/>
    <w:rsid w:val="00DC2D1B"/>
    <w:rsid w:val="00DC2F06"/>
    <w:rsid w:val="00DC3272"/>
    <w:rsid w:val="00DC3618"/>
    <w:rsid w:val="00DC3C3E"/>
    <w:rsid w:val="00DC4310"/>
    <w:rsid w:val="00DC4560"/>
    <w:rsid w:val="00DC45D3"/>
    <w:rsid w:val="00DC47F8"/>
    <w:rsid w:val="00DC4ECD"/>
    <w:rsid w:val="00DC5035"/>
    <w:rsid w:val="00DC51B1"/>
    <w:rsid w:val="00DC51F4"/>
    <w:rsid w:val="00DC554A"/>
    <w:rsid w:val="00DC55D0"/>
    <w:rsid w:val="00DC5651"/>
    <w:rsid w:val="00DC59E6"/>
    <w:rsid w:val="00DC5A4A"/>
    <w:rsid w:val="00DC5A7F"/>
    <w:rsid w:val="00DC5B28"/>
    <w:rsid w:val="00DC5BE1"/>
    <w:rsid w:val="00DC60A2"/>
    <w:rsid w:val="00DC628A"/>
    <w:rsid w:val="00DC62E6"/>
    <w:rsid w:val="00DC6303"/>
    <w:rsid w:val="00DC6C5C"/>
    <w:rsid w:val="00DC72C1"/>
    <w:rsid w:val="00DC78EF"/>
    <w:rsid w:val="00DC7D26"/>
    <w:rsid w:val="00DD077C"/>
    <w:rsid w:val="00DD0C64"/>
    <w:rsid w:val="00DD0FA1"/>
    <w:rsid w:val="00DD1109"/>
    <w:rsid w:val="00DD13E1"/>
    <w:rsid w:val="00DD1446"/>
    <w:rsid w:val="00DD1734"/>
    <w:rsid w:val="00DD19B2"/>
    <w:rsid w:val="00DD2345"/>
    <w:rsid w:val="00DD25B7"/>
    <w:rsid w:val="00DD2836"/>
    <w:rsid w:val="00DD28A6"/>
    <w:rsid w:val="00DD2D72"/>
    <w:rsid w:val="00DD2E46"/>
    <w:rsid w:val="00DD3012"/>
    <w:rsid w:val="00DD3331"/>
    <w:rsid w:val="00DD38F1"/>
    <w:rsid w:val="00DD3B1D"/>
    <w:rsid w:val="00DD3D8C"/>
    <w:rsid w:val="00DD42AB"/>
    <w:rsid w:val="00DD43D5"/>
    <w:rsid w:val="00DD46A7"/>
    <w:rsid w:val="00DD4A53"/>
    <w:rsid w:val="00DD4D4A"/>
    <w:rsid w:val="00DD4FE1"/>
    <w:rsid w:val="00DD524E"/>
    <w:rsid w:val="00DD54B8"/>
    <w:rsid w:val="00DD5531"/>
    <w:rsid w:val="00DD57EC"/>
    <w:rsid w:val="00DD58C3"/>
    <w:rsid w:val="00DD59C8"/>
    <w:rsid w:val="00DD5A4D"/>
    <w:rsid w:val="00DD5C36"/>
    <w:rsid w:val="00DD6790"/>
    <w:rsid w:val="00DD6AB6"/>
    <w:rsid w:val="00DD6C37"/>
    <w:rsid w:val="00DD6C50"/>
    <w:rsid w:val="00DD77AC"/>
    <w:rsid w:val="00DD787D"/>
    <w:rsid w:val="00DD790B"/>
    <w:rsid w:val="00DD7ACD"/>
    <w:rsid w:val="00DD7AD0"/>
    <w:rsid w:val="00DD7D3F"/>
    <w:rsid w:val="00DD7E4D"/>
    <w:rsid w:val="00DD7EB0"/>
    <w:rsid w:val="00DE027B"/>
    <w:rsid w:val="00DE044C"/>
    <w:rsid w:val="00DE049C"/>
    <w:rsid w:val="00DE049D"/>
    <w:rsid w:val="00DE05C9"/>
    <w:rsid w:val="00DE076A"/>
    <w:rsid w:val="00DE0792"/>
    <w:rsid w:val="00DE0D0F"/>
    <w:rsid w:val="00DE0D59"/>
    <w:rsid w:val="00DE110C"/>
    <w:rsid w:val="00DE11BF"/>
    <w:rsid w:val="00DE11F1"/>
    <w:rsid w:val="00DE1850"/>
    <w:rsid w:val="00DE254B"/>
    <w:rsid w:val="00DE29E1"/>
    <w:rsid w:val="00DE2BA7"/>
    <w:rsid w:val="00DE2C3D"/>
    <w:rsid w:val="00DE2D84"/>
    <w:rsid w:val="00DE325F"/>
    <w:rsid w:val="00DE3A11"/>
    <w:rsid w:val="00DE49BE"/>
    <w:rsid w:val="00DE50B7"/>
    <w:rsid w:val="00DE5152"/>
    <w:rsid w:val="00DE53D3"/>
    <w:rsid w:val="00DE5426"/>
    <w:rsid w:val="00DE5ACF"/>
    <w:rsid w:val="00DE5BBD"/>
    <w:rsid w:val="00DE5CFE"/>
    <w:rsid w:val="00DE6089"/>
    <w:rsid w:val="00DE6151"/>
    <w:rsid w:val="00DE616F"/>
    <w:rsid w:val="00DE62B7"/>
    <w:rsid w:val="00DE63D3"/>
    <w:rsid w:val="00DE65E6"/>
    <w:rsid w:val="00DE6AE4"/>
    <w:rsid w:val="00DE6B83"/>
    <w:rsid w:val="00DE70F1"/>
    <w:rsid w:val="00DE7370"/>
    <w:rsid w:val="00DE78C7"/>
    <w:rsid w:val="00DE7A91"/>
    <w:rsid w:val="00DE7BA3"/>
    <w:rsid w:val="00DE7D3F"/>
    <w:rsid w:val="00DF0248"/>
    <w:rsid w:val="00DF0495"/>
    <w:rsid w:val="00DF051C"/>
    <w:rsid w:val="00DF0532"/>
    <w:rsid w:val="00DF0993"/>
    <w:rsid w:val="00DF10F3"/>
    <w:rsid w:val="00DF12AA"/>
    <w:rsid w:val="00DF14F2"/>
    <w:rsid w:val="00DF1BDC"/>
    <w:rsid w:val="00DF1C44"/>
    <w:rsid w:val="00DF1E87"/>
    <w:rsid w:val="00DF213E"/>
    <w:rsid w:val="00DF2278"/>
    <w:rsid w:val="00DF240B"/>
    <w:rsid w:val="00DF25DA"/>
    <w:rsid w:val="00DF313C"/>
    <w:rsid w:val="00DF31C6"/>
    <w:rsid w:val="00DF34B0"/>
    <w:rsid w:val="00DF34C9"/>
    <w:rsid w:val="00DF3587"/>
    <w:rsid w:val="00DF4210"/>
    <w:rsid w:val="00DF4329"/>
    <w:rsid w:val="00DF465A"/>
    <w:rsid w:val="00DF4887"/>
    <w:rsid w:val="00DF4BDF"/>
    <w:rsid w:val="00DF4E52"/>
    <w:rsid w:val="00DF4FF1"/>
    <w:rsid w:val="00DF567C"/>
    <w:rsid w:val="00DF5CAC"/>
    <w:rsid w:val="00DF5D68"/>
    <w:rsid w:val="00DF5E5A"/>
    <w:rsid w:val="00DF5F21"/>
    <w:rsid w:val="00DF6230"/>
    <w:rsid w:val="00DF6267"/>
    <w:rsid w:val="00DF65B7"/>
    <w:rsid w:val="00DF6614"/>
    <w:rsid w:val="00DF6684"/>
    <w:rsid w:val="00DF6839"/>
    <w:rsid w:val="00DF6C3D"/>
    <w:rsid w:val="00DF6CC5"/>
    <w:rsid w:val="00DF6DB9"/>
    <w:rsid w:val="00DF7021"/>
    <w:rsid w:val="00DF79D8"/>
    <w:rsid w:val="00DF7BC9"/>
    <w:rsid w:val="00DF7C89"/>
    <w:rsid w:val="00E000F9"/>
    <w:rsid w:val="00E00269"/>
    <w:rsid w:val="00E0040C"/>
    <w:rsid w:val="00E0056C"/>
    <w:rsid w:val="00E00903"/>
    <w:rsid w:val="00E009C9"/>
    <w:rsid w:val="00E00C19"/>
    <w:rsid w:val="00E01A89"/>
    <w:rsid w:val="00E01AD2"/>
    <w:rsid w:val="00E01E86"/>
    <w:rsid w:val="00E01E8F"/>
    <w:rsid w:val="00E0201B"/>
    <w:rsid w:val="00E023B9"/>
    <w:rsid w:val="00E023CD"/>
    <w:rsid w:val="00E02952"/>
    <w:rsid w:val="00E02E6C"/>
    <w:rsid w:val="00E030C2"/>
    <w:rsid w:val="00E032AF"/>
    <w:rsid w:val="00E03355"/>
    <w:rsid w:val="00E03386"/>
    <w:rsid w:val="00E033B7"/>
    <w:rsid w:val="00E03E62"/>
    <w:rsid w:val="00E03EB2"/>
    <w:rsid w:val="00E042E4"/>
    <w:rsid w:val="00E046DB"/>
    <w:rsid w:val="00E04912"/>
    <w:rsid w:val="00E04BE6"/>
    <w:rsid w:val="00E04C5D"/>
    <w:rsid w:val="00E04DCA"/>
    <w:rsid w:val="00E04F51"/>
    <w:rsid w:val="00E05101"/>
    <w:rsid w:val="00E053AB"/>
    <w:rsid w:val="00E059A7"/>
    <w:rsid w:val="00E05B18"/>
    <w:rsid w:val="00E05B54"/>
    <w:rsid w:val="00E05E00"/>
    <w:rsid w:val="00E060E8"/>
    <w:rsid w:val="00E069E0"/>
    <w:rsid w:val="00E06A91"/>
    <w:rsid w:val="00E06E01"/>
    <w:rsid w:val="00E06F1C"/>
    <w:rsid w:val="00E070C1"/>
    <w:rsid w:val="00E07454"/>
    <w:rsid w:val="00E07576"/>
    <w:rsid w:val="00E07AF9"/>
    <w:rsid w:val="00E07B5B"/>
    <w:rsid w:val="00E1020E"/>
    <w:rsid w:val="00E103BC"/>
    <w:rsid w:val="00E109B2"/>
    <w:rsid w:val="00E10E40"/>
    <w:rsid w:val="00E10FA9"/>
    <w:rsid w:val="00E11236"/>
    <w:rsid w:val="00E115AE"/>
    <w:rsid w:val="00E117DC"/>
    <w:rsid w:val="00E118AF"/>
    <w:rsid w:val="00E11B42"/>
    <w:rsid w:val="00E11CE4"/>
    <w:rsid w:val="00E127B1"/>
    <w:rsid w:val="00E12BB8"/>
    <w:rsid w:val="00E12C37"/>
    <w:rsid w:val="00E13176"/>
    <w:rsid w:val="00E13278"/>
    <w:rsid w:val="00E134AA"/>
    <w:rsid w:val="00E135CD"/>
    <w:rsid w:val="00E13621"/>
    <w:rsid w:val="00E13B33"/>
    <w:rsid w:val="00E13DFE"/>
    <w:rsid w:val="00E13F00"/>
    <w:rsid w:val="00E1410D"/>
    <w:rsid w:val="00E14784"/>
    <w:rsid w:val="00E14820"/>
    <w:rsid w:val="00E15701"/>
    <w:rsid w:val="00E15D76"/>
    <w:rsid w:val="00E15F4A"/>
    <w:rsid w:val="00E16078"/>
    <w:rsid w:val="00E162CD"/>
    <w:rsid w:val="00E16769"/>
    <w:rsid w:val="00E169D6"/>
    <w:rsid w:val="00E169DC"/>
    <w:rsid w:val="00E16D02"/>
    <w:rsid w:val="00E17060"/>
    <w:rsid w:val="00E17593"/>
    <w:rsid w:val="00E17798"/>
    <w:rsid w:val="00E17AE7"/>
    <w:rsid w:val="00E17D1B"/>
    <w:rsid w:val="00E17E0F"/>
    <w:rsid w:val="00E17EB7"/>
    <w:rsid w:val="00E201DF"/>
    <w:rsid w:val="00E20397"/>
    <w:rsid w:val="00E20514"/>
    <w:rsid w:val="00E20C3C"/>
    <w:rsid w:val="00E20F58"/>
    <w:rsid w:val="00E21017"/>
    <w:rsid w:val="00E21388"/>
    <w:rsid w:val="00E2149A"/>
    <w:rsid w:val="00E216A5"/>
    <w:rsid w:val="00E21A4C"/>
    <w:rsid w:val="00E21AE6"/>
    <w:rsid w:val="00E21CC5"/>
    <w:rsid w:val="00E224B3"/>
    <w:rsid w:val="00E22820"/>
    <w:rsid w:val="00E22875"/>
    <w:rsid w:val="00E22CFC"/>
    <w:rsid w:val="00E22FF4"/>
    <w:rsid w:val="00E2307A"/>
    <w:rsid w:val="00E233AF"/>
    <w:rsid w:val="00E23824"/>
    <w:rsid w:val="00E23965"/>
    <w:rsid w:val="00E23D80"/>
    <w:rsid w:val="00E23FD1"/>
    <w:rsid w:val="00E24029"/>
    <w:rsid w:val="00E24086"/>
    <w:rsid w:val="00E24795"/>
    <w:rsid w:val="00E248EC"/>
    <w:rsid w:val="00E24AC1"/>
    <w:rsid w:val="00E24D0F"/>
    <w:rsid w:val="00E24F6A"/>
    <w:rsid w:val="00E250DB"/>
    <w:rsid w:val="00E25316"/>
    <w:rsid w:val="00E25650"/>
    <w:rsid w:val="00E25798"/>
    <w:rsid w:val="00E25914"/>
    <w:rsid w:val="00E25BF4"/>
    <w:rsid w:val="00E25EA5"/>
    <w:rsid w:val="00E25EBA"/>
    <w:rsid w:val="00E26099"/>
    <w:rsid w:val="00E26634"/>
    <w:rsid w:val="00E26A1B"/>
    <w:rsid w:val="00E27036"/>
    <w:rsid w:val="00E270E7"/>
    <w:rsid w:val="00E270F9"/>
    <w:rsid w:val="00E2781F"/>
    <w:rsid w:val="00E27822"/>
    <w:rsid w:val="00E27B79"/>
    <w:rsid w:val="00E27DF0"/>
    <w:rsid w:val="00E302F6"/>
    <w:rsid w:val="00E30967"/>
    <w:rsid w:val="00E30979"/>
    <w:rsid w:val="00E30B1C"/>
    <w:rsid w:val="00E30BE2"/>
    <w:rsid w:val="00E30BEE"/>
    <w:rsid w:val="00E30F0B"/>
    <w:rsid w:val="00E3106B"/>
    <w:rsid w:val="00E311BC"/>
    <w:rsid w:val="00E31258"/>
    <w:rsid w:val="00E314CC"/>
    <w:rsid w:val="00E31853"/>
    <w:rsid w:val="00E31D3F"/>
    <w:rsid w:val="00E320EC"/>
    <w:rsid w:val="00E321B0"/>
    <w:rsid w:val="00E3231A"/>
    <w:rsid w:val="00E328D9"/>
    <w:rsid w:val="00E32DF9"/>
    <w:rsid w:val="00E33913"/>
    <w:rsid w:val="00E339D7"/>
    <w:rsid w:val="00E33A1B"/>
    <w:rsid w:val="00E33D3B"/>
    <w:rsid w:val="00E33FF3"/>
    <w:rsid w:val="00E34633"/>
    <w:rsid w:val="00E34699"/>
    <w:rsid w:val="00E346EA"/>
    <w:rsid w:val="00E34712"/>
    <w:rsid w:val="00E34B64"/>
    <w:rsid w:val="00E34C77"/>
    <w:rsid w:val="00E34F31"/>
    <w:rsid w:val="00E35389"/>
    <w:rsid w:val="00E35817"/>
    <w:rsid w:val="00E359AD"/>
    <w:rsid w:val="00E35D9B"/>
    <w:rsid w:val="00E36521"/>
    <w:rsid w:val="00E366FA"/>
    <w:rsid w:val="00E36745"/>
    <w:rsid w:val="00E36E4E"/>
    <w:rsid w:val="00E3702D"/>
    <w:rsid w:val="00E402E5"/>
    <w:rsid w:val="00E40B6E"/>
    <w:rsid w:val="00E40E65"/>
    <w:rsid w:val="00E416B0"/>
    <w:rsid w:val="00E417C8"/>
    <w:rsid w:val="00E4192E"/>
    <w:rsid w:val="00E41A5E"/>
    <w:rsid w:val="00E41AAF"/>
    <w:rsid w:val="00E4219B"/>
    <w:rsid w:val="00E424B3"/>
    <w:rsid w:val="00E4258D"/>
    <w:rsid w:val="00E426D3"/>
    <w:rsid w:val="00E42860"/>
    <w:rsid w:val="00E42C6B"/>
    <w:rsid w:val="00E42DC5"/>
    <w:rsid w:val="00E4306F"/>
    <w:rsid w:val="00E431B3"/>
    <w:rsid w:val="00E434AD"/>
    <w:rsid w:val="00E43A87"/>
    <w:rsid w:val="00E43CF2"/>
    <w:rsid w:val="00E43E23"/>
    <w:rsid w:val="00E44065"/>
    <w:rsid w:val="00E4412D"/>
    <w:rsid w:val="00E44179"/>
    <w:rsid w:val="00E44480"/>
    <w:rsid w:val="00E44669"/>
    <w:rsid w:val="00E447A5"/>
    <w:rsid w:val="00E44B31"/>
    <w:rsid w:val="00E44CB2"/>
    <w:rsid w:val="00E44E76"/>
    <w:rsid w:val="00E45229"/>
    <w:rsid w:val="00E45ED8"/>
    <w:rsid w:val="00E46DAC"/>
    <w:rsid w:val="00E46DAF"/>
    <w:rsid w:val="00E4737C"/>
    <w:rsid w:val="00E475B7"/>
    <w:rsid w:val="00E47894"/>
    <w:rsid w:val="00E47D77"/>
    <w:rsid w:val="00E50028"/>
    <w:rsid w:val="00E502D1"/>
    <w:rsid w:val="00E50568"/>
    <w:rsid w:val="00E50A50"/>
    <w:rsid w:val="00E50AF9"/>
    <w:rsid w:val="00E50B4C"/>
    <w:rsid w:val="00E5106B"/>
    <w:rsid w:val="00E5157E"/>
    <w:rsid w:val="00E51682"/>
    <w:rsid w:val="00E51749"/>
    <w:rsid w:val="00E51AD8"/>
    <w:rsid w:val="00E51BDE"/>
    <w:rsid w:val="00E51FF3"/>
    <w:rsid w:val="00E529A9"/>
    <w:rsid w:val="00E52E98"/>
    <w:rsid w:val="00E52EC3"/>
    <w:rsid w:val="00E52EDA"/>
    <w:rsid w:val="00E5311E"/>
    <w:rsid w:val="00E532AC"/>
    <w:rsid w:val="00E53A38"/>
    <w:rsid w:val="00E54758"/>
    <w:rsid w:val="00E54769"/>
    <w:rsid w:val="00E54984"/>
    <w:rsid w:val="00E54F79"/>
    <w:rsid w:val="00E5572A"/>
    <w:rsid w:val="00E5599B"/>
    <w:rsid w:val="00E55D54"/>
    <w:rsid w:val="00E56175"/>
    <w:rsid w:val="00E5640D"/>
    <w:rsid w:val="00E56A3C"/>
    <w:rsid w:val="00E56CCE"/>
    <w:rsid w:val="00E56DF0"/>
    <w:rsid w:val="00E56E4B"/>
    <w:rsid w:val="00E56F3F"/>
    <w:rsid w:val="00E57001"/>
    <w:rsid w:val="00E572A5"/>
    <w:rsid w:val="00E57889"/>
    <w:rsid w:val="00E57D93"/>
    <w:rsid w:val="00E600D3"/>
    <w:rsid w:val="00E6020F"/>
    <w:rsid w:val="00E60242"/>
    <w:rsid w:val="00E6056F"/>
    <w:rsid w:val="00E6079B"/>
    <w:rsid w:val="00E60BAD"/>
    <w:rsid w:val="00E60CA1"/>
    <w:rsid w:val="00E60EBD"/>
    <w:rsid w:val="00E61117"/>
    <w:rsid w:val="00E6129E"/>
    <w:rsid w:val="00E616AB"/>
    <w:rsid w:val="00E616AC"/>
    <w:rsid w:val="00E61707"/>
    <w:rsid w:val="00E61CEF"/>
    <w:rsid w:val="00E61D8C"/>
    <w:rsid w:val="00E620C4"/>
    <w:rsid w:val="00E62142"/>
    <w:rsid w:val="00E62168"/>
    <w:rsid w:val="00E621FD"/>
    <w:rsid w:val="00E62243"/>
    <w:rsid w:val="00E62835"/>
    <w:rsid w:val="00E628EF"/>
    <w:rsid w:val="00E62A41"/>
    <w:rsid w:val="00E62ABE"/>
    <w:rsid w:val="00E62B60"/>
    <w:rsid w:val="00E62BB6"/>
    <w:rsid w:val="00E62DAC"/>
    <w:rsid w:val="00E632F9"/>
    <w:rsid w:val="00E634AF"/>
    <w:rsid w:val="00E634E7"/>
    <w:rsid w:val="00E6354B"/>
    <w:rsid w:val="00E63B64"/>
    <w:rsid w:val="00E63C09"/>
    <w:rsid w:val="00E63F0F"/>
    <w:rsid w:val="00E640B4"/>
    <w:rsid w:val="00E640F1"/>
    <w:rsid w:val="00E6469F"/>
    <w:rsid w:val="00E646D0"/>
    <w:rsid w:val="00E649C0"/>
    <w:rsid w:val="00E64B92"/>
    <w:rsid w:val="00E64F82"/>
    <w:rsid w:val="00E651BF"/>
    <w:rsid w:val="00E65349"/>
    <w:rsid w:val="00E65462"/>
    <w:rsid w:val="00E658AE"/>
    <w:rsid w:val="00E65E0E"/>
    <w:rsid w:val="00E661BB"/>
    <w:rsid w:val="00E66AB0"/>
    <w:rsid w:val="00E66FF8"/>
    <w:rsid w:val="00E67322"/>
    <w:rsid w:val="00E7002E"/>
    <w:rsid w:val="00E7008F"/>
    <w:rsid w:val="00E70335"/>
    <w:rsid w:val="00E70440"/>
    <w:rsid w:val="00E7074D"/>
    <w:rsid w:val="00E7096A"/>
    <w:rsid w:val="00E709BC"/>
    <w:rsid w:val="00E70D73"/>
    <w:rsid w:val="00E70F6E"/>
    <w:rsid w:val="00E70FBF"/>
    <w:rsid w:val="00E71041"/>
    <w:rsid w:val="00E712E5"/>
    <w:rsid w:val="00E71517"/>
    <w:rsid w:val="00E715A6"/>
    <w:rsid w:val="00E71766"/>
    <w:rsid w:val="00E721CF"/>
    <w:rsid w:val="00E724EC"/>
    <w:rsid w:val="00E7258D"/>
    <w:rsid w:val="00E72792"/>
    <w:rsid w:val="00E72D21"/>
    <w:rsid w:val="00E72F4E"/>
    <w:rsid w:val="00E7355A"/>
    <w:rsid w:val="00E735A7"/>
    <w:rsid w:val="00E7375D"/>
    <w:rsid w:val="00E739BD"/>
    <w:rsid w:val="00E73AAC"/>
    <w:rsid w:val="00E73D1A"/>
    <w:rsid w:val="00E74105"/>
    <w:rsid w:val="00E7429A"/>
    <w:rsid w:val="00E746D0"/>
    <w:rsid w:val="00E74863"/>
    <w:rsid w:val="00E749FF"/>
    <w:rsid w:val="00E74A58"/>
    <w:rsid w:val="00E74B79"/>
    <w:rsid w:val="00E74D77"/>
    <w:rsid w:val="00E75495"/>
    <w:rsid w:val="00E755D9"/>
    <w:rsid w:val="00E756C8"/>
    <w:rsid w:val="00E75733"/>
    <w:rsid w:val="00E7597F"/>
    <w:rsid w:val="00E75FDC"/>
    <w:rsid w:val="00E7641F"/>
    <w:rsid w:val="00E76CAB"/>
    <w:rsid w:val="00E76FD6"/>
    <w:rsid w:val="00E774D6"/>
    <w:rsid w:val="00E77738"/>
    <w:rsid w:val="00E77D73"/>
    <w:rsid w:val="00E77DA8"/>
    <w:rsid w:val="00E77EF9"/>
    <w:rsid w:val="00E808F4"/>
    <w:rsid w:val="00E80910"/>
    <w:rsid w:val="00E818BC"/>
    <w:rsid w:val="00E81A6E"/>
    <w:rsid w:val="00E81A73"/>
    <w:rsid w:val="00E81C9B"/>
    <w:rsid w:val="00E81CF2"/>
    <w:rsid w:val="00E82834"/>
    <w:rsid w:val="00E82BA3"/>
    <w:rsid w:val="00E82CE7"/>
    <w:rsid w:val="00E82D17"/>
    <w:rsid w:val="00E82E69"/>
    <w:rsid w:val="00E8332C"/>
    <w:rsid w:val="00E836E1"/>
    <w:rsid w:val="00E83760"/>
    <w:rsid w:val="00E839D0"/>
    <w:rsid w:val="00E84883"/>
    <w:rsid w:val="00E84BC5"/>
    <w:rsid w:val="00E8518A"/>
    <w:rsid w:val="00E859F7"/>
    <w:rsid w:val="00E85F71"/>
    <w:rsid w:val="00E86DCD"/>
    <w:rsid w:val="00E86FBF"/>
    <w:rsid w:val="00E8711E"/>
    <w:rsid w:val="00E872C7"/>
    <w:rsid w:val="00E872F7"/>
    <w:rsid w:val="00E879A4"/>
    <w:rsid w:val="00E87A42"/>
    <w:rsid w:val="00E87DC5"/>
    <w:rsid w:val="00E90E8A"/>
    <w:rsid w:val="00E90F97"/>
    <w:rsid w:val="00E91148"/>
    <w:rsid w:val="00E91235"/>
    <w:rsid w:val="00E91458"/>
    <w:rsid w:val="00E9157D"/>
    <w:rsid w:val="00E91784"/>
    <w:rsid w:val="00E917FA"/>
    <w:rsid w:val="00E919B2"/>
    <w:rsid w:val="00E919B6"/>
    <w:rsid w:val="00E92095"/>
    <w:rsid w:val="00E923AB"/>
    <w:rsid w:val="00E92760"/>
    <w:rsid w:val="00E92816"/>
    <w:rsid w:val="00E92F92"/>
    <w:rsid w:val="00E93894"/>
    <w:rsid w:val="00E93AA5"/>
    <w:rsid w:val="00E93EDB"/>
    <w:rsid w:val="00E93F48"/>
    <w:rsid w:val="00E93F9D"/>
    <w:rsid w:val="00E95773"/>
    <w:rsid w:val="00E95B49"/>
    <w:rsid w:val="00E95B9A"/>
    <w:rsid w:val="00E95F6D"/>
    <w:rsid w:val="00E95FDD"/>
    <w:rsid w:val="00E962B3"/>
    <w:rsid w:val="00E966AD"/>
    <w:rsid w:val="00E96D2D"/>
    <w:rsid w:val="00E96D42"/>
    <w:rsid w:val="00E97039"/>
    <w:rsid w:val="00E9709A"/>
    <w:rsid w:val="00E974BB"/>
    <w:rsid w:val="00E97A2C"/>
    <w:rsid w:val="00E97B37"/>
    <w:rsid w:val="00E97E46"/>
    <w:rsid w:val="00EA00EB"/>
    <w:rsid w:val="00EA0115"/>
    <w:rsid w:val="00EA0346"/>
    <w:rsid w:val="00EA0542"/>
    <w:rsid w:val="00EA067E"/>
    <w:rsid w:val="00EA152B"/>
    <w:rsid w:val="00EA1950"/>
    <w:rsid w:val="00EA1B55"/>
    <w:rsid w:val="00EA253C"/>
    <w:rsid w:val="00EA2650"/>
    <w:rsid w:val="00EA27B5"/>
    <w:rsid w:val="00EA2E4F"/>
    <w:rsid w:val="00EA2E9A"/>
    <w:rsid w:val="00EA2FEB"/>
    <w:rsid w:val="00EA314B"/>
    <w:rsid w:val="00EA3223"/>
    <w:rsid w:val="00EA3393"/>
    <w:rsid w:val="00EA352F"/>
    <w:rsid w:val="00EA37C9"/>
    <w:rsid w:val="00EA39DC"/>
    <w:rsid w:val="00EA3F36"/>
    <w:rsid w:val="00EA40A4"/>
    <w:rsid w:val="00EA4764"/>
    <w:rsid w:val="00EA479F"/>
    <w:rsid w:val="00EA4B13"/>
    <w:rsid w:val="00EA5120"/>
    <w:rsid w:val="00EA53F8"/>
    <w:rsid w:val="00EA55B2"/>
    <w:rsid w:val="00EA5FFD"/>
    <w:rsid w:val="00EA637C"/>
    <w:rsid w:val="00EA649B"/>
    <w:rsid w:val="00EA6793"/>
    <w:rsid w:val="00EA6A56"/>
    <w:rsid w:val="00EA6D2C"/>
    <w:rsid w:val="00EA7312"/>
    <w:rsid w:val="00EA7979"/>
    <w:rsid w:val="00EA7AC3"/>
    <w:rsid w:val="00EA7C8D"/>
    <w:rsid w:val="00EA7D37"/>
    <w:rsid w:val="00EA7DBF"/>
    <w:rsid w:val="00EA7E9F"/>
    <w:rsid w:val="00EB0077"/>
    <w:rsid w:val="00EB0812"/>
    <w:rsid w:val="00EB10D9"/>
    <w:rsid w:val="00EB1678"/>
    <w:rsid w:val="00EB18EE"/>
    <w:rsid w:val="00EB1D17"/>
    <w:rsid w:val="00EB1F6D"/>
    <w:rsid w:val="00EB2287"/>
    <w:rsid w:val="00EB243C"/>
    <w:rsid w:val="00EB2808"/>
    <w:rsid w:val="00EB2B51"/>
    <w:rsid w:val="00EB2C34"/>
    <w:rsid w:val="00EB2CAF"/>
    <w:rsid w:val="00EB3225"/>
    <w:rsid w:val="00EB3459"/>
    <w:rsid w:val="00EB389C"/>
    <w:rsid w:val="00EB3A63"/>
    <w:rsid w:val="00EB3FDE"/>
    <w:rsid w:val="00EB46EB"/>
    <w:rsid w:val="00EB4CB1"/>
    <w:rsid w:val="00EB4FF7"/>
    <w:rsid w:val="00EB52A1"/>
    <w:rsid w:val="00EB5BC4"/>
    <w:rsid w:val="00EB5DA8"/>
    <w:rsid w:val="00EB5DBC"/>
    <w:rsid w:val="00EB63F8"/>
    <w:rsid w:val="00EB681B"/>
    <w:rsid w:val="00EB6EA5"/>
    <w:rsid w:val="00EB6EC7"/>
    <w:rsid w:val="00EB7090"/>
    <w:rsid w:val="00EB70CE"/>
    <w:rsid w:val="00EB76C5"/>
    <w:rsid w:val="00EB7F95"/>
    <w:rsid w:val="00EC02DA"/>
    <w:rsid w:val="00EC081A"/>
    <w:rsid w:val="00EC0A56"/>
    <w:rsid w:val="00EC0B3C"/>
    <w:rsid w:val="00EC0BD9"/>
    <w:rsid w:val="00EC0DA2"/>
    <w:rsid w:val="00EC0F4E"/>
    <w:rsid w:val="00EC10C7"/>
    <w:rsid w:val="00EC1321"/>
    <w:rsid w:val="00EC168B"/>
    <w:rsid w:val="00EC1716"/>
    <w:rsid w:val="00EC18CA"/>
    <w:rsid w:val="00EC1ACB"/>
    <w:rsid w:val="00EC1F44"/>
    <w:rsid w:val="00EC22D9"/>
    <w:rsid w:val="00EC240C"/>
    <w:rsid w:val="00EC2421"/>
    <w:rsid w:val="00EC2437"/>
    <w:rsid w:val="00EC29F5"/>
    <w:rsid w:val="00EC300C"/>
    <w:rsid w:val="00EC3397"/>
    <w:rsid w:val="00EC3507"/>
    <w:rsid w:val="00EC35D6"/>
    <w:rsid w:val="00EC35ED"/>
    <w:rsid w:val="00EC361A"/>
    <w:rsid w:val="00EC3DA6"/>
    <w:rsid w:val="00EC407D"/>
    <w:rsid w:val="00EC41CE"/>
    <w:rsid w:val="00EC482A"/>
    <w:rsid w:val="00EC48C1"/>
    <w:rsid w:val="00EC4A62"/>
    <w:rsid w:val="00EC4EAD"/>
    <w:rsid w:val="00EC4F5E"/>
    <w:rsid w:val="00EC58A1"/>
    <w:rsid w:val="00EC5B83"/>
    <w:rsid w:val="00EC6130"/>
    <w:rsid w:val="00EC6C01"/>
    <w:rsid w:val="00EC6C14"/>
    <w:rsid w:val="00EC6DD4"/>
    <w:rsid w:val="00EC6FF7"/>
    <w:rsid w:val="00EC7086"/>
    <w:rsid w:val="00EC754C"/>
    <w:rsid w:val="00EC76D1"/>
    <w:rsid w:val="00EC7C75"/>
    <w:rsid w:val="00ED0247"/>
    <w:rsid w:val="00ED092D"/>
    <w:rsid w:val="00ED09D0"/>
    <w:rsid w:val="00ED0AA3"/>
    <w:rsid w:val="00ED0D9B"/>
    <w:rsid w:val="00ED0F9A"/>
    <w:rsid w:val="00ED162C"/>
    <w:rsid w:val="00ED1888"/>
    <w:rsid w:val="00ED19FF"/>
    <w:rsid w:val="00ED1C51"/>
    <w:rsid w:val="00ED1F73"/>
    <w:rsid w:val="00ED1F91"/>
    <w:rsid w:val="00ED240B"/>
    <w:rsid w:val="00ED2AC7"/>
    <w:rsid w:val="00ED2F53"/>
    <w:rsid w:val="00ED3160"/>
    <w:rsid w:val="00ED324F"/>
    <w:rsid w:val="00ED3333"/>
    <w:rsid w:val="00ED3354"/>
    <w:rsid w:val="00ED36F7"/>
    <w:rsid w:val="00ED3A61"/>
    <w:rsid w:val="00ED3A6F"/>
    <w:rsid w:val="00ED3B87"/>
    <w:rsid w:val="00ED3FC2"/>
    <w:rsid w:val="00ED40D9"/>
    <w:rsid w:val="00ED4673"/>
    <w:rsid w:val="00ED4829"/>
    <w:rsid w:val="00ED4AB4"/>
    <w:rsid w:val="00ED4D5E"/>
    <w:rsid w:val="00ED4D8E"/>
    <w:rsid w:val="00ED5255"/>
    <w:rsid w:val="00ED5311"/>
    <w:rsid w:val="00ED5DDA"/>
    <w:rsid w:val="00ED5DDE"/>
    <w:rsid w:val="00ED60C6"/>
    <w:rsid w:val="00ED6BD4"/>
    <w:rsid w:val="00ED6EC6"/>
    <w:rsid w:val="00ED7384"/>
    <w:rsid w:val="00ED7823"/>
    <w:rsid w:val="00ED79E0"/>
    <w:rsid w:val="00ED7DA8"/>
    <w:rsid w:val="00EE00E9"/>
    <w:rsid w:val="00EE029E"/>
    <w:rsid w:val="00EE0512"/>
    <w:rsid w:val="00EE0B5F"/>
    <w:rsid w:val="00EE0E7B"/>
    <w:rsid w:val="00EE1310"/>
    <w:rsid w:val="00EE142E"/>
    <w:rsid w:val="00EE14A1"/>
    <w:rsid w:val="00EE164C"/>
    <w:rsid w:val="00EE165E"/>
    <w:rsid w:val="00EE170E"/>
    <w:rsid w:val="00EE1825"/>
    <w:rsid w:val="00EE1C86"/>
    <w:rsid w:val="00EE1CB9"/>
    <w:rsid w:val="00EE1E2E"/>
    <w:rsid w:val="00EE1F07"/>
    <w:rsid w:val="00EE1F3E"/>
    <w:rsid w:val="00EE2747"/>
    <w:rsid w:val="00EE27E2"/>
    <w:rsid w:val="00EE2A06"/>
    <w:rsid w:val="00EE2E1B"/>
    <w:rsid w:val="00EE3037"/>
    <w:rsid w:val="00EE320D"/>
    <w:rsid w:val="00EE3228"/>
    <w:rsid w:val="00EE3A90"/>
    <w:rsid w:val="00EE3B35"/>
    <w:rsid w:val="00EE3C00"/>
    <w:rsid w:val="00EE44E0"/>
    <w:rsid w:val="00EE45AB"/>
    <w:rsid w:val="00EE4721"/>
    <w:rsid w:val="00EE47A4"/>
    <w:rsid w:val="00EE47B1"/>
    <w:rsid w:val="00EE4914"/>
    <w:rsid w:val="00EE4B7F"/>
    <w:rsid w:val="00EE4BB1"/>
    <w:rsid w:val="00EE4F36"/>
    <w:rsid w:val="00EE54F5"/>
    <w:rsid w:val="00EE564D"/>
    <w:rsid w:val="00EE56AD"/>
    <w:rsid w:val="00EE59B6"/>
    <w:rsid w:val="00EE5C43"/>
    <w:rsid w:val="00EE5D3B"/>
    <w:rsid w:val="00EE5DE7"/>
    <w:rsid w:val="00EE5E45"/>
    <w:rsid w:val="00EE5E49"/>
    <w:rsid w:val="00EE5F88"/>
    <w:rsid w:val="00EE60A0"/>
    <w:rsid w:val="00EE63C8"/>
    <w:rsid w:val="00EE678F"/>
    <w:rsid w:val="00EE6896"/>
    <w:rsid w:val="00EE6BE6"/>
    <w:rsid w:val="00EE6D7C"/>
    <w:rsid w:val="00EE72A7"/>
    <w:rsid w:val="00EE732B"/>
    <w:rsid w:val="00EE738A"/>
    <w:rsid w:val="00EE7436"/>
    <w:rsid w:val="00EE779B"/>
    <w:rsid w:val="00EE77C4"/>
    <w:rsid w:val="00EE78A4"/>
    <w:rsid w:val="00EE78B4"/>
    <w:rsid w:val="00EE7952"/>
    <w:rsid w:val="00EE7DA8"/>
    <w:rsid w:val="00EE7F79"/>
    <w:rsid w:val="00EF001E"/>
    <w:rsid w:val="00EF01B8"/>
    <w:rsid w:val="00EF03EE"/>
    <w:rsid w:val="00EF045E"/>
    <w:rsid w:val="00EF0790"/>
    <w:rsid w:val="00EF0819"/>
    <w:rsid w:val="00EF0A62"/>
    <w:rsid w:val="00EF0C01"/>
    <w:rsid w:val="00EF1E85"/>
    <w:rsid w:val="00EF1E9F"/>
    <w:rsid w:val="00EF1EFB"/>
    <w:rsid w:val="00EF2111"/>
    <w:rsid w:val="00EF228F"/>
    <w:rsid w:val="00EF277D"/>
    <w:rsid w:val="00EF27E3"/>
    <w:rsid w:val="00EF2A36"/>
    <w:rsid w:val="00EF2C63"/>
    <w:rsid w:val="00EF2D0B"/>
    <w:rsid w:val="00EF2F60"/>
    <w:rsid w:val="00EF302F"/>
    <w:rsid w:val="00EF3189"/>
    <w:rsid w:val="00EF36E4"/>
    <w:rsid w:val="00EF38E7"/>
    <w:rsid w:val="00EF3FE5"/>
    <w:rsid w:val="00EF4038"/>
    <w:rsid w:val="00EF411D"/>
    <w:rsid w:val="00EF438D"/>
    <w:rsid w:val="00EF4397"/>
    <w:rsid w:val="00EF4938"/>
    <w:rsid w:val="00EF52AB"/>
    <w:rsid w:val="00EF5617"/>
    <w:rsid w:val="00EF5A23"/>
    <w:rsid w:val="00EF62AE"/>
    <w:rsid w:val="00EF6523"/>
    <w:rsid w:val="00EF670A"/>
    <w:rsid w:val="00EF6F51"/>
    <w:rsid w:val="00EF720F"/>
    <w:rsid w:val="00EF745F"/>
    <w:rsid w:val="00EF79C1"/>
    <w:rsid w:val="00EF7AA9"/>
    <w:rsid w:val="00EF7B67"/>
    <w:rsid w:val="00EF7E67"/>
    <w:rsid w:val="00F001CB"/>
    <w:rsid w:val="00F00300"/>
    <w:rsid w:val="00F00435"/>
    <w:rsid w:val="00F0047F"/>
    <w:rsid w:val="00F00536"/>
    <w:rsid w:val="00F009F2"/>
    <w:rsid w:val="00F00A90"/>
    <w:rsid w:val="00F0107F"/>
    <w:rsid w:val="00F0137E"/>
    <w:rsid w:val="00F013C7"/>
    <w:rsid w:val="00F0153D"/>
    <w:rsid w:val="00F0155A"/>
    <w:rsid w:val="00F01671"/>
    <w:rsid w:val="00F018CE"/>
    <w:rsid w:val="00F01F27"/>
    <w:rsid w:val="00F02002"/>
    <w:rsid w:val="00F02355"/>
    <w:rsid w:val="00F0253A"/>
    <w:rsid w:val="00F0273E"/>
    <w:rsid w:val="00F02E53"/>
    <w:rsid w:val="00F02FBF"/>
    <w:rsid w:val="00F02FE0"/>
    <w:rsid w:val="00F030EB"/>
    <w:rsid w:val="00F031F5"/>
    <w:rsid w:val="00F033D4"/>
    <w:rsid w:val="00F0427A"/>
    <w:rsid w:val="00F04570"/>
    <w:rsid w:val="00F0486E"/>
    <w:rsid w:val="00F04966"/>
    <w:rsid w:val="00F04AF0"/>
    <w:rsid w:val="00F05004"/>
    <w:rsid w:val="00F05AE5"/>
    <w:rsid w:val="00F05D23"/>
    <w:rsid w:val="00F05D77"/>
    <w:rsid w:val="00F05EC8"/>
    <w:rsid w:val="00F061D7"/>
    <w:rsid w:val="00F0632F"/>
    <w:rsid w:val="00F064F6"/>
    <w:rsid w:val="00F06ADF"/>
    <w:rsid w:val="00F06BC3"/>
    <w:rsid w:val="00F07119"/>
    <w:rsid w:val="00F0799D"/>
    <w:rsid w:val="00F07D96"/>
    <w:rsid w:val="00F10EA0"/>
    <w:rsid w:val="00F10F5D"/>
    <w:rsid w:val="00F1144C"/>
    <w:rsid w:val="00F119F2"/>
    <w:rsid w:val="00F120BF"/>
    <w:rsid w:val="00F12226"/>
    <w:rsid w:val="00F126F5"/>
    <w:rsid w:val="00F12771"/>
    <w:rsid w:val="00F12D8D"/>
    <w:rsid w:val="00F12DC5"/>
    <w:rsid w:val="00F13280"/>
    <w:rsid w:val="00F13375"/>
    <w:rsid w:val="00F139CC"/>
    <w:rsid w:val="00F143CB"/>
    <w:rsid w:val="00F144F2"/>
    <w:rsid w:val="00F1463B"/>
    <w:rsid w:val="00F14782"/>
    <w:rsid w:val="00F148E7"/>
    <w:rsid w:val="00F14E0B"/>
    <w:rsid w:val="00F150B2"/>
    <w:rsid w:val="00F15418"/>
    <w:rsid w:val="00F154AB"/>
    <w:rsid w:val="00F1598E"/>
    <w:rsid w:val="00F166D8"/>
    <w:rsid w:val="00F16794"/>
    <w:rsid w:val="00F16994"/>
    <w:rsid w:val="00F169C6"/>
    <w:rsid w:val="00F169E0"/>
    <w:rsid w:val="00F16E43"/>
    <w:rsid w:val="00F173B2"/>
    <w:rsid w:val="00F173D6"/>
    <w:rsid w:val="00F17AF0"/>
    <w:rsid w:val="00F17D32"/>
    <w:rsid w:val="00F2010D"/>
    <w:rsid w:val="00F20118"/>
    <w:rsid w:val="00F20323"/>
    <w:rsid w:val="00F20379"/>
    <w:rsid w:val="00F20565"/>
    <w:rsid w:val="00F20736"/>
    <w:rsid w:val="00F2102D"/>
    <w:rsid w:val="00F211DB"/>
    <w:rsid w:val="00F212F8"/>
    <w:rsid w:val="00F213E3"/>
    <w:rsid w:val="00F213FB"/>
    <w:rsid w:val="00F21438"/>
    <w:rsid w:val="00F214A2"/>
    <w:rsid w:val="00F21661"/>
    <w:rsid w:val="00F219B0"/>
    <w:rsid w:val="00F21C56"/>
    <w:rsid w:val="00F22275"/>
    <w:rsid w:val="00F229FB"/>
    <w:rsid w:val="00F2304F"/>
    <w:rsid w:val="00F235F7"/>
    <w:rsid w:val="00F23994"/>
    <w:rsid w:val="00F23F87"/>
    <w:rsid w:val="00F24472"/>
    <w:rsid w:val="00F24921"/>
    <w:rsid w:val="00F24A9E"/>
    <w:rsid w:val="00F24AA1"/>
    <w:rsid w:val="00F24E7D"/>
    <w:rsid w:val="00F252C4"/>
    <w:rsid w:val="00F2534B"/>
    <w:rsid w:val="00F2544B"/>
    <w:rsid w:val="00F25AD5"/>
    <w:rsid w:val="00F25F6C"/>
    <w:rsid w:val="00F262C8"/>
    <w:rsid w:val="00F26873"/>
    <w:rsid w:val="00F2694F"/>
    <w:rsid w:val="00F272E7"/>
    <w:rsid w:val="00F273BF"/>
    <w:rsid w:val="00F274CD"/>
    <w:rsid w:val="00F2758D"/>
    <w:rsid w:val="00F27654"/>
    <w:rsid w:val="00F27685"/>
    <w:rsid w:val="00F2772F"/>
    <w:rsid w:val="00F2776D"/>
    <w:rsid w:val="00F278A9"/>
    <w:rsid w:val="00F27A66"/>
    <w:rsid w:val="00F27B88"/>
    <w:rsid w:val="00F27C67"/>
    <w:rsid w:val="00F27D31"/>
    <w:rsid w:val="00F27E99"/>
    <w:rsid w:val="00F302C1"/>
    <w:rsid w:val="00F3035B"/>
    <w:rsid w:val="00F30929"/>
    <w:rsid w:val="00F30D1F"/>
    <w:rsid w:val="00F30D81"/>
    <w:rsid w:val="00F30DA6"/>
    <w:rsid w:val="00F30F5C"/>
    <w:rsid w:val="00F31184"/>
    <w:rsid w:val="00F311B0"/>
    <w:rsid w:val="00F312DB"/>
    <w:rsid w:val="00F315D9"/>
    <w:rsid w:val="00F31B5E"/>
    <w:rsid w:val="00F31BEA"/>
    <w:rsid w:val="00F31C25"/>
    <w:rsid w:val="00F31EBE"/>
    <w:rsid w:val="00F3221A"/>
    <w:rsid w:val="00F32291"/>
    <w:rsid w:val="00F32378"/>
    <w:rsid w:val="00F32C5E"/>
    <w:rsid w:val="00F32DEB"/>
    <w:rsid w:val="00F32E22"/>
    <w:rsid w:val="00F33018"/>
    <w:rsid w:val="00F33518"/>
    <w:rsid w:val="00F33944"/>
    <w:rsid w:val="00F33A9F"/>
    <w:rsid w:val="00F34101"/>
    <w:rsid w:val="00F34289"/>
    <w:rsid w:val="00F34891"/>
    <w:rsid w:val="00F35659"/>
    <w:rsid w:val="00F35DF3"/>
    <w:rsid w:val="00F36147"/>
    <w:rsid w:val="00F363F1"/>
    <w:rsid w:val="00F367D8"/>
    <w:rsid w:val="00F372CE"/>
    <w:rsid w:val="00F37448"/>
    <w:rsid w:val="00F37493"/>
    <w:rsid w:val="00F374BC"/>
    <w:rsid w:val="00F40159"/>
    <w:rsid w:val="00F4017F"/>
    <w:rsid w:val="00F405B5"/>
    <w:rsid w:val="00F40E79"/>
    <w:rsid w:val="00F413BB"/>
    <w:rsid w:val="00F4157F"/>
    <w:rsid w:val="00F4224E"/>
    <w:rsid w:val="00F42443"/>
    <w:rsid w:val="00F42ADB"/>
    <w:rsid w:val="00F42D2F"/>
    <w:rsid w:val="00F42EA6"/>
    <w:rsid w:val="00F43338"/>
    <w:rsid w:val="00F4373C"/>
    <w:rsid w:val="00F438BC"/>
    <w:rsid w:val="00F43CB3"/>
    <w:rsid w:val="00F43E83"/>
    <w:rsid w:val="00F43EB3"/>
    <w:rsid w:val="00F43FB3"/>
    <w:rsid w:val="00F447C2"/>
    <w:rsid w:val="00F449A4"/>
    <w:rsid w:val="00F44CFE"/>
    <w:rsid w:val="00F44DF5"/>
    <w:rsid w:val="00F45145"/>
    <w:rsid w:val="00F45313"/>
    <w:rsid w:val="00F45398"/>
    <w:rsid w:val="00F459F4"/>
    <w:rsid w:val="00F45AF6"/>
    <w:rsid w:val="00F45C1A"/>
    <w:rsid w:val="00F46299"/>
    <w:rsid w:val="00F462DB"/>
    <w:rsid w:val="00F46A90"/>
    <w:rsid w:val="00F46C63"/>
    <w:rsid w:val="00F46E12"/>
    <w:rsid w:val="00F47208"/>
    <w:rsid w:val="00F47413"/>
    <w:rsid w:val="00F47768"/>
    <w:rsid w:val="00F4783A"/>
    <w:rsid w:val="00F4796D"/>
    <w:rsid w:val="00F47D35"/>
    <w:rsid w:val="00F47E98"/>
    <w:rsid w:val="00F502B7"/>
    <w:rsid w:val="00F502D3"/>
    <w:rsid w:val="00F506A4"/>
    <w:rsid w:val="00F5081F"/>
    <w:rsid w:val="00F50847"/>
    <w:rsid w:val="00F50E99"/>
    <w:rsid w:val="00F5110D"/>
    <w:rsid w:val="00F5151B"/>
    <w:rsid w:val="00F516D5"/>
    <w:rsid w:val="00F5187D"/>
    <w:rsid w:val="00F518E0"/>
    <w:rsid w:val="00F51D01"/>
    <w:rsid w:val="00F51EFA"/>
    <w:rsid w:val="00F52428"/>
    <w:rsid w:val="00F525EB"/>
    <w:rsid w:val="00F52AC0"/>
    <w:rsid w:val="00F52FC7"/>
    <w:rsid w:val="00F5316E"/>
    <w:rsid w:val="00F53440"/>
    <w:rsid w:val="00F53625"/>
    <w:rsid w:val="00F536D0"/>
    <w:rsid w:val="00F53762"/>
    <w:rsid w:val="00F537AA"/>
    <w:rsid w:val="00F53B32"/>
    <w:rsid w:val="00F53DC2"/>
    <w:rsid w:val="00F53E28"/>
    <w:rsid w:val="00F54910"/>
    <w:rsid w:val="00F54D60"/>
    <w:rsid w:val="00F55365"/>
    <w:rsid w:val="00F55922"/>
    <w:rsid w:val="00F55B20"/>
    <w:rsid w:val="00F55C27"/>
    <w:rsid w:val="00F55C46"/>
    <w:rsid w:val="00F563B4"/>
    <w:rsid w:val="00F563D3"/>
    <w:rsid w:val="00F567BD"/>
    <w:rsid w:val="00F5687C"/>
    <w:rsid w:val="00F56ED7"/>
    <w:rsid w:val="00F5711D"/>
    <w:rsid w:val="00F57534"/>
    <w:rsid w:val="00F576C4"/>
    <w:rsid w:val="00F579B7"/>
    <w:rsid w:val="00F57FED"/>
    <w:rsid w:val="00F601EA"/>
    <w:rsid w:val="00F6024E"/>
    <w:rsid w:val="00F606C7"/>
    <w:rsid w:val="00F60B1D"/>
    <w:rsid w:val="00F60C18"/>
    <w:rsid w:val="00F60C40"/>
    <w:rsid w:val="00F60C8A"/>
    <w:rsid w:val="00F61067"/>
    <w:rsid w:val="00F6199D"/>
    <w:rsid w:val="00F61DAB"/>
    <w:rsid w:val="00F61E1B"/>
    <w:rsid w:val="00F625BB"/>
    <w:rsid w:val="00F636DC"/>
    <w:rsid w:val="00F63C42"/>
    <w:rsid w:val="00F63C7E"/>
    <w:rsid w:val="00F63E5D"/>
    <w:rsid w:val="00F63FDA"/>
    <w:rsid w:val="00F64015"/>
    <w:rsid w:val="00F640CE"/>
    <w:rsid w:val="00F647F4"/>
    <w:rsid w:val="00F64C0E"/>
    <w:rsid w:val="00F64CD2"/>
    <w:rsid w:val="00F64F4C"/>
    <w:rsid w:val="00F65650"/>
    <w:rsid w:val="00F656BB"/>
    <w:rsid w:val="00F65E27"/>
    <w:rsid w:val="00F65E97"/>
    <w:rsid w:val="00F6620B"/>
    <w:rsid w:val="00F66277"/>
    <w:rsid w:val="00F664B9"/>
    <w:rsid w:val="00F664F4"/>
    <w:rsid w:val="00F66D4C"/>
    <w:rsid w:val="00F66E72"/>
    <w:rsid w:val="00F6716D"/>
    <w:rsid w:val="00F672AF"/>
    <w:rsid w:val="00F679E8"/>
    <w:rsid w:val="00F67A31"/>
    <w:rsid w:val="00F67C95"/>
    <w:rsid w:val="00F701F1"/>
    <w:rsid w:val="00F703C7"/>
    <w:rsid w:val="00F70656"/>
    <w:rsid w:val="00F708BE"/>
    <w:rsid w:val="00F70E0D"/>
    <w:rsid w:val="00F7118B"/>
    <w:rsid w:val="00F718E9"/>
    <w:rsid w:val="00F71A11"/>
    <w:rsid w:val="00F71CC8"/>
    <w:rsid w:val="00F71D92"/>
    <w:rsid w:val="00F71F41"/>
    <w:rsid w:val="00F71FEA"/>
    <w:rsid w:val="00F72FEF"/>
    <w:rsid w:val="00F732EC"/>
    <w:rsid w:val="00F737A8"/>
    <w:rsid w:val="00F73E25"/>
    <w:rsid w:val="00F74400"/>
    <w:rsid w:val="00F744E4"/>
    <w:rsid w:val="00F74DD2"/>
    <w:rsid w:val="00F75140"/>
    <w:rsid w:val="00F753A4"/>
    <w:rsid w:val="00F75529"/>
    <w:rsid w:val="00F75601"/>
    <w:rsid w:val="00F75989"/>
    <w:rsid w:val="00F75CAD"/>
    <w:rsid w:val="00F75E3B"/>
    <w:rsid w:val="00F75F04"/>
    <w:rsid w:val="00F75F25"/>
    <w:rsid w:val="00F76053"/>
    <w:rsid w:val="00F762B0"/>
    <w:rsid w:val="00F762BE"/>
    <w:rsid w:val="00F762DE"/>
    <w:rsid w:val="00F763CA"/>
    <w:rsid w:val="00F764AE"/>
    <w:rsid w:val="00F76927"/>
    <w:rsid w:val="00F76973"/>
    <w:rsid w:val="00F76A0A"/>
    <w:rsid w:val="00F76DCD"/>
    <w:rsid w:val="00F76FC4"/>
    <w:rsid w:val="00F77433"/>
    <w:rsid w:val="00F7789E"/>
    <w:rsid w:val="00F77961"/>
    <w:rsid w:val="00F77D98"/>
    <w:rsid w:val="00F8017D"/>
    <w:rsid w:val="00F8097D"/>
    <w:rsid w:val="00F81158"/>
    <w:rsid w:val="00F816C6"/>
    <w:rsid w:val="00F81945"/>
    <w:rsid w:val="00F81BEC"/>
    <w:rsid w:val="00F82210"/>
    <w:rsid w:val="00F822E4"/>
    <w:rsid w:val="00F825FE"/>
    <w:rsid w:val="00F8279B"/>
    <w:rsid w:val="00F831A6"/>
    <w:rsid w:val="00F83645"/>
    <w:rsid w:val="00F8365C"/>
    <w:rsid w:val="00F83984"/>
    <w:rsid w:val="00F83E61"/>
    <w:rsid w:val="00F83F6D"/>
    <w:rsid w:val="00F843F5"/>
    <w:rsid w:val="00F8442E"/>
    <w:rsid w:val="00F845E5"/>
    <w:rsid w:val="00F84B2F"/>
    <w:rsid w:val="00F84D19"/>
    <w:rsid w:val="00F8541B"/>
    <w:rsid w:val="00F855FE"/>
    <w:rsid w:val="00F85829"/>
    <w:rsid w:val="00F85C17"/>
    <w:rsid w:val="00F85CEF"/>
    <w:rsid w:val="00F862B0"/>
    <w:rsid w:val="00F866B8"/>
    <w:rsid w:val="00F86864"/>
    <w:rsid w:val="00F86B30"/>
    <w:rsid w:val="00F86CD6"/>
    <w:rsid w:val="00F86CE8"/>
    <w:rsid w:val="00F87259"/>
    <w:rsid w:val="00F87397"/>
    <w:rsid w:val="00F8746A"/>
    <w:rsid w:val="00F87527"/>
    <w:rsid w:val="00F87753"/>
    <w:rsid w:val="00F87786"/>
    <w:rsid w:val="00F8792E"/>
    <w:rsid w:val="00F87B55"/>
    <w:rsid w:val="00F9018C"/>
    <w:rsid w:val="00F9025F"/>
    <w:rsid w:val="00F9027E"/>
    <w:rsid w:val="00F904FE"/>
    <w:rsid w:val="00F90843"/>
    <w:rsid w:val="00F90E28"/>
    <w:rsid w:val="00F91053"/>
    <w:rsid w:val="00F91131"/>
    <w:rsid w:val="00F913BF"/>
    <w:rsid w:val="00F913E6"/>
    <w:rsid w:val="00F920AC"/>
    <w:rsid w:val="00F927DC"/>
    <w:rsid w:val="00F92B78"/>
    <w:rsid w:val="00F92BEA"/>
    <w:rsid w:val="00F92EEC"/>
    <w:rsid w:val="00F9307E"/>
    <w:rsid w:val="00F93555"/>
    <w:rsid w:val="00F93907"/>
    <w:rsid w:val="00F939F9"/>
    <w:rsid w:val="00F93EC8"/>
    <w:rsid w:val="00F9477C"/>
    <w:rsid w:val="00F94A46"/>
    <w:rsid w:val="00F94B0B"/>
    <w:rsid w:val="00F94F0B"/>
    <w:rsid w:val="00F95211"/>
    <w:rsid w:val="00F95379"/>
    <w:rsid w:val="00F95386"/>
    <w:rsid w:val="00F95656"/>
    <w:rsid w:val="00F95879"/>
    <w:rsid w:val="00F95AA6"/>
    <w:rsid w:val="00F95D98"/>
    <w:rsid w:val="00F9658A"/>
    <w:rsid w:val="00F968EB"/>
    <w:rsid w:val="00F96C30"/>
    <w:rsid w:val="00F96D26"/>
    <w:rsid w:val="00F96ECE"/>
    <w:rsid w:val="00F9713C"/>
    <w:rsid w:val="00F971E3"/>
    <w:rsid w:val="00F975BB"/>
    <w:rsid w:val="00F975F1"/>
    <w:rsid w:val="00F9767D"/>
    <w:rsid w:val="00F97727"/>
    <w:rsid w:val="00F978A3"/>
    <w:rsid w:val="00F97CBA"/>
    <w:rsid w:val="00FA0942"/>
    <w:rsid w:val="00FA123D"/>
    <w:rsid w:val="00FA1422"/>
    <w:rsid w:val="00FA1D20"/>
    <w:rsid w:val="00FA1D93"/>
    <w:rsid w:val="00FA1FEA"/>
    <w:rsid w:val="00FA2A67"/>
    <w:rsid w:val="00FA2E6F"/>
    <w:rsid w:val="00FA2EF4"/>
    <w:rsid w:val="00FA351E"/>
    <w:rsid w:val="00FA3695"/>
    <w:rsid w:val="00FA37D4"/>
    <w:rsid w:val="00FA37DC"/>
    <w:rsid w:val="00FA38F9"/>
    <w:rsid w:val="00FA3C40"/>
    <w:rsid w:val="00FA3CD9"/>
    <w:rsid w:val="00FA3FDE"/>
    <w:rsid w:val="00FA45C7"/>
    <w:rsid w:val="00FA45CD"/>
    <w:rsid w:val="00FA5156"/>
    <w:rsid w:val="00FA530B"/>
    <w:rsid w:val="00FA5425"/>
    <w:rsid w:val="00FA5F23"/>
    <w:rsid w:val="00FA5FD3"/>
    <w:rsid w:val="00FA6EB0"/>
    <w:rsid w:val="00FA6ED3"/>
    <w:rsid w:val="00FA6FA2"/>
    <w:rsid w:val="00FA792D"/>
    <w:rsid w:val="00FA7960"/>
    <w:rsid w:val="00FA7F4F"/>
    <w:rsid w:val="00FB00CA"/>
    <w:rsid w:val="00FB0385"/>
    <w:rsid w:val="00FB0388"/>
    <w:rsid w:val="00FB05B0"/>
    <w:rsid w:val="00FB0706"/>
    <w:rsid w:val="00FB08B2"/>
    <w:rsid w:val="00FB0B25"/>
    <w:rsid w:val="00FB19A3"/>
    <w:rsid w:val="00FB1CBC"/>
    <w:rsid w:val="00FB1FBF"/>
    <w:rsid w:val="00FB23AE"/>
    <w:rsid w:val="00FB23E2"/>
    <w:rsid w:val="00FB244A"/>
    <w:rsid w:val="00FB2A2F"/>
    <w:rsid w:val="00FB2BB7"/>
    <w:rsid w:val="00FB2E22"/>
    <w:rsid w:val="00FB2EA0"/>
    <w:rsid w:val="00FB32E4"/>
    <w:rsid w:val="00FB337C"/>
    <w:rsid w:val="00FB35B0"/>
    <w:rsid w:val="00FB36FB"/>
    <w:rsid w:val="00FB3C2A"/>
    <w:rsid w:val="00FB3F2D"/>
    <w:rsid w:val="00FB4623"/>
    <w:rsid w:val="00FB4C64"/>
    <w:rsid w:val="00FB530E"/>
    <w:rsid w:val="00FB556E"/>
    <w:rsid w:val="00FB5892"/>
    <w:rsid w:val="00FB5BDE"/>
    <w:rsid w:val="00FB5CFD"/>
    <w:rsid w:val="00FB5E8A"/>
    <w:rsid w:val="00FB602E"/>
    <w:rsid w:val="00FB6158"/>
    <w:rsid w:val="00FB664F"/>
    <w:rsid w:val="00FB6FF9"/>
    <w:rsid w:val="00FB7011"/>
    <w:rsid w:val="00FB7410"/>
    <w:rsid w:val="00FB773F"/>
    <w:rsid w:val="00FB780F"/>
    <w:rsid w:val="00FB7A3C"/>
    <w:rsid w:val="00FB7C05"/>
    <w:rsid w:val="00FB7DBD"/>
    <w:rsid w:val="00FB7DE4"/>
    <w:rsid w:val="00FC087D"/>
    <w:rsid w:val="00FC103F"/>
    <w:rsid w:val="00FC1087"/>
    <w:rsid w:val="00FC134A"/>
    <w:rsid w:val="00FC142F"/>
    <w:rsid w:val="00FC16EA"/>
    <w:rsid w:val="00FC1BCF"/>
    <w:rsid w:val="00FC1D28"/>
    <w:rsid w:val="00FC1E7C"/>
    <w:rsid w:val="00FC21EC"/>
    <w:rsid w:val="00FC24E2"/>
    <w:rsid w:val="00FC2D70"/>
    <w:rsid w:val="00FC305B"/>
    <w:rsid w:val="00FC30EB"/>
    <w:rsid w:val="00FC3422"/>
    <w:rsid w:val="00FC342B"/>
    <w:rsid w:val="00FC3951"/>
    <w:rsid w:val="00FC3D2C"/>
    <w:rsid w:val="00FC4260"/>
    <w:rsid w:val="00FC4A3C"/>
    <w:rsid w:val="00FC4CE7"/>
    <w:rsid w:val="00FC4D66"/>
    <w:rsid w:val="00FC4DB7"/>
    <w:rsid w:val="00FC4EDC"/>
    <w:rsid w:val="00FC51D7"/>
    <w:rsid w:val="00FC57F4"/>
    <w:rsid w:val="00FC5B14"/>
    <w:rsid w:val="00FC64BF"/>
    <w:rsid w:val="00FC6D26"/>
    <w:rsid w:val="00FC6DB4"/>
    <w:rsid w:val="00FC6E3B"/>
    <w:rsid w:val="00FC6F46"/>
    <w:rsid w:val="00FC7003"/>
    <w:rsid w:val="00FC70FE"/>
    <w:rsid w:val="00FC7154"/>
    <w:rsid w:val="00FC7854"/>
    <w:rsid w:val="00FC7DFB"/>
    <w:rsid w:val="00FC7EAA"/>
    <w:rsid w:val="00FD01EE"/>
    <w:rsid w:val="00FD0319"/>
    <w:rsid w:val="00FD033D"/>
    <w:rsid w:val="00FD03A8"/>
    <w:rsid w:val="00FD04D7"/>
    <w:rsid w:val="00FD05FF"/>
    <w:rsid w:val="00FD0B45"/>
    <w:rsid w:val="00FD0F87"/>
    <w:rsid w:val="00FD123E"/>
    <w:rsid w:val="00FD175C"/>
    <w:rsid w:val="00FD186F"/>
    <w:rsid w:val="00FD1A66"/>
    <w:rsid w:val="00FD1C1E"/>
    <w:rsid w:val="00FD2B5F"/>
    <w:rsid w:val="00FD2F17"/>
    <w:rsid w:val="00FD2F74"/>
    <w:rsid w:val="00FD31CD"/>
    <w:rsid w:val="00FD33DD"/>
    <w:rsid w:val="00FD3570"/>
    <w:rsid w:val="00FD35AD"/>
    <w:rsid w:val="00FD3646"/>
    <w:rsid w:val="00FD38F4"/>
    <w:rsid w:val="00FD3A19"/>
    <w:rsid w:val="00FD3AD5"/>
    <w:rsid w:val="00FD3BEC"/>
    <w:rsid w:val="00FD422C"/>
    <w:rsid w:val="00FD48B8"/>
    <w:rsid w:val="00FD4BB6"/>
    <w:rsid w:val="00FD4C3E"/>
    <w:rsid w:val="00FD4E50"/>
    <w:rsid w:val="00FD5736"/>
    <w:rsid w:val="00FD5D54"/>
    <w:rsid w:val="00FD5EC6"/>
    <w:rsid w:val="00FD615D"/>
    <w:rsid w:val="00FD6A98"/>
    <w:rsid w:val="00FD7089"/>
    <w:rsid w:val="00FD744F"/>
    <w:rsid w:val="00FD7940"/>
    <w:rsid w:val="00FD7CCB"/>
    <w:rsid w:val="00FE033A"/>
    <w:rsid w:val="00FE048B"/>
    <w:rsid w:val="00FE07B3"/>
    <w:rsid w:val="00FE0900"/>
    <w:rsid w:val="00FE0D4C"/>
    <w:rsid w:val="00FE0EDB"/>
    <w:rsid w:val="00FE0FCE"/>
    <w:rsid w:val="00FE10B6"/>
    <w:rsid w:val="00FE10DB"/>
    <w:rsid w:val="00FE127A"/>
    <w:rsid w:val="00FE1870"/>
    <w:rsid w:val="00FE19F7"/>
    <w:rsid w:val="00FE23DF"/>
    <w:rsid w:val="00FE2D8E"/>
    <w:rsid w:val="00FE2F41"/>
    <w:rsid w:val="00FE3843"/>
    <w:rsid w:val="00FE3985"/>
    <w:rsid w:val="00FE39F4"/>
    <w:rsid w:val="00FE3CED"/>
    <w:rsid w:val="00FE406C"/>
    <w:rsid w:val="00FE5373"/>
    <w:rsid w:val="00FE550E"/>
    <w:rsid w:val="00FE5759"/>
    <w:rsid w:val="00FE5A19"/>
    <w:rsid w:val="00FE5B35"/>
    <w:rsid w:val="00FE5BBC"/>
    <w:rsid w:val="00FE5CC7"/>
    <w:rsid w:val="00FE6107"/>
    <w:rsid w:val="00FE614B"/>
    <w:rsid w:val="00FE622C"/>
    <w:rsid w:val="00FE63A7"/>
    <w:rsid w:val="00FE65B4"/>
    <w:rsid w:val="00FE68C8"/>
    <w:rsid w:val="00FE6E01"/>
    <w:rsid w:val="00FE6E17"/>
    <w:rsid w:val="00FE6EC5"/>
    <w:rsid w:val="00FE700C"/>
    <w:rsid w:val="00FE70E9"/>
    <w:rsid w:val="00FE75D7"/>
    <w:rsid w:val="00FE764E"/>
    <w:rsid w:val="00FE7A51"/>
    <w:rsid w:val="00FE7D2F"/>
    <w:rsid w:val="00FE7E2E"/>
    <w:rsid w:val="00FE7FD7"/>
    <w:rsid w:val="00FF0A5B"/>
    <w:rsid w:val="00FF0B6F"/>
    <w:rsid w:val="00FF0BC7"/>
    <w:rsid w:val="00FF0D67"/>
    <w:rsid w:val="00FF17B8"/>
    <w:rsid w:val="00FF1B0D"/>
    <w:rsid w:val="00FF1D38"/>
    <w:rsid w:val="00FF1D67"/>
    <w:rsid w:val="00FF1E5B"/>
    <w:rsid w:val="00FF1F95"/>
    <w:rsid w:val="00FF1F99"/>
    <w:rsid w:val="00FF2375"/>
    <w:rsid w:val="00FF2884"/>
    <w:rsid w:val="00FF2A81"/>
    <w:rsid w:val="00FF2AAE"/>
    <w:rsid w:val="00FF3426"/>
    <w:rsid w:val="00FF346C"/>
    <w:rsid w:val="00FF3689"/>
    <w:rsid w:val="00FF3D4E"/>
    <w:rsid w:val="00FF4225"/>
    <w:rsid w:val="00FF43A1"/>
    <w:rsid w:val="00FF445F"/>
    <w:rsid w:val="00FF4706"/>
    <w:rsid w:val="00FF4E39"/>
    <w:rsid w:val="00FF50C6"/>
    <w:rsid w:val="00FF51CA"/>
    <w:rsid w:val="00FF51F2"/>
    <w:rsid w:val="00FF52AB"/>
    <w:rsid w:val="00FF5428"/>
    <w:rsid w:val="00FF5739"/>
    <w:rsid w:val="00FF5C5B"/>
    <w:rsid w:val="00FF62CE"/>
    <w:rsid w:val="00FF6924"/>
    <w:rsid w:val="00FF69E1"/>
    <w:rsid w:val="00FF6AC0"/>
    <w:rsid w:val="00FF6DF5"/>
    <w:rsid w:val="00FF7121"/>
    <w:rsid w:val="00FF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8F29B"/>
  <w14:defaultImageDpi w14:val="32767"/>
  <w15:chartTrackingRefBased/>
  <w15:docId w15:val="{385755B2-C7BA-450F-AECF-DFBA3190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216C4F"/>
    <w:rPr>
      <w:rFonts w:ascii="Times New Roman" w:hAnsi="Times New Roman"/>
    </w:rPr>
  </w:style>
  <w:style w:type="paragraph" w:styleId="1">
    <w:name w:val="heading 1"/>
    <w:basedOn w:val="a3"/>
    <w:next w:val="a3"/>
    <w:link w:val="10"/>
    <w:uiPriority w:val="9"/>
    <w:qFormat/>
    <w:rsid w:val="00C916C0"/>
    <w:pPr>
      <w:keepNext/>
      <w:keepLines/>
      <w:numPr>
        <w:numId w:val="4"/>
      </w:numPr>
      <w:spacing w:before="240" w:line="360" w:lineRule="auto"/>
      <w:contextualSpacing/>
      <w:jc w:val="left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DF0495"/>
    <w:pPr>
      <w:keepNext/>
      <w:keepLines/>
      <w:numPr>
        <w:ilvl w:val="1"/>
        <w:numId w:val="4"/>
      </w:numPr>
      <w:spacing w:before="280" w:line="360" w:lineRule="auto"/>
      <w:contextualSpacing/>
      <w:outlineLvl w:val="1"/>
    </w:pPr>
    <w:rPr>
      <w:rFonts w:eastAsiaTheme="majorEastAsia" w:cstheme="majorBidi"/>
      <w:b/>
      <w:bCs/>
      <w:szCs w:val="32"/>
    </w:rPr>
  </w:style>
  <w:style w:type="paragraph" w:styleId="3">
    <w:name w:val="heading 3"/>
    <w:basedOn w:val="a3"/>
    <w:next w:val="a3"/>
    <w:link w:val="30"/>
    <w:uiPriority w:val="9"/>
    <w:unhideWhenUsed/>
    <w:qFormat/>
    <w:rsid w:val="009D6EA0"/>
    <w:pPr>
      <w:keepNext/>
      <w:keepLines/>
      <w:numPr>
        <w:ilvl w:val="2"/>
        <w:numId w:val="4"/>
      </w:numPr>
      <w:spacing w:before="280" w:after="280"/>
      <w:contextualSpacing/>
      <w:outlineLvl w:val="2"/>
    </w:pPr>
    <w:rPr>
      <w:rFonts w:eastAsiaTheme="majorEastAsia" w:cstheme="majorBidi"/>
      <w:b/>
    </w:rPr>
  </w:style>
  <w:style w:type="paragraph" w:styleId="4">
    <w:name w:val="heading 4"/>
    <w:basedOn w:val="a3"/>
    <w:next w:val="a3"/>
    <w:link w:val="40"/>
    <w:uiPriority w:val="9"/>
    <w:unhideWhenUsed/>
    <w:qFormat/>
    <w:rsid w:val="00A52068"/>
    <w:pPr>
      <w:keepNext/>
      <w:keepLines/>
      <w:spacing w:before="280" w:after="280"/>
      <w:ind w:firstLine="709"/>
      <w:contextualSpacing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33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338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338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338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338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C916C0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4"/>
    <w:link w:val="2"/>
    <w:uiPriority w:val="9"/>
    <w:rsid w:val="00DF0495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30">
    <w:name w:val="Заголовок 3 Знак"/>
    <w:basedOn w:val="a4"/>
    <w:link w:val="3"/>
    <w:uiPriority w:val="9"/>
    <w:rsid w:val="009D6EA0"/>
    <w:rPr>
      <w:rFonts w:ascii="Times New Roman" w:eastAsiaTheme="majorEastAsia" w:hAnsi="Times New Roman" w:cstheme="majorBidi"/>
      <w:b/>
    </w:rPr>
  </w:style>
  <w:style w:type="character" w:customStyle="1" w:styleId="40">
    <w:name w:val="Заголовок 4 Знак"/>
    <w:basedOn w:val="a4"/>
    <w:link w:val="4"/>
    <w:uiPriority w:val="9"/>
    <w:rsid w:val="00A52068"/>
    <w:rPr>
      <w:rFonts w:ascii="Times New Roman" w:eastAsiaTheme="majorEastAsia" w:hAnsi="Times New Roman" w:cstheme="majorBidi"/>
      <w:b/>
      <w:iCs/>
    </w:rPr>
  </w:style>
  <w:style w:type="character" w:customStyle="1" w:styleId="50">
    <w:name w:val="Заголовок 5 Знак"/>
    <w:basedOn w:val="a4"/>
    <w:link w:val="5"/>
    <w:uiPriority w:val="9"/>
    <w:semiHidden/>
    <w:rsid w:val="008338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8338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8338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8338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8338AC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uiPriority w:val="10"/>
    <w:qFormat/>
    <w:rsid w:val="006F4476"/>
    <w:pPr>
      <w:spacing w:after="28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8">
    <w:name w:val="Заголовок Знак"/>
    <w:basedOn w:val="a4"/>
    <w:link w:val="a7"/>
    <w:uiPriority w:val="10"/>
    <w:rsid w:val="006F4476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a9">
    <w:name w:val="Subtitle"/>
    <w:basedOn w:val="a3"/>
    <w:next w:val="a3"/>
    <w:link w:val="aa"/>
    <w:uiPriority w:val="11"/>
    <w:rsid w:val="00833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4"/>
    <w:link w:val="a9"/>
    <w:uiPriority w:val="11"/>
    <w:rsid w:val="008338AC"/>
    <w:rPr>
      <w:rFonts w:eastAsiaTheme="majorEastAsia" w:cstheme="majorBidi"/>
      <w:color w:val="595959" w:themeColor="text1" w:themeTint="A6"/>
      <w:spacing w:val="15"/>
    </w:rPr>
  </w:style>
  <w:style w:type="paragraph" w:styleId="21">
    <w:name w:val="Quote"/>
    <w:basedOn w:val="a3"/>
    <w:next w:val="a3"/>
    <w:link w:val="22"/>
    <w:uiPriority w:val="29"/>
    <w:rsid w:val="00833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8338AC"/>
    <w:rPr>
      <w:i/>
      <w:iCs/>
      <w:color w:val="404040" w:themeColor="text1" w:themeTint="BF"/>
    </w:rPr>
  </w:style>
  <w:style w:type="paragraph" w:styleId="a1">
    <w:name w:val="List Paragraph"/>
    <w:basedOn w:val="a3"/>
    <w:uiPriority w:val="34"/>
    <w:qFormat/>
    <w:rsid w:val="003E5C02"/>
    <w:pPr>
      <w:numPr>
        <w:numId w:val="1"/>
      </w:numPr>
      <w:ind w:left="935"/>
      <w:contextualSpacing/>
    </w:pPr>
  </w:style>
  <w:style w:type="character" w:styleId="ab">
    <w:name w:val="Intense Emphasis"/>
    <w:basedOn w:val="a4"/>
    <w:uiPriority w:val="21"/>
    <w:rsid w:val="008338AC"/>
    <w:rPr>
      <w:i/>
      <w:iCs/>
      <w:color w:val="0F4761" w:themeColor="accent1" w:themeShade="BF"/>
    </w:rPr>
  </w:style>
  <w:style w:type="paragraph" w:styleId="ac">
    <w:name w:val="Intense Quote"/>
    <w:basedOn w:val="a3"/>
    <w:next w:val="a3"/>
    <w:link w:val="ad"/>
    <w:uiPriority w:val="30"/>
    <w:rsid w:val="00833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4"/>
    <w:link w:val="ac"/>
    <w:uiPriority w:val="30"/>
    <w:rsid w:val="008338AC"/>
    <w:rPr>
      <w:i/>
      <w:iCs/>
      <w:color w:val="0F4761" w:themeColor="accent1" w:themeShade="BF"/>
    </w:rPr>
  </w:style>
  <w:style w:type="character" w:styleId="ae">
    <w:name w:val="Intense Reference"/>
    <w:basedOn w:val="a4"/>
    <w:uiPriority w:val="32"/>
    <w:rsid w:val="008338AC"/>
    <w:rPr>
      <w:b/>
      <w:bCs/>
      <w:smallCaps/>
      <w:color w:val="0F4761" w:themeColor="accent1" w:themeShade="BF"/>
      <w:spacing w:val="5"/>
    </w:rPr>
  </w:style>
  <w:style w:type="paragraph" w:styleId="af">
    <w:name w:val="No Spacing"/>
    <w:uiPriority w:val="1"/>
    <w:rsid w:val="00244E33"/>
    <w:rPr>
      <w:rFonts w:ascii="Times New Roman" w:hAnsi="Times New Roman"/>
    </w:rPr>
  </w:style>
  <w:style w:type="paragraph" w:styleId="af0">
    <w:name w:val="caption"/>
    <w:basedOn w:val="a3"/>
    <w:next w:val="a3"/>
    <w:link w:val="af1"/>
    <w:uiPriority w:val="35"/>
    <w:unhideWhenUsed/>
    <w:qFormat/>
    <w:rsid w:val="00175997"/>
    <w:pPr>
      <w:spacing w:after="280"/>
      <w:contextualSpacing/>
      <w:jc w:val="center"/>
    </w:pPr>
    <w:rPr>
      <w:iCs/>
      <w:szCs w:val="18"/>
    </w:rPr>
  </w:style>
  <w:style w:type="table" w:styleId="af2">
    <w:name w:val="Table Grid"/>
    <w:basedOn w:val="a5"/>
    <w:uiPriority w:val="39"/>
    <w:rsid w:val="00BD2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line number"/>
    <w:basedOn w:val="a4"/>
    <w:uiPriority w:val="99"/>
    <w:semiHidden/>
    <w:unhideWhenUsed/>
    <w:rsid w:val="00552A03"/>
  </w:style>
  <w:style w:type="paragraph" w:styleId="af4">
    <w:name w:val="header"/>
    <w:basedOn w:val="a3"/>
    <w:link w:val="af5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4"/>
    <w:link w:val="af4"/>
    <w:uiPriority w:val="99"/>
    <w:rsid w:val="00552A03"/>
    <w:rPr>
      <w:rFonts w:ascii="Times New Roman" w:hAnsi="Times New Roman"/>
    </w:rPr>
  </w:style>
  <w:style w:type="paragraph" w:styleId="af6">
    <w:name w:val="footer"/>
    <w:basedOn w:val="a3"/>
    <w:link w:val="af7"/>
    <w:uiPriority w:val="99"/>
    <w:unhideWhenUsed/>
    <w:rsid w:val="00552A03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4"/>
    <w:link w:val="af6"/>
    <w:uiPriority w:val="99"/>
    <w:rsid w:val="00552A03"/>
    <w:rPr>
      <w:rFonts w:ascii="Times New Roman" w:hAnsi="Times New Roman"/>
    </w:rPr>
  </w:style>
  <w:style w:type="character" w:styleId="af8">
    <w:name w:val="Placeholder Text"/>
    <w:basedOn w:val="a4"/>
    <w:uiPriority w:val="99"/>
    <w:semiHidden/>
    <w:rsid w:val="00480C27"/>
    <w:rPr>
      <w:color w:val="666666"/>
    </w:rPr>
  </w:style>
  <w:style w:type="paragraph" w:customStyle="1" w:styleId="af9">
    <w:name w:val="Абзац"/>
    <w:basedOn w:val="a3"/>
    <w:link w:val="afa"/>
    <w:qFormat/>
    <w:rsid w:val="00C36B8E"/>
    <w:pPr>
      <w:ind w:firstLine="709"/>
      <w:contextualSpacing/>
    </w:pPr>
    <w:rPr>
      <w:rFonts w:asciiTheme="majorHAnsi" w:hAnsiTheme="majorHAnsi" w:cstheme="majorHAnsi"/>
      <w:color w:val="000000"/>
    </w:rPr>
  </w:style>
  <w:style w:type="character" w:customStyle="1" w:styleId="afa">
    <w:name w:val="Абзац Знак"/>
    <w:basedOn w:val="a4"/>
    <w:link w:val="af9"/>
    <w:rsid w:val="00C36B8E"/>
    <w:rPr>
      <w:rFonts w:asciiTheme="majorHAnsi" w:hAnsiTheme="majorHAnsi" w:cstheme="majorHAnsi"/>
      <w:color w:val="000000"/>
    </w:rPr>
  </w:style>
  <w:style w:type="paragraph" w:styleId="afb">
    <w:name w:val="List"/>
    <w:basedOn w:val="a3"/>
    <w:uiPriority w:val="99"/>
    <w:unhideWhenUsed/>
    <w:rsid w:val="00ED1F73"/>
    <w:pPr>
      <w:ind w:left="283" w:hanging="283"/>
      <w:contextualSpacing/>
    </w:pPr>
  </w:style>
  <w:style w:type="paragraph" w:styleId="a">
    <w:name w:val="List Number"/>
    <w:basedOn w:val="a3"/>
    <w:uiPriority w:val="99"/>
    <w:unhideWhenUsed/>
    <w:rsid w:val="00ED1F73"/>
    <w:pPr>
      <w:numPr>
        <w:numId w:val="2"/>
      </w:numPr>
      <w:contextualSpacing/>
    </w:pPr>
  </w:style>
  <w:style w:type="numbering" w:customStyle="1" w:styleId="a0">
    <w:name w:val="Список элементов"/>
    <w:basedOn w:val="a6"/>
    <w:uiPriority w:val="99"/>
    <w:rsid w:val="00ED1F73"/>
    <w:pPr>
      <w:numPr>
        <w:numId w:val="3"/>
      </w:numPr>
    </w:pPr>
  </w:style>
  <w:style w:type="paragraph" w:customStyle="1" w:styleId="a2">
    <w:name w:val="Списочек"/>
    <w:basedOn w:val="a3"/>
    <w:link w:val="afc"/>
    <w:qFormat/>
    <w:rsid w:val="006C7C07"/>
    <w:pPr>
      <w:numPr>
        <w:numId w:val="5"/>
      </w:numPr>
    </w:pPr>
  </w:style>
  <w:style w:type="character" w:customStyle="1" w:styleId="afc">
    <w:name w:val="Списочек Знак"/>
    <w:basedOn w:val="a4"/>
    <w:link w:val="a2"/>
    <w:rsid w:val="006C7C07"/>
    <w:rPr>
      <w:rFonts w:ascii="Times New Roman" w:hAnsi="Times New Roman"/>
    </w:rPr>
  </w:style>
  <w:style w:type="paragraph" w:customStyle="1" w:styleId="afd">
    <w:name w:val="Изображение"/>
    <w:basedOn w:val="a3"/>
    <w:link w:val="afe"/>
    <w:qFormat/>
    <w:rsid w:val="000742EF"/>
    <w:pPr>
      <w:spacing w:before="400"/>
      <w:contextualSpacing/>
      <w:jc w:val="center"/>
    </w:pPr>
    <w:rPr>
      <w:noProof/>
    </w:rPr>
  </w:style>
  <w:style w:type="character" w:customStyle="1" w:styleId="afe">
    <w:name w:val="Изображение Знак"/>
    <w:basedOn w:val="a4"/>
    <w:link w:val="afd"/>
    <w:rsid w:val="000742EF"/>
    <w:rPr>
      <w:rFonts w:ascii="Times New Roman" w:hAnsi="Times New Roman"/>
      <w:noProof/>
    </w:rPr>
  </w:style>
  <w:style w:type="character" w:styleId="aff">
    <w:name w:val="Hyperlink"/>
    <w:basedOn w:val="a4"/>
    <w:uiPriority w:val="99"/>
    <w:unhideWhenUsed/>
    <w:rsid w:val="00B20B43"/>
    <w:rPr>
      <w:color w:val="467886" w:themeColor="hyperlink"/>
      <w:u w:val="single"/>
    </w:rPr>
  </w:style>
  <w:style w:type="character" w:styleId="aff0">
    <w:name w:val="Unresolved Mention"/>
    <w:basedOn w:val="a4"/>
    <w:uiPriority w:val="99"/>
    <w:semiHidden/>
    <w:unhideWhenUsed/>
    <w:rsid w:val="00B20B43"/>
    <w:rPr>
      <w:color w:val="605E5C"/>
      <w:shd w:val="clear" w:color="auto" w:fill="E1DFDD"/>
    </w:rPr>
  </w:style>
  <w:style w:type="paragraph" w:styleId="aff1">
    <w:name w:val="Normal (Web)"/>
    <w:basedOn w:val="a3"/>
    <w:uiPriority w:val="99"/>
    <w:unhideWhenUsed/>
    <w:rsid w:val="002D4EED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styleId="aff2">
    <w:name w:val="Strong"/>
    <w:basedOn w:val="a4"/>
    <w:uiPriority w:val="22"/>
    <w:qFormat/>
    <w:rsid w:val="00FF5428"/>
    <w:rPr>
      <w:b/>
      <w:bCs/>
    </w:rPr>
  </w:style>
  <w:style w:type="paragraph" w:customStyle="1" w:styleId="aff3">
    <w:name w:val="Название таблицы"/>
    <w:basedOn w:val="af0"/>
    <w:link w:val="aff4"/>
    <w:qFormat/>
    <w:rsid w:val="00F52428"/>
    <w:pPr>
      <w:keepNext/>
      <w:spacing w:before="280" w:after="0"/>
      <w:jc w:val="both"/>
    </w:pPr>
  </w:style>
  <w:style w:type="character" w:customStyle="1" w:styleId="af1">
    <w:name w:val="Название объекта Знак"/>
    <w:basedOn w:val="a4"/>
    <w:link w:val="af0"/>
    <w:uiPriority w:val="35"/>
    <w:rsid w:val="00F52428"/>
    <w:rPr>
      <w:rFonts w:ascii="Times New Roman" w:hAnsi="Times New Roman"/>
      <w:iCs/>
      <w:szCs w:val="18"/>
    </w:rPr>
  </w:style>
  <w:style w:type="character" w:customStyle="1" w:styleId="aff4">
    <w:name w:val="Название таблицы Знак"/>
    <w:basedOn w:val="af1"/>
    <w:link w:val="aff3"/>
    <w:rsid w:val="00F52428"/>
    <w:rPr>
      <w:rFonts w:ascii="Times New Roman" w:hAnsi="Times New Roman"/>
      <w:iCs/>
      <w:szCs w:val="18"/>
    </w:rPr>
  </w:style>
  <w:style w:type="character" w:customStyle="1" w:styleId="katex-mathml">
    <w:name w:val="katex-mathml"/>
    <w:basedOn w:val="a4"/>
    <w:rsid w:val="00FE63A7"/>
  </w:style>
  <w:style w:type="character" w:customStyle="1" w:styleId="mord">
    <w:name w:val="mord"/>
    <w:basedOn w:val="a4"/>
    <w:rsid w:val="00FE63A7"/>
  </w:style>
  <w:style w:type="character" w:styleId="aff5">
    <w:name w:val="annotation reference"/>
    <w:basedOn w:val="a4"/>
    <w:uiPriority w:val="99"/>
    <w:semiHidden/>
    <w:unhideWhenUsed/>
    <w:rsid w:val="00C20840"/>
    <w:rPr>
      <w:sz w:val="16"/>
      <w:szCs w:val="16"/>
    </w:rPr>
  </w:style>
  <w:style w:type="paragraph" w:styleId="aff6">
    <w:name w:val="annotation text"/>
    <w:basedOn w:val="a3"/>
    <w:link w:val="aff7"/>
    <w:uiPriority w:val="99"/>
    <w:semiHidden/>
    <w:unhideWhenUsed/>
    <w:rsid w:val="00C20840"/>
    <w:rPr>
      <w:sz w:val="20"/>
      <w:szCs w:val="20"/>
    </w:rPr>
  </w:style>
  <w:style w:type="character" w:customStyle="1" w:styleId="aff7">
    <w:name w:val="Текст примечания Знак"/>
    <w:basedOn w:val="a4"/>
    <w:link w:val="aff6"/>
    <w:uiPriority w:val="99"/>
    <w:semiHidden/>
    <w:rsid w:val="00C20840"/>
    <w:rPr>
      <w:rFonts w:ascii="Times New Roman" w:hAnsi="Times New Roman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C20840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C20840"/>
    <w:rPr>
      <w:rFonts w:ascii="Times New Roman" w:hAnsi="Times New Roman"/>
      <w:b/>
      <w:bCs/>
      <w:sz w:val="20"/>
      <w:szCs w:val="20"/>
    </w:rPr>
  </w:style>
  <w:style w:type="character" w:customStyle="1" w:styleId="mopen">
    <w:name w:val="mopen"/>
    <w:basedOn w:val="a4"/>
    <w:rsid w:val="00C20840"/>
  </w:style>
  <w:style w:type="character" w:customStyle="1" w:styleId="vlist-s">
    <w:name w:val="vlist-s"/>
    <w:basedOn w:val="a4"/>
    <w:rsid w:val="00C20840"/>
  </w:style>
  <w:style w:type="character" w:customStyle="1" w:styleId="mclose">
    <w:name w:val="mclose"/>
    <w:basedOn w:val="a4"/>
    <w:rsid w:val="00C20840"/>
  </w:style>
  <w:style w:type="character" w:customStyle="1" w:styleId="mpunct">
    <w:name w:val="mpunct"/>
    <w:basedOn w:val="a4"/>
    <w:rsid w:val="00C20840"/>
  </w:style>
  <w:style w:type="paragraph" w:customStyle="1" w:styleId="break-words">
    <w:name w:val="break-words"/>
    <w:basedOn w:val="a3"/>
    <w:rsid w:val="00C20840"/>
    <w:pPr>
      <w:spacing w:before="100" w:beforeAutospacing="1" w:after="100" w:afterAutospacing="1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mrel">
    <w:name w:val="mrel"/>
    <w:basedOn w:val="a4"/>
    <w:rsid w:val="00C20840"/>
  </w:style>
  <w:style w:type="character" w:customStyle="1" w:styleId="mbin">
    <w:name w:val="mbin"/>
    <w:basedOn w:val="a4"/>
    <w:rsid w:val="001A7A5C"/>
  </w:style>
  <w:style w:type="table" w:styleId="affa">
    <w:name w:val="Grid Table Light"/>
    <w:basedOn w:val="a5"/>
    <w:uiPriority w:val="40"/>
    <w:rsid w:val="008956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b">
    <w:name w:val="TOC Heading"/>
    <w:basedOn w:val="1"/>
    <w:next w:val="a3"/>
    <w:uiPriority w:val="39"/>
    <w:unhideWhenUsed/>
    <w:qFormat/>
    <w:rsid w:val="00CF2AC5"/>
    <w:pPr>
      <w:numPr>
        <w:numId w:val="0"/>
      </w:numPr>
      <w:spacing w:line="259" w:lineRule="auto"/>
      <w:contextualSpacing w:val="0"/>
      <w:outlineLvl w:val="9"/>
    </w:pPr>
    <w:rPr>
      <w:rFonts w:asciiTheme="majorHAnsi" w:hAnsiTheme="majorHAnsi"/>
      <w:b w:val="0"/>
      <w:caps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3"/>
    <w:next w:val="a3"/>
    <w:autoRedefine/>
    <w:uiPriority w:val="39"/>
    <w:unhideWhenUsed/>
    <w:rsid w:val="00CF2AC5"/>
    <w:pPr>
      <w:spacing w:after="100"/>
    </w:pPr>
  </w:style>
  <w:style w:type="paragraph" w:styleId="23">
    <w:name w:val="toc 2"/>
    <w:basedOn w:val="a3"/>
    <w:next w:val="a3"/>
    <w:autoRedefine/>
    <w:uiPriority w:val="39"/>
    <w:unhideWhenUsed/>
    <w:rsid w:val="00CF2AC5"/>
    <w:pPr>
      <w:spacing w:after="100"/>
      <w:ind w:left="280"/>
    </w:pPr>
  </w:style>
  <w:style w:type="paragraph" w:styleId="31">
    <w:name w:val="toc 3"/>
    <w:basedOn w:val="a3"/>
    <w:next w:val="a3"/>
    <w:autoRedefine/>
    <w:uiPriority w:val="39"/>
    <w:unhideWhenUsed/>
    <w:rsid w:val="00CF2AC5"/>
    <w:pPr>
      <w:spacing w:after="100"/>
      <w:ind w:left="560"/>
    </w:pPr>
  </w:style>
  <w:style w:type="paragraph" w:styleId="affc">
    <w:name w:val="Body Text"/>
    <w:basedOn w:val="a3"/>
    <w:link w:val="affd"/>
    <w:qFormat/>
    <w:rsid w:val="00275BF9"/>
    <w:pPr>
      <w:suppressAutoHyphens/>
      <w:spacing w:line="360" w:lineRule="auto"/>
      <w:ind w:firstLine="709"/>
    </w:pPr>
    <w:rPr>
      <w:color w:val="auto"/>
      <w:kern w:val="0"/>
      <w:szCs w:val="24"/>
      <w:lang w:val="en-US"/>
      <w14:ligatures w14:val="none"/>
    </w:rPr>
  </w:style>
  <w:style w:type="character" w:customStyle="1" w:styleId="affd">
    <w:name w:val="Основной текст Знак"/>
    <w:basedOn w:val="a4"/>
    <w:link w:val="affc"/>
    <w:rsid w:val="00275BF9"/>
    <w:rPr>
      <w:rFonts w:ascii="Times New Roman" w:hAnsi="Times New Roman"/>
      <w:color w:val="auto"/>
      <w:kern w:val="0"/>
      <w:szCs w:val="24"/>
      <w:lang w:val="en-US"/>
      <w14:ligatures w14:val="none"/>
    </w:rPr>
  </w:style>
  <w:style w:type="paragraph" w:customStyle="1" w:styleId="FirstParagraph">
    <w:name w:val="First Paragraph"/>
    <w:basedOn w:val="affc"/>
    <w:next w:val="affc"/>
    <w:qFormat/>
    <w:rsid w:val="00282B78"/>
    <w:rPr>
      <w:szCs w:val="28"/>
    </w:rPr>
  </w:style>
  <w:style w:type="paragraph" w:customStyle="1" w:styleId="Compact">
    <w:name w:val="Compact"/>
    <w:basedOn w:val="affc"/>
    <w:qFormat/>
    <w:rsid w:val="00262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929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59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26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3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0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38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345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19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4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320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420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87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166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364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15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4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256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21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16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065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533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00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l\OneDrive\&#1044;&#1086;&#1082;&#1091;&#1084;&#1077;&#1085;&#1090;&#1099;\&#1053;&#1072;&#1089;&#1090;&#1088;&#1072;&#1080;&#1074;&#1072;&#1077;&#1084;&#1099;&#1077;%20&#1096;&#1072;&#1073;&#1083;&#1086;&#1085;&#1099;%20Office\&#1054;&#1090;&#1095;&#1105;&#1090;%20&#1087;&#1086;%20&#1087;&#1088;&#1072;&#1082;&#1090;&#1080;&#1095;&#1077;&#1089;&#1082;&#1086;&#1081;%20&#1088;&#1072;&#1073;&#1086;&#1090;&#107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4EC84B260F947D89555D9142A939E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A3C5EC-1D7D-48F5-BD83-E4A1AAA705D2}"/>
      </w:docPartPr>
      <w:docPartBody>
        <w:p w:rsidR="007A3BEC" w:rsidRDefault="00A73ECF" w:rsidP="00A73ECF">
          <w:pPr>
            <w:pStyle w:val="74EC84B260F947D89555D9142A939EBD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26F35EC395440D8D4D1E473D422D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F52A49-6EDE-4444-8106-E92F3DCB9AAF}"/>
      </w:docPartPr>
      <w:docPartBody>
        <w:p w:rsidR="007A3BEC" w:rsidRDefault="00A73ECF" w:rsidP="00A73ECF">
          <w:pPr>
            <w:pStyle w:val="2926F35EC395440D8D4D1E473D422D2D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B4AB11791CAB44C4A23CFB379F8CB4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BFC1A5-E7CB-4286-BE14-E20B83B8E409}"/>
      </w:docPartPr>
      <w:docPartBody>
        <w:p w:rsidR="007A3BEC" w:rsidRDefault="00A73ECF" w:rsidP="00A73ECF">
          <w:pPr>
            <w:pStyle w:val="B4AB11791CAB44C4A23CFB379F8CB48C"/>
          </w:pPr>
          <w:r>
            <w:t>Пересунько Е. О.</w:t>
          </w:r>
        </w:p>
      </w:docPartBody>
    </w:docPart>
    <w:docPart>
      <w:docPartPr>
        <w:name w:val="88F615182DDF46DEB0E31122D16173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1B0E70-22D3-4311-B2DD-1E34FD7EFBEF}"/>
      </w:docPartPr>
      <w:docPartBody>
        <w:p w:rsidR="007A3BEC" w:rsidRDefault="00A73ECF" w:rsidP="00A73ECF">
          <w:pPr>
            <w:pStyle w:val="88F615182DDF46DEB0E31122D1617328"/>
          </w:pPr>
          <w:r w:rsidRPr="009C3BD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7DC505865E4A71BF8DD6E8FF17D6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AA8BA7-8FD0-4A62-AE81-1142C275C3ED}"/>
      </w:docPartPr>
      <w:docPartBody>
        <w:p w:rsidR="007A3BEC" w:rsidRDefault="00A73ECF" w:rsidP="00A73ECF">
          <w:pPr>
            <w:pStyle w:val="F37DC505865E4A71BF8DD6E8FF17D6C8"/>
          </w:pPr>
          <w:r w:rsidRPr="00FB7011">
            <w:rPr>
              <w:color w:val="000000" w:themeColor="text1"/>
            </w:rPr>
            <w:t>202</w:t>
          </w:r>
          <w:r>
            <w:t>4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CF"/>
    <w:rsid w:val="001A622E"/>
    <w:rsid w:val="003E40F6"/>
    <w:rsid w:val="003F73E3"/>
    <w:rsid w:val="005A7AB9"/>
    <w:rsid w:val="00630516"/>
    <w:rsid w:val="00744B6E"/>
    <w:rsid w:val="007A3BEC"/>
    <w:rsid w:val="009128DC"/>
    <w:rsid w:val="00A73ECF"/>
    <w:rsid w:val="00BC4C99"/>
    <w:rsid w:val="00C1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73ECF"/>
    <w:rPr>
      <w:color w:val="666666"/>
    </w:rPr>
  </w:style>
  <w:style w:type="paragraph" w:customStyle="1" w:styleId="74EC84B260F947D89555D9142A939EBD">
    <w:name w:val="74EC84B260F947D89555D9142A939EBD"/>
    <w:rsid w:val="00A73ECF"/>
  </w:style>
  <w:style w:type="paragraph" w:customStyle="1" w:styleId="2926F35EC395440D8D4D1E473D422D2D">
    <w:name w:val="2926F35EC395440D8D4D1E473D422D2D"/>
    <w:rsid w:val="00A73ECF"/>
  </w:style>
  <w:style w:type="paragraph" w:customStyle="1" w:styleId="B4AB11791CAB44C4A23CFB379F8CB48C">
    <w:name w:val="B4AB11791CAB44C4A23CFB379F8CB48C"/>
    <w:rsid w:val="00A73ECF"/>
  </w:style>
  <w:style w:type="paragraph" w:customStyle="1" w:styleId="88F615182DDF46DEB0E31122D1617328">
    <w:name w:val="88F615182DDF46DEB0E31122D1617328"/>
    <w:rsid w:val="00A73ECF"/>
  </w:style>
  <w:style w:type="paragraph" w:customStyle="1" w:styleId="F37DC505865E4A71BF8DD6E8FF17D6C8">
    <w:name w:val="F37DC505865E4A71BF8DD6E8FF17D6C8"/>
    <w:rsid w:val="00A73E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TotalTime>285</TotalTime>
  <Pages>5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 Костюнин</dc:creator>
  <cp:keywords/>
  <dc:description/>
  <cp:lastModifiedBy>Михаил Чиков</cp:lastModifiedBy>
  <cp:revision>31</cp:revision>
  <cp:lastPrinted>2026-01-17T04:25:00Z</cp:lastPrinted>
  <dcterms:created xsi:type="dcterms:W3CDTF">2026-02-22T13:25:00Z</dcterms:created>
  <dcterms:modified xsi:type="dcterms:W3CDTF">2026-03-07T11:40:00Z</dcterms:modified>
</cp:coreProperties>
</file>