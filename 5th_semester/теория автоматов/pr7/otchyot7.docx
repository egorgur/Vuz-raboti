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:rsidTr="00343771">
        <w:tc>
          <w:tcPr>
            <w:tcW w:w="9638" w:type="dxa"/>
            <w:gridSpan w:val="6"/>
          </w:tcPr>
          <w:p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:rsidTr="00343771">
        <w:tc>
          <w:tcPr>
            <w:tcW w:w="9638" w:type="dxa"/>
            <w:gridSpan w:val="6"/>
          </w:tcPr>
          <w:p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:rsidTr="00343771">
        <w:tc>
          <w:tcPr>
            <w:tcW w:w="9638" w:type="dxa"/>
            <w:gridSpan w:val="6"/>
          </w:tcPr>
          <w:p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:rsidTr="00343771">
        <w:tc>
          <w:tcPr>
            <w:tcW w:w="9638" w:type="dxa"/>
            <w:gridSpan w:val="6"/>
          </w:tcPr>
          <w:p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:rsidTr="00343771">
        <w:tc>
          <w:tcPr>
            <w:tcW w:w="9638" w:type="dxa"/>
            <w:gridSpan w:val="6"/>
          </w:tcPr>
          <w:p w:rsidR="00203346" w:rsidRDefault="00203346" w:rsidP="00E009C9"/>
        </w:tc>
      </w:tr>
      <w:tr w:rsidR="002247D9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:rsidR="002247D9" w:rsidRDefault="00413F52" w:rsidP="00480C27">
                <w:pPr>
                  <w:jc w:val="center"/>
                </w:pPr>
                <w:r>
                  <w:rPr>
                    <w:color w:val="auto"/>
                  </w:rPr>
                  <w:t>Институт космических и информационных технологий</w:t>
                </w:r>
              </w:p>
            </w:tc>
          </w:sdtContent>
        </w:sdt>
      </w:tr>
      <w:tr w:rsidR="00203346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:rsidR="00203346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институт</w:t>
            </w:r>
          </w:p>
        </w:tc>
      </w:tr>
      <w:tr w:rsidR="001F4DAC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:rsidR="001F4DAC" w:rsidRDefault="00413F52" w:rsidP="00480C27">
                <w:pPr>
                  <w:jc w:val="center"/>
                </w:pPr>
                <w:r>
                  <w:rPr>
                    <w:color w:val="auto"/>
                  </w:rPr>
                  <w:t>Программная инженерия</w:t>
                </w:r>
              </w:p>
            </w:sdtContent>
          </w:sdt>
        </w:tc>
      </w:tr>
      <w:tr w:rsidR="001F4DAC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:rsidTr="00343771">
        <w:tc>
          <w:tcPr>
            <w:tcW w:w="9638" w:type="dxa"/>
            <w:gridSpan w:val="6"/>
          </w:tcPr>
          <w:p w:rsidR="00107562" w:rsidRPr="00C303B2" w:rsidRDefault="00107562" w:rsidP="009548A5"/>
        </w:tc>
      </w:tr>
      <w:tr w:rsidR="00107562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07562" w:rsidRPr="00470539" w:rsidRDefault="00107562" w:rsidP="009548A5"/>
        </w:tc>
      </w:tr>
      <w:tr w:rsidR="00C303B2" w:rsidRPr="00107562" w:rsidTr="00AD67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C303B2" w:rsidRPr="00C303B2" w:rsidRDefault="00C303B2" w:rsidP="009548A5"/>
        </w:tc>
      </w:tr>
      <w:tr w:rsidR="00DF7C89" w:rsidRPr="00107562" w:rsidTr="00AD67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F7C89" w:rsidRPr="00C303B2" w:rsidRDefault="00DF7C89" w:rsidP="009548A5"/>
        </w:tc>
      </w:tr>
      <w:tr w:rsidR="00107562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07562" w:rsidRPr="00C303B2" w:rsidRDefault="00107562" w:rsidP="009548A5"/>
        </w:tc>
      </w:tr>
      <w:tr w:rsidR="00C303B2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C303B2" w:rsidRPr="00C303B2" w:rsidRDefault="00C303B2" w:rsidP="009548A5"/>
        </w:tc>
      </w:tr>
      <w:tr w:rsidR="00C303B2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C303B2" w:rsidRPr="00C303B2" w:rsidRDefault="00C303B2" w:rsidP="009548A5"/>
        </w:tc>
      </w:tr>
      <w:tr w:rsidR="00C303B2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C303B2" w:rsidRPr="00C303B2" w:rsidRDefault="00C303B2" w:rsidP="009548A5"/>
        </w:tc>
      </w:tr>
      <w:tr w:rsidR="00C303B2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C303B2" w:rsidRPr="007B4C94" w:rsidRDefault="00C303B2" w:rsidP="007B4C94"/>
        </w:tc>
      </w:tr>
      <w:tr w:rsidR="00BA7359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A7359" w:rsidRPr="004D13C8" w:rsidRDefault="00BA7359" w:rsidP="004D13C8"/>
        </w:tc>
      </w:tr>
      <w:tr w:rsidR="00470539" w:rsidRPr="00107562" w:rsidTr="00307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947145" w:rsidRDefault="00470539" w:rsidP="009A7817">
            <w:pPr>
              <w:jc w:val="center"/>
              <w:rPr>
                <w:b/>
                <w:bCs/>
                <w:lang w:val="en-US"/>
              </w:rPr>
            </w:pPr>
            <w:r w:rsidRPr="00470539">
              <w:rPr>
                <w:b/>
                <w:bCs/>
              </w:rPr>
              <w:t>ОТЧЕТ О ПРАКТИЧЕСКОЙ РАБОТЕ</w:t>
            </w:r>
            <w:r w:rsidR="009A7817">
              <w:rPr>
                <w:b/>
                <w:bCs/>
              </w:rPr>
              <w:t xml:space="preserve"> </w:t>
            </w:r>
            <w:r w:rsidR="009A7817">
              <w:rPr>
                <w:b/>
              </w:rPr>
              <w:t>№</w:t>
            </w:r>
            <w:r w:rsidR="00B91DAB">
              <w:rPr>
                <w:b/>
                <w:lang w:val="en-US"/>
              </w:rPr>
              <w:t>7</w:t>
            </w:r>
          </w:p>
        </w:tc>
      </w:tr>
      <w:bookmarkStart w:id="0" w:name="TitleThemeName"/>
      <w:tr w:rsidR="00470539" w:rsidRPr="00107562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0539" w:rsidRPr="004B197A" w:rsidRDefault="000846E5" w:rsidP="00470539">
            <w:pPr>
              <w:jc w:val="center"/>
              <w:rPr>
                <w:sz w:val="20"/>
                <w:szCs w:val="20"/>
              </w:rPr>
            </w:pPr>
            <w:sdt>
              <w:sdtPr>
                <w:alias w:val="Тема практической"/>
                <w:tag w:val="Тема практической"/>
                <w:id w:val="1819542302"/>
                <w:placeholder>
                  <w:docPart w:val="F52C6BC6B61541B38A956148C55B8709"/>
                </w:placeholder>
                <w:text/>
              </w:sdtPr>
              <w:sdtContent>
                <w:r w:rsidR="00413F52">
                  <w:rPr>
                    <w:color w:val="auto"/>
                  </w:rPr>
                  <w:t>Исчисления и абстрактная интерпретация</w:t>
                </w:r>
              </w:sdtContent>
            </w:sdt>
            <w:bookmarkEnd w:id="0"/>
          </w:p>
        </w:tc>
      </w:tr>
      <w:tr w:rsidR="00470539" w:rsidRPr="00107562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0539" w:rsidRPr="00107562" w:rsidRDefault="00470539" w:rsidP="00470539">
            <w:pPr>
              <w:jc w:val="center"/>
            </w:pPr>
            <w:r>
              <w:rPr>
                <w:sz w:val="20"/>
                <w:szCs w:val="20"/>
              </w:rPr>
              <w:t>тема</w:t>
            </w:r>
          </w:p>
        </w:tc>
      </w:tr>
      <w:tr w:rsidR="00470539" w:rsidRPr="00107562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</w:rPr>
            <w:alias w:val="Преподаватель. Фамилия, инициалы"/>
            <w:tag w:val="Преподаватель. Фамилия, инициалы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:rsidR="00470539" w:rsidRPr="00107562" w:rsidRDefault="00413F52" w:rsidP="00DE076A">
                <w:pPr>
                  <w:jc w:val="left"/>
                </w:pPr>
                <w:r>
                  <w:rPr>
                    <w:color w:val="auto"/>
                    <w:kern w:val="0"/>
                  </w:rPr>
                  <w:t>А. С. Кузнецов</w:t>
                </w:r>
              </w:p>
            </w:tc>
          </w:sdtContent>
        </w:sdt>
      </w:tr>
      <w:tr w:rsidR="00470539" w:rsidRPr="00107562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0539" w:rsidRPr="00107562" w:rsidRDefault="00DE076A" w:rsidP="001A4D4A">
            <w:pPr>
              <w:jc w:val="center"/>
            </w:pPr>
            <w:r>
              <w:t>КИ23-1</w:t>
            </w:r>
            <w:r w:rsidR="00523A0B">
              <w:t>6</w:t>
            </w:r>
            <w:r>
              <w:t>/1б, </w:t>
            </w:r>
            <w:r w:rsidR="009A7817" w:rsidRPr="00CD687F">
              <w:t>032318988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>
            <w:pPr>
              <w:jc w:val="center"/>
            </w:pPr>
          </w:p>
        </w:tc>
        <w:sdt>
          <w:sdtPr>
            <w:alias w:val="Студент. Фамилия, инициалы"/>
            <w:tag w:val="Студент. Фамилия, инициалы"/>
            <w:id w:val="1657257502"/>
            <w:placeholder>
              <w:docPart w:val="7729D85F1F2D433FA83F632E0EB8E51F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:rsidR="00470539" w:rsidRPr="00107562" w:rsidRDefault="00413F52" w:rsidP="009A7817">
                <w:pPr>
                  <w:jc w:val="left"/>
                </w:pPr>
                <w:r>
                  <w:rPr>
                    <w:color w:val="auto"/>
                  </w:rPr>
                  <w:t>Е. А. Александров</w:t>
                </w:r>
              </w:p>
            </w:tc>
          </w:sdtContent>
        </w:sdt>
      </w:tr>
      <w:tr w:rsidR="00470539" w:rsidRPr="00107562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/>
        </w:tc>
      </w:tr>
      <w:tr w:rsidR="00470539" w:rsidRPr="00107562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:date w:fullDate="2025-01-01T00:00:00Z"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413F52">
                  <w:rPr>
                    <w:color w:val="auto"/>
                  </w:rPr>
                  <w:t>2025</w:t>
                </w:r>
              </w:sdtContent>
            </w:sdt>
          </w:p>
        </w:tc>
      </w:tr>
    </w:tbl>
    <w:p w:rsidR="005F1304" w:rsidRPr="008F24DB" w:rsidRDefault="00432F37" w:rsidP="00307EC7">
      <w:pPr>
        <w:pStyle w:val="2"/>
        <w:ind w:left="0"/>
      </w:pPr>
      <w:bookmarkStart w:id="1" w:name="_Toc212074827"/>
      <w:r w:rsidRPr="008F24DB">
        <w:lastRenderedPageBreak/>
        <w:t>Цель</w:t>
      </w:r>
      <w:bookmarkEnd w:id="1"/>
    </w:p>
    <w:p w:rsidR="000B0C12" w:rsidRPr="00165818" w:rsidRDefault="00B91DAB" w:rsidP="00FC4981">
      <w:pPr>
        <w:pStyle w:val="af8"/>
        <w:ind w:firstLine="709"/>
        <w:rPr>
          <w:lang w:val="ru-RU"/>
        </w:rPr>
      </w:pPr>
      <w:r w:rsidRPr="00B91DAB">
        <w:rPr>
          <w:lang w:val="ru-RU"/>
        </w:rPr>
        <w:t>Исследование проблем вычислимости без использования абстрактной машины Тьюринга.</w:t>
      </w:r>
    </w:p>
    <w:p w:rsidR="00432F37" w:rsidRDefault="00432F37" w:rsidP="00307EC7">
      <w:pPr>
        <w:pStyle w:val="2"/>
        <w:ind w:left="0"/>
      </w:pPr>
      <w:bookmarkStart w:id="2" w:name="_Toc212074828"/>
      <w:r>
        <w:t>Задачи</w:t>
      </w:r>
      <w:bookmarkEnd w:id="2"/>
    </w:p>
    <w:p w:rsidR="00B91DAB" w:rsidRPr="00B91DAB" w:rsidRDefault="00B91DAB" w:rsidP="00B91DAB">
      <w:pPr>
        <w:pStyle w:val="a1"/>
      </w:pPr>
      <w:r w:rsidRPr="00B91DAB">
        <w:t>Ознакомиться с теоретическими сведениями по проблемам вычислимости и разрешимости, а также метода абстрактной интерпретации.</w:t>
      </w:r>
    </w:p>
    <w:p w:rsidR="00B91DAB" w:rsidRPr="00B91DAB" w:rsidRDefault="00B91DAB" w:rsidP="00B91DAB">
      <w:pPr>
        <w:pStyle w:val="a1"/>
      </w:pPr>
      <w:r w:rsidRPr="00B91DAB">
        <w:t>Получить у преподавателя собственный вариант задания, предусматривающего построение вычислителя заданной функции над целыми числами (1 часть), а также проведение абстрактной интерпретации (2 часть).</w:t>
      </w:r>
    </w:p>
    <w:p w:rsidR="00B91DAB" w:rsidRPr="00B91DAB" w:rsidRDefault="00B91DAB" w:rsidP="00B91DAB">
      <w:pPr>
        <w:pStyle w:val="a1"/>
      </w:pPr>
      <w:r w:rsidRPr="00B91DAB">
        <w:t xml:space="preserve">Используя изученные механизмы, произвести программную реализацию вычислителя заданной математической функции для заданных аргументов, причем исключительно средствами примитивной и частичной рекурсии. Области определения и значений не обязательно совпадают с множеством натуральных чисел, могут быть ограничены "компьютерными числами" (например, </w:t>
      </w:r>
      <w:proofErr w:type="spellStart"/>
      <w:r w:rsidRPr="00B91DAB">
        <w:t>Integer.MAX_VALUE</w:t>
      </w:r>
      <w:proofErr w:type="spellEnd"/>
      <w:r w:rsidRPr="00B91DAB">
        <w:t xml:space="preserve"> и </w:t>
      </w:r>
      <w:proofErr w:type="spellStart"/>
      <w:r w:rsidRPr="00B91DAB">
        <w:t>Integer.MIN_VALUE</w:t>
      </w:r>
      <w:proofErr w:type="spellEnd"/>
      <w:r w:rsidRPr="00B91DAB">
        <w:t>). Это следует учитывать при конструировании вычислителя.</w:t>
      </w:r>
    </w:p>
    <w:p w:rsidR="00B91DAB" w:rsidRPr="00B91DAB" w:rsidRDefault="00B91DAB" w:rsidP="00B91DAB">
      <w:pPr>
        <w:pStyle w:val="a1"/>
      </w:pPr>
      <w:r w:rsidRPr="00B91DAB">
        <w:t>Используя метод абстрактной интерпретации, для произвольной (на выбор и вкус студента) подпрограммы определить знаки всех переменных. Минимальное количество строк кода процедуры без учета комментариев не менее 10.</w:t>
      </w:r>
    </w:p>
    <w:p w:rsidR="00796548" w:rsidRPr="00947145" w:rsidRDefault="00B91DAB" w:rsidP="00B91DAB">
      <w:pPr>
        <w:pStyle w:val="a1"/>
      </w:pPr>
      <w:r w:rsidRPr="00B91DAB">
        <w:t>Написать отчет и представить его к защите вместе с исходным кодом программы.  Защита может проводиться как в аудитории, так и в исключительных случаях дистанционно.</w:t>
      </w:r>
      <w:r w:rsidR="00796548" w:rsidRPr="00947145">
        <w:t xml:space="preserve"> </w:t>
      </w:r>
    </w:p>
    <w:p w:rsidR="00255425" w:rsidRDefault="00255425" w:rsidP="00307EC7">
      <w:pPr>
        <w:pStyle w:val="2"/>
        <w:ind w:left="0"/>
      </w:pPr>
      <w:bookmarkStart w:id="3" w:name="_Toc212074829"/>
      <w:r>
        <w:t>Задание</w:t>
      </w:r>
      <w:bookmarkEnd w:id="3"/>
    </w:p>
    <w:p w:rsidR="00B91DAB" w:rsidRPr="00413F52" w:rsidRDefault="00B91DAB" w:rsidP="00FC4981">
      <w:pPr>
        <w:pStyle w:val="af8"/>
        <w:ind w:firstLine="709"/>
        <w:rPr>
          <w:lang w:val="ru-RU"/>
        </w:rPr>
      </w:pPr>
      <w:r w:rsidRPr="00B91DAB">
        <w:rPr>
          <w:lang w:val="ru-RU"/>
        </w:rPr>
        <w:t xml:space="preserve">В части 1 необходимо произвести программную реализацию вычислителя заданной математической функции для заданных аргументов, причем исключительно средствами примитивной и частичной рекурсии, или формально доказать невозможность этого. Привести примеры выполнения вычислений. </w:t>
      </w:r>
    </w:p>
    <w:p w:rsidR="00B91DAB" w:rsidRPr="00413F52" w:rsidRDefault="00B91DAB" w:rsidP="00FC4981">
      <w:pPr>
        <w:pStyle w:val="af8"/>
        <w:ind w:firstLine="709"/>
        <w:rPr>
          <w:lang w:val="ru-RU"/>
        </w:rPr>
      </w:pPr>
      <w:r w:rsidRPr="00B91DAB">
        <w:rPr>
          <w:lang w:val="ru-RU"/>
        </w:rPr>
        <w:lastRenderedPageBreak/>
        <w:t xml:space="preserve">В части 2 необходимо, используя метод абстрактной интерпретации, для произвольной программной процедуры с количеством строк кода без комментариев не менее 10, определить знаки всех переменных. </w:t>
      </w:r>
    </w:p>
    <w:p w:rsidR="00307EC7" w:rsidRPr="00947145" w:rsidRDefault="00307EC7" w:rsidP="00FC4981">
      <w:pPr>
        <w:pStyle w:val="af8"/>
        <w:ind w:firstLine="709"/>
        <w:rPr>
          <w:lang w:val="ru-RU"/>
        </w:rPr>
      </w:pPr>
      <w:r w:rsidRPr="009E4A28">
        <w:rPr>
          <w:lang w:val="ru-RU"/>
        </w:rPr>
        <w:t xml:space="preserve">Мною был получен вариант </w:t>
      </w:r>
      <w:r w:rsidR="00947145" w:rsidRPr="00947145">
        <w:rPr>
          <w:lang w:val="ru-RU"/>
        </w:rPr>
        <w:t>2</w:t>
      </w:r>
      <w:r w:rsidR="00947145">
        <w:rPr>
          <w:lang w:val="ru-RU"/>
        </w:rPr>
        <w:t>:</w:t>
      </w:r>
    </w:p>
    <w:p w:rsidR="00307EC7" w:rsidRPr="00307EC7" w:rsidRDefault="00B91DAB" w:rsidP="00B91DAB">
      <w:pPr>
        <w:ind w:firstLine="708"/>
      </w:pPr>
      <w:r w:rsidRPr="00B91DAB">
        <w:t>f(x, y) = x ^ y, где ^ — это операция возведения в степень, а y ≥ 0.</w:t>
      </w:r>
      <w:r w:rsidR="00307EC7">
        <w:br w:type="page"/>
      </w:r>
    </w:p>
    <w:p w:rsidR="007100B9" w:rsidRPr="006F4476" w:rsidRDefault="00756D3B" w:rsidP="00947145">
      <w:pPr>
        <w:pStyle w:val="1"/>
      </w:pPr>
      <w:bookmarkStart w:id="4" w:name="_Toc212074830"/>
      <w:r>
        <w:lastRenderedPageBreak/>
        <w:t>ХОД РАБОТЫ</w:t>
      </w:r>
      <w:bookmarkEnd w:id="4"/>
    </w:p>
    <w:p w:rsidR="0086072E" w:rsidRPr="00307EC7" w:rsidRDefault="00307EC7" w:rsidP="00307EC7">
      <w:pPr>
        <w:spacing w:line="480" w:lineRule="auto"/>
        <w:ind w:firstLine="709"/>
        <w:rPr>
          <w:b/>
          <w:bCs/>
        </w:rPr>
      </w:pPr>
      <w:r>
        <w:rPr>
          <w:b/>
          <w:bCs/>
        </w:rPr>
        <w:t xml:space="preserve">2.1 </w:t>
      </w:r>
      <w:r w:rsidR="00947145">
        <w:rPr>
          <w:b/>
          <w:bCs/>
        </w:rPr>
        <w:t>Задание 1</w:t>
      </w:r>
    </w:p>
    <w:p w:rsidR="0086072E" w:rsidRPr="00B91DAB" w:rsidRDefault="00B91DAB" w:rsidP="008B62D0">
      <w:pPr>
        <w:pStyle w:val="af8"/>
        <w:ind w:firstLine="708"/>
        <w:rPr>
          <w:lang w:val="ru-RU"/>
        </w:rPr>
      </w:pPr>
      <w:r>
        <w:rPr>
          <w:lang w:val="ru-RU"/>
        </w:rPr>
        <w:t xml:space="preserve">Программная реализация </w:t>
      </w:r>
      <w:r w:rsidRPr="00B91DAB">
        <w:rPr>
          <w:lang w:val="ru-RU"/>
        </w:rPr>
        <w:t>вычислителя</w:t>
      </w:r>
      <w:r>
        <w:rPr>
          <w:lang w:val="ru-RU"/>
        </w:rPr>
        <w:t xml:space="preserve"> функции для моего вариа</w:t>
      </w:r>
      <w:r w:rsidR="00796548">
        <w:rPr>
          <w:lang w:val="ru-RU"/>
        </w:rPr>
        <w:t>нта представлена на рисунках 1-</w:t>
      </w:r>
      <w:r w:rsidR="00796548" w:rsidRPr="00796548">
        <w:rPr>
          <w:lang w:val="ru-RU"/>
        </w:rPr>
        <w:t>3</w:t>
      </w:r>
      <w:r>
        <w:rPr>
          <w:lang w:val="ru-RU"/>
        </w:rPr>
        <w:t>.</w:t>
      </w:r>
    </w:p>
    <w:p w:rsidR="009135F7" w:rsidRDefault="00796548" w:rsidP="009135F7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120130" cy="598318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8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DAB" w:rsidRDefault="00B91DAB" w:rsidP="009135F7">
      <w:pPr>
        <w:spacing w:line="360" w:lineRule="auto"/>
        <w:jc w:val="center"/>
      </w:pPr>
      <w:r>
        <w:t xml:space="preserve">Рисунок 1 - Программная реализация </w:t>
      </w:r>
      <w:r w:rsidRPr="00B91DAB">
        <w:t>вычислителя</w:t>
      </w:r>
      <w:r>
        <w:t xml:space="preserve"> функции, часть 1</w:t>
      </w:r>
    </w:p>
    <w:p w:rsidR="00B91DAB" w:rsidRDefault="00796548" w:rsidP="009135F7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120130" cy="575799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57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DAB" w:rsidRDefault="00B91DAB" w:rsidP="00B91DAB">
      <w:pPr>
        <w:spacing w:line="480" w:lineRule="auto"/>
        <w:jc w:val="center"/>
        <w:rPr>
          <w:lang w:val="en-US"/>
        </w:rPr>
      </w:pPr>
      <w:r>
        <w:t xml:space="preserve">Рисунок 2 - Программная реализация </w:t>
      </w:r>
      <w:r w:rsidRPr="00B91DAB">
        <w:t>вычислителя</w:t>
      </w:r>
      <w:r>
        <w:t xml:space="preserve"> функции, часть 2</w:t>
      </w:r>
    </w:p>
    <w:p w:rsidR="00796548" w:rsidRDefault="00796548" w:rsidP="00796548">
      <w:pPr>
        <w:spacing w:line="36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52745" cy="62655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626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548" w:rsidRPr="00796548" w:rsidRDefault="00796548" w:rsidP="00796548">
      <w:pPr>
        <w:spacing w:line="480" w:lineRule="auto"/>
        <w:jc w:val="center"/>
      </w:pPr>
      <w:r>
        <w:t xml:space="preserve">Рисунок </w:t>
      </w:r>
      <w:r w:rsidRPr="00796548">
        <w:t>3</w:t>
      </w:r>
      <w:r>
        <w:t xml:space="preserve"> - Программная реализация </w:t>
      </w:r>
      <w:r w:rsidRPr="00B91DAB">
        <w:t>вычислителя</w:t>
      </w:r>
      <w:r>
        <w:t xml:space="preserve"> функции, часть </w:t>
      </w:r>
      <w:r w:rsidRPr="00796548">
        <w:t>3</w:t>
      </w:r>
    </w:p>
    <w:p w:rsidR="00B91DAB" w:rsidRPr="00B91DAB" w:rsidRDefault="00B91DAB" w:rsidP="00B91DAB">
      <w:pPr>
        <w:spacing w:line="480" w:lineRule="auto"/>
        <w:ind w:firstLine="709"/>
      </w:pPr>
      <w:r>
        <w:t>Пример работы вычи</w:t>
      </w:r>
      <w:r w:rsidR="00796548">
        <w:t xml:space="preserve">слителя представлен на рисунке </w:t>
      </w:r>
      <w:r w:rsidR="00796548" w:rsidRPr="00796548">
        <w:t>4</w:t>
      </w:r>
      <w:r>
        <w:t>.</w:t>
      </w:r>
    </w:p>
    <w:p w:rsidR="00B91DAB" w:rsidRDefault="00B91DAB" w:rsidP="00B91DAB">
      <w:pPr>
        <w:spacing w:line="360" w:lineRule="auto"/>
        <w:jc w:val="center"/>
        <w:rPr>
          <w:lang w:val="en-US"/>
        </w:rPr>
      </w:pPr>
      <w:r w:rsidRPr="00B91DAB">
        <w:rPr>
          <w:noProof/>
          <w:lang w:eastAsia="ru-RU"/>
        </w:rPr>
        <w:drawing>
          <wp:inline distT="0" distB="0" distL="0" distR="0">
            <wp:extent cx="2333951" cy="704948"/>
            <wp:effectExtent l="0" t="0" r="9525" b="0"/>
            <wp:docPr id="69279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2998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145" w:rsidRDefault="00796548" w:rsidP="00B91DAB">
      <w:pPr>
        <w:spacing w:line="360" w:lineRule="auto"/>
        <w:jc w:val="center"/>
      </w:pPr>
      <w:r>
        <w:t xml:space="preserve">Рисунок </w:t>
      </w:r>
      <w:r>
        <w:rPr>
          <w:lang w:val="en-US"/>
        </w:rPr>
        <w:t>4</w:t>
      </w:r>
      <w:r w:rsidR="00B91DAB">
        <w:t xml:space="preserve"> - Пример работы вычислителя</w:t>
      </w:r>
    </w:p>
    <w:p w:rsidR="00B91DAB" w:rsidRPr="00B91DAB" w:rsidRDefault="00B91DAB" w:rsidP="00B91DAB">
      <w:r>
        <w:br w:type="page"/>
      </w:r>
    </w:p>
    <w:p w:rsidR="0096688B" w:rsidRDefault="0096688B" w:rsidP="0096688B">
      <w:pPr>
        <w:spacing w:line="480" w:lineRule="auto"/>
        <w:ind w:firstLine="709"/>
        <w:rPr>
          <w:b/>
          <w:bCs/>
        </w:rPr>
      </w:pPr>
      <w:r>
        <w:rPr>
          <w:b/>
          <w:bCs/>
        </w:rPr>
        <w:lastRenderedPageBreak/>
        <w:t>2.2 Часть 2</w:t>
      </w:r>
    </w:p>
    <w:p w:rsidR="00B91DAB" w:rsidRDefault="00B91DAB" w:rsidP="00B91DAB">
      <w:pPr>
        <w:spacing w:line="360" w:lineRule="auto"/>
        <w:ind w:firstLine="709"/>
      </w:pPr>
      <w:r w:rsidRPr="00B91DAB">
        <w:t xml:space="preserve">Необходимо, используя метод абстрактной интерпретации, для произвольной программной процедуры с количеством строк кода без комментариев не менее 10, определить знаки всех переменных. </w:t>
      </w:r>
    </w:p>
    <w:p w:rsidR="00B91DAB" w:rsidRDefault="00B91DAB" w:rsidP="00B91DAB">
      <w:pPr>
        <w:spacing w:line="480" w:lineRule="auto"/>
        <w:ind w:firstLine="709"/>
      </w:pPr>
      <w:r w:rsidRPr="00B91DAB">
        <w:t>Для анализа выбрана функ</w:t>
      </w:r>
      <w:r w:rsidR="00796548">
        <w:t xml:space="preserve">ция, представленная на рисунке </w:t>
      </w:r>
      <w:r w:rsidR="00796548" w:rsidRPr="00796548">
        <w:t>5</w:t>
      </w:r>
      <w:r w:rsidRPr="00B91DAB">
        <w:t xml:space="preserve">. </w:t>
      </w:r>
    </w:p>
    <w:p w:rsidR="00B91DAB" w:rsidRDefault="00B91DAB" w:rsidP="00B91DAB">
      <w:pPr>
        <w:spacing w:line="360" w:lineRule="auto"/>
        <w:jc w:val="center"/>
      </w:pPr>
      <w:r w:rsidRPr="00B91DAB">
        <w:rPr>
          <w:noProof/>
          <w:lang w:eastAsia="ru-RU"/>
        </w:rPr>
        <w:drawing>
          <wp:inline distT="0" distB="0" distL="0" distR="0">
            <wp:extent cx="1886213" cy="2133898"/>
            <wp:effectExtent l="0" t="0" r="0" b="0"/>
            <wp:docPr id="109128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8573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AB" w:rsidRDefault="00796548" w:rsidP="000C3C6B">
      <w:pPr>
        <w:spacing w:line="480" w:lineRule="auto"/>
        <w:jc w:val="center"/>
      </w:pPr>
      <w:r>
        <w:t xml:space="preserve">Рисунок </w:t>
      </w:r>
      <w:r>
        <w:rPr>
          <w:lang w:val="en-US"/>
        </w:rPr>
        <w:t>5</w:t>
      </w:r>
      <w:r w:rsidR="00B91DAB">
        <w:t xml:space="preserve"> -</w:t>
      </w:r>
      <w:r w:rsidR="00B91DAB" w:rsidRPr="00B91DAB">
        <w:t xml:space="preserve"> Исходный код анализируемой функции </w:t>
      </w:r>
    </w:p>
    <w:p w:rsidR="00B91DAB" w:rsidRDefault="00B91DAB" w:rsidP="00B91DAB">
      <w:pPr>
        <w:spacing w:line="360" w:lineRule="auto"/>
        <w:ind w:firstLine="709"/>
      </w:pPr>
      <w:r w:rsidRPr="00B91DAB">
        <w:t xml:space="preserve">Условные обозначения, использованные при анализе: </w:t>
      </w:r>
    </w:p>
    <w:p w:rsidR="00B91DAB" w:rsidRPr="000C3C6B" w:rsidRDefault="00B91DAB" w:rsidP="00B91DAB">
      <w:pPr>
        <w:spacing w:line="360" w:lineRule="auto"/>
        <w:ind w:firstLine="709"/>
        <w:rPr>
          <w:rFonts w:asciiTheme="minorHAnsi" w:hAnsiTheme="minorHAnsi" w:cstheme="minorHAnsi"/>
        </w:rPr>
      </w:pPr>
      <w:r w:rsidRPr="000C3C6B">
        <w:rPr>
          <w:rFonts w:asciiTheme="minorHAnsi" w:hAnsiTheme="minorHAnsi" w:cstheme="minorHAnsi"/>
        </w:rPr>
        <w:t xml:space="preserve">+: переменная принимает значения строго больше нуля </w:t>
      </w:r>
    </w:p>
    <w:p w:rsidR="00B91DAB" w:rsidRPr="000C3C6B" w:rsidRDefault="00B91DAB" w:rsidP="00B91DAB">
      <w:pPr>
        <w:spacing w:line="360" w:lineRule="auto"/>
        <w:ind w:firstLine="709"/>
        <w:rPr>
          <w:rFonts w:asciiTheme="minorHAnsi" w:hAnsiTheme="minorHAnsi" w:cstheme="minorHAnsi"/>
        </w:rPr>
      </w:pPr>
      <w:r w:rsidRPr="000C3C6B">
        <w:rPr>
          <w:rFonts w:asciiTheme="minorHAnsi" w:hAnsiTheme="minorHAnsi" w:cstheme="minorHAnsi"/>
        </w:rPr>
        <w:t xml:space="preserve">−: переменная принимает значения строго меньше нуля </w:t>
      </w:r>
    </w:p>
    <w:p w:rsidR="00B91DAB" w:rsidRPr="000C3C6B" w:rsidRDefault="00B91DAB" w:rsidP="00B91DAB">
      <w:pPr>
        <w:spacing w:line="360" w:lineRule="auto"/>
        <w:ind w:firstLine="709"/>
        <w:rPr>
          <w:rFonts w:asciiTheme="minorHAnsi" w:hAnsiTheme="minorHAnsi" w:cstheme="minorHAnsi"/>
        </w:rPr>
      </w:pPr>
      <w:r w:rsidRPr="000C3C6B">
        <w:rPr>
          <w:rFonts w:asciiTheme="minorHAnsi" w:hAnsiTheme="minorHAnsi" w:cstheme="minorHAnsi"/>
        </w:rPr>
        <w:t xml:space="preserve">0: переменная принимает только значение 0 </w:t>
      </w:r>
    </w:p>
    <w:p w:rsidR="00B91DAB" w:rsidRPr="000C3C6B" w:rsidRDefault="00B91DAB" w:rsidP="00B91DAB">
      <w:pPr>
        <w:spacing w:line="360" w:lineRule="auto"/>
        <w:ind w:firstLine="709"/>
        <w:rPr>
          <w:rFonts w:asciiTheme="minorHAnsi" w:hAnsiTheme="minorHAnsi" w:cstheme="minorHAnsi"/>
        </w:rPr>
      </w:pPr>
      <w:r w:rsidRPr="000C3C6B">
        <w:rPr>
          <w:rFonts w:asciiTheme="minorHAnsi" w:hAnsiTheme="minorHAnsi" w:cstheme="minorHAnsi"/>
          <w:lang w:val="en-US"/>
        </w:rPr>
        <w:t>Unknown</w:t>
      </w:r>
      <w:r w:rsidRPr="000C3C6B">
        <w:rPr>
          <w:rFonts w:asciiTheme="minorHAnsi" w:hAnsiTheme="minorHAnsi" w:cstheme="minorHAnsi"/>
        </w:rPr>
        <w:t>: переменная принимает любые значения {−</w:t>
      </w:r>
      <w:proofErr w:type="gramStart"/>
      <w:r w:rsidRPr="000C3C6B">
        <w:rPr>
          <w:rFonts w:asciiTheme="minorHAnsi" w:hAnsiTheme="minorHAnsi" w:cstheme="minorHAnsi"/>
        </w:rPr>
        <w:t>;0</w:t>
      </w:r>
      <w:proofErr w:type="gramEnd"/>
      <w:r w:rsidRPr="000C3C6B">
        <w:rPr>
          <w:rFonts w:asciiTheme="minorHAnsi" w:hAnsiTheme="minorHAnsi" w:cstheme="minorHAnsi"/>
        </w:rPr>
        <w:t xml:space="preserve">;+} </w:t>
      </w:r>
    </w:p>
    <w:p w:rsidR="00B91DAB" w:rsidRPr="000C3C6B" w:rsidRDefault="00B91DAB" w:rsidP="00B91DAB">
      <w:pPr>
        <w:spacing w:line="360" w:lineRule="auto"/>
        <w:ind w:firstLine="709"/>
        <w:rPr>
          <w:rFonts w:asciiTheme="minorHAnsi" w:hAnsiTheme="minorHAnsi" w:cstheme="minorHAnsi"/>
        </w:rPr>
      </w:pPr>
      <w:r w:rsidRPr="000C3C6B">
        <w:rPr>
          <w:rFonts w:asciiTheme="minorHAnsi" w:hAnsiTheme="minorHAnsi" w:cstheme="minorHAnsi"/>
        </w:rPr>
        <w:t xml:space="preserve">Анализ знаков переменных при </w:t>
      </w:r>
      <w:r w:rsidR="00DA3331" w:rsidRPr="000C3C6B">
        <w:rPr>
          <w:rFonts w:asciiTheme="minorHAnsi" w:hAnsiTheme="minorHAnsi" w:cstheme="minorHAnsi"/>
          <w:lang w:val="en-US"/>
        </w:rPr>
        <w:t>a</w:t>
      </w:r>
      <w:r w:rsidRPr="000C3C6B">
        <w:rPr>
          <w:rFonts w:asciiTheme="minorHAnsi" w:hAnsiTheme="minorHAnsi" w:cstheme="minorHAnsi"/>
        </w:rPr>
        <w:t>:</w:t>
      </w:r>
      <w:r w:rsidR="00DA3331" w:rsidRPr="000C3C6B">
        <w:rPr>
          <w:rFonts w:asciiTheme="minorHAnsi" w:hAnsiTheme="minorHAnsi" w:cstheme="minorHAnsi"/>
        </w:rPr>
        <w:t xml:space="preserve"> </w:t>
      </w:r>
      <w:r w:rsidRPr="000C3C6B">
        <w:rPr>
          <w:rFonts w:asciiTheme="minorHAnsi" w:hAnsiTheme="minorHAnsi" w:cstheme="minorHAnsi"/>
        </w:rPr>
        <w:t>+,</w:t>
      </w:r>
      <w:r w:rsidR="00DA3331" w:rsidRPr="000C3C6B">
        <w:rPr>
          <w:rFonts w:asciiTheme="minorHAnsi" w:hAnsiTheme="minorHAnsi" w:cstheme="minorHAnsi"/>
        </w:rPr>
        <w:t xml:space="preserve"> </w:t>
      </w:r>
      <w:r w:rsidR="00DA3331" w:rsidRPr="000C3C6B">
        <w:rPr>
          <w:rFonts w:asciiTheme="minorHAnsi" w:hAnsiTheme="minorHAnsi" w:cstheme="minorHAnsi"/>
          <w:lang w:val="en-US"/>
        </w:rPr>
        <w:t>b</w:t>
      </w:r>
      <w:r w:rsidRPr="000C3C6B">
        <w:rPr>
          <w:rFonts w:asciiTheme="minorHAnsi" w:hAnsiTheme="minorHAnsi" w:cstheme="minorHAnsi"/>
        </w:rPr>
        <w:t>:</w:t>
      </w:r>
      <w:r w:rsidR="00DA3331" w:rsidRPr="000C3C6B">
        <w:rPr>
          <w:rFonts w:asciiTheme="minorHAnsi" w:hAnsiTheme="minorHAnsi" w:cstheme="minorHAnsi"/>
        </w:rPr>
        <w:t xml:space="preserve"> </w:t>
      </w:r>
      <w:r w:rsidRPr="000C3C6B">
        <w:rPr>
          <w:rFonts w:asciiTheme="minorHAnsi" w:hAnsiTheme="minorHAnsi" w:cstheme="minorHAnsi"/>
        </w:rPr>
        <w:t xml:space="preserve">+ 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c: +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d: +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e: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f: +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g: +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h: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i: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j: Unknown</w:t>
      </w:r>
    </w:p>
    <w:p w:rsidR="00DA3331" w:rsidRPr="00413F52" w:rsidRDefault="00DA3331" w:rsidP="00DA3331">
      <w:pPr>
        <w:spacing w:line="360" w:lineRule="auto"/>
        <w:jc w:val="center"/>
        <w:rPr>
          <w:rFonts w:asciiTheme="minorHAnsi" w:hAnsiTheme="minorHAnsi" w:cstheme="minorHAnsi"/>
        </w:rPr>
      </w:pPr>
      <w:proofErr w:type="gramStart"/>
      <w:r w:rsidRPr="000C3C6B">
        <w:rPr>
          <w:rFonts w:asciiTheme="minorHAnsi" w:hAnsiTheme="minorHAnsi" w:cstheme="minorHAnsi"/>
          <w:lang w:val="en-US"/>
        </w:rPr>
        <w:t>k</w:t>
      </w:r>
      <w:proofErr w:type="gramEnd"/>
      <w:r w:rsidRPr="00413F52">
        <w:rPr>
          <w:rFonts w:asciiTheme="minorHAnsi" w:hAnsiTheme="minorHAnsi" w:cstheme="minorHAnsi"/>
        </w:rPr>
        <w:t xml:space="preserve">: </w:t>
      </w:r>
      <w:r w:rsidRPr="000C3C6B">
        <w:rPr>
          <w:rFonts w:asciiTheme="minorHAnsi" w:hAnsiTheme="minorHAnsi" w:cstheme="minorHAnsi"/>
          <w:lang w:val="en-US"/>
        </w:rPr>
        <w:t>Unknown</w:t>
      </w:r>
    </w:p>
    <w:p w:rsidR="00DA3331" w:rsidRPr="00413F52" w:rsidRDefault="00DA3331" w:rsidP="00DA3331">
      <w:pPr>
        <w:spacing w:line="360" w:lineRule="auto"/>
        <w:jc w:val="center"/>
        <w:rPr>
          <w:rFonts w:asciiTheme="minorHAnsi" w:hAnsiTheme="minorHAnsi" w:cstheme="minorHAnsi"/>
        </w:rPr>
      </w:pPr>
      <w:proofErr w:type="gramStart"/>
      <w:r w:rsidRPr="000C3C6B">
        <w:rPr>
          <w:rFonts w:asciiTheme="minorHAnsi" w:hAnsiTheme="minorHAnsi" w:cstheme="minorHAnsi"/>
          <w:lang w:val="en-US"/>
        </w:rPr>
        <w:lastRenderedPageBreak/>
        <w:t>result</w:t>
      </w:r>
      <w:proofErr w:type="gramEnd"/>
      <w:r w:rsidRPr="00413F52">
        <w:rPr>
          <w:rFonts w:asciiTheme="minorHAnsi" w:hAnsiTheme="minorHAnsi" w:cstheme="minorHAnsi"/>
        </w:rPr>
        <w:t xml:space="preserve">: </w:t>
      </w:r>
      <w:r w:rsidRPr="000C3C6B">
        <w:rPr>
          <w:rFonts w:asciiTheme="minorHAnsi" w:hAnsiTheme="minorHAnsi" w:cstheme="minorHAnsi"/>
          <w:lang w:val="en-US"/>
        </w:rPr>
        <w:t>Unknown</w:t>
      </w:r>
    </w:p>
    <w:p w:rsidR="00DA3331" w:rsidRPr="000C3C6B" w:rsidRDefault="00DA3331" w:rsidP="00DA3331">
      <w:pPr>
        <w:spacing w:line="360" w:lineRule="auto"/>
        <w:ind w:firstLine="709"/>
        <w:rPr>
          <w:rFonts w:asciiTheme="minorHAnsi" w:hAnsiTheme="minorHAnsi" w:cstheme="minorHAnsi"/>
        </w:rPr>
      </w:pPr>
      <w:r w:rsidRPr="000C3C6B">
        <w:rPr>
          <w:rFonts w:asciiTheme="minorHAnsi" w:hAnsiTheme="minorHAnsi" w:cstheme="minorHAnsi"/>
        </w:rPr>
        <w:t xml:space="preserve">Анализ знаков переменных при </w:t>
      </w:r>
      <w:r w:rsidRPr="000C3C6B">
        <w:rPr>
          <w:rFonts w:asciiTheme="minorHAnsi" w:hAnsiTheme="minorHAnsi" w:cstheme="minorHAnsi"/>
          <w:lang w:val="en-US"/>
        </w:rPr>
        <w:t>a</w:t>
      </w:r>
      <w:r w:rsidRPr="000C3C6B">
        <w:rPr>
          <w:rFonts w:asciiTheme="minorHAnsi" w:hAnsiTheme="minorHAnsi" w:cstheme="minorHAnsi"/>
        </w:rPr>
        <w:t xml:space="preserve">: +, </w:t>
      </w:r>
      <w:r w:rsidRPr="000C3C6B">
        <w:rPr>
          <w:rFonts w:asciiTheme="minorHAnsi" w:hAnsiTheme="minorHAnsi" w:cstheme="minorHAnsi"/>
          <w:lang w:val="en-US"/>
        </w:rPr>
        <w:t>b</w:t>
      </w:r>
      <w:r w:rsidRPr="000C3C6B">
        <w:rPr>
          <w:rFonts w:asciiTheme="minorHAnsi" w:hAnsiTheme="minorHAnsi" w:cstheme="minorHAnsi"/>
        </w:rPr>
        <w:t xml:space="preserve">: - 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c: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d: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e: -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f: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g: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h: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i: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j: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 w:rsidRPr="000C3C6B">
        <w:rPr>
          <w:rFonts w:asciiTheme="minorHAnsi" w:hAnsiTheme="minorHAnsi" w:cstheme="minorHAnsi"/>
          <w:lang w:val="en-US"/>
        </w:rPr>
        <w:t>k: Unknown</w:t>
      </w:r>
    </w:p>
    <w:p w:rsidR="00DA3331" w:rsidRPr="00413F52" w:rsidRDefault="00DA3331" w:rsidP="00DA3331">
      <w:pPr>
        <w:spacing w:line="360" w:lineRule="auto"/>
        <w:jc w:val="center"/>
      </w:pPr>
      <w:proofErr w:type="gramStart"/>
      <w:r w:rsidRPr="000C3C6B">
        <w:rPr>
          <w:rFonts w:asciiTheme="minorHAnsi" w:hAnsiTheme="minorHAnsi" w:cstheme="minorHAnsi"/>
          <w:lang w:val="en-US"/>
        </w:rPr>
        <w:t>result</w:t>
      </w:r>
      <w:proofErr w:type="gramEnd"/>
      <w:r w:rsidRPr="00413F52">
        <w:rPr>
          <w:rFonts w:asciiTheme="minorHAnsi" w:hAnsiTheme="minorHAnsi" w:cstheme="minorHAnsi"/>
        </w:rPr>
        <w:t xml:space="preserve">: </w:t>
      </w:r>
      <w:r w:rsidRPr="000C3C6B">
        <w:rPr>
          <w:rFonts w:asciiTheme="minorHAnsi" w:hAnsiTheme="minorHAnsi" w:cstheme="minorHAnsi"/>
          <w:lang w:val="en-US"/>
        </w:rPr>
        <w:t>Unknown</w:t>
      </w:r>
      <w:r w:rsidRPr="00413F52">
        <w:t xml:space="preserve"> </w:t>
      </w:r>
    </w:p>
    <w:p w:rsidR="00DA3331" w:rsidRPr="000C3C6B" w:rsidRDefault="00DA3331" w:rsidP="00DA3331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-,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 xml:space="preserve">: + 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k: Unknown</w:t>
      </w:r>
    </w:p>
    <w:p w:rsidR="00DA3331" w:rsidRPr="00413F52" w:rsidRDefault="00DA3331" w:rsidP="00DA3331">
      <w:pPr>
        <w:spacing w:line="360" w:lineRule="auto"/>
        <w:jc w:val="center"/>
        <w:rPr>
          <w:rFonts w:asciiTheme="majorHAnsi" w:hAnsiTheme="majorHAnsi" w:cstheme="majorHAnsi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result</w:t>
      </w:r>
      <w:proofErr w:type="gramEnd"/>
      <w:r w:rsidRPr="00413F52">
        <w:rPr>
          <w:rFonts w:asciiTheme="majorHAnsi" w:hAnsiTheme="majorHAnsi" w:cstheme="majorHAnsi"/>
        </w:rPr>
        <w:t xml:space="preserve">: </w:t>
      </w:r>
      <w:r w:rsidRPr="000C3C6B">
        <w:rPr>
          <w:rFonts w:asciiTheme="majorHAnsi" w:hAnsiTheme="majorHAnsi" w:cstheme="majorHAnsi"/>
          <w:lang w:val="en-US"/>
        </w:rPr>
        <w:t>Unknown</w:t>
      </w:r>
      <w:r w:rsidRPr="00413F52">
        <w:rPr>
          <w:rFonts w:asciiTheme="majorHAnsi" w:hAnsiTheme="majorHAnsi" w:cstheme="majorHAnsi"/>
        </w:rPr>
        <w:t xml:space="preserve"> </w:t>
      </w:r>
    </w:p>
    <w:p w:rsidR="00DA3331" w:rsidRPr="000C3C6B" w:rsidRDefault="00DA3331" w:rsidP="00DA3331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-,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 xml:space="preserve">: - 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lastRenderedPageBreak/>
        <w:t>i: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k: Unknown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 xml:space="preserve">result: Unknown </w:t>
      </w:r>
    </w:p>
    <w:p w:rsidR="00DA3331" w:rsidRPr="000C3C6B" w:rsidRDefault="00DA3331" w:rsidP="00DA3331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0,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 xml:space="preserve">: + 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k: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result: -</w:t>
      </w:r>
    </w:p>
    <w:p w:rsidR="00DA3331" w:rsidRPr="000C3C6B" w:rsidRDefault="00DA3331" w:rsidP="00DA3331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+,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>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Unknown</w:t>
      </w:r>
    </w:p>
    <w:p w:rsidR="00DA3331" w:rsidRPr="00413F52" w:rsidRDefault="00DA3331" w:rsidP="00DA3331">
      <w:pPr>
        <w:spacing w:line="360" w:lineRule="auto"/>
        <w:jc w:val="center"/>
        <w:rPr>
          <w:rFonts w:asciiTheme="majorHAnsi" w:hAnsiTheme="majorHAnsi" w:cstheme="majorHAnsi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k</w:t>
      </w:r>
      <w:proofErr w:type="gramEnd"/>
      <w:r w:rsidRPr="00413F52">
        <w:rPr>
          <w:rFonts w:asciiTheme="majorHAnsi" w:hAnsiTheme="majorHAnsi" w:cstheme="majorHAnsi"/>
        </w:rPr>
        <w:t>: -</w:t>
      </w:r>
    </w:p>
    <w:p w:rsidR="00DA3331" w:rsidRPr="00413F52" w:rsidRDefault="00DA3331" w:rsidP="00DA3331">
      <w:pPr>
        <w:spacing w:line="360" w:lineRule="auto"/>
        <w:jc w:val="center"/>
        <w:rPr>
          <w:rFonts w:asciiTheme="majorHAnsi" w:hAnsiTheme="majorHAnsi" w:cstheme="majorHAnsi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result</w:t>
      </w:r>
      <w:proofErr w:type="gramEnd"/>
      <w:r w:rsidRPr="00413F52">
        <w:rPr>
          <w:rFonts w:asciiTheme="majorHAnsi" w:hAnsiTheme="majorHAnsi" w:cstheme="majorHAnsi"/>
        </w:rPr>
        <w:t xml:space="preserve">: </w:t>
      </w:r>
      <w:r w:rsidRPr="000C3C6B">
        <w:rPr>
          <w:rFonts w:asciiTheme="majorHAnsi" w:hAnsiTheme="majorHAnsi" w:cstheme="majorHAnsi"/>
          <w:lang w:val="en-US"/>
        </w:rPr>
        <w:t>Unknown</w:t>
      </w:r>
    </w:p>
    <w:p w:rsidR="00DA3331" w:rsidRPr="000C3C6B" w:rsidRDefault="00DA3331" w:rsidP="00DA3331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+,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>: 0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lastRenderedPageBreak/>
        <w:t>f: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-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+</w:t>
      </w:r>
    </w:p>
    <w:p w:rsidR="00DA3331" w:rsidRPr="000C3C6B" w:rsidRDefault="00DA3331" w:rsidP="00DA3331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Unknown</w:t>
      </w:r>
    </w:p>
    <w:p w:rsidR="00DA3331" w:rsidRPr="00413F52" w:rsidRDefault="00DA3331" w:rsidP="00DA3331">
      <w:pPr>
        <w:spacing w:line="360" w:lineRule="auto"/>
        <w:jc w:val="center"/>
        <w:rPr>
          <w:rFonts w:asciiTheme="majorHAnsi" w:hAnsiTheme="majorHAnsi" w:cstheme="majorHAnsi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k</w:t>
      </w:r>
      <w:proofErr w:type="gramEnd"/>
      <w:r w:rsidRPr="00413F52">
        <w:rPr>
          <w:rFonts w:asciiTheme="majorHAnsi" w:hAnsiTheme="majorHAnsi" w:cstheme="majorHAnsi"/>
        </w:rPr>
        <w:t>: -</w:t>
      </w:r>
    </w:p>
    <w:p w:rsidR="000C3C6B" w:rsidRPr="00413F52" w:rsidRDefault="00DA3331" w:rsidP="00DA3331">
      <w:pPr>
        <w:spacing w:line="360" w:lineRule="auto"/>
        <w:jc w:val="center"/>
        <w:rPr>
          <w:rFonts w:asciiTheme="majorHAnsi" w:hAnsiTheme="majorHAnsi" w:cstheme="majorHAnsi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result</w:t>
      </w:r>
      <w:proofErr w:type="gramEnd"/>
      <w:r w:rsidRPr="00413F52">
        <w:rPr>
          <w:rFonts w:asciiTheme="majorHAnsi" w:hAnsiTheme="majorHAnsi" w:cstheme="majorHAnsi"/>
        </w:rPr>
        <w:t xml:space="preserve">: </w:t>
      </w:r>
      <w:r w:rsidRPr="000C3C6B">
        <w:rPr>
          <w:rFonts w:asciiTheme="majorHAnsi" w:hAnsiTheme="majorHAnsi" w:cstheme="majorHAnsi"/>
          <w:lang w:val="en-US"/>
        </w:rPr>
        <w:t>Unknown</w:t>
      </w:r>
      <w:r w:rsidRPr="00413F52">
        <w:rPr>
          <w:rFonts w:asciiTheme="majorHAnsi" w:hAnsiTheme="majorHAnsi" w:cstheme="majorHAnsi"/>
        </w:rPr>
        <w:t xml:space="preserve"> </w:t>
      </w:r>
    </w:p>
    <w:p w:rsidR="000C3C6B" w:rsidRPr="000C3C6B" w:rsidRDefault="000C3C6B" w:rsidP="000C3C6B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0,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>: -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-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-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+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+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k: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result: +</w:t>
      </w:r>
    </w:p>
    <w:p w:rsidR="000C3C6B" w:rsidRPr="000C3C6B" w:rsidRDefault="000C3C6B" w:rsidP="000C3C6B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-,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>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c: -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+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+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-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Unknown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-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Unknown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Unknown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k: +</w:t>
      </w:r>
    </w:p>
    <w:p w:rsidR="000C3C6B" w:rsidRPr="00413F52" w:rsidRDefault="000C3C6B" w:rsidP="000C3C6B">
      <w:pPr>
        <w:spacing w:line="360" w:lineRule="auto"/>
        <w:jc w:val="center"/>
        <w:rPr>
          <w:rFonts w:asciiTheme="majorHAnsi" w:hAnsiTheme="majorHAnsi" w:cstheme="majorHAnsi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result</w:t>
      </w:r>
      <w:proofErr w:type="gramEnd"/>
      <w:r w:rsidRPr="00413F52">
        <w:rPr>
          <w:rFonts w:asciiTheme="majorHAnsi" w:hAnsiTheme="majorHAnsi" w:cstheme="majorHAnsi"/>
        </w:rPr>
        <w:t xml:space="preserve">: </w:t>
      </w:r>
      <w:r w:rsidRPr="000C3C6B">
        <w:rPr>
          <w:rFonts w:asciiTheme="majorHAnsi" w:hAnsiTheme="majorHAnsi" w:cstheme="majorHAnsi"/>
          <w:lang w:val="en-US"/>
        </w:rPr>
        <w:t>Unknown</w:t>
      </w:r>
      <w:r w:rsidRPr="00413F52">
        <w:rPr>
          <w:rFonts w:asciiTheme="majorHAnsi" w:hAnsiTheme="majorHAnsi" w:cstheme="majorHAnsi"/>
        </w:rPr>
        <w:t xml:space="preserve"> </w:t>
      </w:r>
    </w:p>
    <w:p w:rsidR="000C3C6B" w:rsidRPr="000C3C6B" w:rsidRDefault="000C3C6B" w:rsidP="000C3C6B">
      <w:pPr>
        <w:spacing w:line="360" w:lineRule="auto"/>
        <w:ind w:firstLine="709"/>
        <w:rPr>
          <w:rFonts w:asciiTheme="majorHAnsi" w:hAnsiTheme="majorHAnsi" w:cstheme="majorHAnsi"/>
        </w:rPr>
      </w:pPr>
      <w:r w:rsidRPr="000C3C6B">
        <w:rPr>
          <w:rFonts w:asciiTheme="majorHAnsi" w:hAnsiTheme="majorHAnsi" w:cstheme="majorHAnsi"/>
        </w:rPr>
        <w:t xml:space="preserve">Анализ знаков переменных при </w:t>
      </w:r>
      <w:r w:rsidRPr="000C3C6B">
        <w:rPr>
          <w:rFonts w:asciiTheme="majorHAnsi" w:hAnsiTheme="majorHAnsi" w:cstheme="majorHAnsi"/>
          <w:lang w:val="en-US"/>
        </w:rPr>
        <w:t>a</w:t>
      </w:r>
      <w:r w:rsidRPr="000C3C6B">
        <w:rPr>
          <w:rFonts w:asciiTheme="majorHAnsi" w:hAnsiTheme="majorHAnsi" w:cstheme="majorHAnsi"/>
        </w:rPr>
        <w:t xml:space="preserve">: 0, </w:t>
      </w:r>
      <w:r w:rsidRPr="000C3C6B">
        <w:rPr>
          <w:rFonts w:asciiTheme="majorHAnsi" w:hAnsiTheme="majorHAnsi" w:cstheme="majorHAnsi"/>
          <w:lang w:val="en-US"/>
        </w:rPr>
        <w:t>b</w:t>
      </w:r>
      <w:r w:rsidRPr="000C3C6B">
        <w:rPr>
          <w:rFonts w:asciiTheme="majorHAnsi" w:hAnsiTheme="majorHAnsi" w:cstheme="majorHAnsi"/>
        </w:rPr>
        <w:t>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lastRenderedPageBreak/>
        <w:t>c: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d: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e: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f: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g: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h: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i: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j: 0</w:t>
      </w:r>
    </w:p>
    <w:p w:rsidR="000C3C6B" w:rsidRPr="000C3C6B" w:rsidRDefault="000C3C6B" w:rsidP="000C3C6B">
      <w:pPr>
        <w:spacing w:line="360" w:lineRule="auto"/>
        <w:jc w:val="center"/>
        <w:rPr>
          <w:rFonts w:asciiTheme="majorHAnsi" w:hAnsiTheme="majorHAnsi" w:cstheme="majorHAnsi"/>
          <w:lang w:val="en-US"/>
        </w:rPr>
      </w:pPr>
      <w:r w:rsidRPr="000C3C6B">
        <w:rPr>
          <w:rFonts w:asciiTheme="majorHAnsi" w:hAnsiTheme="majorHAnsi" w:cstheme="majorHAnsi"/>
          <w:lang w:val="en-US"/>
        </w:rPr>
        <w:t>k: 0</w:t>
      </w:r>
    </w:p>
    <w:p w:rsidR="00947145" w:rsidRPr="00DA3331" w:rsidRDefault="000C3C6B" w:rsidP="000C3C6B">
      <w:pPr>
        <w:spacing w:line="360" w:lineRule="auto"/>
        <w:jc w:val="center"/>
        <w:rPr>
          <w:lang w:val="en-US"/>
        </w:rPr>
      </w:pPr>
      <w:proofErr w:type="gramStart"/>
      <w:r w:rsidRPr="000C3C6B">
        <w:rPr>
          <w:rFonts w:asciiTheme="majorHAnsi" w:hAnsiTheme="majorHAnsi" w:cstheme="majorHAnsi"/>
          <w:lang w:val="en-US"/>
        </w:rPr>
        <w:t>result</w:t>
      </w:r>
      <w:proofErr w:type="gramEnd"/>
      <w:r w:rsidRPr="000C3C6B">
        <w:rPr>
          <w:rFonts w:asciiTheme="majorHAnsi" w:hAnsiTheme="majorHAnsi" w:cstheme="majorHAnsi"/>
          <w:lang w:val="en-US"/>
        </w:rPr>
        <w:t xml:space="preserve">: </w:t>
      </w:r>
      <w:r w:rsidRPr="00413F52">
        <w:rPr>
          <w:rFonts w:asciiTheme="majorHAnsi" w:hAnsiTheme="majorHAnsi" w:cstheme="majorHAnsi"/>
          <w:lang w:val="en-US"/>
        </w:rPr>
        <w:t>0</w:t>
      </w:r>
      <w:r w:rsidR="0051115C" w:rsidRPr="00DA3331">
        <w:rPr>
          <w:lang w:val="en-US"/>
        </w:rPr>
        <w:br w:type="page"/>
      </w:r>
    </w:p>
    <w:p w:rsidR="00B738F0" w:rsidRPr="00DA3331" w:rsidRDefault="00254677" w:rsidP="00254677">
      <w:pPr>
        <w:pStyle w:val="af8"/>
        <w:spacing w:line="480" w:lineRule="auto"/>
        <w:ind w:firstLine="709"/>
        <w:rPr>
          <w:b/>
          <w:bCs/>
        </w:rPr>
      </w:pPr>
      <w:r w:rsidRPr="00947145">
        <w:rPr>
          <w:b/>
          <w:bCs/>
          <w:lang w:val="ru-RU"/>
        </w:rPr>
        <w:lastRenderedPageBreak/>
        <w:t>В</w:t>
      </w:r>
      <w:r w:rsidRPr="00254677">
        <w:rPr>
          <w:b/>
          <w:bCs/>
          <w:lang w:val="ru-RU"/>
        </w:rPr>
        <w:t>ывод</w:t>
      </w:r>
    </w:p>
    <w:p w:rsidR="00B738F0" w:rsidRPr="00254677" w:rsidRDefault="00B738F0" w:rsidP="009E4A28">
      <w:pPr>
        <w:pStyle w:val="af8"/>
        <w:ind w:firstLine="709"/>
        <w:rPr>
          <w:lang w:val="ru-RU"/>
        </w:rPr>
      </w:pPr>
      <w:r w:rsidRPr="002771EE">
        <w:rPr>
          <w:lang w:val="ru-RU"/>
        </w:rPr>
        <w:t>По результатам работы был изучен теоретический материал по теме «</w:t>
      </w:r>
      <w:r w:rsidR="000846E5">
        <w:fldChar w:fldCharType="begin"/>
      </w:r>
      <w:r w:rsidR="00BE7449" w:rsidRPr="002771EE">
        <w:rPr>
          <w:lang w:val="ru-RU"/>
        </w:rPr>
        <w:instrText xml:space="preserve"> </w:instrText>
      </w:r>
      <w:r w:rsidR="00BE7449">
        <w:instrText>REF</w:instrText>
      </w:r>
      <w:r w:rsidR="00BE7449" w:rsidRPr="002771EE">
        <w:rPr>
          <w:lang w:val="ru-RU"/>
        </w:rPr>
        <w:instrText xml:space="preserve"> </w:instrText>
      </w:r>
      <w:r w:rsidR="00BE7449">
        <w:instrText>TitleThemeName</w:instrText>
      </w:r>
      <w:r w:rsidR="00BE7449" w:rsidRPr="002771EE">
        <w:rPr>
          <w:lang w:val="ru-RU"/>
        </w:rPr>
        <w:instrText xml:space="preserve"> \</w:instrText>
      </w:r>
      <w:r w:rsidR="00BE7449">
        <w:instrText>h</w:instrText>
      </w:r>
      <w:r w:rsidR="00BE7449" w:rsidRPr="002771EE">
        <w:rPr>
          <w:lang w:val="ru-RU"/>
        </w:rPr>
        <w:instrText xml:space="preserve"> </w:instrText>
      </w:r>
      <w:r w:rsidR="000846E5">
        <w:fldChar w:fldCharType="separate"/>
      </w:r>
      <w:sdt>
        <w:sdtPr>
          <w:rPr>
            <w:color w:val="auto"/>
            <w:kern w:val="0"/>
            <w:lang w:val="ru-RU"/>
          </w:rPr>
          <w:alias w:val="Тема практической"/>
          <w:tag w:val="Тема практической"/>
          <w:id w:val="809286180"/>
          <w:placeholder>
            <w:docPart w:val="112B15477861437CA42F0786409A1E8F"/>
          </w:placeholder>
          <w:text/>
        </w:sdtPr>
        <w:sdtContent>
          <w:r w:rsidR="00413F52">
            <w:rPr>
              <w:color w:val="auto"/>
              <w:kern w:val="0"/>
              <w:lang w:val="ru-RU"/>
            </w:rPr>
            <w:t>Исчисления и абстрактная интерпретация</w:t>
          </w:r>
        </w:sdtContent>
      </w:sdt>
      <w:r w:rsidR="000846E5">
        <w:fldChar w:fldCharType="end"/>
      </w:r>
      <w:r w:rsidRPr="002771EE">
        <w:rPr>
          <w:lang w:val="ru-RU"/>
        </w:rPr>
        <w:t xml:space="preserve">». </w:t>
      </w:r>
      <w:r w:rsidRPr="00254677">
        <w:rPr>
          <w:lang w:val="ru-RU"/>
        </w:rPr>
        <w:t>Все поставленные цели и задачи были выполнены.</w:t>
      </w:r>
      <w:r w:rsidR="00AF190F" w:rsidRPr="00254677">
        <w:rPr>
          <w:lang w:val="ru-RU"/>
        </w:rPr>
        <w:t xml:space="preserve"> Задания были выполнены и помогли лучше усвоить пройденный материал.</w:t>
      </w:r>
    </w:p>
    <w:sectPr w:rsidR="00B738F0" w:rsidRPr="00254677" w:rsidSect="00552A03"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2F4" w:rsidRDefault="00CD52F4" w:rsidP="00552A03">
      <w:r>
        <w:separator/>
      </w:r>
    </w:p>
  </w:endnote>
  <w:endnote w:type="continuationSeparator" w:id="0">
    <w:p w:rsidR="00CD52F4" w:rsidRDefault="00CD52F4" w:rsidP="00552A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8229505"/>
      <w:docPartObj>
        <w:docPartGallery w:val="Page Numbers (Bottom of Page)"/>
        <w:docPartUnique/>
      </w:docPartObj>
    </w:sdtPr>
    <w:sdtContent>
      <w:p w:rsidR="00AD671B" w:rsidRDefault="000846E5">
        <w:pPr>
          <w:pStyle w:val="af5"/>
          <w:jc w:val="center"/>
        </w:pPr>
        <w:r>
          <w:fldChar w:fldCharType="begin"/>
        </w:r>
        <w:r w:rsidR="00AD671B">
          <w:instrText>PAGE   \* MERGEFORMAT</w:instrText>
        </w:r>
        <w:r>
          <w:fldChar w:fldCharType="separate"/>
        </w:r>
        <w:r w:rsidR="00796548">
          <w:rPr>
            <w:noProof/>
          </w:rPr>
          <w:t>12</w:t>
        </w:r>
        <w:r>
          <w:fldChar w:fldCharType="end"/>
        </w:r>
      </w:p>
    </w:sdtContent>
  </w:sdt>
  <w:p w:rsidR="00AD671B" w:rsidRDefault="00AD671B">
    <w:pPr>
      <w:pStyle w:val="af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2F4" w:rsidRDefault="00CD52F4" w:rsidP="00552A03">
      <w:r>
        <w:separator/>
      </w:r>
    </w:p>
  </w:footnote>
  <w:footnote w:type="continuationSeparator" w:id="0">
    <w:p w:rsidR="00CD52F4" w:rsidRDefault="00CD52F4" w:rsidP="00552A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7E469A6"/>
    <w:multiLevelType w:val="multilevel"/>
    <w:tmpl w:val="86C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205C0"/>
    <w:multiLevelType w:val="multilevel"/>
    <w:tmpl w:val="81D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F8244F"/>
    <w:multiLevelType w:val="multilevel"/>
    <w:tmpl w:val="5FC2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AF7A52"/>
    <w:multiLevelType w:val="hybridMultilevel"/>
    <w:tmpl w:val="9ABA5720"/>
    <w:lvl w:ilvl="0" w:tplc="F24E63AE">
      <w:start w:val="1"/>
      <w:numFmt w:val="decimal"/>
      <w:suff w:val="space"/>
      <w:lvlText w:val="%1"/>
      <w:lvlJc w:val="left"/>
      <w:pPr>
        <w:ind w:left="1068" w:hanging="360"/>
      </w:pPr>
      <w:rPr>
        <w:rFonts w:asciiTheme="minorHAnsi" w:hAnsiTheme="minorHAnsi" w:hint="default"/>
        <w:b/>
        <w:bCs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138934BF"/>
    <w:multiLevelType w:val="multilevel"/>
    <w:tmpl w:val="600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8E53FD"/>
    <w:multiLevelType w:val="multilevel"/>
    <w:tmpl w:val="A39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7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57566B1"/>
    <w:multiLevelType w:val="multilevel"/>
    <w:tmpl w:val="054A2792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023876"/>
    <w:multiLevelType w:val="multilevel"/>
    <w:tmpl w:val="745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DD1035"/>
    <w:multiLevelType w:val="multilevel"/>
    <w:tmpl w:val="297CE3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1945301A"/>
    <w:multiLevelType w:val="multilevel"/>
    <w:tmpl w:val="D33AE1DE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1AA14F56"/>
    <w:multiLevelType w:val="multilevel"/>
    <w:tmpl w:val="BF1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BD4847"/>
    <w:multiLevelType w:val="multilevel"/>
    <w:tmpl w:val="044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BD311A"/>
    <w:multiLevelType w:val="hybridMultilevel"/>
    <w:tmpl w:val="48B8390A"/>
    <w:lvl w:ilvl="0" w:tplc="831658C8">
      <w:start w:val="1"/>
      <w:numFmt w:val="decimal"/>
      <w:pStyle w:val="a2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0F34061"/>
    <w:multiLevelType w:val="hybridMultilevel"/>
    <w:tmpl w:val="FD8A50E2"/>
    <w:lvl w:ilvl="0" w:tplc="9E3836F2">
      <w:start w:val="1"/>
      <w:numFmt w:val="decimal"/>
      <w:suff w:val="space"/>
      <w:lvlText w:val="%1"/>
      <w:lvlJc w:val="left"/>
      <w:pPr>
        <w:ind w:left="1429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1A9166E"/>
    <w:multiLevelType w:val="multilevel"/>
    <w:tmpl w:val="77F4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80619CC"/>
    <w:multiLevelType w:val="multilevel"/>
    <w:tmpl w:val="9D2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432BB4"/>
    <w:multiLevelType w:val="multilevel"/>
    <w:tmpl w:val="94E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DB4400"/>
    <w:multiLevelType w:val="multilevel"/>
    <w:tmpl w:val="D9FA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851FF1"/>
    <w:multiLevelType w:val="multilevel"/>
    <w:tmpl w:val="2D5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8023B6"/>
    <w:multiLevelType w:val="multilevel"/>
    <w:tmpl w:val="7564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C04454"/>
    <w:multiLevelType w:val="multilevel"/>
    <w:tmpl w:val="7FAEB65A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6" w:hanging="1077"/>
      </w:pPr>
      <w:rPr>
        <w:rFonts w:hint="default"/>
      </w:rPr>
    </w:lvl>
    <w:lvl w:ilvl="2">
      <w:start w:val="1"/>
      <w:numFmt w:val="decimal"/>
      <w:lvlText w:val="%3.%2.1"/>
      <w:lvlJc w:val="right"/>
      <w:pPr>
        <w:ind w:left="2863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40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7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9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1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48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25" w:hanging="709"/>
      </w:pPr>
      <w:rPr>
        <w:rFonts w:hint="default"/>
      </w:rPr>
    </w:lvl>
  </w:abstractNum>
  <w:abstractNum w:abstractNumId="23">
    <w:nsid w:val="58796B49"/>
    <w:multiLevelType w:val="multilevel"/>
    <w:tmpl w:val="2FF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B12DBA"/>
    <w:multiLevelType w:val="multilevel"/>
    <w:tmpl w:val="FB94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BB131BB"/>
    <w:multiLevelType w:val="multilevel"/>
    <w:tmpl w:val="FCB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D20747"/>
    <w:multiLevelType w:val="hybridMultilevel"/>
    <w:tmpl w:val="71D21ECA"/>
    <w:lvl w:ilvl="0" w:tplc="9864D6E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C909DA"/>
    <w:multiLevelType w:val="multilevel"/>
    <w:tmpl w:val="1CA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9523CA"/>
    <w:multiLevelType w:val="multilevel"/>
    <w:tmpl w:val="DE9C9788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6F810768"/>
    <w:multiLevelType w:val="multilevel"/>
    <w:tmpl w:val="A7E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166E66"/>
    <w:multiLevelType w:val="hybridMultilevel"/>
    <w:tmpl w:val="1D3621C4"/>
    <w:lvl w:ilvl="0" w:tplc="9864D6EC">
      <w:start w:val="1"/>
      <w:numFmt w:val="decimal"/>
      <w:lvlText w:val="%1"/>
      <w:lvlJc w:val="left"/>
      <w:pPr>
        <w:ind w:left="1428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73C646CC"/>
    <w:multiLevelType w:val="multilevel"/>
    <w:tmpl w:val="48B8390A"/>
    <w:numStyleLink w:val="a0"/>
  </w:abstractNum>
  <w:abstractNum w:abstractNumId="32">
    <w:nsid w:val="767B14EE"/>
    <w:multiLevelType w:val="multilevel"/>
    <w:tmpl w:val="23E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370758"/>
    <w:multiLevelType w:val="multilevel"/>
    <w:tmpl w:val="ABF20C0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4">
    <w:nsid w:val="79685F1C"/>
    <w:multiLevelType w:val="hybridMultilevel"/>
    <w:tmpl w:val="19089B3E"/>
    <w:lvl w:ilvl="0" w:tplc="9E3836F2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10"/>
  </w:num>
  <w:num w:numId="3">
    <w:abstractNumId w:val="14"/>
  </w:num>
  <w:num w:numId="4">
    <w:abstractNumId w:val="15"/>
  </w:num>
  <w:num w:numId="5">
    <w:abstractNumId w:val="26"/>
  </w:num>
  <w:num w:numId="6">
    <w:abstractNumId w:val="30"/>
  </w:num>
  <w:num w:numId="7">
    <w:abstractNumId w:val="0"/>
  </w:num>
  <w:num w:numId="8">
    <w:abstractNumId w:val="34"/>
  </w:num>
  <w:num w:numId="9">
    <w:abstractNumId w:val="7"/>
  </w:num>
  <w:num w:numId="10">
    <w:abstractNumId w:val="31"/>
  </w:num>
  <w:num w:numId="11">
    <w:abstractNumId w:val="11"/>
  </w:num>
  <w:num w:numId="12">
    <w:abstractNumId w:val="28"/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6"/>
  </w:num>
  <w:num w:numId="16">
    <w:abstractNumId w:val="33"/>
  </w:num>
  <w:num w:numId="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</w:num>
  <w:num w:numId="24">
    <w:abstractNumId w:val="23"/>
  </w:num>
  <w:num w:numId="25">
    <w:abstractNumId w:val="27"/>
  </w:num>
  <w:num w:numId="26">
    <w:abstractNumId w:val="21"/>
  </w:num>
  <w:num w:numId="27">
    <w:abstractNumId w:val="29"/>
  </w:num>
  <w:num w:numId="28">
    <w:abstractNumId w:val="17"/>
  </w:num>
  <w:num w:numId="29">
    <w:abstractNumId w:val="25"/>
  </w:num>
  <w:num w:numId="30">
    <w:abstractNumId w:val="5"/>
  </w:num>
  <w:num w:numId="31">
    <w:abstractNumId w:val="20"/>
  </w:num>
  <w:num w:numId="32">
    <w:abstractNumId w:val="12"/>
  </w:num>
  <w:num w:numId="33">
    <w:abstractNumId w:val="1"/>
  </w:num>
  <w:num w:numId="34">
    <w:abstractNumId w:val="13"/>
  </w:num>
  <w:num w:numId="35">
    <w:abstractNumId w:val="32"/>
  </w:num>
  <w:num w:numId="36">
    <w:abstractNumId w:val="18"/>
  </w:num>
  <w:num w:numId="37">
    <w:abstractNumId w:val="9"/>
  </w:num>
  <w:num w:numId="38">
    <w:abstractNumId w:val="3"/>
  </w:num>
  <w:num w:numId="39">
    <w:abstractNumId w:val="8"/>
  </w:num>
  <w:num w:numId="40">
    <w:abstractNumId w:val="24"/>
  </w:num>
  <w:num w:numId="41">
    <w:abstractNumId w:val="2"/>
  </w:num>
  <w:num w:numId="4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stylePaneFormatFilter w:val="1024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3747"/>
    <w:rsid w:val="00000679"/>
    <w:rsid w:val="0000090B"/>
    <w:rsid w:val="0000172A"/>
    <w:rsid w:val="0000239A"/>
    <w:rsid w:val="00002CBE"/>
    <w:rsid w:val="00003E2E"/>
    <w:rsid w:val="00004683"/>
    <w:rsid w:val="000055EA"/>
    <w:rsid w:val="000079CF"/>
    <w:rsid w:val="00007CBD"/>
    <w:rsid w:val="0001030E"/>
    <w:rsid w:val="00011348"/>
    <w:rsid w:val="00011E76"/>
    <w:rsid w:val="00011FB4"/>
    <w:rsid w:val="0001349A"/>
    <w:rsid w:val="00014258"/>
    <w:rsid w:val="00014F23"/>
    <w:rsid w:val="000154B6"/>
    <w:rsid w:val="0001689D"/>
    <w:rsid w:val="000228A7"/>
    <w:rsid w:val="00022D55"/>
    <w:rsid w:val="0002393E"/>
    <w:rsid w:val="0002463E"/>
    <w:rsid w:val="00026513"/>
    <w:rsid w:val="0002706D"/>
    <w:rsid w:val="000317C3"/>
    <w:rsid w:val="00031BA0"/>
    <w:rsid w:val="00031F67"/>
    <w:rsid w:val="0003242C"/>
    <w:rsid w:val="00032845"/>
    <w:rsid w:val="00032EC7"/>
    <w:rsid w:val="000343EE"/>
    <w:rsid w:val="00034C4B"/>
    <w:rsid w:val="00034F3D"/>
    <w:rsid w:val="000351AD"/>
    <w:rsid w:val="00035756"/>
    <w:rsid w:val="00035794"/>
    <w:rsid w:val="0004045A"/>
    <w:rsid w:val="00041649"/>
    <w:rsid w:val="0004285D"/>
    <w:rsid w:val="00042F00"/>
    <w:rsid w:val="00044426"/>
    <w:rsid w:val="000454BC"/>
    <w:rsid w:val="00045544"/>
    <w:rsid w:val="000461CA"/>
    <w:rsid w:val="0004651E"/>
    <w:rsid w:val="00047D12"/>
    <w:rsid w:val="00052B1B"/>
    <w:rsid w:val="00053232"/>
    <w:rsid w:val="00054E9A"/>
    <w:rsid w:val="00055EE9"/>
    <w:rsid w:val="0005762A"/>
    <w:rsid w:val="000578E3"/>
    <w:rsid w:val="0006031A"/>
    <w:rsid w:val="00062105"/>
    <w:rsid w:val="000624C2"/>
    <w:rsid w:val="00062E62"/>
    <w:rsid w:val="00062F21"/>
    <w:rsid w:val="00064F98"/>
    <w:rsid w:val="00070123"/>
    <w:rsid w:val="00070BE5"/>
    <w:rsid w:val="0007188A"/>
    <w:rsid w:val="00071B64"/>
    <w:rsid w:val="000721AA"/>
    <w:rsid w:val="00072502"/>
    <w:rsid w:val="000728FC"/>
    <w:rsid w:val="00072E49"/>
    <w:rsid w:val="00073E11"/>
    <w:rsid w:val="00073EED"/>
    <w:rsid w:val="000740CE"/>
    <w:rsid w:val="00074175"/>
    <w:rsid w:val="000742EF"/>
    <w:rsid w:val="000744AB"/>
    <w:rsid w:val="000754EE"/>
    <w:rsid w:val="00077476"/>
    <w:rsid w:val="0008028E"/>
    <w:rsid w:val="00081DB8"/>
    <w:rsid w:val="00082ABD"/>
    <w:rsid w:val="00082C68"/>
    <w:rsid w:val="000846E5"/>
    <w:rsid w:val="00084D53"/>
    <w:rsid w:val="0008542E"/>
    <w:rsid w:val="000871C8"/>
    <w:rsid w:val="00087920"/>
    <w:rsid w:val="00087B08"/>
    <w:rsid w:val="00090430"/>
    <w:rsid w:val="0009086B"/>
    <w:rsid w:val="00090DEB"/>
    <w:rsid w:val="00092398"/>
    <w:rsid w:val="00093242"/>
    <w:rsid w:val="00093E07"/>
    <w:rsid w:val="00095D27"/>
    <w:rsid w:val="000966AE"/>
    <w:rsid w:val="00096AAB"/>
    <w:rsid w:val="00096E82"/>
    <w:rsid w:val="000A20EF"/>
    <w:rsid w:val="000A37C4"/>
    <w:rsid w:val="000A37DC"/>
    <w:rsid w:val="000A41E5"/>
    <w:rsid w:val="000A424B"/>
    <w:rsid w:val="000A4C22"/>
    <w:rsid w:val="000A52A7"/>
    <w:rsid w:val="000A78C6"/>
    <w:rsid w:val="000B031C"/>
    <w:rsid w:val="000B0C12"/>
    <w:rsid w:val="000B0F16"/>
    <w:rsid w:val="000B1962"/>
    <w:rsid w:val="000B22CB"/>
    <w:rsid w:val="000B3056"/>
    <w:rsid w:val="000B3B59"/>
    <w:rsid w:val="000B3ECB"/>
    <w:rsid w:val="000B667D"/>
    <w:rsid w:val="000B673F"/>
    <w:rsid w:val="000B74A9"/>
    <w:rsid w:val="000B79FA"/>
    <w:rsid w:val="000C1555"/>
    <w:rsid w:val="000C21B2"/>
    <w:rsid w:val="000C2CEC"/>
    <w:rsid w:val="000C3701"/>
    <w:rsid w:val="000C3C6B"/>
    <w:rsid w:val="000C472F"/>
    <w:rsid w:val="000C538E"/>
    <w:rsid w:val="000C6152"/>
    <w:rsid w:val="000D03E0"/>
    <w:rsid w:val="000D12A5"/>
    <w:rsid w:val="000D18C0"/>
    <w:rsid w:val="000D1CD8"/>
    <w:rsid w:val="000D1EE4"/>
    <w:rsid w:val="000D2782"/>
    <w:rsid w:val="000D3733"/>
    <w:rsid w:val="000D40AB"/>
    <w:rsid w:val="000D4218"/>
    <w:rsid w:val="000D6FC7"/>
    <w:rsid w:val="000E16B3"/>
    <w:rsid w:val="000E183D"/>
    <w:rsid w:val="000E1BD4"/>
    <w:rsid w:val="000E1E27"/>
    <w:rsid w:val="000E241A"/>
    <w:rsid w:val="000E2438"/>
    <w:rsid w:val="000E285B"/>
    <w:rsid w:val="000E2A49"/>
    <w:rsid w:val="000E2CA7"/>
    <w:rsid w:val="000E49D7"/>
    <w:rsid w:val="000E4EE6"/>
    <w:rsid w:val="000E5F03"/>
    <w:rsid w:val="000F1851"/>
    <w:rsid w:val="000F263E"/>
    <w:rsid w:val="000F41C2"/>
    <w:rsid w:val="000F4880"/>
    <w:rsid w:val="000F5827"/>
    <w:rsid w:val="000F5FE7"/>
    <w:rsid w:val="000F6104"/>
    <w:rsid w:val="000F6603"/>
    <w:rsid w:val="000F67C6"/>
    <w:rsid w:val="000F6C0E"/>
    <w:rsid w:val="00102A1B"/>
    <w:rsid w:val="0010466C"/>
    <w:rsid w:val="00104690"/>
    <w:rsid w:val="001056E3"/>
    <w:rsid w:val="001059C7"/>
    <w:rsid w:val="00105E22"/>
    <w:rsid w:val="001061C9"/>
    <w:rsid w:val="00106BF8"/>
    <w:rsid w:val="00107065"/>
    <w:rsid w:val="00107562"/>
    <w:rsid w:val="0010764E"/>
    <w:rsid w:val="00107D5B"/>
    <w:rsid w:val="001106D8"/>
    <w:rsid w:val="00112B46"/>
    <w:rsid w:val="00114C23"/>
    <w:rsid w:val="0011516E"/>
    <w:rsid w:val="00115BB8"/>
    <w:rsid w:val="0011682D"/>
    <w:rsid w:val="001212D8"/>
    <w:rsid w:val="00122C98"/>
    <w:rsid w:val="00122F83"/>
    <w:rsid w:val="001235C6"/>
    <w:rsid w:val="00123CEB"/>
    <w:rsid w:val="00126C0B"/>
    <w:rsid w:val="00127B5F"/>
    <w:rsid w:val="001306A4"/>
    <w:rsid w:val="00130BD1"/>
    <w:rsid w:val="00132A16"/>
    <w:rsid w:val="0013397C"/>
    <w:rsid w:val="00136D4E"/>
    <w:rsid w:val="00140737"/>
    <w:rsid w:val="001409BF"/>
    <w:rsid w:val="00140D6C"/>
    <w:rsid w:val="00141320"/>
    <w:rsid w:val="00143839"/>
    <w:rsid w:val="00143C01"/>
    <w:rsid w:val="00144165"/>
    <w:rsid w:val="001444E1"/>
    <w:rsid w:val="0014566C"/>
    <w:rsid w:val="0014713C"/>
    <w:rsid w:val="001544E8"/>
    <w:rsid w:val="00154E3E"/>
    <w:rsid w:val="00156759"/>
    <w:rsid w:val="001578B5"/>
    <w:rsid w:val="001578BD"/>
    <w:rsid w:val="00157B5E"/>
    <w:rsid w:val="0016065E"/>
    <w:rsid w:val="00165711"/>
    <w:rsid w:val="00165818"/>
    <w:rsid w:val="0016626C"/>
    <w:rsid w:val="00167AEA"/>
    <w:rsid w:val="001709D1"/>
    <w:rsid w:val="00171368"/>
    <w:rsid w:val="00171C16"/>
    <w:rsid w:val="00171F06"/>
    <w:rsid w:val="00172DEC"/>
    <w:rsid w:val="00172FBB"/>
    <w:rsid w:val="001753F4"/>
    <w:rsid w:val="00175997"/>
    <w:rsid w:val="00180469"/>
    <w:rsid w:val="00180D48"/>
    <w:rsid w:val="0018139C"/>
    <w:rsid w:val="0018375C"/>
    <w:rsid w:val="00184162"/>
    <w:rsid w:val="0018591E"/>
    <w:rsid w:val="00187214"/>
    <w:rsid w:val="00187AE0"/>
    <w:rsid w:val="00187F71"/>
    <w:rsid w:val="00190EAF"/>
    <w:rsid w:val="00191DF5"/>
    <w:rsid w:val="00192268"/>
    <w:rsid w:val="00192729"/>
    <w:rsid w:val="00194E25"/>
    <w:rsid w:val="00194EE8"/>
    <w:rsid w:val="001955A3"/>
    <w:rsid w:val="0019714D"/>
    <w:rsid w:val="00197D55"/>
    <w:rsid w:val="001A0581"/>
    <w:rsid w:val="001A3672"/>
    <w:rsid w:val="001A42A4"/>
    <w:rsid w:val="001A4978"/>
    <w:rsid w:val="001A4D4A"/>
    <w:rsid w:val="001A517A"/>
    <w:rsid w:val="001A6615"/>
    <w:rsid w:val="001A6B10"/>
    <w:rsid w:val="001A7FB7"/>
    <w:rsid w:val="001B1800"/>
    <w:rsid w:val="001B1D37"/>
    <w:rsid w:val="001B25C1"/>
    <w:rsid w:val="001B329E"/>
    <w:rsid w:val="001B4602"/>
    <w:rsid w:val="001B6DC1"/>
    <w:rsid w:val="001B70CE"/>
    <w:rsid w:val="001C29C8"/>
    <w:rsid w:val="001C3FDD"/>
    <w:rsid w:val="001C45D2"/>
    <w:rsid w:val="001C48F7"/>
    <w:rsid w:val="001C4BAB"/>
    <w:rsid w:val="001C4E38"/>
    <w:rsid w:val="001C5622"/>
    <w:rsid w:val="001C71D0"/>
    <w:rsid w:val="001C7D81"/>
    <w:rsid w:val="001D0881"/>
    <w:rsid w:val="001D1810"/>
    <w:rsid w:val="001D2C69"/>
    <w:rsid w:val="001D3938"/>
    <w:rsid w:val="001D41DD"/>
    <w:rsid w:val="001D79C0"/>
    <w:rsid w:val="001D7C30"/>
    <w:rsid w:val="001E1087"/>
    <w:rsid w:val="001E14C7"/>
    <w:rsid w:val="001E317F"/>
    <w:rsid w:val="001E346F"/>
    <w:rsid w:val="001E35DA"/>
    <w:rsid w:val="001E419C"/>
    <w:rsid w:val="001E473F"/>
    <w:rsid w:val="001E605D"/>
    <w:rsid w:val="001E6C0C"/>
    <w:rsid w:val="001F049B"/>
    <w:rsid w:val="001F15AB"/>
    <w:rsid w:val="001F197E"/>
    <w:rsid w:val="001F27BB"/>
    <w:rsid w:val="001F305E"/>
    <w:rsid w:val="001F41BC"/>
    <w:rsid w:val="001F4DAC"/>
    <w:rsid w:val="00201FB7"/>
    <w:rsid w:val="00203346"/>
    <w:rsid w:val="00203537"/>
    <w:rsid w:val="00203B00"/>
    <w:rsid w:val="0020557A"/>
    <w:rsid w:val="002057AC"/>
    <w:rsid w:val="00207F6C"/>
    <w:rsid w:val="00210669"/>
    <w:rsid w:val="00210E40"/>
    <w:rsid w:val="002120C5"/>
    <w:rsid w:val="00212947"/>
    <w:rsid w:val="00213049"/>
    <w:rsid w:val="0021509C"/>
    <w:rsid w:val="00216561"/>
    <w:rsid w:val="002170F7"/>
    <w:rsid w:val="00217A77"/>
    <w:rsid w:val="002215A2"/>
    <w:rsid w:val="00221EE2"/>
    <w:rsid w:val="002221D9"/>
    <w:rsid w:val="002224B0"/>
    <w:rsid w:val="00223958"/>
    <w:rsid w:val="002244DF"/>
    <w:rsid w:val="002247D9"/>
    <w:rsid w:val="00226755"/>
    <w:rsid w:val="002268E5"/>
    <w:rsid w:val="00227369"/>
    <w:rsid w:val="00231B49"/>
    <w:rsid w:val="00232A9F"/>
    <w:rsid w:val="00232E64"/>
    <w:rsid w:val="00233F3D"/>
    <w:rsid w:val="00234237"/>
    <w:rsid w:val="002376CD"/>
    <w:rsid w:val="00240D3A"/>
    <w:rsid w:val="00241631"/>
    <w:rsid w:val="002441B8"/>
    <w:rsid w:val="00244889"/>
    <w:rsid w:val="00244E33"/>
    <w:rsid w:val="00245CAE"/>
    <w:rsid w:val="00246304"/>
    <w:rsid w:val="00246EAF"/>
    <w:rsid w:val="00247B9D"/>
    <w:rsid w:val="00250642"/>
    <w:rsid w:val="002517A0"/>
    <w:rsid w:val="00253906"/>
    <w:rsid w:val="00254677"/>
    <w:rsid w:val="0025531D"/>
    <w:rsid w:val="00255425"/>
    <w:rsid w:val="00255BFA"/>
    <w:rsid w:val="0025603B"/>
    <w:rsid w:val="002564CB"/>
    <w:rsid w:val="00260591"/>
    <w:rsid w:val="002606B3"/>
    <w:rsid w:val="00264ABF"/>
    <w:rsid w:val="00271C44"/>
    <w:rsid w:val="0027393A"/>
    <w:rsid w:val="00273FBD"/>
    <w:rsid w:val="00275C6C"/>
    <w:rsid w:val="00275D29"/>
    <w:rsid w:val="00276640"/>
    <w:rsid w:val="00277092"/>
    <w:rsid w:val="002771EE"/>
    <w:rsid w:val="0027731C"/>
    <w:rsid w:val="002777B6"/>
    <w:rsid w:val="00280606"/>
    <w:rsid w:val="00280EDA"/>
    <w:rsid w:val="002815AC"/>
    <w:rsid w:val="00282545"/>
    <w:rsid w:val="00282BA6"/>
    <w:rsid w:val="00283DE3"/>
    <w:rsid w:val="00284B81"/>
    <w:rsid w:val="00287ED2"/>
    <w:rsid w:val="0029005F"/>
    <w:rsid w:val="00292684"/>
    <w:rsid w:val="00292A64"/>
    <w:rsid w:val="00292BBD"/>
    <w:rsid w:val="002933C5"/>
    <w:rsid w:val="00294C7B"/>
    <w:rsid w:val="00295B45"/>
    <w:rsid w:val="00295EDB"/>
    <w:rsid w:val="00296935"/>
    <w:rsid w:val="00296DFB"/>
    <w:rsid w:val="002A3002"/>
    <w:rsid w:val="002A587D"/>
    <w:rsid w:val="002A7096"/>
    <w:rsid w:val="002A7A69"/>
    <w:rsid w:val="002B220C"/>
    <w:rsid w:val="002B3A51"/>
    <w:rsid w:val="002B7571"/>
    <w:rsid w:val="002B7FBA"/>
    <w:rsid w:val="002C08AB"/>
    <w:rsid w:val="002C17F6"/>
    <w:rsid w:val="002C1D06"/>
    <w:rsid w:val="002C2E8B"/>
    <w:rsid w:val="002C35CB"/>
    <w:rsid w:val="002C4110"/>
    <w:rsid w:val="002C5758"/>
    <w:rsid w:val="002C6105"/>
    <w:rsid w:val="002C62BE"/>
    <w:rsid w:val="002C67E9"/>
    <w:rsid w:val="002C74A4"/>
    <w:rsid w:val="002D0B2A"/>
    <w:rsid w:val="002D2401"/>
    <w:rsid w:val="002D28CC"/>
    <w:rsid w:val="002D297C"/>
    <w:rsid w:val="002D3432"/>
    <w:rsid w:val="002D3B24"/>
    <w:rsid w:val="002D3E2D"/>
    <w:rsid w:val="002D48D3"/>
    <w:rsid w:val="002D4EED"/>
    <w:rsid w:val="002D697D"/>
    <w:rsid w:val="002D7F54"/>
    <w:rsid w:val="002E0481"/>
    <w:rsid w:val="002E1465"/>
    <w:rsid w:val="002E18FC"/>
    <w:rsid w:val="002E2195"/>
    <w:rsid w:val="002E2458"/>
    <w:rsid w:val="002E2D2F"/>
    <w:rsid w:val="002E347B"/>
    <w:rsid w:val="002E41C8"/>
    <w:rsid w:val="002E5571"/>
    <w:rsid w:val="002E69D8"/>
    <w:rsid w:val="002E78BF"/>
    <w:rsid w:val="002E7F22"/>
    <w:rsid w:val="002E7FB8"/>
    <w:rsid w:val="002F086A"/>
    <w:rsid w:val="002F2003"/>
    <w:rsid w:val="002F20BC"/>
    <w:rsid w:val="002F2A72"/>
    <w:rsid w:val="002F3074"/>
    <w:rsid w:val="002F56A0"/>
    <w:rsid w:val="002F5B37"/>
    <w:rsid w:val="002F6A88"/>
    <w:rsid w:val="00302834"/>
    <w:rsid w:val="00304F0A"/>
    <w:rsid w:val="003068D7"/>
    <w:rsid w:val="00307EC7"/>
    <w:rsid w:val="0031047C"/>
    <w:rsid w:val="0031361E"/>
    <w:rsid w:val="00316540"/>
    <w:rsid w:val="003203E7"/>
    <w:rsid w:val="0032149D"/>
    <w:rsid w:val="003226BF"/>
    <w:rsid w:val="00323516"/>
    <w:rsid w:val="00325AB4"/>
    <w:rsid w:val="0032679B"/>
    <w:rsid w:val="003300F4"/>
    <w:rsid w:val="00330EA8"/>
    <w:rsid w:val="0033222B"/>
    <w:rsid w:val="0033407A"/>
    <w:rsid w:val="00337259"/>
    <w:rsid w:val="0033749E"/>
    <w:rsid w:val="00337C70"/>
    <w:rsid w:val="003402D4"/>
    <w:rsid w:val="00340E84"/>
    <w:rsid w:val="00340F39"/>
    <w:rsid w:val="003432C9"/>
    <w:rsid w:val="00343617"/>
    <w:rsid w:val="00343771"/>
    <w:rsid w:val="00344324"/>
    <w:rsid w:val="00347FBA"/>
    <w:rsid w:val="00350BF1"/>
    <w:rsid w:val="0035351F"/>
    <w:rsid w:val="00353730"/>
    <w:rsid w:val="00354B46"/>
    <w:rsid w:val="0035533F"/>
    <w:rsid w:val="00355E28"/>
    <w:rsid w:val="0035666C"/>
    <w:rsid w:val="00356CD0"/>
    <w:rsid w:val="00356CFF"/>
    <w:rsid w:val="0036005A"/>
    <w:rsid w:val="003615EE"/>
    <w:rsid w:val="003623BB"/>
    <w:rsid w:val="003626D1"/>
    <w:rsid w:val="00363FDD"/>
    <w:rsid w:val="003658A5"/>
    <w:rsid w:val="00365AD1"/>
    <w:rsid w:val="00367B60"/>
    <w:rsid w:val="00367E44"/>
    <w:rsid w:val="00370A4A"/>
    <w:rsid w:val="00372B18"/>
    <w:rsid w:val="003737A8"/>
    <w:rsid w:val="00373996"/>
    <w:rsid w:val="00373FCE"/>
    <w:rsid w:val="003744A3"/>
    <w:rsid w:val="00375BEB"/>
    <w:rsid w:val="0037641F"/>
    <w:rsid w:val="00377036"/>
    <w:rsid w:val="003776BF"/>
    <w:rsid w:val="003808B4"/>
    <w:rsid w:val="00382384"/>
    <w:rsid w:val="00382920"/>
    <w:rsid w:val="00383C8C"/>
    <w:rsid w:val="00383F61"/>
    <w:rsid w:val="00384283"/>
    <w:rsid w:val="003863A7"/>
    <w:rsid w:val="0038723E"/>
    <w:rsid w:val="003923EC"/>
    <w:rsid w:val="003931FC"/>
    <w:rsid w:val="00393A9C"/>
    <w:rsid w:val="0039413F"/>
    <w:rsid w:val="0039497B"/>
    <w:rsid w:val="00395CA5"/>
    <w:rsid w:val="00396D6F"/>
    <w:rsid w:val="003A13B1"/>
    <w:rsid w:val="003A1612"/>
    <w:rsid w:val="003A2598"/>
    <w:rsid w:val="003A410E"/>
    <w:rsid w:val="003A42B9"/>
    <w:rsid w:val="003A4ECA"/>
    <w:rsid w:val="003A52E2"/>
    <w:rsid w:val="003A568B"/>
    <w:rsid w:val="003A579B"/>
    <w:rsid w:val="003A6EA2"/>
    <w:rsid w:val="003B09EF"/>
    <w:rsid w:val="003B20FE"/>
    <w:rsid w:val="003B25B7"/>
    <w:rsid w:val="003B264A"/>
    <w:rsid w:val="003B345A"/>
    <w:rsid w:val="003B4B15"/>
    <w:rsid w:val="003B6F90"/>
    <w:rsid w:val="003B70C3"/>
    <w:rsid w:val="003B753B"/>
    <w:rsid w:val="003B75FE"/>
    <w:rsid w:val="003B7F81"/>
    <w:rsid w:val="003C14F8"/>
    <w:rsid w:val="003C1E00"/>
    <w:rsid w:val="003C2C7B"/>
    <w:rsid w:val="003C2E13"/>
    <w:rsid w:val="003C437B"/>
    <w:rsid w:val="003C44CF"/>
    <w:rsid w:val="003C4999"/>
    <w:rsid w:val="003C6B80"/>
    <w:rsid w:val="003C6C19"/>
    <w:rsid w:val="003D0687"/>
    <w:rsid w:val="003D0FA7"/>
    <w:rsid w:val="003D3CBE"/>
    <w:rsid w:val="003D4D85"/>
    <w:rsid w:val="003D4EB6"/>
    <w:rsid w:val="003D572B"/>
    <w:rsid w:val="003D5E83"/>
    <w:rsid w:val="003D683B"/>
    <w:rsid w:val="003D6CEC"/>
    <w:rsid w:val="003D7124"/>
    <w:rsid w:val="003E11CA"/>
    <w:rsid w:val="003E186B"/>
    <w:rsid w:val="003E1A78"/>
    <w:rsid w:val="003E1C00"/>
    <w:rsid w:val="003E283E"/>
    <w:rsid w:val="003E42C1"/>
    <w:rsid w:val="003E5C02"/>
    <w:rsid w:val="003E5E96"/>
    <w:rsid w:val="003E674A"/>
    <w:rsid w:val="003E72F9"/>
    <w:rsid w:val="003F0E3D"/>
    <w:rsid w:val="003F14A8"/>
    <w:rsid w:val="003F1922"/>
    <w:rsid w:val="003F1E94"/>
    <w:rsid w:val="003F4A7E"/>
    <w:rsid w:val="003F6498"/>
    <w:rsid w:val="003F7052"/>
    <w:rsid w:val="00400B03"/>
    <w:rsid w:val="00400D93"/>
    <w:rsid w:val="00402A63"/>
    <w:rsid w:val="004040B9"/>
    <w:rsid w:val="00404E71"/>
    <w:rsid w:val="004062F2"/>
    <w:rsid w:val="00410BEB"/>
    <w:rsid w:val="00413F52"/>
    <w:rsid w:val="00414964"/>
    <w:rsid w:val="00415F2A"/>
    <w:rsid w:val="00416211"/>
    <w:rsid w:val="0041646F"/>
    <w:rsid w:val="00416666"/>
    <w:rsid w:val="004174E9"/>
    <w:rsid w:val="004200FA"/>
    <w:rsid w:val="004204E7"/>
    <w:rsid w:val="00420654"/>
    <w:rsid w:val="00420E22"/>
    <w:rsid w:val="004213BA"/>
    <w:rsid w:val="0042366A"/>
    <w:rsid w:val="0042455C"/>
    <w:rsid w:val="00424928"/>
    <w:rsid w:val="004261DC"/>
    <w:rsid w:val="00427964"/>
    <w:rsid w:val="0043097F"/>
    <w:rsid w:val="00432F37"/>
    <w:rsid w:val="00433448"/>
    <w:rsid w:val="00433673"/>
    <w:rsid w:val="00433D0C"/>
    <w:rsid w:val="00433D52"/>
    <w:rsid w:val="00434307"/>
    <w:rsid w:val="00434BE2"/>
    <w:rsid w:val="004353E9"/>
    <w:rsid w:val="00436438"/>
    <w:rsid w:val="00436BA2"/>
    <w:rsid w:val="0043706A"/>
    <w:rsid w:val="004370CB"/>
    <w:rsid w:val="004376C8"/>
    <w:rsid w:val="0043785E"/>
    <w:rsid w:val="00443A79"/>
    <w:rsid w:val="00443C6D"/>
    <w:rsid w:val="0044428B"/>
    <w:rsid w:val="00446006"/>
    <w:rsid w:val="00446212"/>
    <w:rsid w:val="00446600"/>
    <w:rsid w:val="00447AED"/>
    <w:rsid w:val="00450155"/>
    <w:rsid w:val="004504CA"/>
    <w:rsid w:val="004505CF"/>
    <w:rsid w:val="004524A3"/>
    <w:rsid w:val="00453259"/>
    <w:rsid w:val="00453A98"/>
    <w:rsid w:val="00453B1A"/>
    <w:rsid w:val="00455206"/>
    <w:rsid w:val="00457936"/>
    <w:rsid w:val="00460242"/>
    <w:rsid w:val="00461FE6"/>
    <w:rsid w:val="004643A7"/>
    <w:rsid w:val="00467005"/>
    <w:rsid w:val="00467622"/>
    <w:rsid w:val="00470430"/>
    <w:rsid w:val="00470539"/>
    <w:rsid w:val="0047164A"/>
    <w:rsid w:val="00472A16"/>
    <w:rsid w:val="00474777"/>
    <w:rsid w:val="004763FD"/>
    <w:rsid w:val="0047708D"/>
    <w:rsid w:val="004779DB"/>
    <w:rsid w:val="00480C27"/>
    <w:rsid w:val="00480E26"/>
    <w:rsid w:val="00481952"/>
    <w:rsid w:val="00483A1D"/>
    <w:rsid w:val="00483FC9"/>
    <w:rsid w:val="004856A4"/>
    <w:rsid w:val="00485CAB"/>
    <w:rsid w:val="004864F8"/>
    <w:rsid w:val="00487923"/>
    <w:rsid w:val="00487EC5"/>
    <w:rsid w:val="0049075E"/>
    <w:rsid w:val="0049131F"/>
    <w:rsid w:val="004921CF"/>
    <w:rsid w:val="00492C76"/>
    <w:rsid w:val="004930CE"/>
    <w:rsid w:val="004941CD"/>
    <w:rsid w:val="00494262"/>
    <w:rsid w:val="00494625"/>
    <w:rsid w:val="00494BD9"/>
    <w:rsid w:val="004A2EEA"/>
    <w:rsid w:val="004A41B8"/>
    <w:rsid w:val="004A537F"/>
    <w:rsid w:val="004A56FE"/>
    <w:rsid w:val="004B197A"/>
    <w:rsid w:val="004B370F"/>
    <w:rsid w:val="004B372D"/>
    <w:rsid w:val="004B403A"/>
    <w:rsid w:val="004B675A"/>
    <w:rsid w:val="004B6D04"/>
    <w:rsid w:val="004B757E"/>
    <w:rsid w:val="004C0F52"/>
    <w:rsid w:val="004C294F"/>
    <w:rsid w:val="004C37A9"/>
    <w:rsid w:val="004C38B2"/>
    <w:rsid w:val="004C5155"/>
    <w:rsid w:val="004C7014"/>
    <w:rsid w:val="004D13C8"/>
    <w:rsid w:val="004D192A"/>
    <w:rsid w:val="004D2066"/>
    <w:rsid w:val="004D4EA1"/>
    <w:rsid w:val="004D6082"/>
    <w:rsid w:val="004D7279"/>
    <w:rsid w:val="004D7784"/>
    <w:rsid w:val="004E2263"/>
    <w:rsid w:val="004E3601"/>
    <w:rsid w:val="004E5038"/>
    <w:rsid w:val="004E5D0E"/>
    <w:rsid w:val="004E626E"/>
    <w:rsid w:val="004E7A8E"/>
    <w:rsid w:val="004F3009"/>
    <w:rsid w:val="004F348C"/>
    <w:rsid w:val="004F3C7C"/>
    <w:rsid w:val="004F41AE"/>
    <w:rsid w:val="004F64E4"/>
    <w:rsid w:val="004F79DC"/>
    <w:rsid w:val="004F7ABD"/>
    <w:rsid w:val="004F7BC6"/>
    <w:rsid w:val="00501D28"/>
    <w:rsid w:val="00502446"/>
    <w:rsid w:val="00502C48"/>
    <w:rsid w:val="0050453F"/>
    <w:rsid w:val="00504C28"/>
    <w:rsid w:val="00505C3E"/>
    <w:rsid w:val="00507D32"/>
    <w:rsid w:val="005103E1"/>
    <w:rsid w:val="0051115C"/>
    <w:rsid w:val="0051199A"/>
    <w:rsid w:val="00511B9E"/>
    <w:rsid w:val="005124A6"/>
    <w:rsid w:val="00515974"/>
    <w:rsid w:val="00515F46"/>
    <w:rsid w:val="005167B2"/>
    <w:rsid w:val="00520A39"/>
    <w:rsid w:val="005222D0"/>
    <w:rsid w:val="00522EE8"/>
    <w:rsid w:val="00523066"/>
    <w:rsid w:val="00523A0B"/>
    <w:rsid w:val="0052403E"/>
    <w:rsid w:val="00524EE6"/>
    <w:rsid w:val="00527365"/>
    <w:rsid w:val="005276A7"/>
    <w:rsid w:val="005325E0"/>
    <w:rsid w:val="00535B7D"/>
    <w:rsid w:val="005365EC"/>
    <w:rsid w:val="00537BAD"/>
    <w:rsid w:val="00541673"/>
    <w:rsid w:val="00542743"/>
    <w:rsid w:val="00542DB3"/>
    <w:rsid w:val="005453FC"/>
    <w:rsid w:val="005468A1"/>
    <w:rsid w:val="00547F17"/>
    <w:rsid w:val="00551245"/>
    <w:rsid w:val="005519E8"/>
    <w:rsid w:val="00552A03"/>
    <w:rsid w:val="005536DE"/>
    <w:rsid w:val="005541E7"/>
    <w:rsid w:val="005553F0"/>
    <w:rsid w:val="00555AAA"/>
    <w:rsid w:val="0055640E"/>
    <w:rsid w:val="00556568"/>
    <w:rsid w:val="00556735"/>
    <w:rsid w:val="00556CF9"/>
    <w:rsid w:val="00560D5B"/>
    <w:rsid w:val="0056116E"/>
    <w:rsid w:val="005620B9"/>
    <w:rsid w:val="00562934"/>
    <w:rsid w:val="00564B06"/>
    <w:rsid w:val="00565500"/>
    <w:rsid w:val="00565519"/>
    <w:rsid w:val="00565A95"/>
    <w:rsid w:val="0056709A"/>
    <w:rsid w:val="005675F3"/>
    <w:rsid w:val="00567BB4"/>
    <w:rsid w:val="00567F62"/>
    <w:rsid w:val="00570105"/>
    <w:rsid w:val="00571349"/>
    <w:rsid w:val="00571FC9"/>
    <w:rsid w:val="00572C99"/>
    <w:rsid w:val="00572DC3"/>
    <w:rsid w:val="0057399C"/>
    <w:rsid w:val="005741BF"/>
    <w:rsid w:val="005751C6"/>
    <w:rsid w:val="00575902"/>
    <w:rsid w:val="005769C8"/>
    <w:rsid w:val="00576BF8"/>
    <w:rsid w:val="0058012D"/>
    <w:rsid w:val="00580F79"/>
    <w:rsid w:val="00583EA0"/>
    <w:rsid w:val="00586465"/>
    <w:rsid w:val="005900F1"/>
    <w:rsid w:val="00590955"/>
    <w:rsid w:val="00590AE3"/>
    <w:rsid w:val="0059287F"/>
    <w:rsid w:val="00592F63"/>
    <w:rsid w:val="00593BD0"/>
    <w:rsid w:val="005947E0"/>
    <w:rsid w:val="00595B17"/>
    <w:rsid w:val="00596186"/>
    <w:rsid w:val="00596F7D"/>
    <w:rsid w:val="005A1A81"/>
    <w:rsid w:val="005A3721"/>
    <w:rsid w:val="005A3D1C"/>
    <w:rsid w:val="005A48C4"/>
    <w:rsid w:val="005A4D22"/>
    <w:rsid w:val="005A541A"/>
    <w:rsid w:val="005B02A7"/>
    <w:rsid w:val="005B0580"/>
    <w:rsid w:val="005B20FB"/>
    <w:rsid w:val="005B23D4"/>
    <w:rsid w:val="005B3507"/>
    <w:rsid w:val="005B357A"/>
    <w:rsid w:val="005B4179"/>
    <w:rsid w:val="005B6045"/>
    <w:rsid w:val="005B7F41"/>
    <w:rsid w:val="005C0E3D"/>
    <w:rsid w:val="005C0EE2"/>
    <w:rsid w:val="005C3197"/>
    <w:rsid w:val="005C4231"/>
    <w:rsid w:val="005C5897"/>
    <w:rsid w:val="005C6940"/>
    <w:rsid w:val="005D1260"/>
    <w:rsid w:val="005D21FB"/>
    <w:rsid w:val="005D291F"/>
    <w:rsid w:val="005D4C32"/>
    <w:rsid w:val="005D4F7C"/>
    <w:rsid w:val="005D5F17"/>
    <w:rsid w:val="005D63A9"/>
    <w:rsid w:val="005E1695"/>
    <w:rsid w:val="005E35E2"/>
    <w:rsid w:val="005E458D"/>
    <w:rsid w:val="005E5136"/>
    <w:rsid w:val="005E5C68"/>
    <w:rsid w:val="005E5EB3"/>
    <w:rsid w:val="005E70AE"/>
    <w:rsid w:val="005F09E7"/>
    <w:rsid w:val="005F0A89"/>
    <w:rsid w:val="005F1304"/>
    <w:rsid w:val="005F18B9"/>
    <w:rsid w:val="005F21E6"/>
    <w:rsid w:val="005F2B42"/>
    <w:rsid w:val="005F300E"/>
    <w:rsid w:val="005F3C34"/>
    <w:rsid w:val="005F48D2"/>
    <w:rsid w:val="005F6922"/>
    <w:rsid w:val="005F69A1"/>
    <w:rsid w:val="006010D2"/>
    <w:rsid w:val="00601735"/>
    <w:rsid w:val="006017A3"/>
    <w:rsid w:val="00603BE3"/>
    <w:rsid w:val="00604AEE"/>
    <w:rsid w:val="00604D0F"/>
    <w:rsid w:val="00605C8F"/>
    <w:rsid w:val="00610CD4"/>
    <w:rsid w:val="00611BFB"/>
    <w:rsid w:val="00612DCB"/>
    <w:rsid w:val="0061469D"/>
    <w:rsid w:val="00615C93"/>
    <w:rsid w:val="00615FF1"/>
    <w:rsid w:val="0061624F"/>
    <w:rsid w:val="006179AF"/>
    <w:rsid w:val="00621384"/>
    <w:rsid w:val="00621536"/>
    <w:rsid w:val="00622878"/>
    <w:rsid w:val="00627618"/>
    <w:rsid w:val="006278BE"/>
    <w:rsid w:val="00631ECA"/>
    <w:rsid w:val="006331D5"/>
    <w:rsid w:val="006342ED"/>
    <w:rsid w:val="00634FAF"/>
    <w:rsid w:val="006351D9"/>
    <w:rsid w:val="0063537E"/>
    <w:rsid w:val="00635F20"/>
    <w:rsid w:val="00636C64"/>
    <w:rsid w:val="00637943"/>
    <w:rsid w:val="006404B3"/>
    <w:rsid w:val="00640624"/>
    <w:rsid w:val="00641EDE"/>
    <w:rsid w:val="006438D0"/>
    <w:rsid w:val="00643F34"/>
    <w:rsid w:val="00644A50"/>
    <w:rsid w:val="00646E6A"/>
    <w:rsid w:val="00646ECC"/>
    <w:rsid w:val="00647452"/>
    <w:rsid w:val="006479F4"/>
    <w:rsid w:val="00653641"/>
    <w:rsid w:val="00654819"/>
    <w:rsid w:val="00656414"/>
    <w:rsid w:val="006574AA"/>
    <w:rsid w:val="0065777A"/>
    <w:rsid w:val="006604A4"/>
    <w:rsid w:val="00660613"/>
    <w:rsid w:val="006626E1"/>
    <w:rsid w:val="006630D9"/>
    <w:rsid w:val="00665203"/>
    <w:rsid w:val="0066731A"/>
    <w:rsid w:val="00670AE7"/>
    <w:rsid w:val="00670D4C"/>
    <w:rsid w:val="006717BB"/>
    <w:rsid w:val="00674478"/>
    <w:rsid w:val="00674E53"/>
    <w:rsid w:val="00675CFF"/>
    <w:rsid w:val="006775ED"/>
    <w:rsid w:val="00680478"/>
    <w:rsid w:val="00681854"/>
    <w:rsid w:val="00681FFD"/>
    <w:rsid w:val="00682A4D"/>
    <w:rsid w:val="00683791"/>
    <w:rsid w:val="00684F5D"/>
    <w:rsid w:val="006866BD"/>
    <w:rsid w:val="00686B29"/>
    <w:rsid w:val="00693E16"/>
    <w:rsid w:val="006961BD"/>
    <w:rsid w:val="00697121"/>
    <w:rsid w:val="006A0E48"/>
    <w:rsid w:val="006A1588"/>
    <w:rsid w:val="006A258C"/>
    <w:rsid w:val="006A3426"/>
    <w:rsid w:val="006A3BCA"/>
    <w:rsid w:val="006A4360"/>
    <w:rsid w:val="006A6C4E"/>
    <w:rsid w:val="006A6C50"/>
    <w:rsid w:val="006A6EE6"/>
    <w:rsid w:val="006A7760"/>
    <w:rsid w:val="006A794B"/>
    <w:rsid w:val="006B121E"/>
    <w:rsid w:val="006B1678"/>
    <w:rsid w:val="006B192D"/>
    <w:rsid w:val="006B30C8"/>
    <w:rsid w:val="006B35CA"/>
    <w:rsid w:val="006B3928"/>
    <w:rsid w:val="006B499D"/>
    <w:rsid w:val="006B5A5F"/>
    <w:rsid w:val="006B6A4A"/>
    <w:rsid w:val="006B706E"/>
    <w:rsid w:val="006B7875"/>
    <w:rsid w:val="006C10CF"/>
    <w:rsid w:val="006C4863"/>
    <w:rsid w:val="006C518D"/>
    <w:rsid w:val="006C66D4"/>
    <w:rsid w:val="006C6EE7"/>
    <w:rsid w:val="006C7495"/>
    <w:rsid w:val="006D10C4"/>
    <w:rsid w:val="006D1F90"/>
    <w:rsid w:val="006D3562"/>
    <w:rsid w:val="006D518B"/>
    <w:rsid w:val="006E1FB3"/>
    <w:rsid w:val="006E22AA"/>
    <w:rsid w:val="006E328E"/>
    <w:rsid w:val="006E4A04"/>
    <w:rsid w:val="006E555E"/>
    <w:rsid w:val="006E61CD"/>
    <w:rsid w:val="006E69B7"/>
    <w:rsid w:val="006E6FDB"/>
    <w:rsid w:val="006E7C62"/>
    <w:rsid w:val="006F0AE4"/>
    <w:rsid w:val="006F0E03"/>
    <w:rsid w:val="006F18F7"/>
    <w:rsid w:val="006F3A5E"/>
    <w:rsid w:val="006F4476"/>
    <w:rsid w:val="006F5216"/>
    <w:rsid w:val="006F5C2A"/>
    <w:rsid w:val="006F67D8"/>
    <w:rsid w:val="007008D4"/>
    <w:rsid w:val="00700F54"/>
    <w:rsid w:val="007032F8"/>
    <w:rsid w:val="00703770"/>
    <w:rsid w:val="00703DA3"/>
    <w:rsid w:val="00704669"/>
    <w:rsid w:val="00704A4C"/>
    <w:rsid w:val="00705A73"/>
    <w:rsid w:val="00705D3C"/>
    <w:rsid w:val="00706A4E"/>
    <w:rsid w:val="00707722"/>
    <w:rsid w:val="0070779F"/>
    <w:rsid w:val="007100B9"/>
    <w:rsid w:val="00711365"/>
    <w:rsid w:val="00711500"/>
    <w:rsid w:val="00711B4D"/>
    <w:rsid w:val="00711B8F"/>
    <w:rsid w:val="00715107"/>
    <w:rsid w:val="00715C58"/>
    <w:rsid w:val="00715EAA"/>
    <w:rsid w:val="00716026"/>
    <w:rsid w:val="00717E61"/>
    <w:rsid w:val="0072010B"/>
    <w:rsid w:val="00720E9D"/>
    <w:rsid w:val="007214FE"/>
    <w:rsid w:val="00721B24"/>
    <w:rsid w:val="00723A65"/>
    <w:rsid w:val="00725744"/>
    <w:rsid w:val="00731C20"/>
    <w:rsid w:val="00731C29"/>
    <w:rsid w:val="007336EB"/>
    <w:rsid w:val="007356AD"/>
    <w:rsid w:val="00735CCA"/>
    <w:rsid w:val="007360D4"/>
    <w:rsid w:val="00737786"/>
    <w:rsid w:val="00737869"/>
    <w:rsid w:val="007416EA"/>
    <w:rsid w:val="00744DAF"/>
    <w:rsid w:val="00746EB7"/>
    <w:rsid w:val="00752A75"/>
    <w:rsid w:val="00754809"/>
    <w:rsid w:val="0075670E"/>
    <w:rsid w:val="00756D3B"/>
    <w:rsid w:val="00757397"/>
    <w:rsid w:val="0075784D"/>
    <w:rsid w:val="00757D27"/>
    <w:rsid w:val="00761B85"/>
    <w:rsid w:val="00761FD6"/>
    <w:rsid w:val="00762343"/>
    <w:rsid w:val="007630E1"/>
    <w:rsid w:val="00764FAB"/>
    <w:rsid w:val="00770454"/>
    <w:rsid w:val="00770672"/>
    <w:rsid w:val="00775848"/>
    <w:rsid w:val="00775CC4"/>
    <w:rsid w:val="007770BC"/>
    <w:rsid w:val="00777E41"/>
    <w:rsid w:val="007803A9"/>
    <w:rsid w:val="007804C2"/>
    <w:rsid w:val="00781B86"/>
    <w:rsid w:val="00784950"/>
    <w:rsid w:val="007853AB"/>
    <w:rsid w:val="0078600A"/>
    <w:rsid w:val="00786952"/>
    <w:rsid w:val="00786BA5"/>
    <w:rsid w:val="007873E8"/>
    <w:rsid w:val="0078771E"/>
    <w:rsid w:val="00791CCE"/>
    <w:rsid w:val="00792A80"/>
    <w:rsid w:val="0079357A"/>
    <w:rsid w:val="007957BB"/>
    <w:rsid w:val="00795C62"/>
    <w:rsid w:val="00796548"/>
    <w:rsid w:val="007965C0"/>
    <w:rsid w:val="007A0CE9"/>
    <w:rsid w:val="007A0DE4"/>
    <w:rsid w:val="007A10BF"/>
    <w:rsid w:val="007A43D1"/>
    <w:rsid w:val="007A45EF"/>
    <w:rsid w:val="007A5986"/>
    <w:rsid w:val="007A7532"/>
    <w:rsid w:val="007B150C"/>
    <w:rsid w:val="007B1676"/>
    <w:rsid w:val="007B4C82"/>
    <w:rsid w:val="007B4C94"/>
    <w:rsid w:val="007B518E"/>
    <w:rsid w:val="007C017A"/>
    <w:rsid w:val="007C139A"/>
    <w:rsid w:val="007C1DD7"/>
    <w:rsid w:val="007C2986"/>
    <w:rsid w:val="007C3D39"/>
    <w:rsid w:val="007C455E"/>
    <w:rsid w:val="007C5295"/>
    <w:rsid w:val="007C56B5"/>
    <w:rsid w:val="007C6087"/>
    <w:rsid w:val="007D0D3D"/>
    <w:rsid w:val="007D16E4"/>
    <w:rsid w:val="007D2812"/>
    <w:rsid w:val="007D2A66"/>
    <w:rsid w:val="007D342F"/>
    <w:rsid w:val="007D41C0"/>
    <w:rsid w:val="007D489E"/>
    <w:rsid w:val="007D533F"/>
    <w:rsid w:val="007D5CDD"/>
    <w:rsid w:val="007D6C77"/>
    <w:rsid w:val="007D7E61"/>
    <w:rsid w:val="007E09A5"/>
    <w:rsid w:val="007E1AEB"/>
    <w:rsid w:val="007E398D"/>
    <w:rsid w:val="007E47F3"/>
    <w:rsid w:val="007E6673"/>
    <w:rsid w:val="007E7132"/>
    <w:rsid w:val="007E7F32"/>
    <w:rsid w:val="007F00EA"/>
    <w:rsid w:val="007F015C"/>
    <w:rsid w:val="007F109E"/>
    <w:rsid w:val="007F14E4"/>
    <w:rsid w:val="007F1B62"/>
    <w:rsid w:val="007F1CAA"/>
    <w:rsid w:val="007F3B3F"/>
    <w:rsid w:val="007F3E9B"/>
    <w:rsid w:val="007F3F22"/>
    <w:rsid w:val="007F5B0C"/>
    <w:rsid w:val="0080090C"/>
    <w:rsid w:val="00800B69"/>
    <w:rsid w:val="00800BA6"/>
    <w:rsid w:val="00801120"/>
    <w:rsid w:val="008019B5"/>
    <w:rsid w:val="00801CF6"/>
    <w:rsid w:val="00802A31"/>
    <w:rsid w:val="00802D75"/>
    <w:rsid w:val="0080300E"/>
    <w:rsid w:val="0080391E"/>
    <w:rsid w:val="00803F7A"/>
    <w:rsid w:val="00805E90"/>
    <w:rsid w:val="00806639"/>
    <w:rsid w:val="0080678D"/>
    <w:rsid w:val="008068EB"/>
    <w:rsid w:val="00807315"/>
    <w:rsid w:val="00807ECB"/>
    <w:rsid w:val="00807EEA"/>
    <w:rsid w:val="008114EC"/>
    <w:rsid w:val="00811B34"/>
    <w:rsid w:val="00813033"/>
    <w:rsid w:val="0081469E"/>
    <w:rsid w:val="008159FA"/>
    <w:rsid w:val="008167F8"/>
    <w:rsid w:val="00817460"/>
    <w:rsid w:val="0081748B"/>
    <w:rsid w:val="0081769C"/>
    <w:rsid w:val="00820614"/>
    <w:rsid w:val="008214E3"/>
    <w:rsid w:val="0082376F"/>
    <w:rsid w:val="00823C9E"/>
    <w:rsid w:val="00824257"/>
    <w:rsid w:val="00824F8B"/>
    <w:rsid w:val="00827118"/>
    <w:rsid w:val="00827A59"/>
    <w:rsid w:val="00827F75"/>
    <w:rsid w:val="008305B0"/>
    <w:rsid w:val="008305FD"/>
    <w:rsid w:val="008308AB"/>
    <w:rsid w:val="00830F77"/>
    <w:rsid w:val="00831229"/>
    <w:rsid w:val="008319AE"/>
    <w:rsid w:val="00831D27"/>
    <w:rsid w:val="00832030"/>
    <w:rsid w:val="00832759"/>
    <w:rsid w:val="00833770"/>
    <w:rsid w:val="008338AC"/>
    <w:rsid w:val="0083396D"/>
    <w:rsid w:val="00833BEA"/>
    <w:rsid w:val="0083408E"/>
    <w:rsid w:val="008357BF"/>
    <w:rsid w:val="00835B2F"/>
    <w:rsid w:val="00836991"/>
    <w:rsid w:val="008371F8"/>
    <w:rsid w:val="00837369"/>
    <w:rsid w:val="00837AF5"/>
    <w:rsid w:val="00837D89"/>
    <w:rsid w:val="00841744"/>
    <w:rsid w:val="00841A98"/>
    <w:rsid w:val="00841E62"/>
    <w:rsid w:val="008427BF"/>
    <w:rsid w:val="00843F09"/>
    <w:rsid w:val="0084426B"/>
    <w:rsid w:val="00844682"/>
    <w:rsid w:val="0084474C"/>
    <w:rsid w:val="008460BD"/>
    <w:rsid w:val="008465C6"/>
    <w:rsid w:val="0085178F"/>
    <w:rsid w:val="00853026"/>
    <w:rsid w:val="00854C50"/>
    <w:rsid w:val="00856040"/>
    <w:rsid w:val="00856D6B"/>
    <w:rsid w:val="00857A79"/>
    <w:rsid w:val="00857D7F"/>
    <w:rsid w:val="00860344"/>
    <w:rsid w:val="008605E7"/>
    <w:rsid w:val="0086072E"/>
    <w:rsid w:val="00860DD4"/>
    <w:rsid w:val="0086132B"/>
    <w:rsid w:val="0086252E"/>
    <w:rsid w:val="00862C79"/>
    <w:rsid w:val="0086343E"/>
    <w:rsid w:val="00864174"/>
    <w:rsid w:val="0086482A"/>
    <w:rsid w:val="00867C8A"/>
    <w:rsid w:val="00870061"/>
    <w:rsid w:val="008725A0"/>
    <w:rsid w:val="00877386"/>
    <w:rsid w:val="00883BEB"/>
    <w:rsid w:val="0088404B"/>
    <w:rsid w:val="0088587F"/>
    <w:rsid w:val="00887895"/>
    <w:rsid w:val="008904E5"/>
    <w:rsid w:val="0089095B"/>
    <w:rsid w:val="00892E92"/>
    <w:rsid w:val="008933AD"/>
    <w:rsid w:val="00893921"/>
    <w:rsid w:val="00894579"/>
    <w:rsid w:val="008A0448"/>
    <w:rsid w:val="008A1B92"/>
    <w:rsid w:val="008A22EC"/>
    <w:rsid w:val="008A3F2B"/>
    <w:rsid w:val="008A44C9"/>
    <w:rsid w:val="008A567B"/>
    <w:rsid w:val="008A58A8"/>
    <w:rsid w:val="008A7C1E"/>
    <w:rsid w:val="008B0927"/>
    <w:rsid w:val="008B1E9B"/>
    <w:rsid w:val="008B2E19"/>
    <w:rsid w:val="008B3D35"/>
    <w:rsid w:val="008B5359"/>
    <w:rsid w:val="008B5445"/>
    <w:rsid w:val="008B5986"/>
    <w:rsid w:val="008B6175"/>
    <w:rsid w:val="008B62D0"/>
    <w:rsid w:val="008B7506"/>
    <w:rsid w:val="008B7C02"/>
    <w:rsid w:val="008B7FCC"/>
    <w:rsid w:val="008C002E"/>
    <w:rsid w:val="008C1BDA"/>
    <w:rsid w:val="008C2534"/>
    <w:rsid w:val="008C31EB"/>
    <w:rsid w:val="008C59E9"/>
    <w:rsid w:val="008C6233"/>
    <w:rsid w:val="008C6636"/>
    <w:rsid w:val="008D0398"/>
    <w:rsid w:val="008D0676"/>
    <w:rsid w:val="008D126F"/>
    <w:rsid w:val="008D4BB3"/>
    <w:rsid w:val="008D50E1"/>
    <w:rsid w:val="008D5D7C"/>
    <w:rsid w:val="008D6C95"/>
    <w:rsid w:val="008D77B3"/>
    <w:rsid w:val="008D7867"/>
    <w:rsid w:val="008E1299"/>
    <w:rsid w:val="008E2597"/>
    <w:rsid w:val="008E2896"/>
    <w:rsid w:val="008E384B"/>
    <w:rsid w:val="008E3E99"/>
    <w:rsid w:val="008E4AC0"/>
    <w:rsid w:val="008E563E"/>
    <w:rsid w:val="008E5F4B"/>
    <w:rsid w:val="008E6440"/>
    <w:rsid w:val="008E6649"/>
    <w:rsid w:val="008E7C25"/>
    <w:rsid w:val="008F0C08"/>
    <w:rsid w:val="008F24DB"/>
    <w:rsid w:val="008F4C6F"/>
    <w:rsid w:val="00900780"/>
    <w:rsid w:val="009041C8"/>
    <w:rsid w:val="0090428F"/>
    <w:rsid w:val="0090728C"/>
    <w:rsid w:val="009074DB"/>
    <w:rsid w:val="00910178"/>
    <w:rsid w:val="0091156B"/>
    <w:rsid w:val="009115E0"/>
    <w:rsid w:val="009135F7"/>
    <w:rsid w:val="0091374E"/>
    <w:rsid w:val="0091433B"/>
    <w:rsid w:val="009153C4"/>
    <w:rsid w:val="009155FE"/>
    <w:rsid w:val="009159C3"/>
    <w:rsid w:val="009162ED"/>
    <w:rsid w:val="00916A81"/>
    <w:rsid w:val="0091735A"/>
    <w:rsid w:val="00917952"/>
    <w:rsid w:val="00921398"/>
    <w:rsid w:val="00921FE5"/>
    <w:rsid w:val="00923747"/>
    <w:rsid w:val="00926F49"/>
    <w:rsid w:val="009276FA"/>
    <w:rsid w:val="00927A32"/>
    <w:rsid w:val="009307CF"/>
    <w:rsid w:val="00931AEB"/>
    <w:rsid w:val="00931EFF"/>
    <w:rsid w:val="00934C18"/>
    <w:rsid w:val="00934E0B"/>
    <w:rsid w:val="009351C0"/>
    <w:rsid w:val="00935C17"/>
    <w:rsid w:val="00937356"/>
    <w:rsid w:val="00940A83"/>
    <w:rsid w:val="009414F4"/>
    <w:rsid w:val="00941B28"/>
    <w:rsid w:val="0094217C"/>
    <w:rsid w:val="00942B19"/>
    <w:rsid w:val="00942E0E"/>
    <w:rsid w:val="00943493"/>
    <w:rsid w:val="00947145"/>
    <w:rsid w:val="00951F64"/>
    <w:rsid w:val="0095314B"/>
    <w:rsid w:val="009548A5"/>
    <w:rsid w:val="00955D1F"/>
    <w:rsid w:val="00955D31"/>
    <w:rsid w:val="009574F5"/>
    <w:rsid w:val="00960085"/>
    <w:rsid w:val="009622F2"/>
    <w:rsid w:val="00962383"/>
    <w:rsid w:val="009629B3"/>
    <w:rsid w:val="00962F49"/>
    <w:rsid w:val="00963098"/>
    <w:rsid w:val="00963AA7"/>
    <w:rsid w:val="00964DB9"/>
    <w:rsid w:val="00965391"/>
    <w:rsid w:val="00965BEA"/>
    <w:rsid w:val="00965E73"/>
    <w:rsid w:val="0096688B"/>
    <w:rsid w:val="0097243F"/>
    <w:rsid w:val="00972994"/>
    <w:rsid w:val="00972D99"/>
    <w:rsid w:val="009759BB"/>
    <w:rsid w:val="00975FA2"/>
    <w:rsid w:val="009760F4"/>
    <w:rsid w:val="00976584"/>
    <w:rsid w:val="00976957"/>
    <w:rsid w:val="00980301"/>
    <w:rsid w:val="00980F9D"/>
    <w:rsid w:val="009847FF"/>
    <w:rsid w:val="00985845"/>
    <w:rsid w:val="00985A41"/>
    <w:rsid w:val="00987801"/>
    <w:rsid w:val="009904A7"/>
    <w:rsid w:val="009906A9"/>
    <w:rsid w:val="0099112E"/>
    <w:rsid w:val="00993A3B"/>
    <w:rsid w:val="00993D7E"/>
    <w:rsid w:val="009945B2"/>
    <w:rsid w:val="00994AAE"/>
    <w:rsid w:val="00996D65"/>
    <w:rsid w:val="0099701F"/>
    <w:rsid w:val="00997CBF"/>
    <w:rsid w:val="009A0652"/>
    <w:rsid w:val="009A13B0"/>
    <w:rsid w:val="009A4C4D"/>
    <w:rsid w:val="009A7243"/>
    <w:rsid w:val="009A7817"/>
    <w:rsid w:val="009A7F67"/>
    <w:rsid w:val="009B18F0"/>
    <w:rsid w:val="009B21CE"/>
    <w:rsid w:val="009B251D"/>
    <w:rsid w:val="009B313B"/>
    <w:rsid w:val="009B32E7"/>
    <w:rsid w:val="009B4609"/>
    <w:rsid w:val="009B5801"/>
    <w:rsid w:val="009B5B1F"/>
    <w:rsid w:val="009B602E"/>
    <w:rsid w:val="009B6398"/>
    <w:rsid w:val="009B64C7"/>
    <w:rsid w:val="009B6B1A"/>
    <w:rsid w:val="009B7068"/>
    <w:rsid w:val="009C18EA"/>
    <w:rsid w:val="009C2FFD"/>
    <w:rsid w:val="009C329D"/>
    <w:rsid w:val="009C3BBE"/>
    <w:rsid w:val="009D002D"/>
    <w:rsid w:val="009D03A2"/>
    <w:rsid w:val="009D08A0"/>
    <w:rsid w:val="009D203F"/>
    <w:rsid w:val="009D205B"/>
    <w:rsid w:val="009D221F"/>
    <w:rsid w:val="009D6EA0"/>
    <w:rsid w:val="009E1071"/>
    <w:rsid w:val="009E143E"/>
    <w:rsid w:val="009E227B"/>
    <w:rsid w:val="009E2506"/>
    <w:rsid w:val="009E2576"/>
    <w:rsid w:val="009E3B35"/>
    <w:rsid w:val="009E4A28"/>
    <w:rsid w:val="009E4B5C"/>
    <w:rsid w:val="009E4D6F"/>
    <w:rsid w:val="009E54DF"/>
    <w:rsid w:val="009E6821"/>
    <w:rsid w:val="009E7247"/>
    <w:rsid w:val="009F0C99"/>
    <w:rsid w:val="009F1370"/>
    <w:rsid w:val="009F265B"/>
    <w:rsid w:val="009F28A9"/>
    <w:rsid w:val="009F4238"/>
    <w:rsid w:val="009F5F87"/>
    <w:rsid w:val="009F6298"/>
    <w:rsid w:val="00A005B4"/>
    <w:rsid w:val="00A010FF"/>
    <w:rsid w:val="00A01A95"/>
    <w:rsid w:val="00A03326"/>
    <w:rsid w:val="00A03FFD"/>
    <w:rsid w:val="00A078E6"/>
    <w:rsid w:val="00A1042C"/>
    <w:rsid w:val="00A1060C"/>
    <w:rsid w:val="00A10E9B"/>
    <w:rsid w:val="00A116F1"/>
    <w:rsid w:val="00A13A79"/>
    <w:rsid w:val="00A15397"/>
    <w:rsid w:val="00A1555C"/>
    <w:rsid w:val="00A17EF2"/>
    <w:rsid w:val="00A20F13"/>
    <w:rsid w:val="00A268E0"/>
    <w:rsid w:val="00A27044"/>
    <w:rsid w:val="00A276A3"/>
    <w:rsid w:val="00A278F8"/>
    <w:rsid w:val="00A30298"/>
    <w:rsid w:val="00A3095B"/>
    <w:rsid w:val="00A31A46"/>
    <w:rsid w:val="00A32F16"/>
    <w:rsid w:val="00A334FD"/>
    <w:rsid w:val="00A33BDD"/>
    <w:rsid w:val="00A33CA5"/>
    <w:rsid w:val="00A33CFA"/>
    <w:rsid w:val="00A36BE2"/>
    <w:rsid w:val="00A371DC"/>
    <w:rsid w:val="00A376D2"/>
    <w:rsid w:val="00A40C14"/>
    <w:rsid w:val="00A4239C"/>
    <w:rsid w:val="00A42461"/>
    <w:rsid w:val="00A42D1B"/>
    <w:rsid w:val="00A44C7B"/>
    <w:rsid w:val="00A452BA"/>
    <w:rsid w:val="00A45E0D"/>
    <w:rsid w:val="00A472CE"/>
    <w:rsid w:val="00A47EBC"/>
    <w:rsid w:val="00A51372"/>
    <w:rsid w:val="00A52814"/>
    <w:rsid w:val="00A52A33"/>
    <w:rsid w:val="00A554CF"/>
    <w:rsid w:val="00A556CC"/>
    <w:rsid w:val="00A56377"/>
    <w:rsid w:val="00A5680F"/>
    <w:rsid w:val="00A60FC2"/>
    <w:rsid w:val="00A623E8"/>
    <w:rsid w:val="00A63117"/>
    <w:rsid w:val="00A66335"/>
    <w:rsid w:val="00A66AF9"/>
    <w:rsid w:val="00A66CB4"/>
    <w:rsid w:val="00A71516"/>
    <w:rsid w:val="00A71E4B"/>
    <w:rsid w:val="00A7432B"/>
    <w:rsid w:val="00A76350"/>
    <w:rsid w:val="00A76834"/>
    <w:rsid w:val="00A818EF"/>
    <w:rsid w:val="00A82E58"/>
    <w:rsid w:val="00A83C5D"/>
    <w:rsid w:val="00A85E22"/>
    <w:rsid w:val="00A86150"/>
    <w:rsid w:val="00A870DC"/>
    <w:rsid w:val="00A878DB"/>
    <w:rsid w:val="00A87E4C"/>
    <w:rsid w:val="00A91674"/>
    <w:rsid w:val="00A92185"/>
    <w:rsid w:val="00A92533"/>
    <w:rsid w:val="00A92E29"/>
    <w:rsid w:val="00A93464"/>
    <w:rsid w:val="00A941F4"/>
    <w:rsid w:val="00A96FD6"/>
    <w:rsid w:val="00A9736E"/>
    <w:rsid w:val="00A97C83"/>
    <w:rsid w:val="00AA0252"/>
    <w:rsid w:val="00AA0D51"/>
    <w:rsid w:val="00AA10E2"/>
    <w:rsid w:val="00AA200B"/>
    <w:rsid w:val="00AA286F"/>
    <w:rsid w:val="00AA33F9"/>
    <w:rsid w:val="00AA5105"/>
    <w:rsid w:val="00AA52BF"/>
    <w:rsid w:val="00AA57DE"/>
    <w:rsid w:val="00AA7C3B"/>
    <w:rsid w:val="00AB132C"/>
    <w:rsid w:val="00AB1480"/>
    <w:rsid w:val="00AB25DB"/>
    <w:rsid w:val="00AB45EE"/>
    <w:rsid w:val="00AB4B32"/>
    <w:rsid w:val="00AB4FEA"/>
    <w:rsid w:val="00AB62D1"/>
    <w:rsid w:val="00AB65D9"/>
    <w:rsid w:val="00AB6A9A"/>
    <w:rsid w:val="00AB74E1"/>
    <w:rsid w:val="00AC1D69"/>
    <w:rsid w:val="00AC23A4"/>
    <w:rsid w:val="00AC4343"/>
    <w:rsid w:val="00AD2076"/>
    <w:rsid w:val="00AD557E"/>
    <w:rsid w:val="00AD57B6"/>
    <w:rsid w:val="00AD671B"/>
    <w:rsid w:val="00AE0913"/>
    <w:rsid w:val="00AE3E57"/>
    <w:rsid w:val="00AE46A8"/>
    <w:rsid w:val="00AE46B4"/>
    <w:rsid w:val="00AE52ED"/>
    <w:rsid w:val="00AE53E7"/>
    <w:rsid w:val="00AE6576"/>
    <w:rsid w:val="00AF053F"/>
    <w:rsid w:val="00AF133A"/>
    <w:rsid w:val="00AF1503"/>
    <w:rsid w:val="00AF1659"/>
    <w:rsid w:val="00AF190F"/>
    <w:rsid w:val="00AF1BFA"/>
    <w:rsid w:val="00AF2297"/>
    <w:rsid w:val="00AF2A0C"/>
    <w:rsid w:val="00AF4D48"/>
    <w:rsid w:val="00AF4DE5"/>
    <w:rsid w:val="00AF602F"/>
    <w:rsid w:val="00B001BC"/>
    <w:rsid w:val="00B006C8"/>
    <w:rsid w:val="00B00E77"/>
    <w:rsid w:val="00B00F2F"/>
    <w:rsid w:val="00B02CC7"/>
    <w:rsid w:val="00B0346D"/>
    <w:rsid w:val="00B0539E"/>
    <w:rsid w:val="00B076D7"/>
    <w:rsid w:val="00B10844"/>
    <w:rsid w:val="00B10F7B"/>
    <w:rsid w:val="00B11A3F"/>
    <w:rsid w:val="00B11BFA"/>
    <w:rsid w:val="00B12A39"/>
    <w:rsid w:val="00B13585"/>
    <w:rsid w:val="00B144BD"/>
    <w:rsid w:val="00B1517C"/>
    <w:rsid w:val="00B161A1"/>
    <w:rsid w:val="00B168FE"/>
    <w:rsid w:val="00B16AB9"/>
    <w:rsid w:val="00B16CBA"/>
    <w:rsid w:val="00B17229"/>
    <w:rsid w:val="00B20B43"/>
    <w:rsid w:val="00B20C63"/>
    <w:rsid w:val="00B2244A"/>
    <w:rsid w:val="00B230C0"/>
    <w:rsid w:val="00B24DD9"/>
    <w:rsid w:val="00B25615"/>
    <w:rsid w:val="00B332D6"/>
    <w:rsid w:val="00B34482"/>
    <w:rsid w:val="00B3732A"/>
    <w:rsid w:val="00B408DF"/>
    <w:rsid w:val="00B409E0"/>
    <w:rsid w:val="00B40A3C"/>
    <w:rsid w:val="00B41744"/>
    <w:rsid w:val="00B417E5"/>
    <w:rsid w:val="00B41D42"/>
    <w:rsid w:val="00B4263D"/>
    <w:rsid w:val="00B42A59"/>
    <w:rsid w:val="00B4428F"/>
    <w:rsid w:val="00B452AA"/>
    <w:rsid w:val="00B45D5F"/>
    <w:rsid w:val="00B47555"/>
    <w:rsid w:val="00B50C2B"/>
    <w:rsid w:val="00B513A2"/>
    <w:rsid w:val="00B5230F"/>
    <w:rsid w:val="00B52992"/>
    <w:rsid w:val="00B52EEC"/>
    <w:rsid w:val="00B52FD0"/>
    <w:rsid w:val="00B53CEF"/>
    <w:rsid w:val="00B553C8"/>
    <w:rsid w:val="00B561CB"/>
    <w:rsid w:val="00B564C8"/>
    <w:rsid w:val="00B570AD"/>
    <w:rsid w:val="00B60789"/>
    <w:rsid w:val="00B61390"/>
    <w:rsid w:val="00B634B9"/>
    <w:rsid w:val="00B648DD"/>
    <w:rsid w:val="00B64BE7"/>
    <w:rsid w:val="00B679F6"/>
    <w:rsid w:val="00B67C50"/>
    <w:rsid w:val="00B7231A"/>
    <w:rsid w:val="00B729CA"/>
    <w:rsid w:val="00B7310C"/>
    <w:rsid w:val="00B738F0"/>
    <w:rsid w:val="00B7430B"/>
    <w:rsid w:val="00B7559C"/>
    <w:rsid w:val="00B75EBF"/>
    <w:rsid w:val="00B809F8"/>
    <w:rsid w:val="00B833F1"/>
    <w:rsid w:val="00B837C1"/>
    <w:rsid w:val="00B85A27"/>
    <w:rsid w:val="00B85D42"/>
    <w:rsid w:val="00B86039"/>
    <w:rsid w:val="00B87730"/>
    <w:rsid w:val="00B91405"/>
    <w:rsid w:val="00B91C16"/>
    <w:rsid w:val="00B91DAB"/>
    <w:rsid w:val="00B928DB"/>
    <w:rsid w:val="00B93555"/>
    <w:rsid w:val="00B947C2"/>
    <w:rsid w:val="00B97326"/>
    <w:rsid w:val="00B973F5"/>
    <w:rsid w:val="00BA1C01"/>
    <w:rsid w:val="00BA348D"/>
    <w:rsid w:val="00BA3538"/>
    <w:rsid w:val="00BA6482"/>
    <w:rsid w:val="00BA6964"/>
    <w:rsid w:val="00BA70E7"/>
    <w:rsid w:val="00BA7359"/>
    <w:rsid w:val="00BB0DFA"/>
    <w:rsid w:val="00BB0EAC"/>
    <w:rsid w:val="00BB0F6C"/>
    <w:rsid w:val="00BB216A"/>
    <w:rsid w:val="00BB231A"/>
    <w:rsid w:val="00BB2D12"/>
    <w:rsid w:val="00BB382F"/>
    <w:rsid w:val="00BB3F65"/>
    <w:rsid w:val="00BB44C2"/>
    <w:rsid w:val="00BB4713"/>
    <w:rsid w:val="00BB599E"/>
    <w:rsid w:val="00BB6320"/>
    <w:rsid w:val="00BC090E"/>
    <w:rsid w:val="00BC11AD"/>
    <w:rsid w:val="00BC4F10"/>
    <w:rsid w:val="00BC6A65"/>
    <w:rsid w:val="00BC6D30"/>
    <w:rsid w:val="00BD198E"/>
    <w:rsid w:val="00BD1E7F"/>
    <w:rsid w:val="00BD28EC"/>
    <w:rsid w:val="00BD3F61"/>
    <w:rsid w:val="00BD4E30"/>
    <w:rsid w:val="00BD6121"/>
    <w:rsid w:val="00BE19A2"/>
    <w:rsid w:val="00BE22A0"/>
    <w:rsid w:val="00BE3A14"/>
    <w:rsid w:val="00BE5B51"/>
    <w:rsid w:val="00BE70D7"/>
    <w:rsid w:val="00BE7449"/>
    <w:rsid w:val="00BE7A75"/>
    <w:rsid w:val="00BF08CB"/>
    <w:rsid w:val="00BF165D"/>
    <w:rsid w:val="00BF19A8"/>
    <w:rsid w:val="00BF22AA"/>
    <w:rsid w:val="00BF5925"/>
    <w:rsid w:val="00BF5A52"/>
    <w:rsid w:val="00BF6837"/>
    <w:rsid w:val="00BF7DB2"/>
    <w:rsid w:val="00BF7E95"/>
    <w:rsid w:val="00C00C04"/>
    <w:rsid w:val="00C01E4A"/>
    <w:rsid w:val="00C044DA"/>
    <w:rsid w:val="00C044EA"/>
    <w:rsid w:val="00C04AA6"/>
    <w:rsid w:val="00C060B8"/>
    <w:rsid w:val="00C07B4E"/>
    <w:rsid w:val="00C12FDB"/>
    <w:rsid w:val="00C1323F"/>
    <w:rsid w:val="00C13B07"/>
    <w:rsid w:val="00C14977"/>
    <w:rsid w:val="00C16656"/>
    <w:rsid w:val="00C1677E"/>
    <w:rsid w:val="00C17CA6"/>
    <w:rsid w:val="00C200B6"/>
    <w:rsid w:val="00C2028B"/>
    <w:rsid w:val="00C243B2"/>
    <w:rsid w:val="00C2469A"/>
    <w:rsid w:val="00C247A0"/>
    <w:rsid w:val="00C261F0"/>
    <w:rsid w:val="00C2692B"/>
    <w:rsid w:val="00C2697E"/>
    <w:rsid w:val="00C303B2"/>
    <w:rsid w:val="00C31F8C"/>
    <w:rsid w:val="00C3212B"/>
    <w:rsid w:val="00C33127"/>
    <w:rsid w:val="00C363E6"/>
    <w:rsid w:val="00C401E5"/>
    <w:rsid w:val="00C42E19"/>
    <w:rsid w:val="00C44A7F"/>
    <w:rsid w:val="00C467C8"/>
    <w:rsid w:val="00C46FD3"/>
    <w:rsid w:val="00C51730"/>
    <w:rsid w:val="00C51D7D"/>
    <w:rsid w:val="00C52C45"/>
    <w:rsid w:val="00C532A6"/>
    <w:rsid w:val="00C54A23"/>
    <w:rsid w:val="00C54C79"/>
    <w:rsid w:val="00C55A5D"/>
    <w:rsid w:val="00C578C9"/>
    <w:rsid w:val="00C61F14"/>
    <w:rsid w:val="00C629F8"/>
    <w:rsid w:val="00C637DB"/>
    <w:rsid w:val="00C65DC6"/>
    <w:rsid w:val="00C67586"/>
    <w:rsid w:val="00C67CA4"/>
    <w:rsid w:val="00C717C5"/>
    <w:rsid w:val="00C76911"/>
    <w:rsid w:val="00C76A05"/>
    <w:rsid w:val="00C76F7D"/>
    <w:rsid w:val="00C776B8"/>
    <w:rsid w:val="00C77A24"/>
    <w:rsid w:val="00C77ADB"/>
    <w:rsid w:val="00C77E6E"/>
    <w:rsid w:val="00C8187E"/>
    <w:rsid w:val="00C82BA7"/>
    <w:rsid w:val="00C83160"/>
    <w:rsid w:val="00C833DA"/>
    <w:rsid w:val="00C83B20"/>
    <w:rsid w:val="00C85335"/>
    <w:rsid w:val="00C85432"/>
    <w:rsid w:val="00C85E3A"/>
    <w:rsid w:val="00C86B18"/>
    <w:rsid w:val="00C8729B"/>
    <w:rsid w:val="00C875F2"/>
    <w:rsid w:val="00C91EF8"/>
    <w:rsid w:val="00C92AC2"/>
    <w:rsid w:val="00C934F5"/>
    <w:rsid w:val="00C94580"/>
    <w:rsid w:val="00C94957"/>
    <w:rsid w:val="00C95242"/>
    <w:rsid w:val="00C96358"/>
    <w:rsid w:val="00C970CC"/>
    <w:rsid w:val="00CA3AE3"/>
    <w:rsid w:val="00CA3C17"/>
    <w:rsid w:val="00CA4E89"/>
    <w:rsid w:val="00CA5FEB"/>
    <w:rsid w:val="00CA74AC"/>
    <w:rsid w:val="00CA7F24"/>
    <w:rsid w:val="00CB02DD"/>
    <w:rsid w:val="00CB0B53"/>
    <w:rsid w:val="00CB17E0"/>
    <w:rsid w:val="00CB189A"/>
    <w:rsid w:val="00CB2884"/>
    <w:rsid w:val="00CB2CA7"/>
    <w:rsid w:val="00CB3644"/>
    <w:rsid w:val="00CB3FB8"/>
    <w:rsid w:val="00CB4EEE"/>
    <w:rsid w:val="00CB56C7"/>
    <w:rsid w:val="00CB6F96"/>
    <w:rsid w:val="00CC08DB"/>
    <w:rsid w:val="00CC0F18"/>
    <w:rsid w:val="00CC1B11"/>
    <w:rsid w:val="00CC41E6"/>
    <w:rsid w:val="00CC6908"/>
    <w:rsid w:val="00CC733D"/>
    <w:rsid w:val="00CC7DD9"/>
    <w:rsid w:val="00CD18D1"/>
    <w:rsid w:val="00CD1A9A"/>
    <w:rsid w:val="00CD22A0"/>
    <w:rsid w:val="00CD3122"/>
    <w:rsid w:val="00CD3312"/>
    <w:rsid w:val="00CD3E96"/>
    <w:rsid w:val="00CD52F4"/>
    <w:rsid w:val="00CD7C78"/>
    <w:rsid w:val="00CE148B"/>
    <w:rsid w:val="00CE203C"/>
    <w:rsid w:val="00CE75AD"/>
    <w:rsid w:val="00CF0896"/>
    <w:rsid w:val="00CF0C2E"/>
    <w:rsid w:val="00CF3429"/>
    <w:rsid w:val="00CF458C"/>
    <w:rsid w:val="00CF66E3"/>
    <w:rsid w:val="00CF6EF4"/>
    <w:rsid w:val="00CF7850"/>
    <w:rsid w:val="00CF78DA"/>
    <w:rsid w:val="00D00844"/>
    <w:rsid w:val="00D00CFD"/>
    <w:rsid w:val="00D01254"/>
    <w:rsid w:val="00D02234"/>
    <w:rsid w:val="00D025DF"/>
    <w:rsid w:val="00D02E5A"/>
    <w:rsid w:val="00D03132"/>
    <w:rsid w:val="00D04DDF"/>
    <w:rsid w:val="00D052AC"/>
    <w:rsid w:val="00D06D31"/>
    <w:rsid w:val="00D11954"/>
    <w:rsid w:val="00D1290D"/>
    <w:rsid w:val="00D1320A"/>
    <w:rsid w:val="00D14DCF"/>
    <w:rsid w:val="00D15996"/>
    <w:rsid w:val="00D17CC2"/>
    <w:rsid w:val="00D20156"/>
    <w:rsid w:val="00D21935"/>
    <w:rsid w:val="00D219EC"/>
    <w:rsid w:val="00D21C62"/>
    <w:rsid w:val="00D232B1"/>
    <w:rsid w:val="00D23B74"/>
    <w:rsid w:val="00D23DF3"/>
    <w:rsid w:val="00D24B28"/>
    <w:rsid w:val="00D24BEB"/>
    <w:rsid w:val="00D25170"/>
    <w:rsid w:val="00D25BC0"/>
    <w:rsid w:val="00D30371"/>
    <w:rsid w:val="00D312EE"/>
    <w:rsid w:val="00D31F9D"/>
    <w:rsid w:val="00D3363E"/>
    <w:rsid w:val="00D35AD1"/>
    <w:rsid w:val="00D35C66"/>
    <w:rsid w:val="00D35DC0"/>
    <w:rsid w:val="00D37D56"/>
    <w:rsid w:val="00D41A4B"/>
    <w:rsid w:val="00D437A5"/>
    <w:rsid w:val="00D4476A"/>
    <w:rsid w:val="00D46602"/>
    <w:rsid w:val="00D46BDD"/>
    <w:rsid w:val="00D47161"/>
    <w:rsid w:val="00D47948"/>
    <w:rsid w:val="00D47C96"/>
    <w:rsid w:val="00D513C4"/>
    <w:rsid w:val="00D560D5"/>
    <w:rsid w:val="00D5654C"/>
    <w:rsid w:val="00D571F6"/>
    <w:rsid w:val="00D57FAE"/>
    <w:rsid w:val="00D60693"/>
    <w:rsid w:val="00D610E5"/>
    <w:rsid w:val="00D61536"/>
    <w:rsid w:val="00D6230F"/>
    <w:rsid w:val="00D638F1"/>
    <w:rsid w:val="00D64933"/>
    <w:rsid w:val="00D64F59"/>
    <w:rsid w:val="00D6678B"/>
    <w:rsid w:val="00D66C88"/>
    <w:rsid w:val="00D71D76"/>
    <w:rsid w:val="00D725EF"/>
    <w:rsid w:val="00D72872"/>
    <w:rsid w:val="00D743A5"/>
    <w:rsid w:val="00D76B23"/>
    <w:rsid w:val="00D816A1"/>
    <w:rsid w:val="00D829FC"/>
    <w:rsid w:val="00D8321D"/>
    <w:rsid w:val="00D8347C"/>
    <w:rsid w:val="00D85AED"/>
    <w:rsid w:val="00D9065A"/>
    <w:rsid w:val="00D91332"/>
    <w:rsid w:val="00D91CA3"/>
    <w:rsid w:val="00D93592"/>
    <w:rsid w:val="00D93BB4"/>
    <w:rsid w:val="00D94C4D"/>
    <w:rsid w:val="00D94F6A"/>
    <w:rsid w:val="00D95972"/>
    <w:rsid w:val="00D97046"/>
    <w:rsid w:val="00DA0F90"/>
    <w:rsid w:val="00DA11E2"/>
    <w:rsid w:val="00DA1810"/>
    <w:rsid w:val="00DA25B9"/>
    <w:rsid w:val="00DA2893"/>
    <w:rsid w:val="00DA2F41"/>
    <w:rsid w:val="00DA3331"/>
    <w:rsid w:val="00DA469A"/>
    <w:rsid w:val="00DA47CB"/>
    <w:rsid w:val="00DA4FEB"/>
    <w:rsid w:val="00DA50BA"/>
    <w:rsid w:val="00DA69A6"/>
    <w:rsid w:val="00DA7B64"/>
    <w:rsid w:val="00DB1A86"/>
    <w:rsid w:val="00DB21CF"/>
    <w:rsid w:val="00DB2CFB"/>
    <w:rsid w:val="00DB3D4D"/>
    <w:rsid w:val="00DB4AFF"/>
    <w:rsid w:val="00DB547B"/>
    <w:rsid w:val="00DB5FF5"/>
    <w:rsid w:val="00DB6250"/>
    <w:rsid w:val="00DB6D71"/>
    <w:rsid w:val="00DC04B1"/>
    <w:rsid w:val="00DC0DB4"/>
    <w:rsid w:val="00DC0EDF"/>
    <w:rsid w:val="00DC2AFD"/>
    <w:rsid w:val="00DC4ECD"/>
    <w:rsid w:val="00DC5486"/>
    <w:rsid w:val="00DC595A"/>
    <w:rsid w:val="00DC5A4A"/>
    <w:rsid w:val="00DD098A"/>
    <w:rsid w:val="00DD5A4D"/>
    <w:rsid w:val="00DD5C36"/>
    <w:rsid w:val="00DD7AD0"/>
    <w:rsid w:val="00DE076A"/>
    <w:rsid w:val="00DE11E4"/>
    <w:rsid w:val="00DE1850"/>
    <w:rsid w:val="00DE53D3"/>
    <w:rsid w:val="00DE6AC2"/>
    <w:rsid w:val="00DF1663"/>
    <w:rsid w:val="00DF25DA"/>
    <w:rsid w:val="00DF27D5"/>
    <w:rsid w:val="00DF34C9"/>
    <w:rsid w:val="00DF3587"/>
    <w:rsid w:val="00DF59EC"/>
    <w:rsid w:val="00DF6DB9"/>
    <w:rsid w:val="00DF7C89"/>
    <w:rsid w:val="00E0012D"/>
    <w:rsid w:val="00E00269"/>
    <w:rsid w:val="00E009C9"/>
    <w:rsid w:val="00E028B5"/>
    <w:rsid w:val="00E032AF"/>
    <w:rsid w:val="00E04BE6"/>
    <w:rsid w:val="00E10DAF"/>
    <w:rsid w:val="00E11004"/>
    <w:rsid w:val="00E115AE"/>
    <w:rsid w:val="00E141FF"/>
    <w:rsid w:val="00E14BDC"/>
    <w:rsid w:val="00E14D76"/>
    <w:rsid w:val="00E15B76"/>
    <w:rsid w:val="00E169D6"/>
    <w:rsid w:val="00E21171"/>
    <w:rsid w:val="00E21CC5"/>
    <w:rsid w:val="00E2339C"/>
    <w:rsid w:val="00E23965"/>
    <w:rsid w:val="00E23D80"/>
    <w:rsid w:val="00E24029"/>
    <w:rsid w:val="00E243EF"/>
    <w:rsid w:val="00E24795"/>
    <w:rsid w:val="00E24CF1"/>
    <w:rsid w:val="00E253AC"/>
    <w:rsid w:val="00E25687"/>
    <w:rsid w:val="00E25EBA"/>
    <w:rsid w:val="00E25F44"/>
    <w:rsid w:val="00E2615A"/>
    <w:rsid w:val="00E270E7"/>
    <w:rsid w:val="00E27822"/>
    <w:rsid w:val="00E3106B"/>
    <w:rsid w:val="00E32742"/>
    <w:rsid w:val="00E33ED0"/>
    <w:rsid w:val="00E3451F"/>
    <w:rsid w:val="00E35F94"/>
    <w:rsid w:val="00E361D7"/>
    <w:rsid w:val="00E364DD"/>
    <w:rsid w:val="00E402E5"/>
    <w:rsid w:val="00E406C5"/>
    <w:rsid w:val="00E40C30"/>
    <w:rsid w:val="00E417C8"/>
    <w:rsid w:val="00E4219B"/>
    <w:rsid w:val="00E4258D"/>
    <w:rsid w:val="00E43F88"/>
    <w:rsid w:val="00E47140"/>
    <w:rsid w:val="00E472EA"/>
    <w:rsid w:val="00E4737C"/>
    <w:rsid w:val="00E51BDE"/>
    <w:rsid w:val="00E529A9"/>
    <w:rsid w:val="00E52E98"/>
    <w:rsid w:val="00E52EC3"/>
    <w:rsid w:val="00E52EDA"/>
    <w:rsid w:val="00E54B39"/>
    <w:rsid w:val="00E573ED"/>
    <w:rsid w:val="00E57924"/>
    <w:rsid w:val="00E57AF8"/>
    <w:rsid w:val="00E60242"/>
    <w:rsid w:val="00E6079B"/>
    <w:rsid w:val="00E6320E"/>
    <w:rsid w:val="00E66AC1"/>
    <w:rsid w:val="00E67322"/>
    <w:rsid w:val="00E7074D"/>
    <w:rsid w:val="00E709BC"/>
    <w:rsid w:val="00E70FBF"/>
    <w:rsid w:val="00E71F7D"/>
    <w:rsid w:val="00E73AAC"/>
    <w:rsid w:val="00E7429A"/>
    <w:rsid w:val="00E759EA"/>
    <w:rsid w:val="00E826F2"/>
    <w:rsid w:val="00E82BA3"/>
    <w:rsid w:val="00E83364"/>
    <w:rsid w:val="00E83760"/>
    <w:rsid w:val="00E839D0"/>
    <w:rsid w:val="00E845EE"/>
    <w:rsid w:val="00E84E7D"/>
    <w:rsid w:val="00E857BE"/>
    <w:rsid w:val="00E85F71"/>
    <w:rsid w:val="00E872C7"/>
    <w:rsid w:val="00E872F7"/>
    <w:rsid w:val="00E87D25"/>
    <w:rsid w:val="00E91235"/>
    <w:rsid w:val="00E93168"/>
    <w:rsid w:val="00E93D65"/>
    <w:rsid w:val="00E95604"/>
    <w:rsid w:val="00E96008"/>
    <w:rsid w:val="00E96D2D"/>
    <w:rsid w:val="00E96E3F"/>
    <w:rsid w:val="00E97C1C"/>
    <w:rsid w:val="00EA05BB"/>
    <w:rsid w:val="00EA2650"/>
    <w:rsid w:val="00EA2E4F"/>
    <w:rsid w:val="00EA767E"/>
    <w:rsid w:val="00EA7D37"/>
    <w:rsid w:val="00EA7E9F"/>
    <w:rsid w:val="00EB0B09"/>
    <w:rsid w:val="00EB1F14"/>
    <w:rsid w:val="00EB2CAF"/>
    <w:rsid w:val="00EB30AB"/>
    <w:rsid w:val="00EB310D"/>
    <w:rsid w:val="00EB538A"/>
    <w:rsid w:val="00EC2D49"/>
    <w:rsid w:val="00EC3507"/>
    <w:rsid w:val="00EC35ED"/>
    <w:rsid w:val="00EC54ED"/>
    <w:rsid w:val="00EC6130"/>
    <w:rsid w:val="00EC754C"/>
    <w:rsid w:val="00ED186D"/>
    <w:rsid w:val="00ED1C51"/>
    <w:rsid w:val="00ED1F73"/>
    <w:rsid w:val="00ED1FF6"/>
    <w:rsid w:val="00ED3871"/>
    <w:rsid w:val="00ED3A3A"/>
    <w:rsid w:val="00ED40D9"/>
    <w:rsid w:val="00ED7397"/>
    <w:rsid w:val="00EE1825"/>
    <w:rsid w:val="00EE1CB9"/>
    <w:rsid w:val="00EE2A06"/>
    <w:rsid w:val="00EE5BCD"/>
    <w:rsid w:val="00EE6AD9"/>
    <w:rsid w:val="00EE72A7"/>
    <w:rsid w:val="00EE7746"/>
    <w:rsid w:val="00EF0819"/>
    <w:rsid w:val="00EF36E4"/>
    <w:rsid w:val="00EF5617"/>
    <w:rsid w:val="00EF5818"/>
    <w:rsid w:val="00EF670A"/>
    <w:rsid w:val="00F00435"/>
    <w:rsid w:val="00F00BE7"/>
    <w:rsid w:val="00F013C7"/>
    <w:rsid w:val="00F0155A"/>
    <w:rsid w:val="00F01A44"/>
    <w:rsid w:val="00F02758"/>
    <w:rsid w:val="00F02FE0"/>
    <w:rsid w:val="00F033D4"/>
    <w:rsid w:val="00F046F8"/>
    <w:rsid w:val="00F04DDF"/>
    <w:rsid w:val="00F051F2"/>
    <w:rsid w:val="00F123CC"/>
    <w:rsid w:val="00F144F2"/>
    <w:rsid w:val="00F148E7"/>
    <w:rsid w:val="00F153F8"/>
    <w:rsid w:val="00F1561F"/>
    <w:rsid w:val="00F162B9"/>
    <w:rsid w:val="00F170CB"/>
    <w:rsid w:val="00F214A2"/>
    <w:rsid w:val="00F21661"/>
    <w:rsid w:val="00F25234"/>
    <w:rsid w:val="00F25B03"/>
    <w:rsid w:val="00F27EE0"/>
    <w:rsid w:val="00F32DEB"/>
    <w:rsid w:val="00F33841"/>
    <w:rsid w:val="00F33944"/>
    <w:rsid w:val="00F33D8E"/>
    <w:rsid w:val="00F33E8B"/>
    <w:rsid w:val="00F34289"/>
    <w:rsid w:val="00F37493"/>
    <w:rsid w:val="00F413BB"/>
    <w:rsid w:val="00F417DF"/>
    <w:rsid w:val="00F41967"/>
    <w:rsid w:val="00F4224E"/>
    <w:rsid w:val="00F4312A"/>
    <w:rsid w:val="00F43606"/>
    <w:rsid w:val="00F447C2"/>
    <w:rsid w:val="00F46E6A"/>
    <w:rsid w:val="00F47100"/>
    <w:rsid w:val="00F47208"/>
    <w:rsid w:val="00F501F5"/>
    <w:rsid w:val="00F51D01"/>
    <w:rsid w:val="00F5311D"/>
    <w:rsid w:val="00F5535F"/>
    <w:rsid w:val="00F55365"/>
    <w:rsid w:val="00F5616D"/>
    <w:rsid w:val="00F5687C"/>
    <w:rsid w:val="00F5695D"/>
    <w:rsid w:val="00F57810"/>
    <w:rsid w:val="00F57CD4"/>
    <w:rsid w:val="00F57D0F"/>
    <w:rsid w:val="00F60C56"/>
    <w:rsid w:val="00F61633"/>
    <w:rsid w:val="00F619AE"/>
    <w:rsid w:val="00F628B4"/>
    <w:rsid w:val="00F62AD0"/>
    <w:rsid w:val="00F6353B"/>
    <w:rsid w:val="00F656BB"/>
    <w:rsid w:val="00F66F6E"/>
    <w:rsid w:val="00F679E8"/>
    <w:rsid w:val="00F67A57"/>
    <w:rsid w:val="00F708BE"/>
    <w:rsid w:val="00F70E47"/>
    <w:rsid w:val="00F73E25"/>
    <w:rsid w:val="00F75140"/>
    <w:rsid w:val="00F75CAD"/>
    <w:rsid w:val="00F75F25"/>
    <w:rsid w:val="00F7625B"/>
    <w:rsid w:val="00F80CDB"/>
    <w:rsid w:val="00F81945"/>
    <w:rsid w:val="00F822E4"/>
    <w:rsid w:val="00F831A6"/>
    <w:rsid w:val="00F843F5"/>
    <w:rsid w:val="00F84464"/>
    <w:rsid w:val="00F85343"/>
    <w:rsid w:val="00F87397"/>
    <w:rsid w:val="00F87E49"/>
    <w:rsid w:val="00F90843"/>
    <w:rsid w:val="00F918B9"/>
    <w:rsid w:val="00F919A3"/>
    <w:rsid w:val="00F93EC8"/>
    <w:rsid w:val="00F97727"/>
    <w:rsid w:val="00FA0C93"/>
    <w:rsid w:val="00FA2398"/>
    <w:rsid w:val="00FA7960"/>
    <w:rsid w:val="00FB0385"/>
    <w:rsid w:val="00FB049F"/>
    <w:rsid w:val="00FB0508"/>
    <w:rsid w:val="00FB0AB5"/>
    <w:rsid w:val="00FB0EF5"/>
    <w:rsid w:val="00FB35B0"/>
    <w:rsid w:val="00FB3F2D"/>
    <w:rsid w:val="00FB4B6E"/>
    <w:rsid w:val="00FB5892"/>
    <w:rsid w:val="00FB5E8A"/>
    <w:rsid w:val="00FB6FF9"/>
    <w:rsid w:val="00FB7011"/>
    <w:rsid w:val="00FC06BF"/>
    <w:rsid w:val="00FC204B"/>
    <w:rsid w:val="00FC2876"/>
    <w:rsid w:val="00FC2D70"/>
    <w:rsid w:val="00FC342B"/>
    <w:rsid w:val="00FC3D79"/>
    <w:rsid w:val="00FC44C1"/>
    <w:rsid w:val="00FC4981"/>
    <w:rsid w:val="00FC4CE7"/>
    <w:rsid w:val="00FC5BBD"/>
    <w:rsid w:val="00FC64BF"/>
    <w:rsid w:val="00FC655C"/>
    <w:rsid w:val="00FC7C12"/>
    <w:rsid w:val="00FC7EAA"/>
    <w:rsid w:val="00FD0F87"/>
    <w:rsid w:val="00FD15A9"/>
    <w:rsid w:val="00FD2634"/>
    <w:rsid w:val="00FD5EC6"/>
    <w:rsid w:val="00FD615D"/>
    <w:rsid w:val="00FE0A65"/>
    <w:rsid w:val="00FE0D4C"/>
    <w:rsid w:val="00FE0EDB"/>
    <w:rsid w:val="00FE25EE"/>
    <w:rsid w:val="00FE39F4"/>
    <w:rsid w:val="00FE43D0"/>
    <w:rsid w:val="00FE5164"/>
    <w:rsid w:val="00FE643C"/>
    <w:rsid w:val="00FE6E01"/>
    <w:rsid w:val="00FE769F"/>
    <w:rsid w:val="00FE7D2F"/>
    <w:rsid w:val="00FE7EB0"/>
    <w:rsid w:val="00FF1E5B"/>
    <w:rsid w:val="00FF2AAE"/>
    <w:rsid w:val="00FF3F2C"/>
    <w:rsid w:val="00FF43A1"/>
    <w:rsid w:val="00FF445F"/>
    <w:rsid w:val="00FF4E39"/>
    <w:rsid w:val="00FF593E"/>
    <w:rsid w:val="00FF6D72"/>
    <w:rsid w:val="00FF7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E15B76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16"/>
      </w:numPr>
      <w:spacing w:before="280" w:after="280"/>
      <w:ind w:firstLine="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CB189A"/>
    <w:pPr>
      <w:keepNext/>
      <w:keepLines/>
      <w:numPr>
        <w:ilvl w:val="1"/>
        <w:numId w:val="16"/>
      </w:numPr>
      <w:spacing w:before="280"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9D6EA0"/>
    <w:pPr>
      <w:keepNext/>
      <w:keepLines/>
      <w:numPr>
        <w:ilvl w:val="2"/>
        <w:numId w:val="16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3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CB189A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semiHidden/>
    <w:rsid w:val="0083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Название Знак"/>
    <w:basedOn w:val="a4"/>
    <w:link w:val="a7"/>
    <w:uiPriority w:val="10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2">
    <w:name w:val="List Paragraph"/>
    <w:basedOn w:val="a3"/>
    <w:uiPriority w:val="34"/>
    <w:qFormat/>
    <w:rsid w:val="003E5C02"/>
    <w:pPr>
      <w:numPr>
        <w:numId w:val="3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1">
    <w:name w:val="Table Grid"/>
    <w:basedOn w:val="a5"/>
    <w:uiPriority w:val="39"/>
    <w:rsid w:val="00BD2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line number"/>
    <w:basedOn w:val="a4"/>
    <w:uiPriority w:val="99"/>
    <w:semiHidden/>
    <w:unhideWhenUsed/>
    <w:rsid w:val="00552A03"/>
  </w:style>
  <w:style w:type="paragraph" w:styleId="af3">
    <w:name w:val="header"/>
    <w:basedOn w:val="a3"/>
    <w:link w:val="af4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4"/>
    <w:link w:val="af3"/>
    <w:uiPriority w:val="99"/>
    <w:rsid w:val="00552A03"/>
    <w:rPr>
      <w:rFonts w:ascii="Times New Roman" w:hAnsi="Times New Roman"/>
    </w:rPr>
  </w:style>
  <w:style w:type="paragraph" w:styleId="af5">
    <w:name w:val="footer"/>
    <w:basedOn w:val="a3"/>
    <w:link w:val="af6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4"/>
    <w:link w:val="af5"/>
    <w:uiPriority w:val="99"/>
    <w:rsid w:val="00552A03"/>
    <w:rPr>
      <w:rFonts w:ascii="Times New Roman" w:hAnsi="Times New Roman"/>
    </w:rPr>
  </w:style>
  <w:style w:type="character" w:styleId="af7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8">
    <w:name w:val="Абзац"/>
    <w:basedOn w:val="a3"/>
    <w:link w:val="af9"/>
    <w:autoRedefine/>
    <w:qFormat/>
    <w:rsid w:val="00165818"/>
    <w:pPr>
      <w:spacing w:line="360" w:lineRule="auto"/>
      <w:contextualSpacing/>
    </w:pPr>
    <w:rPr>
      <w:lang w:val="en-US"/>
    </w:rPr>
  </w:style>
  <w:style w:type="character" w:customStyle="1" w:styleId="af9">
    <w:name w:val="Абзац Знак"/>
    <w:basedOn w:val="a4"/>
    <w:link w:val="af8"/>
    <w:rsid w:val="00165818"/>
    <w:rPr>
      <w:rFonts w:ascii="Times New Roman" w:hAnsi="Times New Roman"/>
      <w:lang w:val="en-US"/>
    </w:rPr>
  </w:style>
  <w:style w:type="paragraph" w:styleId="afa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7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9"/>
      </w:numPr>
    </w:pPr>
  </w:style>
  <w:style w:type="paragraph" w:customStyle="1" w:styleId="a1">
    <w:name w:val="Списочек"/>
    <w:basedOn w:val="a3"/>
    <w:link w:val="afb"/>
    <w:autoRedefine/>
    <w:qFormat/>
    <w:rsid w:val="00B91DAB"/>
    <w:pPr>
      <w:numPr>
        <w:numId w:val="39"/>
      </w:numPr>
      <w:spacing w:line="360" w:lineRule="auto"/>
      <w:ind w:left="0" w:firstLine="720"/>
    </w:pPr>
  </w:style>
  <w:style w:type="character" w:customStyle="1" w:styleId="afb">
    <w:name w:val="Списочек Знак"/>
    <w:basedOn w:val="a4"/>
    <w:link w:val="a1"/>
    <w:rsid w:val="00B91DAB"/>
    <w:rPr>
      <w:rFonts w:ascii="Times New Roman" w:hAnsi="Times New Roman"/>
    </w:rPr>
  </w:style>
  <w:style w:type="paragraph" w:customStyle="1" w:styleId="afc">
    <w:name w:val="Изображение"/>
    <w:basedOn w:val="a3"/>
    <w:link w:val="afd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d">
    <w:name w:val="Изображение Знак"/>
    <w:basedOn w:val="a4"/>
    <w:link w:val="afc"/>
    <w:rsid w:val="000742EF"/>
    <w:rPr>
      <w:rFonts w:ascii="Times New Roman" w:hAnsi="Times New Roman"/>
      <w:noProof/>
    </w:rPr>
  </w:style>
  <w:style w:type="character" w:styleId="afe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</w:rPr>
  </w:style>
  <w:style w:type="paragraph" w:customStyle="1" w:styleId="aff0">
    <w:name w:val="Название таблицы"/>
    <w:basedOn w:val="a3"/>
    <w:link w:val="aff1"/>
    <w:qFormat/>
    <w:rsid w:val="003A410E"/>
    <w:pPr>
      <w:spacing w:before="280"/>
    </w:pPr>
  </w:style>
  <w:style w:type="character" w:customStyle="1" w:styleId="aff1">
    <w:name w:val="Название таблицы Знак"/>
    <w:basedOn w:val="a4"/>
    <w:link w:val="aff0"/>
    <w:rsid w:val="003A410E"/>
    <w:rPr>
      <w:rFonts w:ascii="Times New Roman" w:hAnsi="Times New Roman"/>
    </w:rPr>
  </w:style>
  <w:style w:type="paragraph" w:styleId="aff2">
    <w:name w:val="TOC Heading"/>
    <w:basedOn w:val="1"/>
    <w:next w:val="a3"/>
    <w:uiPriority w:val="39"/>
    <w:unhideWhenUsed/>
    <w:qFormat/>
    <w:rsid w:val="004E7A8E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</w:rPr>
  </w:style>
  <w:style w:type="paragraph" w:styleId="12">
    <w:name w:val="toc 1"/>
    <w:basedOn w:val="a3"/>
    <w:next w:val="a3"/>
    <w:autoRedefine/>
    <w:uiPriority w:val="39"/>
    <w:unhideWhenUsed/>
    <w:rsid w:val="004E7A8E"/>
    <w:pPr>
      <w:spacing w:after="100"/>
    </w:pPr>
  </w:style>
  <w:style w:type="paragraph" w:styleId="23">
    <w:name w:val="toc 2"/>
    <w:basedOn w:val="a3"/>
    <w:next w:val="a3"/>
    <w:autoRedefine/>
    <w:uiPriority w:val="39"/>
    <w:unhideWhenUsed/>
    <w:rsid w:val="004E7A8E"/>
    <w:pPr>
      <w:spacing w:after="100"/>
      <w:ind w:left="280"/>
    </w:pPr>
  </w:style>
  <w:style w:type="character" w:styleId="aff3">
    <w:name w:val="annotation reference"/>
    <w:basedOn w:val="a4"/>
    <w:uiPriority w:val="99"/>
    <w:semiHidden/>
    <w:unhideWhenUsed/>
    <w:rsid w:val="004200FA"/>
    <w:rPr>
      <w:sz w:val="16"/>
      <w:szCs w:val="16"/>
    </w:rPr>
  </w:style>
  <w:style w:type="paragraph" w:styleId="aff4">
    <w:name w:val="annotation text"/>
    <w:basedOn w:val="a3"/>
    <w:link w:val="aff5"/>
    <w:uiPriority w:val="99"/>
    <w:semiHidden/>
    <w:unhideWhenUsed/>
    <w:rsid w:val="004200FA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4200FA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4200FA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4200FA"/>
    <w:rPr>
      <w:rFonts w:ascii="Times New Roman" w:hAnsi="Times New Roman"/>
      <w:b/>
      <w:bCs/>
      <w:sz w:val="20"/>
      <w:szCs w:val="20"/>
    </w:rPr>
  </w:style>
  <w:style w:type="character" w:customStyle="1" w:styleId="katex-mathml">
    <w:name w:val="katex-mathml"/>
    <w:basedOn w:val="a4"/>
    <w:rsid w:val="00B3732A"/>
  </w:style>
  <w:style w:type="character" w:customStyle="1" w:styleId="mord">
    <w:name w:val="mord"/>
    <w:basedOn w:val="a4"/>
    <w:rsid w:val="00B3732A"/>
  </w:style>
  <w:style w:type="character" w:customStyle="1" w:styleId="mrel">
    <w:name w:val="mrel"/>
    <w:basedOn w:val="a4"/>
    <w:rsid w:val="00B3732A"/>
  </w:style>
  <w:style w:type="character" w:customStyle="1" w:styleId="mpunct">
    <w:name w:val="mpunct"/>
    <w:basedOn w:val="a4"/>
    <w:rsid w:val="00B3732A"/>
  </w:style>
  <w:style w:type="character" w:styleId="aff8">
    <w:name w:val="Strong"/>
    <w:basedOn w:val="a4"/>
    <w:uiPriority w:val="22"/>
    <w:qFormat/>
    <w:rsid w:val="00B3732A"/>
    <w:rPr>
      <w:b/>
      <w:bCs/>
    </w:rPr>
  </w:style>
  <w:style w:type="character" w:customStyle="1" w:styleId="mopen">
    <w:name w:val="mopen"/>
    <w:basedOn w:val="a4"/>
    <w:rsid w:val="00B3732A"/>
  </w:style>
  <w:style w:type="character" w:customStyle="1" w:styleId="mclose">
    <w:name w:val="mclose"/>
    <w:basedOn w:val="a4"/>
    <w:rsid w:val="00B3732A"/>
  </w:style>
  <w:style w:type="paragraph" w:styleId="aff9">
    <w:name w:val="Balloon Text"/>
    <w:basedOn w:val="a3"/>
    <w:link w:val="affa"/>
    <w:uiPriority w:val="99"/>
    <w:semiHidden/>
    <w:unhideWhenUsed/>
    <w:rsid w:val="009A7817"/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4"/>
    <w:link w:val="aff9"/>
    <w:uiPriority w:val="99"/>
    <w:semiHidden/>
    <w:rsid w:val="009A781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3"/>
    <w:rsid w:val="00AD671B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A90776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 w:rsidR="00AD3584" w:rsidRDefault="00A90776">
          <w:pPr>
            <w:pStyle w:val="F52C6BC6B61541B38A956148C55B8709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A90776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A90776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A90776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  <w:docPart>
      <w:docPartPr>
        <w:name w:val="112B15477861437CA42F0786409A1E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8EBE42-45EA-4E98-B17E-DA8EC44307EB}"/>
      </w:docPartPr>
      <w:docPartBody>
        <w:p w:rsidR="003B7E0A" w:rsidRDefault="00B436F9" w:rsidP="00B436F9">
          <w:pPr>
            <w:pStyle w:val="112B15477861437CA42F0786409A1E8F"/>
          </w:pPr>
          <w:r w:rsidRPr="009C3BD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3C4883"/>
    <w:rsid w:val="00063A50"/>
    <w:rsid w:val="00070164"/>
    <w:rsid w:val="000744AB"/>
    <w:rsid w:val="000871C8"/>
    <w:rsid w:val="000B4162"/>
    <w:rsid w:val="000F4584"/>
    <w:rsid w:val="00141320"/>
    <w:rsid w:val="00187F71"/>
    <w:rsid w:val="001B4602"/>
    <w:rsid w:val="00245482"/>
    <w:rsid w:val="00281C7B"/>
    <w:rsid w:val="002B1AA7"/>
    <w:rsid w:val="002C62BE"/>
    <w:rsid w:val="002D0517"/>
    <w:rsid w:val="002D48D3"/>
    <w:rsid w:val="002E78BF"/>
    <w:rsid w:val="002E7A20"/>
    <w:rsid w:val="0030650A"/>
    <w:rsid w:val="003079E1"/>
    <w:rsid w:val="003220AF"/>
    <w:rsid w:val="0032679B"/>
    <w:rsid w:val="003737A8"/>
    <w:rsid w:val="00377036"/>
    <w:rsid w:val="003772DC"/>
    <w:rsid w:val="003963E0"/>
    <w:rsid w:val="003A6AD1"/>
    <w:rsid w:val="003B7E0A"/>
    <w:rsid w:val="003C4883"/>
    <w:rsid w:val="003F1922"/>
    <w:rsid w:val="003F2948"/>
    <w:rsid w:val="003F7052"/>
    <w:rsid w:val="00401138"/>
    <w:rsid w:val="0041138B"/>
    <w:rsid w:val="00427964"/>
    <w:rsid w:val="004A5AA2"/>
    <w:rsid w:val="004D0B5F"/>
    <w:rsid w:val="005036E9"/>
    <w:rsid w:val="00512E38"/>
    <w:rsid w:val="00522F6D"/>
    <w:rsid w:val="00542DB3"/>
    <w:rsid w:val="00571349"/>
    <w:rsid w:val="00596186"/>
    <w:rsid w:val="005A3681"/>
    <w:rsid w:val="005D2210"/>
    <w:rsid w:val="005D5F17"/>
    <w:rsid w:val="005D641D"/>
    <w:rsid w:val="005E071E"/>
    <w:rsid w:val="005E70AE"/>
    <w:rsid w:val="00607627"/>
    <w:rsid w:val="00613291"/>
    <w:rsid w:val="00634FAF"/>
    <w:rsid w:val="00641EDE"/>
    <w:rsid w:val="00670AE7"/>
    <w:rsid w:val="00693929"/>
    <w:rsid w:val="006B6F96"/>
    <w:rsid w:val="006C378C"/>
    <w:rsid w:val="00707722"/>
    <w:rsid w:val="00762AE4"/>
    <w:rsid w:val="007B602A"/>
    <w:rsid w:val="007C0FF8"/>
    <w:rsid w:val="007D3CB8"/>
    <w:rsid w:val="00837369"/>
    <w:rsid w:val="00843D90"/>
    <w:rsid w:val="00857D7F"/>
    <w:rsid w:val="00862C79"/>
    <w:rsid w:val="008A016E"/>
    <w:rsid w:val="008A7F11"/>
    <w:rsid w:val="00976957"/>
    <w:rsid w:val="00986941"/>
    <w:rsid w:val="009922D3"/>
    <w:rsid w:val="00997833"/>
    <w:rsid w:val="00A80D69"/>
    <w:rsid w:val="00A87511"/>
    <w:rsid w:val="00A90776"/>
    <w:rsid w:val="00A95187"/>
    <w:rsid w:val="00AD3584"/>
    <w:rsid w:val="00B436F9"/>
    <w:rsid w:val="00B53546"/>
    <w:rsid w:val="00BB4713"/>
    <w:rsid w:val="00BE1854"/>
    <w:rsid w:val="00CC779C"/>
    <w:rsid w:val="00CD3ADF"/>
    <w:rsid w:val="00D42161"/>
    <w:rsid w:val="00D47791"/>
    <w:rsid w:val="00D571B7"/>
    <w:rsid w:val="00D6020B"/>
    <w:rsid w:val="00D829FC"/>
    <w:rsid w:val="00D842BB"/>
    <w:rsid w:val="00DD7AD0"/>
    <w:rsid w:val="00E2339C"/>
    <w:rsid w:val="00E510FE"/>
    <w:rsid w:val="00E6320E"/>
    <w:rsid w:val="00E7230F"/>
    <w:rsid w:val="00EB0B09"/>
    <w:rsid w:val="00ED3704"/>
    <w:rsid w:val="00EE021F"/>
    <w:rsid w:val="00F032CE"/>
    <w:rsid w:val="00F03678"/>
    <w:rsid w:val="00F174CA"/>
    <w:rsid w:val="00F17B84"/>
    <w:rsid w:val="00F25234"/>
    <w:rsid w:val="00F37CE6"/>
    <w:rsid w:val="00FB0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02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3704"/>
    <w:rPr>
      <w:color w:val="666666"/>
    </w:rPr>
  </w:style>
  <w:style w:type="paragraph" w:customStyle="1" w:styleId="D84159BBAEDF420C9A1F65AD544F52D4">
    <w:name w:val="D84159BBAEDF420C9A1F65AD544F52D4"/>
    <w:rsid w:val="00EE021F"/>
  </w:style>
  <w:style w:type="paragraph" w:customStyle="1" w:styleId="F52C6BC6B61541B38A956148C55B8709">
    <w:name w:val="F52C6BC6B61541B38A956148C55B8709"/>
    <w:rsid w:val="00EE021F"/>
  </w:style>
  <w:style w:type="paragraph" w:customStyle="1" w:styleId="F308A82D03344465BE823ADE8DA9ECFE">
    <w:name w:val="F308A82D03344465BE823ADE8DA9ECFE"/>
    <w:rsid w:val="00EE021F"/>
  </w:style>
  <w:style w:type="paragraph" w:customStyle="1" w:styleId="7729D85F1F2D433FA83F632E0EB8E51F">
    <w:name w:val="7729D85F1F2D433FA83F632E0EB8E51F"/>
    <w:rsid w:val="00EE021F"/>
  </w:style>
  <w:style w:type="paragraph" w:customStyle="1" w:styleId="0B804F642F7642E5977BCD5DCE8C93B2">
    <w:name w:val="0B804F642F7642E5977BCD5DCE8C93B2"/>
    <w:rsid w:val="00EE021F"/>
  </w:style>
  <w:style w:type="paragraph" w:customStyle="1" w:styleId="112B15477861437CA42F0786409A1E8F">
    <w:name w:val="112B15477861437CA42F0786409A1E8F"/>
    <w:rsid w:val="00B436F9"/>
  </w:style>
  <w:style w:type="paragraph" w:customStyle="1" w:styleId="733FA46260D74AE0A13D79792720334F">
    <w:name w:val="733FA46260D74AE0A13D79792720334F"/>
    <w:rsid w:val="00ED370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0F1DA-AF4A-4ABE-A8F8-E822958C2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87</TotalTime>
  <Pages>12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Лысаковский</dc:creator>
  <cp:lastModifiedBy>Gabx Egor</cp:lastModifiedBy>
  <cp:revision>1</cp:revision>
  <cp:lastPrinted>2025-11-20T18:16:00Z</cp:lastPrinted>
  <dcterms:created xsi:type="dcterms:W3CDTF">2025-12-11T05:34:00Z</dcterms:created>
  <dcterms:modified xsi:type="dcterms:W3CDTF">2025-12-25T04:11:00Z</dcterms:modified>
</cp:coreProperties>
</file>