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3709"/>
        <w:gridCol w:w="272"/>
        <w:gridCol w:w="1671"/>
        <w:gridCol w:w="272"/>
        <w:gridCol w:w="2534"/>
      </w:tblGrid>
      <w:tr w:rsidR="00203346" w14:paraId="3A2DD9A9" w14:textId="77777777" w:rsidTr="00343771">
        <w:tc>
          <w:tcPr>
            <w:tcW w:w="9638" w:type="dxa"/>
            <w:gridSpan w:val="6"/>
          </w:tcPr>
          <w:p w14:paraId="0D66C204" w14:textId="77777777" w:rsidR="00203346" w:rsidRPr="00107562" w:rsidRDefault="00203346" w:rsidP="00107562">
            <w:pPr>
              <w:jc w:val="center"/>
              <w:rPr>
                <w:sz w:val="24"/>
                <w:szCs w:val="24"/>
              </w:rPr>
            </w:pPr>
            <w:r w:rsidRPr="00D77F9B">
              <w:t>Министерство науки и высшего образования РФ</w:t>
            </w:r>
          </w:p>
        </w:tc>
      </w:tr>
      <w:tr w:rsidR="00203346" w14:paraId="11F8DC69" w14:textId="77777777" w:rsidTr="00343771">
        <w:tc>
          <w:tcPr>
            <w:tcW w:w="9638" w:type="dxa"/>
            <w:gridSpan w:val="6"/>
          </w:tcPr>
          <w:p w14:paraId="0C0409CE" w14:textId="77777777" w:rsidR="00203346" w:rsidRDefault="00203346" w:rsidP="00203346">
            <w:pPr>
              <w:jc w:val="center"/>
            </w:pPr>
            <w:r w:rsidRPr="00203346">
              <w:t>Федеральное государственное автономное</w:t>
            </w:r>
          </w:p>
        </w:tc>
      </w:tr>
      <w:tr w:rsidR="00203346" w14:paraId="288FCB41" w14:textId="77777777" w:rsidTr="00343771">
        <w:tc>
          <w:tcPr>
            <w:tcW w:w="9638" w:type="dxa"/>
            <w:gridSpan w:val="6"/>
          </w:tcPr>
          <w:p w14:paraId="132C60F1" w14:textId="77777777" w:rsidR="00203346" w:rsidRDefault="00203346" w:rsidP="00203346">
            <w:pPr>
              <w:jc w:val="center"/>
            </w:pPr>
            <w:r w:rsidRPr="00203346">
              <w:t>образовательное учреждение высшего образования</w:t>
            </w:r>
          </w:p>
        </w:tc>
      </w:tr>
      <w:tr w:rsidR="00203346" w14:paraId="3FD67C1A" w14:textId="77777777" w:rsidTr="00343771">
        <w:tc>
          <w:tcPr>
            <w:tcW w:w="9638" w:type="dxa"/>
            <w:gridSpan w:val="6"/>
          </w:tcPr>
          <w:p w14:paraId="2F753DF4" w14:textId="77777777" w:rsidR="00203346" w:rsidRPr="00807EEA" w:rsidRDefault="00203346" w:rsidP="00203346">
            <w:pPr>
              <w:jc w:val="center"/>
              <w:rPr>
                <w:b/>
                <w:bCs/>
              </w:rPr>
            </w:pPr>
            <w:r w:rsidRPr="00807EEA">
              <w:rPr>
                <w:b/>
                <w:bCs/>
              </w:rPr>
              <w:t>«СИБИРСКИЙ ФЕДЕРАЛЬНЫЙ УНИВЕРСИТЕТ»</w:t>
            </w:r>
          </w:p>
        </w:tc>
      </w:tr>
      <w:tr w:rsidR="00203346" w14:paraId="6A24198F" w14:textId="77777777" w:rsidTr="00343771">
        <w:tc>
          <w:tcPr>
            <w:tcW w:w="9638" w:type="dxa"/>
            <w:gridSpan w:val="6"/>
          </w:tcPr>
          <w:p w14:paraId="2263CFB5" w14:textId="77777777" w:rsidR="00203346" w:rsidRDefault="00203346" w:rsidP="00E009C9"/>
        </w:tc>
      </w:tr>
      <w:tr w:rsidR="002247D9" w14:paraId="34B2B7FD" w14:textId="77777777" w:rsidTr="00343771">
        <w:sdt>
          <w:sdtPr>
            <w:alias w:val="Институт"/>
            <w:tag w:val="Институт"/>
            <w:id w:val="-55092808"/>
            <w:placeholder>
              <w:docPart w:val="D84159BBAEDF420C9A1F65AD544F52D4"/>
            </w:placeholder>
            <w:text/>
          </w:sdtPr>
          <w:sdtEndPr/>
          <w:sdtContent>
            <w:tc>
              <w:tcPr>
                <w:tcW w:w="9638" w:type="dxa"/>
                <w:gridSpan w:val="6"/>
                <w:tcBorders>
                  <w:bottom w:val="single" w:sz="4" w:space="0" w:color="auto"/>
                </w:tcBorders>
              </w:tcPr>
              <w:p w14:paraId="05F575BE" w14:textId="77777777" w:rsidR="002247D9" w:rsidRDefault="00807EEA" w:rsidP="00480C27">
                <w:pPr>
                  <w:jc w:val="center"/>
                </w:pPr>
                <w:r w:rsidRPr="00807EEA">
                  <w:t>Институт космических и информационных технологий</w:t>
                </w:r>
              </w:p>
            </w:tc>
          </w:sdtContent>
        </w:sdt>
      </w:tr>
      <w:tr w:rsidR="00203346" w14:paraId="61382F11" w14:textId="77777777" w:rsidTr="00343771">
        <w:tc>
          <w:tcPr>
            <w:tcW w:w="9638" w:type="dxa"/>
            <w:gridSpan w:val="6"/>
            <w:tcBorders>
              <w:top w:val="single" w:sz="4" w:space="0" w:color="auto"/>
            </w:tcBorders>
          </w:tcPr>
          <w:p w14:paraId="47494711" w14:textId="77777777" w:rsidR="00203346" w:rsidRPr="001F4DAC" w:rsidRDefault="001F4DAC" w:rsidP="001F4DAC">
            <w:pPr>
              <w:jc w:val="center"/>
              <w:rPr>
                <w:sz w:val="20"/>
                <w:szCs w:val="20"/>
              </w:rPr>
            </w:pPr>
            <w:r w:rsidRPr="001F4DAC">
              <w:rPr>
                <w:sz w:val="20"/>
                <w:szCs w:val="20"/>
              </w:rPr>
              <w:t>институт</w:t>
            </w:r>
          </w:p>
        </w:tc>
      </w:tr>
      <w:tr w:rsidR="001F4DAC" w14:paraId="19F83BDC" w14:textId="77777777" w:rsidTr="00343771">
        <w:tc>
          <w:tcPr>
            <w:tcW w:w="9638" w:type="dxa"/>
            <w:gridSpan w:val="6"/>
            <w:tcBorders>
              <w:bottom w:val="single" w:sz="4" w:space="0" w:color="auto"/>
            </w:tcBorders>
          </w:tcPr>
          <w:sdt>
            <w:sdtPr>
              <w:alias w:val="Кафедра"/>
              <w:tag w:val="Кафедра"/>
              <w:id w:val="-120006703"/>
              <w:placeholder>
                <w:docPart w:val="D84159BBAEDF420C9A1F65AD544F52D4"/>
              </w:placeholder>
              <w:text/>
            </w:sdtPr>
            <w:sdtEndPr/>
            <w:sdtContent>
              <w:p w14:paraId="43727B7D" w14:textId="77777777" w:rsidR="001F4DAC" w:rsidRDefault="00807EEA" w:rsidP="00480C27">
                <w:pPr>
                  <w:jc w:val="center"/>
                </w:pPr>
                <w:r w:rsidRPr="00807EEA">
                  <w:t>Программная инженерия</w:t>
                </w:r>
              </w:p>
            </w:sdtContent>
          </w:sdt>
        </w:tc>
      </w:tr>
      <w:tr w:rsidR="001F4DAC" w14:paraId="71170F5E" w14:textId="77777777" w:rsidTr="00343771">
        <w:tc>
          <w:tcPr>
            <w:tcW w:w="9638" w:type="dxa"/>
            <w:gridSpan w:val="6"/>
            <w:tcBorders>
              <w:top w:val="single" w:sz="4" w:space="0" w:color="auto"/>
            </w:tcBorders>
          </w:tcPr>
          <w:p w14:paraId="631D2B68" w14:textId="77777777" w:rsidR="001F4DAC" w:rsidRPr="001F4DAC" w:rsidRDefault="001F4DAC" w:rsidP="001F4DAC">
            <w:pPr>
              <w:jc w:val="center"/>
              <w:rPr>
                <w:sz w:val="20"/>
                <w:szCs w:val="20"/>
              </w:rPr>
            </w:pPr>
            <w:r w:rsidRPr="001F4DAC">
              <w:rPr>
                <w:sz w:val="20"/>
                <w:szCs w:val="20"/>
              </w:rPr>
              <w:t>кафедра</w:t>
            </w:r>
          </w:p>
        </w:tc>
      </w:tr>
      <w:tr w:rsidR="00107562" w14:paraId="791B8D9E" w14:textId="77777777" w:rsidTr="00343771">
        <w:tc>
          <w:tcPr>
            <w:tcW w:w="9638" w:type="dxa"/>
            <w:gridSpan w:val="6"/>
          </w:tcPr>
          <w:p w14:paraId="1CB57A25" w14:textId="77777777" w:rsidR="00107562" w:rsidRPr="00C303B2" w:rsidRDefault="00107562" w:rsidP="009548A5"/>
        </w:tc>
      </w:tr>
      <w:tr w:rsidR="00107562" w:rsidRPr="00107562" w14:paraId="08B1A15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114DEBC" w14:textId="77777777" w:rsidR="00107562" w:rsidRPr="00470539" w:rsidRDefault="00107562" w:rsidP="009548A5"/>
        </w:tc>
      </w:tr>
      <w:tr w:rsidR="00C303B2" w:rsidRPr="00107562" w14:paraId="6AEBFB19" w14:textId="77777777" w:rsidTr="00466F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1879F03" w14:textId="77777777" w:rsidR="00C303B2" w:rsidRPr="00C303B2" w:rsidRDefault="00C303B2" w:rsidP="009548A5"/>
        </w:tc>
      </w:tr>
      <w:tr w:rsidR="00DF7C89" w:rsidRPr="00107562" w14:paraId="590AC723" w14:textId="77777777" w:rsidTr="00B677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A0CD315" w14:textId="77777777" w:rsidR="00DF7C89" w:rsidRPr="00C303B2" w:rsidRDefault="00DF7C89" w:rsidP="009548A5"/>
        </w:tc>
      </w:tr>
      <w:tr w:rsidR="00107562" w:rsidRPr="00107562" w14:paraId="778F114A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D8662F5" w14:textId="77777777" w:rsidR="00107562" w:rsidRPr="00C303B2" w:rsidRDefault="00107562" w:rsidP="009548A5"/>
        </w:tc>
      </w:tr>
      <w:tr w:rsidR="00C303B2" w:rsidRPr="00107562" w14:paraId="333B9BD4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6973E3E" w14:textId="77777777" w:rsidR="00C303B2" w:rsidRPr="00C303B2" w:rsidRDefault="00C303B2" w:rsidP="009548A5"/>
        </w:tc>
      </w:tr>
      <w:tr w:rsidR="00C303B2" w:rsidRPr="00107562" w14:paraId="777ABA1A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0D5DC8D" w14:textId="77777777" w:rsidR="00C303B2" w:rsidRPr="00C303B2" w:rsidRDefault="00C303B2" w:rsidP="009548A5"/>
        </w:tc>
      </w:tr>
      <w:tr w:rsidR="00C303B2" w:rsidRPr="00107562" w14:paraId="21D29A31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A427015" w14:textId="77777777" w:rsidR="00C303B2" w:rsidRPr="00C303B2" w:rsidRDefault="00C303B2" w:rsidP="009548A5"/>
        </w:tc>
      </w:tr>
      <w:tr w:rsidR="00C303B2" w:rsidRPr="00107562" w14:paraId="5C367125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77204FF" w14:textId="77777777" w:rsidR="00C303B2" w:rsidRPr="007B4C94" w:rsidRDefault="00C303B2" w:rsidP="007B4C94"/>
        </w:tc>
      </w:tr>
      <w:tr w:rsidR="00BA7359" w:rsidRPr="00107562" w14:paraId="127FEAE0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F9F6F5C" w14:textId="77777777" w:rsidR="00BA7359" w:rsidRPr="004D13C8" w:rsidRDefault="00BA7359" w:rsidP="004D13C8"/>
        </w:tc>
      </w:tr>
      <w:tr w:rsidR="00470539" w:rsidRPr="00107562" w14:paraId="664A7F19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0624DAB" w14:textId="77777777" w:rsidR="00470539" w:rsidRPr="00470539" w:rsidRDefault="00470539" w:rsidP="00470539">
            <w:pPr>
              <w:jc w:val="center"/>
              <w:rPr>
                <w:b/>
                <w:bCs/>
              </w:rPr>
            </w:pPr>
            <w:r w:rsidRPr="00470539">
              <w:rPr>
                <w:b/>
                <w:bCs/>
              </w:rPr>
              <w:t>ОТЧЕТ О ПРАКТИЧЕСКОЙ РАБОТЕ</w:t>
            </w:r>
          </w:p>
        </w:tc>
      </w:tr>
      <w:bookmarkStart w:id="0" w:name="TitleThemeName"/>
      <w:tr w:rsidR="00470539" w:rsidRPr="00107562" w14:paraId="7941704E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AC416" w14:textId="303E6A16" w:rsidR="00470539" w:rsidRPr="004B197A" w:rsidRDefault="00395582" w:rsidP="00470539">
            <w:pPr>
              <w:jc w:val="center"/>
              <w:rPr>
                <w:sz w:val="20"/>
                <w:szCs w:val="20"/>
              </w:rPr>
            </w:pPr>
            <w:sdt>
              <w:sdtPr>
                <w:rPr>
                  <w:kern w:val="0"/>
                </w:rPr>
                <w:alias w:val="Тема практической"/>
                <w:tag w:val="Тема практической"/>
                <w:id w:val="1819542302"/>
                <w:placeholder>
                  <w:docPart w:val="F52C6BC6B61541B38A956148C55B8709"/>
                </w:placeholder>
                <w:text/>
              </w:sdtPr>
              <w:sdtEndPr/>
              <w:sdtContent>
                <w:r w:rsidR="00A63117" w:rsidRPr="00A63117">
                  <w:rPr>
                    <w:kern w:val="0"/>
                  </w:rPr>
                  <w:t>Конечные автоматы</w:t>
                </w:r>
              </w:sdtContent>
            </w:sdt>
            <w:bookmarkEnd w:id="0"/>
          </w:p>
        </w:tc>
      </w:tr>
      <w:tr w:rsidR="00470539" w:rsidRPr="00107562" w14:paraId="32E56D76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7E6B40" w14:textId="77777777" w:rsidR="00470539" w:rsidRPr="00107562" w:rsidRDefault="00470539" w:rsidP="00470539">
            <w:pPr>
              <w:jc w:val="center"/>
            </w:pPr>
            <w:r>
              <w:rPr>
                <w:sz w:val="20"/>
                <w:szCs w:val="20"/>
              </w:rPr>
              <w:t>тема</w:t>
            </w:r>
          </w:p>
        </w:tc>
      </w:tr>
      <w:tr w:rsidR="00470539" w:rsidRPr="00107562" w14:paraId="27FC8F13" w14:textId="77777777" w:rsidTr="00CB3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6A52155" w14:textId="77777777" w:rsidR="00470539" w:rsidRPr="00107562" w:rsidRDefault="00470539" w:rsidP="00470539"/>
        </w:tc>
      </w:tr>
      <w:tr w:rsidR="00470539" w:rsidRPr="00107562" w14:paraId="4D6DBB1F" w14:textId="77777777" w:rsidTr="00CB3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F099389" w14:textId="77777777" w:rsidR="00470539" w:rsidRPr="00107562" w:rsidRDefault="00470539" w:rsidP="00470539"/>
        </w:tc>
      </w:tr>
      <w:tr w:rsidR="00470539" w:rsidRPr="00107562" w14:paraId="5D03C70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5B071A0" w14:textId="77777777" w:rsidR="00470539" w:rsidRPr="00107562" w:rsidRDefault="00470539" w:rsidP="00470539"/>
        </w:tc>
      </w:tr>
      <w:tr w:rsidR="00470539" w:rsidRPr="00107562" w14:paraId="5B146BA3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F7A225" w14:textId="77777777" w:rsidR="00470539" w:rsidRPr="00107562" w:rsidRDefault="00470539" w:rsidP="00470539"/>
        </w:tc>
      </w:tr>
      <w:tr w:rsidR="00470539" w:rsidRPr="00107562" w14:paraId="6D02238C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9723258" w14:textId="77777777" w:rsidR="00470539" w:rsidRPr="00107562" w:rsidRDefault="00470539" w:rsidP="00470539"/>
        </w:tc>
      </w:tr>
      <w:tr w:rsidR="00470539" w:rsidRPr="00107562" w14:paraId="45904B3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61A99F0" w14:textId="77777777" w:rsidR="00470539" w:rsidRPr="00107562" w:rsidRDefault="00470539" w:rsidP="00470539"/>
        </w:tc>
      </w:tr>
      <w:tr w:rsidR="00470539" w:rsidRPr="00107562" w14:paraId="1B48BE8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BA1DA83" w14:textId="77777777" w:rsidR="00470539" w:rsidRPr="00107562" w:rsidRDefault="00470539" w:rsidP="00470539"/>
        </w:tc>
      </w:tr>
      <w:tr w:rsidR="00470539" w:rsidRPr="00107562" w14:paraId="2BB73D50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0C18925" w14:textId="77777777" w:rsidR="00470539" w:rsidRPr="00107562" w:rsidRDefault="00470539" w:rsidP="00470539"/>
        </w:tc>
      </w:tr>
      <w:tr w:rsidR="00470539" w:rsidRPr="00107562" w14:paraId="4070F7A2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FB7FCFB" w14:textId="77777777" w:rsidR="00470539" w:rsidRPr="00107562" w:rsidRDefault="00470539" w:rsidP="00470539"/>
        </w:tc>
      </w:tr>
      <w:tr w:rsidR="00470539" w:rsidRPr="00107562" w14:paraId="43767B3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D8E282" w14:textId="77777777" w:rsidR="00470539" w:rsidRPr="00107562" w:rsidRDefault="00470539" w:rsidP="00470539"/>
        </w:tc>
      </w:tr>
      <w:tr w:rsidR="00470539" w:rsidRPr="00107562" w14:paraId="390F5082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3615BE6" w14:textId="77777777" w:rsidR="00470539" w:rsidRPr="00107562" w:rsidRDefault="00470539" w:rsidP="00470539"/>
        </w:tc>
      </w:tr>
      <w:tr w:rsidR="00470539" w:rsidRPr="00107562" w14:paraId="0F1D1C5B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B906FC8" w14:textId="77777777" w:rsidR="00470539" w:rsidRPr="00107562" w:rsidRDefault="00470539" w:rsidP="00470539"/>
        </w:tc>
      </w:tr>
      <w:tr w:rsidR="00470539" w:rsidRPr="00107562" w14:paraId="1F9849EE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AD59A96" w14:textId="77777777" w:rsidR="00470539" w:rsidRPr="00107562" w:rsidRDefault="00470539" w:rsidP="00470539"/>
        </w:tc>
      </w:tr>
      <w:tr w:rsidR="00470539" w:rsidRPr="00107562" w14:paraId="5FF2413C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058F66B" w14:textId="77777777" w:rsidR="00470539" w:rsidRPr="00107562" w:rsidRDefault="00470539" w:rsidP="00470539"/>
        </w:tc>
      </w:tr>
      <w:tr w:rsidR="00470539" w:rsidRPr="00107562" w14:paraId="5E869F01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BBD76E2" w14:textId="77777777" w:rsidR="00470539" w:rsidRPr="00107562" w:rsidRDefault="00470539" w:rsidP="00470539"/>
        </w:tc>
      </w:tr>
      <w:tr w:rsidR="00470539" w:rsidRPr="00107562" w14:paraId="1D4A40DF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D8EE092" w14:textId="77777777" w:rsidR="00470539" w:rsidRPr="00107562" w:rsidRDefault="00470539" w:rsidP="00470539"/>
        </w:tc>
      </w:tr>
      <w:tr w:rsidR="00470539" w:rsidRPr="00107562" w14:paraId="53B08C57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3"/>
        </w:trPr>
        <w:tc>
          <w:tcPr>
            <w:tcW w:w="4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A759FE" w14:textId="77777777" w:rsidR="00470539" w:rsidRPr="00107562" w:rsidRDefault="00470539" w:rsidP="00470539">
            <w:r>
              <w:t>Преподаватель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3343AD7" w14:textId="77777777" w:rsidR="00470539" w:rsidRPr="00A623E8" w:rsidRDefault="00470539" w:rsidP="00470539">
            <w:pPr>
              <w:jc w:val="center"/>
            </w:pPr>
          </w:p>
        </w:tc>
        <w:tc>
          <w:tcPr>
            <w:tcW w:w="1671" w:type="dxa"/>
            <w:tcBorders>
              <w:top w:val="nil"/>
              <w:left w:val="nil"/>
              <w:right w:val="nil"/>
            </w:tcBorders>
          </w:tcPr>
          <w:p w14:paraId="65C23494" w14:textId="77777777" w:rsidR="00470539" w:rsidRPr="00107562" w:rsidRDefault="00470539" w:rsidP="00470539">
            <w:pPr>
              <w:jc w:val="center"/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667EFE0" w14:textId="77777777" w:rsidR="00470539" w:rsidRPr="00A623E8" w:rsidRDefault="00470539" w:rsidP="00470539">
            <w:pPr>
              <w:jc w:val="center"/>
            </w:pPr>
          </w:p>
        </w:tc>
        <w:sdt>
          <w:sdtPr>
            <w:rPr>
              <w:color w:val="auto"/>
              <w:kern w:val="0"/>
              <w14:ligatures w14:val="none"/>
            </w:rPr>
            <w:alias w:val="Преподаватель. Фамилия, инициалы"/>
            <w:tag w:val="Преподаватель. Фамилия, инициалы"/>
            <w:id w:val="2052420955"/>
            <w:placeholder>
              <w:docPart w:val="F308A82D03344465BE823ADE8DA9ECFE"/>
            </w:placeholder>
            <w:text/>
          </w:sdtPr>
          <w:sdtEndPr/>
          <w:sdtContent>
            <w:tc>
              <w:tcPr>
                <w:tcW w:w="2534" w:type="dxa"/>
                <w:tcBorders>
                  <w:top w:val="nil"/>
                  <w:left w:val="nil"/>
                  <w:right w:val="nil"/>
                </w:tcBorders>
              </w:tcPr>
              <w:p w14:paraId="3C6A439C" w14:textId="04287FD9" w:rsidR="00470539" w:rsidRPr="00107562" w:rsidRDefault="00EC2D49" w:rsidP="00DE076A">
                <w:pPr>
                  <w:jc w:val="left"/>
                </w:pPr>
                <w:r>
                  <w:rPr>
                    <w:color w:val="auto"/>
                    <w:kern w:val="0"/>
                    <w14:ligatures w14:val="none"/>
                  </w:rPr>
                  <w:t>А</w:t>
                </w:r>
                <w:r w:rsidR="00DB5FF5">
                  <w:rPr>
                    <w:color w:val="auto"/>
                    <w:kern w:val="0"/>
                    <w14:ligatures w14:val="none"/>
                  </w:rPr>
                  <w:t>. </w:t>
                </w:r>
                <w:r>
                  <w:rPr>
                    <w:color w:val="auto"/>
                    <w:kern w:val="0"/>
                    <w14:ligatures w14:val="none"/>
                  </w:rPr>
                  <w:t>С</w:t>
                </w:r>
                <w:r w:rsidR="00DB5FF5">
                  <w:rPr>
                    <w:color w:val="auto"/>
                    <w:kern w:val="0"/>
                    <w14:ligatures w14:val="none"/>
                  </w:rPr>
                  <w:t>. </w:t>
                </w:r>
                <w:r>
                  <w:rPr>
                    <w:color w:val="auto"/>
                    <w:kern w:val="0"/>
                    <w14:ligatures w14:val="none"/>
                  </w:rPr>
                  <w:t>Кузнецов</w:t>
                </w:r>
              </w:p>
            </w:tc>
          </w:sdtContent>
        </w:sdt>
      </w:tr>
      <w:tr w:rsidR="00470539" w:rsidRPr="00107562" w14:paraId="1EC2E375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2"/>
        </w:trPr>
        <w:tc>
          <w:tcPr>
            <w:tcW w:w="4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04C930" w14:textId="77777777" w:rsidR="00470539" w:rsidRPr="00107562" w:rsidRDefault="00470539" w:rsidP="00470539"/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DA6F946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left w:val="nil"/>
              <w:bottom w:val="nil"/>
              <w:right w:val="nil"/>
            </w:tcBorders>
          </w:tcPr>
          <w:p w14:paraId="19B5CD2C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  <w:r w:rsidRPr="00A1060C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E8CC32F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34" w:type="dxa"/>
            <w:tcBorders>
              <w:left w:val="nil"/>
              <w:bottom w:val="nil"/>
              <w:right w:val="nil"/>
            </w:tcBorders>
          </w:tcPr>
          <w:p w14:paraId="2928D6BD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</w:t>
            </w:r>
            <w:r w:rsidRPr="008D50E1">
              <w:rPr>
                <w:sz w:val="20"/>
                <w:szCs w:val="20"/>
              </w:rPr>
              <w:t>нициалы, фамилия</w:t>
            </w:r>
          </w:p>
        </w:tc>
      </w:tr>
      <w:tr w:rsidR="00470539" w:rsidRPr="00107562" w14:paraId="36896B23" w14:textId="77777777" w:rsidTr="009B46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14:paraId="359CCE54" w14:textId="77777777" w:rsidR="00470539" w:rsidRPr="00107562" w:rsidRDefault="00470539" w:rsidP="00470539">
            <w:r>
              <w:t>Студент</w:t>
            </w:r>
          </w:p>
        </w:tc>
        <w:tc>
          <w:tcPr>
            <w:tcW w:w="3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A449A6" w14:textId="51687001" w:rsidR="00470539" w:rsidRPr="00107562" w:rsidRDefault="00DE076A" w:rsidP="001A4D4A">
            <w:pPr>
              <w:jc w:val="center"/>
            </w:pPr>
            <w:r>
              <w:t>КИ23-1</w:t>
            </w:r>
            <w:r w:rsidR="00523A0B">
              <w:t>6</w:t>
            </w:r>
            <w:r>
              <w:t>/1б, </w:t>
            </w:r>
            <w:r w:rsidR="0040124B">
              <w:t>032322546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8AA5D0A" w14:textId="77777777" w:rsidR="00470539" w:rsidRPr="00107562" w:rsidRDefault="00470539" w:rsidP="00470539">
            <w:pPr>
              <w:jc w:val="center"/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C02C83" w14:textId="77777777" w:rsidR="00470539" w:rsidRPr="00107562" w:rsidRDefault="00470539" w:rsidP="00470539">
            <w:pPr>
              <w:jc w:val="center"/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9787C4D" w14:textId="77777777" w:rsidR="00470539" w:rsidRPr="00107562" w:rsidRDefault="00470539" w:rsidP="00470539">
            <w:pPr>
              <w:jc w:val="center"/>
            </w:pPr>
          </w:p>
        </w:tc>
        <w:sdt>
          <w:sdtPr>
            <w:alias w:val="Студент. Фамилия, инициалы"/>
            <w:tag w:val="Студент. Фамилия, инициалы"/>
            <w:id w:val="1657257502"/>
            <w:placeholder>
              <w:docPart w:val="7729D85F1F2D433FA83F632E0EB8E51F"/>
            </w:placeholder>
            <w:text/>
          </w:sdtPr>
          <w:sdtEndPr/>
          <w:sdtContent>
            <w:tc>
              <w:tcPr>
                <w:tcW w:w="2534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2E45603A" w14:textId="0FDC4AA4" w:rsidR="00470539" w:rsidRPr="00107562" w:rsidRDefault="0040124B" w:rsidP="00DE076A">
                <w:pPr>
                  <w:jc w:val="left"/>
                </w:pPr>
                <w:r>
                  <w:t>Е</w:t>
                </w:r>
                <w:r w:rsidR="00FD0F87">
                  <w:t>.</w:t>
                </w:r>
                <w:r w:rsidR="00611BFB">
                  <w:t> </w:t>
                </w:r>
                <w:r>
                  <w:t>А</w:t>
                </w:r>
                <w:r w:rsidR="00FD0F87">
                  <w:t>.</w:t>
                </w:r>
                <w:r w:rsidR="00611BFB">
                  <w:t> </w:t>
                </w:r>
                <w:proofErr w:type="spellStart"/>
                <w:r>
                  <w:t>Гуртякин</w:t>
                </w:r>
                <w:proofErr w:type="spellEnd"/>
              </w:p>
            </w:tc>
          </w:sdtContent>
        </w:sdt>
      </w:tr>
      <w:tr w:rsidR="00470539" w:rsidRPr="00107562" w14:paraId="61E2E049" w14:textId="77777777" w:rsidTr="009B46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14:paraId="50DFDDED" w14:textId="77777777" w:rsidR="00470539" w:rsidRPr="00107562" w:rsidRDefault="00470539" w:rsidP="00470539"/>
        </w:tc>
        <w:tc>
          <w:tcPr>
            <w:tcW w:w="3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51C07D" w14:textId="77777777" w:rsidR="00470539" w:rsidRPr="00373FCE" w:rsidRDefault="00470539" w:rsidP="004705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группы, зачётной книжки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56524AC2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0ADC07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  <w:r w:rsidRPr="00A1060C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71A7D36E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670976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  <w:r w:rsidRPr="00FD615D">
              <w:rPr>
                <w:sz w:val="20"/>
                <w:szCs w:val="20"/>
              </w:rPr>
              <w:t>инициалы, фамилия</w:t>
            </w:r>
          </w:p>
        </w:tc>
      </w:tr>
      <w:tr w:rsidR="00470539" w:rsidRPr="00107562" w14:paraId="7A0845DE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7C34A5A" w14:textId="77777777" w:rsidR="00470539" w:rsidRPr="00107562" w:rsidRDefault="00470539" w:rsidP="00470539"/>
        </w:tc>
      </w:tr>
      <w:tr w:rsidR="00470539" w:rsidRPr="00107562" w14:paraId="4032B5FB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A6D5A6C" w14:textId="77777777" w:rsidR="00470539" w:rsidRPr="00107562" w:rsidRDefault="00470539" w:rsidP="00470539"/>
        </w:tc>
      </w:tr>
      <w:tr w:rsidR="00470539" w:rsidRPr="00107562" w14:paraId="593F553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7C225E" w14:textId="77777777" w:rsidR="00470539" w:rsidRPr="00107562" w:rsidRDefault="00470539" w:rsidP="00470539">
            <w:pPr>
              <w:jc w:val="center"/>
            </w:pPr>
            <w:r>
              <w:t xml:space="preserve">Красноярск </w:t>
            </w:r>
            <w:sdt>
              <w:sdtPr>
                <w:alias w:val="Титульник. Дата"/>
                <w:tag w:val="Титульник. Дата"/>
                <w:id w:val="338363742"/>
                <w:placeholder>
                  <w:docPart w:val="0B804F642F7642E5977BCD5DCE8C93B2"/>
                </w:placeholder>
                <w15:color w:val="000000"/>
                <w:date>
                  <w:dateFormat w:val="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6F4476">
                  <w:t>2025</w:t>
                </w:r>
              </w:sdtContent>
            </w:sdt>
          </w:p>
        </w:tc>
      </w:tr>
    </w:tbl>
    <w:p w14:paraId="6DB56D41" w14:textId="77777777" w:rsidR="008F24DB" w:rsidRPr="008F24DB" w:rsidRDefault="00F47208" w:rsidP="00B738F0">
      <w:pPr>
        <w:pStyle w:val="1"/>
      </w:pPr>
      <w:r w:rsidRPr="008F24DB">
        <w:lastRenderedPageBreak/>
        <w:t>ВВЕДЕНИЕ</w:t>
      </w:r>
    </w:p>
    <w:p w14:paraId="642D58FD" w14:textId="77777777" w:rsidR="005F1304" w:rsidRPr="008F24DB" w:rsidRDefault="00432F37" w:rsidP="008F24DB">
      <w:pPr>
        <w:pStyle w:val="2"/>
      </w:pPr>
      <w:r w:rsidRPr="008F24DB">
        <w:t>Цель работы</w:t>
      </w:r>
    </w:p>
    <w:p w14:paraId="3ABBBDD9" w14:textId="25C7D269" w:rsidR="008B2E19" w:rsidRPr="008C2534" w:rsidRDefault="00143C01" w:rsidP="006F4476">
      <w:pPr>
        <w:pStyle w:val="af8"/>
      </w:pPr>
      <w:r w:rsidRPr="00143C01">
        <w:t>Реализация и исследование детерминированных и недетерминированных конечных автоматов.</w:t>
      </w:r>
    </w:p>
    <w:p w14:paraId="633A0FD1" w14:textId="77777777" w:rsidR="000B0C12" w:rsidRPr="008C2534" w:rsidRDefault="000B0C12" w:rsidP="000B0C12"/>
    <w:p w14:paraId="4F6F02CD" w14:textId="77777777" w:rsidR="00432F37" w:rsidRDefault="00432F37" w:rsidP="008F24DB">
      <w:pPr>
        <w:pStyle w:val="2"/>
      </w:pPr>
      <w:r>
        <w:t>Задачи</w:t>
      </w:r>
    </w:p>
    <w:p w14:paraId="70CB4B8F" w14:textId="77777777" w:rsidR="00E91235" w:rsidRDefault="00E91235" w:rsidP="006F4476">
      <w:pPr>
        <w:pStyle w:val="af8"/>
      </w:pPr>
      <w:r>
        <w:t>В рамках данной практической работы необходимо выполнить следующие задачи:</w:t>
      </w:r>
    </w:p>
    <w:p w14:paraId="3BCF29A0" w14:textId="77777777" w:rsidR="00C044EA" w:rsidRDefault="00C044EA" w:rsidP="00C044EA">
      <w:pPr>
        <w:pStyle w:val="a2"/>
        <w:numPr>
          <w:ilvl w:val="0"/>
          <w:numId w:val="21"/>
        </w:numPr>
        <w:ind w:left="0" w:firstLine="709"/>
      </w:pPr>
      <w:r w:rsidRPr="00EB310D">
        <w:t>Ознакомиться со сведениями по теории конечных автоматов (см. лекционный материал ДКА и НКА)</w:t>
      </w:r>
      <w:r>
        <w:t>;</w:t>
      </w:r>
    </w:p>
    <w:p w14:paraId="157CA410" w14:textId="77777777" w:rsidR="00C044EA" w:rsidRPr="00BB231A" w:rsidRDefault="00C044EA" w:rsidP="00C044EA">
      <w:pPr>
        <w:pStyle w:val="a2"/>
        <w:numPr>
          <w:ilvl w:val="0"/>
          <w:numId w:val="21"/>
        </w:numPr>
        <w:ind w:left="0" w:firstLine="709"/>
      </w:pPr>
      <w:r w:rsidRPr="00BB231A">
        <w:t>Получить у преподавателя собственный вариант задания, в котором должны быть указаны цепочки или наборы цепочек символов для распознавания ДКА и НКА</w:t>
      </w:r>
      <w:r>
        <w:t>;</w:t>
      </w:r>
    </w:p>
    <w:p w14:paraId="69AEB17B" w14:textId="77777777" w:rsidR="00C044EA" w:rsidRPr="001D1810" w:rsidRDefault="00C044EA" w:rsidP="00C044EA">
      <w:pPr>
        <w:pStyle w:val="a2"/>
        <w:numPr>
          <w:ilvl w:val="0"/>
          <w:numId w:val="21"/>
        </w:numPr>
        <w:ind w:left="0" w:firstLine="709"/>
      </w:pPr>
      <w:r w:rsidRPr="001D1810">
        <w:t>Используя изученные механизмы, разработать в системе JFLAP согласно постановке задачи детерминированный конечный автомат, а также произвести программную реализацию на языке программирования Java (по согласованию с преподавателем Python, Си, C++). В случае невозможности создания ДКА, это должно доказываться формально. В коде программы обязательно наличие сущностей и процедур, относящихся к табличному представлению автомата. Использование функций обработки строковых данных запрещено. Результат работы, выдаваемый программой на экран, внешне должен быть схож, а фактически эквивалентен результату, выдаваемому JFLAP на тех же тестовых цепочках</w:t>
      </w:r>
      <w:r>
        <w:t>;</w:t>
      </w:r>
    </w:p>
    <w:p w14:paraId="6DDBBA4F" w14:textId="77777777" w:rsidR="00C044EA" w:rsidRPr="003E11CA" w:rsidRDefault="00C044EA" w:rsidP="00C044EA">
      <w:pPr>
        <w:pStyle w:val="a2"/>
        <w:numPr>
          <w:ilvl w:val="0"/>
          <w:numId w:val="21"/>
        </w:numPr>
        <w:ind w:left="0" w:firstLine="709"/>
      </w:pPr>
      <w:r w:rsidRPr="003E11CA">
        <w:t>Используя изученные механизмы, разработать в системе JFLAP недетерминированный конечный автомат, а также произвести программную реализацию на языке программирования Java (по согласованию с преподавателем Python, Си, C++). В случае невозможности создания НКА, это должно доказываться формально. В коде программы обязательно наличие сущностей и процедур, относящихся к табличному представлению автомата. Использование функций обработки строковых данных запрещено. Результат работы, выдаваемый программой на экран, внешне должен быть схож, а фактически эквивалентен результату, выдаваемому JFLAP на тех же тестовых цепочках</w:t>
      </w:r>
      <w:r>
        <w:t>;</w:t>
      </w:r>
    </w:p>
    <w:p w14:paraId="218767DB" w14:textId="77777777" w:rsidR="00C044EA" w:rsidRDefault="00C044EA" w:rsidP="00C044EA">
      <w:pPr>
        <w:pStyle w:val="a2"/>
        <w:numPr>
          <w:ilvl w:val="0"/>
          <w:numId w:val="21"/>
        </w:numPr>
        <w:ind w:left="0" w:firstLine="709"/>
      </w:pPr>
      <w:r w:rsidRPr="00965391">
        <w:t>Написать отчет и представить его к защите вместе с JFF-файлами и исходным кодом программ. Защита может проводиться в аудитории и дистанционно.</w:t>
      </w:r>
    </w:p>
    <w:p w14:paraId="0D1E71C8" w14:textId="77777777" w:rsidR="000B0C12" w:rsidRPr="006F4476" w:rsidRDefault="000B0C12" w:rsidP="000B0C12">
      <w:pPr>
        <w:rPr>
          <w:lang w:val="en-US"/>
        </w:rPr>
      </w:pPr>
    </w:p>
    <w:p w14:paraId="71B96251" w14:textId="088FCA05" w:rsidR="00255425" w:rsidRDefault="00255425" w:rsidP="008F24DB">
      <w:pPr>
        <w:pStyle w:val="2"/>
      </w:pPr>
      <w:r>
        <w:t>Задание</w:t>
      </w:r>
    </w:p>
    <w:p w14:paraId="6C017EF3" w14:textId="3AEB4E7A" w:rsidR="008465C6" w:rsidRDefault="008465C6" w:rsidP="009629B3">
      <w:pPr>
        <w:pStyle w:val="af8"/>
      </w:pPr>
      <w:r w:rsidRPr="008465C6">
        <w:t xml:space="preserve">Необходимо построить ДКА и НКА в системе JFLAP и произвести программную реализацию. В коде программы обязательно наличие сущностей и процедур, относящихся к табличному представлению автомата. Использование функций обработки строковых данных запрещено. Результат работы, </w:t>
      </w:r>
      <w:r w:rsidRPr="008465C6">
        <w:lastRenderedPageBreak/>
        <w:t>выдаваемый программой на экран, внешне должен быть схож, а фактически эквивалентен результату, выдаваемому JFLAP на тех же тестовых цепочках.</w:t>
      </w:r>
    </w:p>
    <w:p w14:paraId="7DE83232" w14:textId="1D5F4C5E" w:rsidR="002D3E2D" w:rsidRDefault="009629B3" w:rsidP="009629B3">
      <w:pPr>
        <w:pStyle w:val="af8"/>
      </w:pPr>
      <w:r>
        <w:t>В каждом варианте задания в части а) задается цепочка или набор цепочек для распознавания ДКА. В части б) задается цепочка или набор цепочек для распознавания НКА.</w:t>
      </w:r>
    </w:p>
    <w:p w14:paraId="48E396D3" w14:textId="77777777" w:rsidR="00A82E58" w:rsidRDefault="00A82E58" w:rsidP="009629B3">
      <w:pPr>
        <w:pStyle w:val="af8"/>
      </w:pPr>
    </w:p>
    <w:p w14:paraId="6B37677D" w14:textId="71FF1240" w:rsidR="0055640E" w:rsidRDefault="00C637DB" w:rsidP="00C637DB">
      <w:pPr>
        <w:pStyle w:val="af8"/>
      </w:pPr>
      <w:r w:rsidRPr="00C578C9">
        <w:rPr>
          <w:b/>
          <w:bCs/>
        </w:rPr>
        <w:t xml:space="preserve">Вариант </w:t>
      </w:r>
      <w:r w:rsidR="0040124B">
        <w:rPr>
          <w:b/>
          <w:bCs/>
        </w:rPr>
        <w:t>7</w:t>
      </w:r>
      <w:r>
        <w:t>.</w:t>
      </w:r>
    </w:p>
    <w:p w14:paraId="2F22C6CE" w14:textId="094F2431" w:rsidR="0040124B" w:rsidRDefault="0040124B" w:rsidP="0040124B">
      <w:pPr>
        <w:pStyle w:val="af8"/>
      </w:pPr>
      <w:r>
        <w:t>а) Построить ДКА, допускающий в алфавите {0, 1} множество всех</w:t>
      </w:r>
    </w:p>
    <w:p w14:paraId="194798CE" w14:textId="0245E927" w:rsidR="00496E53" w:rsidRDefault="0040124B" w:rsidP="0040124B">
      <w:pPr>
        <w:pStyle w:val="af8"/>
        <w:ind w:firstLine="0"/>
      </w:pPr>
      <w:r>
        <w:t>цепочек, в которых число нулей нацело делится на 5, а число единиц — на 3.</w:t>
      </w:r>
    </w:p>
    <w:p w14:paraId="511DC5F9" w14:textId="08077594" w:rsidR="00E83364" w:rsidRDefault="00BA3538" w:rsidP="0040124B">
      <w:pPr>
        <w:pStyle w:val="af8"/>
      </w:pPr>
      <w:r>
        <w:t xml:space="preserve">б) </w:t>
      </w:r>
      <w:r w:rsidR="0040124B">
        <w:t>Построить НКА с количеством состояний, не превышающим 4, для языка {</w:t>
      </w:r>
      <w:proofErr w:type="spellStart"/>
      <w:proofErr w:type="gramStart"/>
      <w:r w:rsidR="0040124B">
        <w:t>a</w:t>
      </w:r>
      <w:r w:rsidR="0040124B" w:rsidRPr="0040124B">
        <w:rPr>
          <w:vertAlign w:val="superscript"/>
        </w:rPr>
        <w:t>n</w:t>
      </w:r>
      <w:proofErr w:type="spellEnd"/>
      <w:r w:rsidR="0040124B">
        <w:t xml:space="preserve"> :</w:t>
      </w:r>
      <w:proofErr w:type="gramEnd"/>
      <w:r w:rsidR="0040124B">
        <w:t xml:space="preserve"> n ≥ 0} U {</w:t>
      </w:r>
      <w:proofErr w:type="spellStart"/>
      <w:r w:rsidR="0040124B">
        <w:t>b</w:t>
      </w:r>
      <w:r w:rsidR="0040124B" w:rsidRPr="0040124B">
        <w:rPr>
          <w:vertAlign w:val="superscript"/>
        </w:rPr>
        <w:t>n</w:t>
      </w:r>
      <w:r w:rsidR="0040124B">
        <w:t>a</w:t>
      </w:r>
      <w:proofErr w:type="spellEnd"/>
      <w:r w:rsidR="0040124B">
        <w:t xml:space="preserve"> : n ≥ 1}</w:t>
      </w:r>
    </w:p>
    <w:p w14:paraId="09C12477" w14:textId="0B5CF111" w:rsidR="00D816A1" w:rsidRDefault="00D816A1">
      <w:r>
        <w:br w:type="page"/>
      </w:r>
    </w:p>
    <w:p w14:paraId="51D564BF" w14:textId="77777777" w:rsidR="007100B9" w:rsidRPr="006F4476" w:rsidRDefault="00756D3B" w:rsidP="00B738F0">
      <w:pPr>
        <w:pStyle w:val="1"/>
      </w:pPr>
      <w:r>
        <w:lastRenderedPageBreak/>
        <w:t>ХОД РАБОТЫ</w:t>
      </w:r>
    </w:p>
    <w:p w14:paraId="0286C7AF" w14:textId="02261AF5" w:rsidR="00786952" w:rsidRDefault="00BC6A65" w:rsidP="008F24DB">
      <w:pPr>
        <w:pStyle w:val="2"/>
      </w:pPr>
      <w:r>
        <w:t>Задание А</w:t>
      </w:r>
    </w:p>
    <w:p w14:paraId="34CF0940" w14:textId="6F59F7CE" w:rsidR="00B928DB" w:rsidRDefault="00F25B03" w:rsidP="006A6C50">
      <w:pPr>
        <w:pStyle w:val="af8"/>
      </w:pPr>
      <w:r>
        <w:t>Реализованный</w:t>
      </w:r>
      <w:r w:rsidR="00960085">
        <w:t xml:space="preserve"> в системе </w:t>
      </w:r>
      <w:r w:rsidR="00960085">
        <w:rPr>
          <w:lang w:val="en-US"/>
        </w:rPr>
        <w:t>JFLAP</w:t>
      </w:r>
      <w:r>
        <w:t xml:space="preserve"> </w:t>
      </w:r>
      <w:r w:rsidR="002E69D8">
        <w:t xml:space="preserve">детерминированный конечный </w:t>
      </w:r>
      <w:r>
        <w:t>автомат</w:t>
      </w:r>
      <w:r w:rsidR="00F153F8">
        <w:t xml:space="preserve"> (в дальнейшем ДКА)</w:t>
      </w:r>
      <w:r>
        <w:t xml:space="preserve"> представлен на рисунке 1</w:t>
      </w:r>
      <w:r w:rsidR="00637943" w:rsidRPr="00637943">
        <w:t xml:space="preserve"> </w:t>
      </w:r>
      <w:r w:rsidR="00637943">
        <w:t>в виде графа переходов</w:t>
      </w:r>
      <w:r>
        <w:t>.</w:t>
      </w:r>
    </w:p>
    <w:p w14:paraId="08720A2E" w14:textId="572723E7" w:rsidR="00EC54ED" w:rsidRPr="000B257C" w:rsidRDefault="000B257C" w:rsidP="006A6C50">
      <w:pPr>
        <w:pStyle w:val="afc"/>
        <w:rPr>
          <w:lang w:val="en-US"/>
        </w:rPr>
      </w:pPr>
      <w:r w:rsidRPr="000B257C">
        <w:drawing>
          <wp:inline distT="0" distB="0" distL="0" distR="0" wp14:anchorId="13993880" wp14:editId="0923C700">
            <wp:extent cx="6120130" cy="2374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EF5" w14:textId="6E106C3E" w:rsidR="00123CEB" w:rsidRDefault="00EC54ED" w:rsidP="00EC54ED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1</w:t>
        </w:r>
      </w:fldSimple>
      <w:r w:rsidR="003C437B">
        <w:t xml:space="preserve"> – </w:t>
      </w:r>
      <w:r w:rsidR="006B1678">
        <w:t>Граф переходов</w:t>
      </w:r>
    </w:p>
    <w:p w14:paraId="02C24DDA" w14:textId="2BF6E0E4" w:rsidR="003C6B80" w:rsidRPr="00C17CA6" w:rsidRDefault="00C17CA6" w:rsidP="006A6C50">
      <w:pPr>
        <w:pStyle w:val="af8"/>
      </w:pPr>
      <w:r>
        <w:t>Пошаговое выполнение</w:t>
      </w:r>
      <w:r w:rsidR="00567BB4">
        <w:t xml:space="preserve"> </w:t>
      </w:r>
      <w:r w:rsidR="00D3363E">
        <w:t>процесса распознавания</w:t>
      </w:r>
      <w:r w:rsidR="00565519">
        <w:t xml:space="preserve"> </w:t>
      </w:r>
      <w:r>
        <w:t>для цепочки «</w:t>
      </w:r>
      <w:r w:rsidR="00C42C54" w:rsidRPr="00C42C54">
        <w:t>00000111</w:t>
      </w:r>
      <w:r>
        <w:t>»</w:t>
      </w:r>
      <w:r w:rsidR="00934E0B">
        <w:t xml:space="preserve"> </w:t>
      </w:r>
      <w:r w:rsidR="00D04DDF">
        <w:t xml:space="preserve">в ДКА </w:t>
      </w:r>
      <w:r w:rsidR="00934E0B">
        <w:t>представлено на рисунках 2-3</w:t>
      </w:r>
      <w:r w:rsidR="003E674A">
        <w:t>.</w:t>
      </w:r>
    </w:p>
    <w:p w14:paraId="7CF55F60" w14:textId="4A18C7D9" w:rsidR="00711365" w:rsidRDefault="000B257C" w:rsidP="006A6C50">
      <w:pPr>
        <w:pStyle w:val="afc"/>
      </w:pPr>
      <w:r w:rsidRPr="000B257C">
        <w:lastRenderedPageBreak/>
        <w:drawing>
          <wp:inline distT="0" distB="0" distL="0" distR="0" wp14:anchorId="33B7BECD" wp14:editId="37374654">
            <wp:extent cx="6120130" cy="485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13E3" w14:textId="33DFB2AA" w:rsidR="00F33E8B" w:rsidRPr="00F6353B" w:rsidRDefault="00711365" w:rsidP="000B1962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2</w:t>
        </w:r>
      </w:fldSimple>
      <w:r>
        <w:t xml:space="preserve"> –</w:t>
      </w:r>
      <w:r w:rsidR="00DE11E4">
        <w:t xml:space="preserve"> </w:t>
      </w:r>
      <w:r w:rsidR="003F6498">
        <w:t>Пошаговое распознавание цепочки «</w:t>
      </w:r>
      <w:r w:rsidR="00C42C54" w:rsidRPr="00C42C54">
        <w:t>00000111</w:t>
      </w:r>
      <w:r w:rsidR="003F6498">
        <w:t>», часть 1</w:t>
      </w:r>
    </w:p>
    <w:p w14:paraId="3386E842" w14:textId="4006A592" w:rsidR="003623BB" w:rsidRDefault="000B257C" w:rsidP="006A6C50">
      <w:pPr>
        <w:pStyle w:val="afc"/>
      </w:pPr>
      <w:r w:rsidRPr="000B257C">
        <w:lastRenderedPageBreak/>
        <w:drawing>
          <wp:inline distT="0" distB="0" distL="0" distR="0" wp14:anchorId="5A0AA270" wp14:editId="2FA827E6">
            <wp:extent cx="6120130" cy="51142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7375" w14:textId="454FD4B6" w:rsidR="00123CEB" w:rsidRDefault="003623BB" w:rsidP="00B34482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3</w:t>
        </w:r>
      </w:fldSimple>
      <w:r>
        <w:t xml:space="preserve"> – </w:t>
      </w:r>
      <w:r w:rsidR="00CF458C">
        <w:t>Пошаговое распознавание цепочки «</w:t>
      </w:r>
      <w:r w:rsidR="006372A6" w:rsidRPr="006372A6">
        <w:rPr>
          <w:lang w:val="en-US"/>
        </w:rPr>
        <w:t>baba</w:t>
      </w:r>
      <w:r w:rsidR="00CF458C">
        <w:t>»</w:t>
      </w:r>
      <w:r>
        <w:t>, часть 2</w:t>
      </w:r>
    </w:p>
    <w:p w14:paraId="1D42D2F2" w14:textId="071DF0D8" w:rsidR="002E18FC" w:rsidRPr="002E18FC" w:rsidRDefault="00F501F5" w:rsidP="006A6C50">
      <w:pPr>
        <w:pStyle w:val="af8"/>
      </w:pPr>
      <w:r>
        <w:t>Пошаговое выполнение ДКА продолжает</w:t>
      </w:r>
      <w:r w:rsidR="00A33CA5">
        <w:t xml:space="preserve"> демонстрироваться</w:t>
      </w:r>
      <w:r>
        <w:t xml:space="preserve"> на рисунках 4-5.</w:t>
      </w:r>
    </w:p>
    <w:p w14:paraId="78E43B8E" w14:textId="3B43AF20" w:rsidR="0079357A" w:rsidRDefault="000B257C" w:rsidP="006A6C50">
      <w:pPr>
        <w:pStyle w:val="afc"/>
      </w:pPr>
      <w:r w:rsidRPr="000B257C">
        <w:lastRenderedPageBreak/>
        <w:drawing>
          <wp:inline distT="0" distB="0" distL="0" distR="0" wp14:anchorId="2EA2261C" wp14:editId="11EE2B73">
            <wp:extent cx="6120130" cy="5104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B60" w14:textId="06B80343" w:rsidR="00B928DB" w:rsidRPr="00D35AD1" w:rsidRDefault="0079357A" w:rsidP="001056E3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4</w:t>
        </w:r>
      </w:fldSimple>
      <w:r>
        <w:t xml:space="preserve"> </w:t>
      </w:r>
      <w:r w:rsidR="00D35AD1">
        <w:t xml:space="preserve">– </w:t>
      </w:r>
      <w:r w:rsidR="00987801">
        <w:t>Пошаговое распознавание цепочки «</w:t>
      </w:r>
      <w:r w:rsidR="00C42C54" w:rsidRPr="00C42C54">
        <w:t>00000111</w:t>
      </w:r>
      <w:r w:rsidR="00987801">
        <w:t>»,</w:t>
      </w:r>
      <w:r w:rsidR="00D35AD1">
        <w:t xml:space="preserve"> часть 3</w:t>
      </w:r>
    </w:p>
    <w:p w14:paraId="093D8850" w14:textId="6FDE4B80" w:rsidR="001056E3" w:rsidRDefault="000B257C" w:rsidP="006A6C50">
      <w:pPr>
        <w:pStyle w:val="afc"/>
      </w:pPr>
      <w:r w:rsidRPr="000B257C">
        <w:lastRenderedPageBreak/>
        <w:drawing>
          <wp:inline distT="0" distB="0" distL="0" distR="0" wp14:anchorId="3E03550D" wp14:editId="14A822A9">
            <wp:extent cx="6120130" cy="511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086C" w14:textId="2F867A44" w:rsidR="00F33E8B" w:rsidRPr="00424928" w:rsidRDefault="001056E3" w:rsidP="001056E3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5</w:t>
        </w:r>
      </w:fldSimple>
      <w:r>
        <w:t xml:space="preserve"> – </w:t>
      </w:r>
      <w:r w:rsidR="00192268">
        <w:t>Пошаговое распознавание цепочки «</w:t>
      </w:r>
      <w:r w:rsidR="00C42C54" w:rsidRPr="00C42C54">
        <w:t>00000111</w:t>
      </w:r>
      <w:r w:rsidR="00192268">
        <w:t xml:space="preserve">», </w:t>
      </w:r>
      <w:r>
        <w:t>часть 4</w:t>
      </w:r>
    </w:p>
    <w:p w14:paraId="623C6C47" w14:textId="6F24B887" w:rsidR="00C42C54" w:rsidRPr="002E18FC" w:rsidRDefault="00C42C54" w:rsidP="00C42C54">
      <w:pPr>
        <w:pStyle w:val="af8"/>
      </w:pPr>
      <w:r>
        <w:t xml:space="preserve">Пошаговое выполнение ДКА продолжает демонстрироваться на рисунках </w:t>
      </w:r>
      <w:r w:rsidRPr="00C42C54">
        <w:t>6</w:t>
      </w:r>
      <w:r>
        <w:t>-</w:t>
      </w:r>
      <w:r w:rsidRPr="00C42C54">
        <w:t>7</w:t>
      </w:r>
      <w:r>
        <w:t>.</w:t>
      </w:r>
    </w:p>
    <w:p w14:paraId="69150379" w14:textId="22F42180" w:rsidR="00B7430B" w:rsidRDefault="000B257C" w:rsidP="006A6C50">
      <w:pPr>
        <w:pStyle w:val="afc"/>
      </w:pPr>
      <w:r w:rsidRPr="000B257C">
        <w:lastRenderedPageBreak/>
        <w:drawing>
          <wp:inline distT="0" distB="0" distL="0" distR="0" wp14:anchorId="0AB5E7D2" wp14:editId="65EC1436">
            <wp:extent cx="6120130" cy="5121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ED8F" w14:textId="7601B75D" w:rsidR="00F33E8B" w:rsidRPr="00B7430B" w:rsidRDefault="00B7430B" w:rsidP="00836991">
      <w:pPr>
        <w:pStyle w:val="af0"/>
      </w:pPr>
      <w:r>
        <w:t xml:space="preserve">Рисунок </w:t>
      </w:r>
      <w:fldSimple w:instr=" SEQ Рисунок \* ARABIC ">
        <w:r w:rsidR="002C0AA3">
          <w:rPr>
            <w:noProof/>
          </w:rPr>
          <w:t>6</w:t>
        </w:r>
      </w:fldSimple>
      <w:r>
        <w:t xml:space="preserve"> – </w:t>
      </w:r>
      <w:r w:rsidR="002D7F54">
        <w:t>Пошаговое распознавание цепочки «</w:t>
      </w:r>
      <w:r w:rsidR="00C42C54" w:rsidRPr="00C42C54">
        <w:t>00000111</w:t>
      </w:r>
      <w:r w:rsidR="002D7F54">
        <w:t xml:space="preserve">», </w:t>
      </w:r>
      <w:r>
        <w:t>часть 5</w:t>
      </w:r>
    </w:p>
    <w:p w14:paraId="72D4925A" w14:textId="4ACDF73E" w:rsidR="000B257C" w:rsidRDefault="00C42C54" w:rsidP="000B257C">
      <w:pPr>
        <w:pStyle w:val="afc"/>
      </w:pPr>
      <w:r w:rsidRPr="00C42C54">
        <w:lastRenderedPageBreak/>
        <w:drawing>
          <wp:inline distT="0" distB="0" distL="0" distR="0" wp14:anchorId="5A92D8D8" wp14:editId="3B91E386">
            <wp:extent cx="6120130" cy="511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224C" w14:textId="6EC81198" w:rsidR="000B257C" w:rsidRDefault="000B257C" w:rsidP="000B257C">
      <w:pPr>
        <w:pStyle w:val="af0"/>
      </w:pPr>
      <w:r>
        <w:t>Рисунок</w:t>
      </w:r>
      <w:r w:rsidR="00C42C54" w:rsidRPr="00C42C54">
        <w:t xml:space="preserve"> 7</w:t>
      </w:r>
      <w:r>
        <w:t xml:space="preserve"> – Пошаговое распознавание цепочки «</w:t>
      </w:r>
      <w:r w:rsidR="00C42C54" w:rsidRPr="00C42C54">
        <w:t>00000111</w:t>
      </w:r>
      <w:r>
        <w:t xml:space="preserve">», часть </w:t>
      </w:r>
      <w:r w:rsidR="00C42C54" w:rsidRPr="00C42C54">
        <w:t>6</w:t>
      </w:r>
    </w:p>
    <w:p w14:paraId="2417F2B1" w14:textId="3E5C9533" w:rsidR="00C42C54" w:rsidRPr="002E18FC" w:rsidRDefault="00C42C54" w:rsidP="00C42C54">
      <w:pPr>
        <w:pStyle w:val="af8"/>
      </w:pPr>
      <w:r>
        <w:t xml:space="preserve">Пошаговое выполнение ДКА продолжает демонстрироваться на рисунках </w:t>
      </w:r>
      <w:r w:rsidRPr="00C42C54">
        <w:t>8</w:t>
      </w:r>
      <w:r>
        <w:t>-</w:t>
      </w:r>
      <w:r w:rsidRPr="00C42C54">
        <w:t>9</w:t>
      </w:r>
      <w:r>
        <w:t>.</w:t>
      </w:r>
    </w:p>
    <w:p w14:paraId="0C57EC7B" w14:textId="77777777" w:rsidR="00C42C54" w:rsidRPr="00C42C54" w:rsidRDefault="00C42C54" w:rsidP="00C42C54">
      <w:pPr>
        <w:jc w:val="left"/>
      </w:pPr>
    </w:p>
    <w:p w14:paraId="291999D4" w14:textId="31C0F267" w:rsidR="00C42C54" w:rsidRDefault="00C42C54" w:rsidP="00C42C54">
      <w:pPr>
        <w:pStyle w:val="afc"/>
      </w:pPr>
      <w:r w:rsidRPr="00C42C54">
        <w:lastRenderedPageBreak/>
        <w:drawing>
          <wp:inline distT="0" distB="0" distL="0" distR="0" wp14:anchorId="52203129" wp14:editId="20E62740">
            <wp:extent cx="6120130" cy="5259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32BB" w14:textId="2B88E435" w:rsidR="00C42C54" w:rsidRPr="00C42C54" w:rsidRDefault="00C42C54" w:rsidP="00C42C54">
      <w:pPr>
        <w:pStyle w:val="af0"/>
      </w:pPr>
      <w:r>
        <w:t xml:space="preserve">Рисунок </w:t>
      </w:r>
      <w:r w:rsidRPr="00C42C54">
        <w:t>8</w:t>
      </w:r>
      <w:r>
        <w:t xml:space="preserve"> – Пошаговое распознавание цепочки «</w:t>
      </w:r>
      <w:r w:rsidRPr="00C42C54">
        <w:t>00000111</w:t>
      </w:r>
      <w:r>
        <w:t xml:space="preserve">», часть </w:t>
      </w:r>
      <w:r w:rsidRPr="00C42C54">
        <w:t>7</w:t>
      </w:r>
    </w:p>
    <w:p w14:paraId="318DDC90" w14:textId="18D855E7" w:rsidR="00C42C54" w:rsidRDefault="00C42C54" w:rsidP="00C42C54">
      <w:pPr>
        <w:pStyle w:val="afc"/>
      </w:pPr>
      <w:r w:rsidRPr="00C42C54">
        <w:lastRenderedPageBreak/>
        <w:drawing>
          <wp:inline distT="0" distB="0" distL="0" distR="0" wp14:anchorId="3E64407B" wp14:editId="35A63F87">
            <wp:extent cx="6120130" cy="5129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4EEA" w14:textId="00D4A717" w:rsidR="00C42C54" w:rsidRDefault="00C42C54" w:rsidP="00C42C54">
      <w:pPr>
        <w:pStyle w:val="af0"/>
      </w:pPr>
      <w:r>
        <w:t xml:space="preserve">Рисунок </w:t>
      </w:r>
      <w:r w:rsidRPr="00C42C54">
        <w:t>9</w:t>
      </w:r>
      <w:r>
        <w:t xml:space="preserve"> – Пошаговое распознавание цепочки «</w:t>
      </w:r>
      <w:r w:rsidRPr="00C42C54">
        <w:t>00000111</w:t>
      </w:r>
      <w:r>
        <w:t xml:space="preserve">», часть </w:t>
      </w:r>
      <w:r w:rsidRPr="00C42C54">
        <w:t>8</w:t>
      </w:r>
    </w:p>
    <w:p w14:paraId="791ABD7F" w14:textId="3AF499AF" w:rsidR="00C42C54" w:rsidRPr="00C42C54" w:rsidRDefault="00C42C54" w:rsidP="00C42C54">
      <w:pPr>
        <w:pStyle w:val="af8"/>
      </w:pPr>
      <w:r>
        <w:t xml:space="preserve">Пошаговое выполнение ДКА оканчивается на рисунке </w:t>
      </w:r>
      <w:r w:rsidRPr="00C42C54">
        <w:t>10</w:t>
      </w:r>
      <w:r>
        <w:t>.</w:t>
      </w:r>
    </w:p>
    <w:p w14:paraId="55FADE72" w14:textId="41F4756B" w:rsidR="00C42C54" w:rsidRDefault="00C42C54" w:rsidP="00C42C54">
      <w:pPr>
        <w:pStyle w:val="afc"/>
      </w:pPr>
      <w:r w:rsidRPr="00C42C54">
        <w:lastRenderedPageBreak/>
        <w:drawing>
          <wp:inline distT="0" distB="0" distL="0" distR="0" wp14:anchorId="5A495506" wp14:editId="2BF80BF6">
            <wp:extent cx="6120130" cy="5129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9DE2" w14:textId="06DE26A5" w:rsidR="00C42C54" w:rsidRPr="00C42C54" w:rsidRDefault="00C42C54" w:rsidP="00C42C54">
      <w:pPr>
        <w:pStyle w:val="af0"/>
      </w:pPr>
      <w:r>
        <w:t xml:space="preserve">Рисунок </w:t>
      </w:r>
      <w:r w:rsidRPr="00C42C54">
        <w:t>10</w:t>
      </w:r>
      <w:r>
        <w:t xml:space="preserve"> – Пошаговое распознавание цепочки «</w:t>
      </w:r>
      <w:r w:rsidRPr="00C42C54">
        <w:t>00000111</w:t>
      </w:r>
      <w:r>
        <w:t xml:space="preserve">», часть </w:t>
      </w:r>
      <w:r w:rsidRPr="00C42C54">
        <w:t>9</w:t>
      </w:r>
    </w:p>
    <w:p w14:paraId="75FEEDB4" w14:textId="783C0007" w:rsidR="00CA7F24" w:rsidRDefault="00841744" w:rsidP="00D4476A">
      <w:pPr>
        <w:pStyle w:val="af8"/>
      </w:pPr>
      <w:r>
        <w:t>Пошаговое выполнение процесса распознавания для цепочки «</w:t>
      </w:r>
      <w:r w:rsidR="00C42C54" w:rsidRPr="00C42C54">
        <w:t>0111</w:t>
      </w:r>
      <w:r>
        <w:t xml:space="preserve">» в ДКА представлено на рисунках </w:t>
      </w:r>
      <w:r w:rsidR="00C42C54" w:rsidRPr="00C42C54">
        <w:t>11</w:t>
      </w:r>
      <w:r>
        <w:t>-</w:t>
      </w:r>
      <w:r w:rsidR="00C42C54" w:rsidRPr="00C42C54">
        <w:t>12</w:t>
      </w:r>
      <w:r>
        <w:t>.</w:t>
      </w:r>
    </w:p>
    <w:p w14:paraId="471BB3AE" w14:textId="598C0ECC" w:rsidR="00D4476A" w:rsidRDefault="00C42C54" w:rsidP="00D4476A">
      <w:pPr>
        <w:pStyle w:val="afc"/>
        <w:keepNext/>
      </w:pPr>
      <w:r w:rsidRPr="00C42C54">
        <w:lastRenderedPageBreak/>
        <w:drawing>
          <wp:inline distT="0" distB="0" distL="0" distR="0" wp14:anchorId="6D20A084" wp14:editId="38EB3D91">
            <wp:extent cx="6120130" cy="51022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BC" w14:textId="00E54DEE" w:rsidR="00CA7F24" w:rsidRDefault="00D4476A" w:rsidP="00D4476A">
      <w:pPr>
        <w:pStyle w:val="af0"/>
      </w:pPr>
      <w:r>
        <w:t xml:space="preserve">Рисунок </w:t>
      </w:r>
      <w:r w:rsidR="00C42C54" w:rsidRPr="00C42C54">
        <w:t>11</w:t>
      </w:r>
      <w:r w:rsidR="00F628B4">
        <w:t xml:space="preserve"> </w:t>
      </w:r>
      <w:r w:rsidR="000B74A9">
        <w:t>– Пошаговое распознавание</w:t>
      </w:r>
      <w:r w:rsidR="00102A1B">
        <w:t xml:space="preserve"> цепочки «</w:t>
      </w:r>
      <w:r w:rsidR="00C42C54" w:rsidRPr="00C42C54">
        <w:t>0111</w:t>
      </w:r>
      <w:r w:rsidR="00102A1B">
        <w:t>»</w:t>
      </w:r>
      <w:r w:rsidR="000B74A9">
        <w:t xml:space="preserve">, часть </w:t>
      </w:r>
      <w:r w:rsidR="00172DEC">
        <w:t>1</w:t>
      </w:r>
    </w:p>
    <w:p w14:paraId="54BF956A" w14:textId="1A727330" w:rsidR="00E11004" w:rsidRDefault="00C42C54" w:rsidP="00E11004">
      <w:pPr>
        <w:pStyle w:val="afc"/>
        <w:keepNext/>
      </w:pPr>
      <w:r w:rsidRPr="00C42C54">
        <w:lastRenderedPageBreak/>
        <w:drawing>
          <wp:inline distT="0" distB="0" distL="0" distR="0" wp14:anchorId="33B9C012" wp14:editId="685CDCBC">
            <wp:extent cx="6120130" cy="5118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915F" w14:textId="5D7B8519" w:rsidR="00DA1810" w:rsidRDefault="00E11004" w:rsidP="00AE6576">
      <w:pPr>
        <w:pStyle w:val="af0"/>
      </w:pPr>
      <w:r>
        <w:t xml:space="preserve">Рисунок </w:t>
      </w:r>
      <w:r w:rsidR="00C42C54" w:rsidRPr="00C42C54">
        <w:t>12</w:t>
      </w:r>
      <w:r w:rsidR="00172DEC">
        <w:t xml:space="preserve"> – Пошаговое распознавание цепочки «</w:t>
      </w:r>
      <w:r w:rsidR="00C42C54" w:rsidRPr="00C42C54">
        <w:t>0111</w:t>
      </w:r>
      <w:r w:rsidR="00172DEC">
        <w:t>», часть 2</w:t>
      </w:r>
    </w:p>
    <w:p w14:paraId="0CE46989" w14:textId="512185E6" w:rsidR="00A878DB" w:rsidRPr="00A878DB" w:rsidRDefault="0071380D" w:rsidP="00A878DB">
      <w:pPr>
        <w:pStyle w:val="af8"/>
      </w:pPr>
      <w:r>
        <w:t xml:space="preserve">Пошаговое выполнение ДКА продолжает демонстрироваться на </w:t>
      </w:r>
      <w:r w:rsidR="00A03FFD">
        <w:t xml:space="preserve">рисунках </w:t>
      </w:r>
      <w:r w:rsidR="00C42C54" w:rsidRPr="00C42C54">
        <w:t>13</w:t>
      </w:r>
      <w:r w:rsidR="00A03FFD">
        <w:t>-1</w:t>
      </w:r>
      <w:r w:rsidR="00C42C54" w:rsidRPr="00C42C54">
        <w:t>4</w:t>
      </w:r>
      <w:r w:rsidR="00A03FFD">
        <w:t>.</w:t>
      </w:r>
    </w:p>
    <w:p w14:paraId="4505BB4F" w14:textId="7A93BECD" w:rsidR="0086482A" w:rsidRDefault="00C42C54" w:rsidP="0086482A">
      <w:pPr>
        <w:pStyle w:val="afc"/>
        <w:keepNext/>
      </w:pPr>
      <w:r w:rsidRPr="00C42C54">
        <w:lastRenderedPageBreak/>
        <w:drawing>
          <wp:inline distT="0" distB="0" distL="0" distR="0" wp14:anchorId="110BB95C" wp14:editId="5226D9D0">
            <wp:extent cx="6120130" cy="51187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802B" w14:textId="3A741127" w:rsidR="00837AF5" w:rsidRDefault="0086482A" w:rsidP="0086482A">
      <w:pPr>
        <w:pStyle w:val="af0"/>
      </w:pPr>
      <w:r>
        <w:t xml:space="preserve">Рисунок </w:t>
      </w:r>
      <w:r w:rsidR="00C42C54" w:rsidRPr="00C42C54">
        <w:t>13</w:t>
      </w:r>
      <w:r w:rsidR="000A4C22">
        <w:t xml:space="preserve"> – Пошаговое распознавание цепочки «</w:t>
      </w:r>
      <w:r w:rsidR="00C42C54" w:rsidRPr="00C42C54">
        <w:t>0111</w:t>
      </w:r>
      <w:r w:rsidR="000A4C22">
        <w:t>», часть 3</w:t>
      </w:r>
    </w:p>
    <w:p w14:paraId="4C8E52C5" w14:textId="5B3695D1" w:rsidR="00203537" w:rsidRDefault="00C42C54" w:rsidP="00203537">
      <w:pPr>
        <w:pStyle w:val="afc"/>
      </w:pPr>
      <w:r w:rsidRPr="00C42C54">
        <w:lastRenderedPageBreak/>
        <w:drawing>
          <wp:inline distT="0" distB="0" distL="0" distR="0" wp14:anchorId="581E50D9" wp14:editId="440B8839">
            <wp:extent cx="6120130" cy="51181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BD3" w14:textId="4FFEAC3E" w:rsidR="00837AF5" w:rsidRPr="00CA7F24" w:rsidRDefault="00203537" w:rsidP="00203537">
      <w:pPr>
        <w:jc w:val="center"/>
      </w:pPr>
      <w:r>
        <w:t xml:space="preserve">Рисунок </w:t>
      </w:r>
      <w:r w:rsidR="00C42C54" w:rsidRPr="00C42C54">
        <w:t>14</w:t>
      </w:r>
      <w:r w:rsidR="00EA05BB">
        <w:t xml:space="preserve"> – Пошаговое распознавание цепочки «</w:t>
      </w:r>
      <w:r w:rsidR="00C42C54" w:rsidRPr="00C42C54">
        <w:t>0111</w:t>
      </w:r>
      <w:r w:rsidR="00EA05BB">
        <w:t>», часть 4</w:t>
      </w:r>
    </w:p>
    <w:p w14:paraId="42E68CE5" w14:textId="75628CA6" w:rsidR="00F33E8B" w:rsidRDefault="00F33E8B"/>
    <w:p w14:paraId="752F6C5F" w14:textId="7B0070E1" w:rsidR="0071380D" w:rsidRPr="00A878DB" w:rsidRDefault="0071380D" w:rsidP="0071380D">
      <w:pPr>
        <w:pStyle w:val="af8"/>
      </w:pPr>
      <w:r>
        <w:t>Пошаговое выполнение для цепочки «</w:t>
      </w:r>
      <w:r w:rsidR="00C42C54" w:rsidRPr="00C42C54">
        <w:t>0111</w:t>
      </w:r>
      <w:r>
        <w:t>» оканчивается на рисунках 1</w:t>
      </w:r>
      <w:r w:rsidR="00C42C54" w:rsidRPr="00C42C54">
        <w:t>5</w:t>
      </w:r>
      <w:r>
        <w:t>-1</w:t>
      </w:r>
      <w:r w:rsidR="00C42C54" w:rsidRPr="00C42C54">
        <w:t>6</w:t>
      </w:r>
      <w:r>
        <w:t>.</w:t>
      </w:r>
    </w:p>
    <w:p w14:paraId="60BAB144" w14:textId="77777777" w:rsidR="0071380D" w:rsidRDefault="0071380D"/>
    <w:p w14:paraId="4A24001A" w14:textId="7353301D" w:rsidR="006372A6" w:rsidRDefault="00F162B9" w:rsidP="006372A6">
      <w:pPr>
        <w:pStyle w:val="afc"/>
      </w:pPr>
      <w:r>
        <w:br w:type="page"/>
      </w:r>
      <w:r w:rsidR="00C42C54" w:rsidRPr="00C42C54">
        <w:lastRenderedPageBreak/>
        <w:drawing>
          <wp:inline distT="0" distB="0" distL="0" distR="0" wp14:anchorId="5969C7FD" wp14:editId="1E992284">
            <wp:extent cx="6120130" cy="50977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D1DD" w14:textId="6C0F14ED" w:rsidR="006372A6" w:rsidRPr="00CA7F24" w:rsidRDefault="006372A6" w:rsidP="006372A6">
      <w:pPr>
        <w:jc w:val="center"/>
      </w:pPr>
      <w:r>
        <w:t xml:space="preserve">Рисунок </w:t>
      </w:r>
      <w:r w:rsidR="00C42C54" w:rsidRPr="00C42C54">
        <w:t>15</w:t>
      </w:r>
      <w:r>
        <w:t xml:space="preserve"> – Пошаговое распознавание цепочки «</w:t>
      </w:r>
      <w:r w:rsidR="00C42C54" w:rsidRPr="00C42C54">
        <w:t>0111</w:t>
      </w:r>
      <w:r>
        <w:t xml:space="preserve">», часть </w:t>
      </w:r>
      <w:r w:rsidR="0071380D">
        <w:t>5</w:t>
      </w:r>
    </w:p>
    <w:p w14:paraId="37610895" w14:textId="77D69B7F" w:rsidR="00F162B9" w:rsidRDefault="00F162B9"/>
    <w:p w14:paraId="7B819464" w14:textId="77DF6B4B" w:rsidR="006372A6" w:rsidRDefault="00C42C54" w:rsidP="006372A6">
      <w:pPr>
        <w:pStyle w:val="afc"/>
      </w:pPr>
      <w:r w:rsidRPr="00C42C54">
        <w:lastRenderedPageBreak/>
        <w:drawing>
          <wp:inline distT="0" distB="0" distL="0" distR="0" wp14:anchorId="512426CA" wp14:editId="0C2236B6">
            <wp:extent cx="6120130" cy="5108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841" w14:textId="5FE40BA1" w:rsidR="006372A6" w:rsidRPr="00CA7F24" w:rsidRDefault="006372A6" w:rsidP="006372A6">
      <w:pPr>
        <w:jc w:val="center"/>
      </w:pPr>
      <w:r>
        <w:t xml:space="preserve">Рисунок </w:t>
      </w:r>
      <w:r w:rsidR="00C42C54" w:rsidRPr="00C42C54">
        <w:t>16</w:t>
      </w:r>
      <w:r>
        <w:t xml:space="preserve"> – Пошаговое распознавание цепочки «</w:t>
      </w:r>
      <w:r w:rsidR="00C42C54" w:rsidRPr="00C42C54">
        <w:t>0111</w:t>
      </w:r>
      <w:r>
        <w:t xml:space="preserve">», часть </w:t>
      </w:r>
      <w:r w:rsidR="0071380D">
        <w:t>6</w:t>
      </w:r>
    </w:p>
    <w:p w14:paraId="0D57C732" w14:textId="77777777" w:rsidR="006372A6" w:rsidRDefault="006372A6"/>
    <w:p w14:paraId="6E3E3C74" w14:textId="6AD084CB" w:rsidR="00AB62D1" w:rsidRDefault="00927A32" w:rsidP="00487923">
      <w:pPr>
        <w:pStyle w:val="2"/>
      </w:pPr>
      <w:r>
        <w:t>Задание Б</w:t>
      </w:r>
    </w:p>
    <w:p w14:paraId="46D57039" w14:textId="0038DB3A" w:rsidR="00AB62D1" w:rsidRDefault="00400D93" w:rsidP="00C77A24">
      <w:pPr>
        <w:pStyle w:val="af8"/>
      </w:pPr>
      <w:r>
        <w:t xml:space="preserve">Граф переходов для недетерминированного конечного автомата (в дальнейшем НКА) представлен на рисунке </w:t>
      </w:r>
      <w:r w:rsidR="00C42C54" w:rsidRPr="00C42C54">
        <w:t>17</w:t>
      </w:r>
      <w:r>
        <w:t>.</w:t>
      </w:r>
    </w:p>
    <w:p w14:paraId="42F596B3" w14:textId="4CD1D676" w:rsidR="000E1BD4" w:rsidRDefault="00C42C54" w:rsidP="000E1BD4">
      <w:pPr>
        <w:pStyle w:val="afc"/>
        <w:keepNext/>
      </w:pPr>
      <w:r w:rsidRPr="00C42C54">
        <w:drawing>
          <wp:inline distT="0" distB="0" distL="0" distR="0" wp14:anchorId="291D41FD" wp14:editId="62794792">
            <wp:extent cx="4315427" cy="208626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D1C" w14:textId="20CD557D" w:rsidR="00AB62D1" w:rsidRDefault="000E1BD4" w:rsidP="000E1BD4">
      <w:pPr>
        <w:pStyle w:val="af0"/>
      </w:pPr>
      <w:r>
        <w:t xml:space="preserve">Рисунок </w:t>
      </w:r>
      <w:r w:rsidR="00C42C54" w:rsidRPr="00C42C54">
        <w:t>17</w:t>
      </w:r>
      <w:r>
        <w:t xml:space="preserve"> – Граф переходов НКА</w:t>
      </w:r>
    </w:p>
    <w:p w14:paraId="5EF8C586" w14:textId="20C81759" w:rsidR="00AB62D1" w:rsidRPr="00572C99" w:rsidRDefault="000E1E27" w:rsidP="006F3A5E">
      <w:pPr>
        <w:pStyle w:val="af8"/>
      </w:pPr>
      <w:r>
        <w:lastRenderedPageBreak/>
        <w:t>Пошаговое выполнение процесса распознавания для цепочки «</w:t>
      </w:r>
      <w:proofErr w:type="spellStart"/>
      <w:r w:rsidR="00C42C54" w:rsidRPr="00C42C54">
        <w:rPr>
          <w:lang w:val="en-US"/>
        </w:rPr>
        <w:t>ba</w:t>
      </w:r>
      <w:proofErr w:type="spellEnd"/>
      <w:r>
        <w:t xml:space="preserve">» в </w:t>
      </w:r>
      <w:r w:rsidR="00467622">
        <w:t>Н</w:t>
      </w:r>
      <w:r>
        <w:t xml:space="preserve">КА представлено на рисунках </w:t>
      </w:r>
      <w:r w:rsidR="000F6C0E">
        <w:t>1</w:t>
      </w:r>
      <w:r w:rsidR="00C42C54" w:rsidRPr="00C42C54">
        <w:t>8</w:t>
      </w:r>
      <w:r>
        <w:t>-</w:t>
      </w:r>
      <w:r w:rsidR="000F6C0E">
        <w:t>1</w:t>
      </w:r>
      <w:r w:rsidR="00C42C54" w:rsidRPr="00C42C54">
        <w:t>9</w:t>
      </w:r>
      <w:r>
        <w:t>.</w:t>
      </w:r>
    </w:p>
    <w:p w14:paraId="274420E4" w14:textId="7E63D29C" w:rsidR="00420E22" w:rsidRDefault="00C42C54" w:rsidP="00420E22">
      <w:pPr>
        <w:pStyle w:val="afc"/>
        <w:keepNext/>
      </w:pPr>
      <w:r w:rsidRPr="00C42C54">
        <w:drawing>
          <wp:inline distT="0" distB="0" distL="0" distR="0" wp14:anchorId="5693B104" wp14:editId="27743C09">
            <wp:extent cx="6120130" cy="51250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84B" w14:textId="10D541AD" w:rsidR="00AB62D1" w:rsidRDefault="00420E22" w:rsidP="007A43D1">
      <w:pPr>
        <w:jc w:val="center"/>
      </w:pPr>
      <w:r>
        <w:t xml:space="preserve">Рисунок </w:t>
      </w:r>
      <w:r w:rsidR="00C42C54" w:rsidRPr="00C42C54">
        <w:t>18</w:t>
      </w:r>
      <w:r w:rsidR="0019714D">
        <w:t xml:space="preserve"> – Пошаговое распознавание цепочки «</w:t>
      </w:r>
      <w:proofErr w:type="spellStart"/>
      <w:r w:rsidR="00C42C54" w:rsidRPr="00C42C54">
        <w:rPr>
          <w:lang w:val="en-US"/>
        </w:rPr>
        <w:t>ba</w:t>
      </w:r>
      <w:proofErr w:type="spellEnd"/>
      <w:r w:rsidR="0019714D">
        <w:t xml:space="preserve">», часть </w:t>
      </w:r>
      <w:r w:rsidR="00014F23">
        <w:t>1</w:t>
      </w:r>
    </w:p>
    <w:p w14:paraId="08202B76" w14:textId="4509D463" w:rsidR="00253906" w:rsidRDefault="00C42C54" w:rsidP="00253906">
      <w:pPr>
        <w:pStyle w:val="afc"/>
        <w:keepNext/>
      </w:pPr>
      <w:r w:rsidRPr="00C42C54">
        <w:lastRenderedPageBreak/>
        <w:drawing>
          <wp:inline distT="0" distB="0" distL="0" distR="0" wp14:anchorId="2525A498" wp14:editId="0EA933FA">
            <wp:extent cx="6120130" cy="51473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7D42" w14:textId="29EA0B79" w:rsidR="00420E22" w:rsidRDefault="00253906" w:rsidP="007A43D1">
      <w:pPr>
        <w:jc w:val="center"/>
      </w:pPr>
      <w:r>
        <w:t xml:space="preserve">Рисунок </w:t>
      </w:r>
      <w:r w:rsidR="00C42C54" w:rsidRPr="00C42C54">
        <w:t>19</w:t>
      </w:r>
      <w:r w:rsidR="00014F23">
        <w:t xml:space="preserve"> – Пошаговое распознавание цепочки «</w:t>
      </w:r>
      <w:proofErr w:type="spellStart"/>
      <w:r w:rsidR="00C42C54" w:rsidRPr="00C42C54">
        <w:rPr>
          <w:lang w:val="en-US"/>
        </w:rPr>
        <w:t>ba</w:t>
      </w:r>
      <w:proofErr w:type="spellEnd"/>
      <w:r w:rsidR="00014F23">
        <w:t>», часть 2</w:t>
      </w:r>
    </w:p>
    <w:p w14:paraId="07CE354E" w14:textId="77777777" w:rsidR="00B5230F" w:rsidRDefault="00B5230F" w:rsidP="00AB45EE"/>
    <w:p w14:paraId="5C8E3333" w14:textId="672AB94C" w:rsidR="00E826F2" w:rsidRPr="00A878DB" w:rsidRDefault="00E826F2" w:rsidP="009C5E1C">
      <w:pPr>
        <w:pStyle w:val="af8"/>
      </w:pPr>
      <w:r>
        <w:t>Пошаговое выполнение для цепочки «</w:t>
      </w:r>
      <w:proofErr w:type="spellStart"/>
      <w:r w:rsidR="00C42C54" w:rsidRPr="00C42C54">
        <w:rPr>
          <w:lang w:val="en-US"/>
        </w:rPr>
        <w:t>ba</w:t>
      </w:r>
      <w:proofErr w:type="spellEnd"/>
      <w:r>
        <w:t xml:space="preserve">» </w:t>
      </w:r>
      <w:r w:rsidR="009C5E1C">
        <w:t xml:space="preserve">оканчивается </w:t>
      </w:r>
      <w:r>
        <w:t xml:space="preserve">на </w:t>
      </w:r>
      <w:r w:rsidR="009C5E1C">
        <w:t>рисунке</w:t>
      </w:r>
      <w:r>
        <w:t xml:space="preserve"> </w:t>
      </w:r>
      <w:r w:rsidR="00C42C54" w:rsidRPr="00C42C54">
        <w:t>20</w:t>
      </w:r>
      <w:r>
        <w:t>.</w:t>
      </w:r>
    </w:p>
    <w:p w14:paraId="1C25D38A" w14:textId="77777777" w:rsidR="00AB45EE" w:rsidRDefault="00AB45EE" w:rsidP="00AB45EE">
      <w:pPr>
        <w:pStyle w:val="af8"/>
      </w:pPr>
    </w:p>
    <w:p w14:paraId="200FC81C" w14:textId="138ED6EB" w:rsidR="00253906" w:rsidRDefault="00C42C54" w:rsidP="00253906">
      <w:pPr>
        <w:pStyle w:val="afc"/>
        <w:keepNext/>
      </w:pPr>
      <w:r w:rsidRPr="00C42C54">
        <w:lastRenderedPageBreak/>
        <w:drawing>
          <wp:inline distT="0" distB="0" distL="0" distR="0" wp14:anchorId="69D7BDF9" wp14:editId="7B21B4E9">
            <wp:extent cx="6120130" cy="52755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7640" w14:textId="0BA87306" w:rsidR="00420E22" w:rsidRDefault="00253906" w:rsidP="00433D52">
      <w:pPr>
        <w:jc w:val="center"/>
      </w:pPr>
      <w:r>
        <w:t xml:space="preserve">Рисунок </w:t>
      </w:r>
      <w:r w:rsidR="00C42C54" w:rsidRPr="00C42C54">
        <w:t>20</w:t>
      </w:r>
      <w:r w:rsidR="00FA2398">
        <w:t xml:space="preserve"> – Пошаговое распознавание цепочки «</w:t>
      </w:r>
      <w:proofErr w:type="spellStart"/>
      <w:r w:rsidR="00C42C54" w:rsidRPr="00C42C54">
        <w:rPr>
          <w:lang w:val="en-US"/>
        </w:rPr>
        <w:t>ba</w:t>
      </w:r>
      <w:proofErr w:type="spellEnd"/>
      <w:r w:rsidR="00FA2398">
        <w:t>», часть 3</w:t>
      </w:r>
    </w:p>
    <w:p w14:paraId="025C9AE8" w14:textId="77777777" w:rsidR="00711500" w:rsidRDefault="00711500" w:rsidP="00711500"/>
    <w:p w14:paraId="3632DC39" w14:textId="52A845F1" w:rsidR="00E759EA" w:rsidRDefault="00ED186D" w:rsidP="000D4218">
      <w:pPr>
        <w:pStyle w:val="af8"/>
      </w:pPr>
      <w:r>
        <w:t>Пошаговое выполнение процесса распознавания для цепочки «</w:t>
      </w:r>
      <w:proofErr w:type="spellStart"/>
      <w:r w:rsidR="00F71F26" w:rsidRPr="00F71F26">
        <w:t>abb</w:t>
      </w:r>
      <w:proofErr w:type="spellEnd"/>
      <w:r>
        <w:t xml:space="preserve">» в НКА представлено на рисунках </w:t>
      </w:r>
      <w:r w:rsidR="00C42C54" w:rsidRPr="00C42C54">
        <w:t>21</w:t>
      </w:r>
      <w:r>
        <w:t>-</w:t>
      </w:r>
      <w:r w:rsidR="00C42C54" w:rsidRPr="00C42C54">
        <w:t>22</w:t>
      </w:r>
      <w:r>
        <w:t>.</w:t>
      </w:r>
    </w:p>
    <w:p w14:paraId="358B4E4C" w14:textId="4A070018" w:rsidR="007D342F" w:rsidRDefault="000C1904" w:rsidP="007D342F">
      <w:pPr>
        <w:pStyle w:val="afc"/>
        <w:keepNext/>
      </w:pPr>
      <w:r w:rsidRPr="000C1904">
        <w:lastRenderedPageBreak/>
        <w:drawing>
          <wp:inline distT="0" distB="0" distL="0" distR="0" wp14:anchorId="099B79AE" wp14:editId="7A644A7F">
            <wp:extent cx="6120130" cy="51511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CD8E" w14:textId="33A32137" w:rsidR="00E33ED0" w:rsidRDefault="007D342F" w:rsidP="007D342F">
      <w:pPr>
        <w:pStyle w:val="af0"/>
      </w:pPr>
      <w:r>
        <w:t xml:space="preserve">Рисунок </w:t>
      </w:r>
      <w:r w:rsidR="00C42C54" w:rsidRPr="00C42C54">
        <w:t>21</w:t>
      </w:r>
      <w:r w:rsidR="003B09EF">
        <w:t xml:space="preserve"> – Пошаговое распознавание цепочки «</w:t>
      </w:r>
      <w:proofErr w:type="spellStart"/>
      <w:r w:rsidR="00F71F26" w:rsidRPr="00F71F26">
        <w:t>abb</w:t>
      </w:r>
      <w:proofErr w:type="spellEnd"/>
      <w:r w:rsidR="003B09EF">
        <w:t>», часть 1</w:t>
      </w:r>
    </w:p>
    <w:p w14:paraId="01C4599A" w14:textId="6A7FD5BE" w:rsidR="007D342F" w:rsidRDefault="000C1904" w:rsidP="007D342F">
      <w:pPr>
        <w:pStyle w:val="afc"/>
        <w:keepNext/>
      </w:pPr>
      <w:r w:rsidRPr="000C1904">
        <w:lastRenderedPageBreak/>
        <w:drawing>
          <wp:inline distT="0" distB="0" distL="0" distR="0" wp14:anchorId="4537D894" wp14:editId="5E284BEE">
            <wp:extent cx="6120130" cy="511937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FDE3" w14:textId="3B154BC3" w:rsidR="007D342F" w:rsidRDefault="007D342F" w:rsidP="007D342F">
      <w:pPr>
        <w:pStyle w:val="af0"/>
      </w:pPr>
      <w:r>
        <w:t xml:space="preserve">Рисунок </w:t>
      </w:r>
      <w:r w:rsidR="00C42C54" w:rsidRPr="00C42C54">
        <w:t>22</w:t>
      </w:r>
      <w:r w:rsidR="00C243B2">
        <w:t xml:space="preserve"> – Пошаговое распознавание цепочки «</w:t>
      </w:r>
      <w:proofErr w:type="spellStart"/>
      <w:r w:rsidR="00F71F26" w:rsidRPr="00F71F26">
        <w:t>abb</w:t>
      </w:r>
      <w:proofErr w:type="spellEnd"/>
      <w:r w:rsidR="00C243B2">
        <w:t>», часть 2</w:t>
      </w:r>
    </w:p>
    <w:p w14:paraId="6202C908" w14:textId="49ACF9B5" w:rsidR="005365EC" w:rsidRPr="000C1904" w:rsidRDefault="00340E84" w:rsidP="005365EC">
      <w:pPr>
        <w:pStyle w:val="af8"/>
      </w:pPr>
      <w:r>
        <w:t>Пошаговое выполнение для цепочки «</w:t>
      </w:r>
      <w:proofErr w:type="spellStart"/>
      <w:r w:rsidR="00F71F26" w:rsidRPr="00F71F26">
        <w:t>abb</w:t>
      </w:r>
      <w:proofErr w:type="spellEnd"/>
      <w:r>
        <w:t>» оканчивается на рисунк</w:t>
      </w:r>
      <w:r w:rsidR="009F5F87">
        <w:t xml:space="preserve">ах </w:t>
      </w:r>
      <w:r w:rsidR="000C1904" w:rsidRPr="000C1904">
        <w:t>23</w:t>
      </w:r>
      <w:r w:rsidR="00FF3F2C">
        <w:t>-</w:t>
      </w:r>
      <w:r w:rsidR="000C1904" w:rsidRPr="000C1904">
        <w:t>24.</w:t>
      </w:r>
    </w:p>
    <w:p w14:paraId="1B88C11C" w14:textId="54BB767C" w:rsidR="007D342F" w:rsidRDefault="000C1904" w:rsidP="007D342F">
      <w:pPr>
        <w:pStyle w:val="afc"/>
        <w:keepNext/>
      </w:pPr>
      <w:r w:rsidRPr="000C1904">
        <w:lastRenderedPageBreak/>
        <w:drawing>
          <wp:inline distT="0" distB="0" distL="0" distR="0" wp14:anchorId="36BD57D4" wp14:editId="186A3CE6">
            <wp:extent cx="6120130" cy="51320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E96F" w14:textId="757FC885" w:rsidR="007D342F" w:rsidRPr="007D342F" w:rsidRDefault="007D342F" w:rsidP="007D342F">
      <w:pPr>
        <w:pStyle w:val="af0"/>
      </w:pPr>
      <w:r>
        <w:t xml:space="preserve">Рисунок </w:t>
      </w:r>
      <w:r w:rsidR="000C1904" w:rsidRPr="000C1904">
        <w:t>23</w:t>
      </w:r>
      <w:r w:rsidR="0020557A">
        <w:t xml:space="preserve"> – Пошаговое распознавание цепочки «</w:t>
      </w:r>
      <w:proofErr w:type="spellStart"/>
      <w:r w:rsidR="00F71F26" w:rsidRPr="00F71F26">
        <w:t>abb</w:t>
      </w:r>
      <w:proofErr w:type="spellEnd"/>
      <w:r w:rsidR="0020557A">
        <w:t>», часть 3</w:t>
      </w:r>
    </w:p>
    <w:p w14:paraId="60893BE0" w14:textId="329E4A92" w:rsidR="007D342F" w:rsidRDefault="00F71F26" w:rsidP="007D342F">
      <w:pPr>
        <w:pStyle w:val="afc"/>
        <w:keepNext/>
      </w:pPr>
      <w:r w:rsidRPr="00F71F26">
        <w:lastRenderedPageBreak/>
        <w:drawing>
          <wp:inline distT="0" distB="0" distL="0" distR="0" wp14:anchorId="7D9F84BF" wp14:editId="3615E472">
            <wp:extent cx="6120130" cy="4711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710" w14:textId="7CD0CE82" w:rsidR="00E33ED0" w:rsidRDefault="007D342F" w:rsidP="007D342F">
      <w:pPr>
        <w:pStyle w:val="af0"/>
      </w:pPr>
      <w:r>
        <w:t xml:space="preserve">Рисунок </w:t>
      </w:r>
      <w:r w:rsidR="000C1904" w:rsidRPr="000C1904">
        <w:t>24</w:t>
      </w:r>
      <w:r w:rsidR="00CD3E96">
        <w:t xml:space="preserve"> – Пошаговое распознавание цепочки «</w:t>
      </w:r>
      <w:proofErr w:type="spellStart"/>
      <w:r w:rsidR="00F71F26" w:rsidRPr="00F71F26">
        <w:t>abb</w:t>
      </w:r>
      <w:proofErr w:type="spellEnd"/>
      <w:r w:rsidR="00CD3E96">
        <w:t>», часть 4</w:t>
      </w:r>
    </w:p>
    <w:p w14:paraId="4439C967" w14:textId="77777777" w:rsidR="003F1E94" w:rsidRPr="00E759EA" w:rsidRDefault="003F1E94" w:rsidP="00E759EA"/>
    <w:p w14:paraId="1F680A31" w14:textId="4772BB28" w:rsidR="00EB2CAF" w:rsidRDefault="00EB2CAF">
      <w:r>
        <w:br w:type="page"/>
      </w:r>
    </w:p>
    <w:p w14:paraId="1907CAF2" w14:textId="77777777" w:rsidR="00B738F0" w:rsidRDefault="00B738F0" w:rsidP="00B738F0">
      <w:pPr>
        <w:pStyle w:val="1"/>
      </w:pPr>
      <w:r w:rsidRPr="00B738F0">
        <w:lastRenderedPageBreak/>
        <w:t>ЗАКЛЮЧЕНИЕ</w:t>
      </w:r>
    </w:p>
    <w:p w14:paraId="51699206" w14:textId="1833B953" w:rsidR="000C1904" w:rsidRPr="00670FE4" w:rsidRDefault="000C1904" w:rsidP="000C1904">
      <w:pPr>
        <w:ind w:firstLine="708"/>
        <w:rPr>
          <w:color w:val="auto"/>
        </w:rPr>
      </w:pPr>
      <w:r w:rsidRPr="00670FE4">
        <w:rPr>
          <w:color w:val="auto"/>
        </w:rPr>
        <w:t>Поставленные задачи решены: автоматы корректно принимают и отклоняют строки в соответствии с формальными определениями языков; программные реализации демонстрируют практическую применимость построений и служат проверкой корректности диаграмм и таблиц переходов.</w:t>
      </w:r>
    </w:p>
    <w:p w14:paraId="479B2A55" w14:textId="5A13DFAC" w:rsidR="000C1904" w:rsidRPr="000C1904" w:rsidRDefault="000C1904" w:rsidP="000C1904">
      <w:pPr>
        <w:pStyle w:val="af8"/>
      </w:pPr>
    </w:p>
    <w:sectPr w:rsidR="000C1904" w:rsidRPr="000C1904" w:rsidSect="00552A03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EB7E9" w14:textId="77777777" w:rsidR="00395582" w:rsidRDefault="00395582" w:rsidP="00552A03">
      <w:r>
        <w:separator/>
      </w:r>
    </w:p>
  </w:endnote>
  <w:endnote w:type="continuationSeparator" w:id="0">
    <w:p w14:paraId="46BEC416" w14:textId="77777777" w:rsidR="00395582" w:rsidRDefault="00395582" w:rsidP="00552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8229505"/>
      <w:docPartObj>
        <w:docPartGallery w:val="Page Numbers (Bottom of Page)"/>
        <w:docPartUnique/>
      </w:docPartObj>
    </w:sdtPr>
    <w:sdtEndPr/>
    <w:sdtContent>
      <w:p w14:paraId="4461832C" w14:textId="77777777" w:rsidR="00552A03" w:rsidRDefault="00552A0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F20620" w14:textId="77777777" w:rsidR="00552A03" w:rsidRDefault="00552A0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4ED2" w14:textId="77777777" w:rsidR="00395582" w:rsidRDefault="00395582" w:rsidP="00552A03">
      <w:r>
        <w:separator/>
      </w:r>
    </w:p>
  </w:footnote>
  <w:footnote w:type="continuationSeparator" w:id="0">
    <w:p w14:paraId="4BC5173E" w14:textId="77777777" w:rsidR="00395582" w:rsidRDefault="00395582" w:rsidP="00552A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ED0EF77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AF7A52"/>
    <w:multiLevelType w:val="hybridMultilevel"/>
    <w:tmpl w:val="9ABA5720"/>
    <w:lvl w:ilvl="0" w:tplc="F24E63AE">
      <w:start w:val="1"/>
      <w:numFmt w:val="decimal"/>
      <w:suff w:val="space"/>
      <w:lvlText w:val="%1"/>
      <w:lvlJc w:val="left"/>
      <w:pPr>
        <w:ind w:left="1068" w:hanging="360"/>
      </w:pPr>
      <w:rPr>
        <w:rFonts w:asciiTheme="minorHAnsi" w:hAnsiTheme="minorHAnsi" w:hint="default"/>
        <w:b/>
        <w:bCs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8E53FD"/>
    <w:multiLevelType w:val="multilevel"/>
    <w:tmpl w:val="A39649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3" w15:restartNumberingAfterBreak="0">
    <w:nsid w:val="1518610D"/>
    <w:multiLevelType w:val="multilevel"/>
    <w:tmpl w:val="48B8390A"/>
    <w:styleLink w:val="a0"/>
    <w:lvl w:ilvl="0">
      <w:start w:val="1"/>
      <w:numFmt w:val="decimal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DD1035"/>
    <w:multiLevelType w:val="multilevel"/>
    <w:tmpl w:val="297CE3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945301A"/>
    <w:multiLevelType w:val="multilevel"/>
    <w:tmpl w:val="D33AE1DE"/>
    <w:lvl w:ilvl="0">
      <w:start w:val="1"/>
      <w:numFmt w:val="decimal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BD311A"/>
    <w:multiLevelType w:val="hybridMultilevel"/>
    <w:tmpl w:val="48B8390A"/>
    <w:lvl w:ilvl="0" w:tplc="831658C8">
      <w:start w:val="1"/>
      <w:numFmt w:val="decimal"/>
      <w:pStyle w:val="a1"/>
      <w:suff w:val="space"/>
      <w:lvlText w:val="%1"/>
      <w:lvlJc w:val="left"/>
      <w:pPr>
        <w:ind w:left="936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0F34061"/>
    <w:multiLevelType w:val="hybridMultilevel"/>
    <w:tmpl w:val="FD8A50E2"/>
    <w:lvl w:ilvl="0" w:tplc="9E3836F2">
      <w:start w:val="1"/>
      <w:numFmt w:val="decimal"/>
      <w:suff w:val="space"/>
      <w:lvlText w:val="%1"/>
      <w:lvlJc w:val="left"/>
      <w:pPr>
        <w:ind w:left="1429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C04454"/>
    <w:multiLevelType w:val="multilevel"/>
    <w:tmpl w:val="7FAEB65A"/>
    <w:lvl w:ilvl="0">
      <w:start w:val="1"/>
      <w:numFmt w:val="decimal"/>
      <w:suff w:val="space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6" w:hanging="1077"/>
      </w:pPr>
      <w:rPr>
        <w:rFonts w:hint="default"/>
      </w:rPr>
    </w:lvl>
    <w:lvl w:ilvl="2">
      <w:start w:val="1"/>
      <w:numFmt w:val="decimal"/>
      <w:lvlText w:val="%3.%2.1"/>
      <w:lvlJc w:val="right"/>
      <w:pPr>
        <w:ind w:left="2863" w:hanging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0" w:hanging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17" w:hanging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94" w:hanging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71" w:hanging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48" w:hanging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25" w:hanging="709"/>
      </w:pPr>
      <w:rPr>
        <w:rFonts w:hint="default"/>
      </w:rPr>
    </w:lvl>
  </w:abstractNum>
  <w:abstractNum w:abstractNumId="9" w15:restartNumberingAfterBreak="0">
    <w:nsid w:val="6CD20747"/>
    <w:multiLevelType w:val="hybridMultilevel"/>
    <w:tmpl w:val="71D21ECA"/>
    <w:lvl w:ilvl="0" w:tplc="9864D6EC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9523CA"/>
    <w:multiLevelType w:val="multilevel"/>
    <w:tmpl w:val="3A7E7A02"/>
    <w:lvl w:ilvl="0">
      <w:start w:val="1"/>
      <w:numFmt w:val="decimal"/>
      <w:pStyle w:val="a2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3166E66"/>
    <w:multiLevelType w:val="hybridMultilevel"/>
    <w:tmpl w:val="1D3621C4"/>
    <w:lvl w:ilvl="0" w:tplc="9864D6EC">
      <w:start w:val="1"/>
      <w:numFmt w:val="decimal"/>
      <w:lvlText w:val="%1"/>
      <w:lvlJc w:val="left"/>
      <w:pPr>
        <w:ind w:left="1428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3C646CC"/>
    <w:multiLevelType w:val="multilevel"/>
    <w:tmpl w:val="48B8390A"/>
    <w:numStyleLink w:val="a0"/>
  </w:abstractNum>
  <w:abstractNum w:abstractNumId="13" w15:restartNumberingAfterBreak="0">
    <w:nsid w:val="79370758"/>
    <w:multiLevelType w:val="multilevel"/>
    <w:tmpl w:val="ABF20C0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79685F1C"/>
    <w:multiLevelType w:val="hybridMultilevel"/>
    <w:tmpl w:val="19089B3E"/>
    <w:lvl w:ilvl="0" w:tplc="9E3836F2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71150780">
    <w:abstractNumId w:val="8"/>
  </w:num>
  <w:num w:numId="2" w16cid:durableId="123432637">
    <w:abstractNumId w:val="4"/>
  </w:num>
  <w:num w:numId="3" w16cid:durableId="1693459548">
    <w:abstractNumId w:val="6"/>
  </w:num>
  <w:num w:numId="4" w16cid:durableId="1765226476">
    <w:abstractNumId w:val="7"/>
  </w:num>
  <w:num w:numId="5" w16cid:durableId="1273396711">
    <w:abstractNumId w:val="9"/>
  </w:num>
  <w:num w:numId="6" w16cid:durableId="596790296">
    <w:abstractNumId w:val="11"/>
  </w:num>
  <w:num w:numId="7" w16cid:durableId="1648824150">
    <w:abstractNumId w:val="0"/>
  </w:num>
  <w:num w:numId="8" w16cid:durableId="295180872">
    <w:abstractNumId w:val="14"/>
  </w:num>
  <w:num w:numId="9" w16cid:durableId="656306490">
    <w:abstractNumId w:val="3"/>
  </w:num>
  <w:num w:numId="10" w16cid:durableId="1764061334">
    <w:abstractNumId w:val="12"/>
  </w:num>
  <w:num w:numId="11" w16cid:durableId="801851286">
    <w:abstractNumId w:val="5"/>
  </w:num>
  <w:num w:numId="12" w16cid:durableId="366565868">
    <w:abstractNumId w:val="10"/>
  </w:num>
  <w:num w:numId="13" w16cid:durableId="127227957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5730409">
    <w:abstractNumId w:val="1"/>
  </w:num>
  <w:num w:numId="15" w16cid:durableId="1994792360">
    <w:abstractNumId w:val="2"/>
  </w:num>
  <w:num w:numId="16" w16cid:durableId="305858085">
    <w:abstractNumId w:val="13"/>
  </w:num>
  <w:num w:numId="17" w16cid:durableId="4268478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867293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235139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258196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95081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47"/>
    <w:rsid w:val="0000090B"/>
    <w:rsid w:val="0000239A"/>
    <w:rsid w:val="00003E2E"/>
    <w:rsid w:val="000055EA"/>
    <w:rsid w:val="000079CF"/>
    <w:rsid w:val="00007CBD"/>
    <w:rsid w:val="0001030E"/>
    <w:rsid w:val="00011348"/>
    <w:rsid w:val="00014F23"/>
    <w:rsid w:val="000154B6"/>
    <w:rsid w:val="0001689D"/>
    <w:rsid w:val="00022D55"/>
    <w:rsid w:val="0002393E"/>
    <w:rsid w:val="0002463E"/>
    <w:rsid w:val="00026513"/>
    <w:rsid w:val="000317C3"/>
    <w:rsid w:val="00031F67"/>
    <w:rsid w:val="0003242C"/>
    <w:rsid w:val="00032845"/>
    <w:rsid w:val="00032EC7"/>
    <w:rsid w:val="000343EE"/>
    <w:rsid w:val="00034C4B"/>
    <w:rsid w:val="00034F3D"/>
    <w:rsid w:val="00035794"/>
    <w:rsid w:val="0004045A"/>
    <w:rsid w:val="0004285D"/>
    <w:rsid w:val="00042F00"/>
    <w:rsid w:val="00044426"/>
    <w:rsid w:val="000454BC"/>
    <w:rsid w:val="00045544"/>
    <w:rsid w:val="000461CA"/>
    <w:rsid w:val="00047D12"/>
    <w:rsid w:val="00052B1B"/>
    <w:rsid w:val="00053232"/>
    <w:rsid w:val="00054E9A"/>
    <w:rsid w:val="0005762A"/>
    <w:rsid w:val="00062105"/>
    <w:rsid w:val="000624C2"/>
    <w:rsid w:val="00062E62"/>
    <w:rsid w:val="00062F21"/>
    <w:rsid w:val="00064F98"/>
    <w:rsid w:val="00070123"/>
    <w:rsid w:val="00071B64"/>
    <w:rsid w:val="000721AA"/>
    <w:rsid w:val="00072502"/>
    <w:rsid w:val="00072E49"/>
    <w:rsid w:val="000742EF"/>
    <w:rsid w:val="000754EE"/>
    <w:rsid w:val="00077476"/>
    <w:rsid w:val="0008028E"/>
    <w:rsid w:val="00082C68"/>
    <w:rsid w:val="0008542E"/>
    <w:rsid w:val="000871C8"/>
    <w:rsid w:val="00090DEB"/>
    <w:rsid w:val="00092398"/>
    <w:rsid w:val="00093242"/>
    <w:rsid w:val="00093E07"/>
    <w:rsid w:val="00095D27"/>
    <w:rsid w:val="00096E82"/>
    <w:rsid w:val="000A20EF"/>
    <w:rsid w:val="000A37C4"/>
    <w:rsid w:val="000A4C22"/>
    <w:rsid w:val="000A52A7"/>
    <w:rsid w:val="000B031C"/>
    <w:rsid w:val="000B0C12"/>
    <w:rsid w:val="000B0F16"/>
    <w:rsid w:val="000B1962"/>
    <w:rsid w:val="000B257C"/>
    <w:rsid w:val="000B3ECB"/>
    <w:rsid w:val="000B673F"/>
    <w:rsid w:val="000B74A9"/>
    <w:rsid w:val="000B79FA"/>
    <w:rsid w:val="000C1904"/>
    <w:rsid w:val="000C21B2"/>
    <w:rsid w:val="000C2CEC"/>
    <w:rsid w:val="000C3701"/>
    <w:rsid w:val="000C538E"/>
    <w:rsid w:val="000D18C0"/>
    <w:rsid w:val="000D1EE4"/>
    <w:rsid w:val="000D3733"/>
    <w:rsid w:val="000D40AB"/>
    <w:rsid w:val="000D4218"/>
    <w:rsid w:val="000D6FC7"/>
    <w:rsid w:val="000E183D"/>
    <w:rsid w:val="000E1BD4"/>
    <w:rsid w:val="000E1E27"/>
    <w:rsid w:val="000E241A"/>
    <w:rsid w:val="000E285B"/>
    <w:rsid w:val="000E49D7"/>
    <w:rsid w:val="000E5F03"/>
    <w:rsid w:val="000F1851"/>
    <w:rsid w:val="000F5827"/>
    <w:rsid w:val="000F6104"/>
    <w:rsid w:val="000F6603"/>
    <w:rsid w:val="000F67C6"/>
    <w:rsid w:val="000F6C0E"/>
    <w:rsid w:val="00102A1B"/>
    <w:rsid w:val="00104690"/>
    <w:rsid w:val="001056E3"/>
    <w:rsid w:val="00105E22"/>
    <w:rsid w:val="001061C9"/>
    <w:rsid w:val="00106BF8"/>
    <w:rsid w:val="00107065"/>
    <w:rsid w:val="00107562"/>
    <w:rsid w:val="0010764E"/>
    <w:rsid w:val="00107D5B"/>
    <w:rsid w:val="001106D8"/>
    <w:rsid w:val="0011516E"/>
    <w:rsid w:val="00115BB8"/>
    <w:rsid w:val="0011682D"/>
    <w:rsid w:val="001212D8"/>
    <w:rsid w:val="001235C6"/>
    <w:rsid w:val="00123CEB"/>
    <w:rsid w:val="00126C0B"/>
    <w:rsid w:val="00127B5F"/>
    <w:rsid w:val="00130BD1"/>
    <w:rsid w:val="00132A16"/>
    <w:rsid w:val="0013397C"/>
    <w:rsid w:val="00136D4E"/>
    <w:rsid w:val="00140737"/>
    <w:rsid w:val="001409BF"/>
    <w:rsid w:val="00140D6C"/>
    <w:rsid w:val="00143C01"/>
    <w:rsid w:val="001544E8"/>
    <w:rsid w:val="00156759"/>
    <w:rsid w:val="001578BD"/>
    <w:rsid w:val="00157B5E"/>
    <w:rsid w:val="0016065E"/>
    <w:rsid w:val="00165711"/>
    <w:rsid w:val="001709D1"/>
    <w:rsid w:val="00171F06"/>
    <w:rsid w:val="00172DEC"/>
    <w:rsid w:val="00172FBB"/>
    <w:rsid w:val="001753F4"/>
    <w:rsid w:val="00175997"/>
    <w:rsid w:val="00180D48"/>
    <w:rsid w:val="00184162"/>
    <w:rsid w:val="00187214"/>
    <w:rsid w:val="00187F71"/>
    <w:rsid w:val="00192268"/>
    <w:rsid w:val="00192729"/>
    <w:rsid w:val="001955A3"/>
    <w:rsid w:val="0019714D"/>
    <w:rsid w:val="001A0581"/>
    <w:rsid w:val="001A3672"/>
    <w:rsid w:val="001A42A4"/>
    <w:rsid w:val="001A4D4A"/>
    <w:rsid w:val="001A6615"/>
    <w:rsid w:val="001A6B10"/>
    <w:rsid w:val="001A7FB7"/>
    <w:rsid w:val="001B25C1"/>
    <w:rsid w:val="001B329E"/>
    <w:rsid w:val="001B4602"/>
    <w:rsid w:val="001B70CE"/>
    <w:rsid w:val="001C3FDD"/>
    <w:rsid w:val="001C45D2"/>
    <w:rsid w:val="001C48F7"/>
    <w:rsid w:val="001C4E38"/>
    <w:rsid w:val="001C5622"/>
    <w:rsid w:val="001C71D0"/>
    <w:rsid w:val="001C7D81"/>
    <w:rsid w:val="001D0881"/>
    <w:rsid w:val="001D1810"/>
    <w:rsid w:val="001D2C69"/>
    <w:rsid w:val="001D3938"/>
    <w:rsid w:val="001D41DD"/>
    <w:rsid w:val="001D7C30"/>
    <w:rsid w:val="001E346F"/>
    <w:rsid w:val="001E35DA"/>
    <w:rsid w:val="001E419C"/>
    <w:rsid w:val="001E605D"/>
    <w:rsid w:val="001E6C0C"/>
    <w:rsid w:val="001F049B"/>
    <w:rsid w:val="001F27BB"/>
    <w:rsid w:val="001F305E"/>
    <w:rsid w:val="001F41BC"/>
    <w:rsid w:val="001F4DAC"/>
    <w:rsid w:val="00203346"/>
    <w:rsid w:val="00203537"/>
    <w:rsid w:val="00203B00"/>
    <w:rsid w:val="0020557A"/>
    <w:rsid w:val="002057AC"/>
    <w:rsid w:val="00207F6C"/>
    <w:rsid w:val="00210E40"/>
    <w:rsid w:val="002120C5"/>
    <w:rsid w:val="00212947"/>
    <w:rsid w:val="00216561"/>
    <w:rsid w:val="002170F7"/>
    <w:rsid w:val="002215A2"/>
    <w:rsid w:val="002221D9"/>
    <w:rsid w:val="00223958"/>
    <w:rsid w:val="002244DF"/>
    <w:rsid w:val="002247D9"/>
    <w:rsid w:val="00231B49"/>
    <w:rsid w:val="00232A9F"/>
    <w:rsid w:val="00232E64"/>
    <w:rsid w:val="00234237"/>
    <w:rsid w:val="002376CD"/>
    <w:rsid w:val="00240D3A"/>
    <w:rsid w:val="00244889"/>
    <w:rsid w:val="00244E33"/>
    <w:rsid w:val="00245CAE"/>
    <w:rsid w:val="00246EAF"/>
    <w:rsid w:val="002517A0"/>
    <w:rsid w:val="00253906"/>
    <w:rsid w:val="0025531D"/>
    <w:rsid w:val="00255425"/>
    <w:rsid w:val="0025603B"/>
    <w:rsid w:val="002564CB"/>
    <w:rsid w:val="002606B3"/>
    <w:rsid w:val="00264ABF"/>
    <w:rsid w:val="00271C44"/>
    <w:rsid w:val="00273FBD"/>
    <w:rsid w:val="00275C6C"/>
    <w:rsid w:val="00276640"/>
    <w:rsid w:val="00277092"/>
    <w:rsid w:val="00282545"/>
    <w:rsid w:val="00283DE3"/>
    <w:rsid w:val="00287ED2"/>
    <w:rsid w:val="00292A64"/>
    <w:rsid w:val="002933C5"/>
    <w:rsid w:val="002A7096"/>
    <w:rsid w:val="002A7A69"/>
    <w:rsid w:val="002B220C"/>
    <w:rsid w:val="002B3A51"/>
    <w:rsid w:val="002B7FBA"/>
    <w:rsid w:val="002C0AA3"/>
    <w:rsid w:val="002C1D06"/>
    <w:rsid w:val="002C2E8B"/>
    <w:rsid w:val="002C35CB"/>
    <w:rsid w:val="002C5758"/>
    <w:rsid w:val="002C62BE"/>
    <w:rsid w:val="002C67E9"/>
    <w:rsid w:val="002C74A4"/>
    <w:rsid w:val="002D0B2A"/>
    <w:rsid w:val="002D2401"/>
    <w:rsid w:val="002D3B24"/>
    <w:rsid w:val="002D3E2D"/>
    <w:rsid w:val="002D4EED"/>
    <w:rsid w:val="002D697D"/>
    <w:rsid w:val="002D7F54"/>
    <w:rsid w:val="002E18FC"/>
    <w:rsid w:val="002E347B"/>
    <w:rsid w:val="002E41C8"/>
    <w:rsid w:val="002E5571"/>
    <w:rsid w:val="002E69D8"/>
    <w:rsid w:val="002E78BF"/>
    <w:rsid w:val="002E7F22"/>
    <w:rsid w:val="002F086A"/>
    <w:rsid w:val="002F20BC"/>
    <w:rsid w:val="002F3074"/>
    <w:rsid w:val="002F5B37"/>
    <w:rsid w:val="002F6A88"/>
    <w:rsid w:val="00304F0A"/>
    <w:rsid w:val="0031047C"/>
    <w:rsid w:val="00316540"/>
    <w:rsid w:val="003203E7"/>
    <w:rsid w:val="0032149D"/>
    <w:rsid w:val="003226BF"/>
    <w:rsid w:val="00323516"/>
    <w:rsid w:val="00325AB4"/>
    <w:rsid w:val="0032679B"/>
    <w:rsid w:val="00330EA8"/>
    <w:rsid w:val="0033222B"/>
    <w:rsid w:val="0033407A"/>
    <w:rsid w:val="00337259"/>
    <w:rsid w:val="00337C70"/>
    <w:rsid w:val="00340E84"/>
    <w:rsid w:val="00340F39"/>
    <w:rsid w:val="00343771"/>
    <w:rsid w:val="00344324"/>
    <w:rsid w:val="00347FBA"/>
    <w:rsid w:val="00350BF1"/>
    <w:rsid w:val="0035351F"/>
    <w:rsid w:val="0035533F"/>
    <w:rsid w:val="0035666C"/>
    <w:rsid w:val="00356CD0"/>
    <w:rsid w:val="00356CFF"/>
    <w:rsid w:val="003615EE"/>
    <w:rsid w:val="003623BB"/>
    <w:rsid w:val="00363FDD"/>
    <w:rsid w:val="003658A5"/>
    <w:rsid w:val="00367B60"/>
    <w:rsid w:val="00367E44"/>
    <w:rsid w:val="00370A4A"/>
    <w:rsid w:val="00372B18"/>
    <w:rsid w:val="00373996"/>
    <w:rsid w:val="00373FCE"/>
    <w:rsid w:val="003744A3"/>
    <w:rsid w:val="0037641F"/>
    <w:rsid w:val="003776BF"/>
    <w:rsid w:val="003808B4"/>
    <w:rsid w:val="00382384"/>
    <w:rsid w:val="00382920"/>
    <w:rsid w:val="00383C8C"/>
    <w:rsid w:val="00384283"/>
    <w:rsid w:val="003863A7"/>
    <w:rsid w:val="003923EC"/>
    <w:rsid w:val="00393A9C"/>
    <w:rsid w:val="00395582"/>
    <w:rsid w:val="00395CA5"/>
    <w:rsid w:val="00396D6F"/>
    <w:rsid w:val="003A2598"/>
    <w:rsid w:val="003A42B9"/>
    <w:rsid w:val="003A4ECA"/>
    <w:rsid w:val="003A52E2"/>
    <w:rsid w:val="003A568B"/>
    <w:rsid w:val="003B09EF"/>
    <w:rsid w:val="003B25B7"/>
    <w:rsid w:val="003B264A"/>
    <w:rsid w:val="003B345A"/>
    <w:rsid w:val="003B4B15"/>
    <w:rsid w:val="003B6F90"/>
    <w:rsid w:val="003B70C3"/>
    <w:rsid w:val="003B753B"/>
    <w:rsid w:val="003B7F81"/>
    <w:rsid w:val="003C14F8"/>
    <w:rsid w:val="003C1E00"/>
    <w:rsid w:val="003C2E13"/>
    <w:rsid w:val="003C437B"/>
    <w:rsid w:val="003C4999"/>
    <w:rsid w:val="003C6B80"/>
    <w:rsid w:val="003D3CBE"/>
    <w:rsid w:val="003D4D85"/>
    <w:rsid w:val="003D572B"/>
    <w:rsid w:val="003D5E83"/>
    <w:rsid w:val="003D7124"/>
    <w:rsid w:val="003E11CA"/>
    <w:rsid w:val="003E186B"/>
    <w:rsid w:val="003E1C00"/>
    <w:rsid w:val="003E283E"/>
    <w:rsid w:val="003E42C1"/>
    <w:rsid w:val="003E5C02"/>
    <w:rsid w:val="003E5E96"/>
    <w:rsid w:val="003E674A"/>
    <w:rsid w:val="003E72F9"/>
    <w:rsid w:val="003F0E3D"/>
    <w:rsid w:val="003F1922"/>
    <w:rsid w:val="003F1E94"/>
    <w:rsid w:val="003F6498"/>
    <w:rsid w:val="00400B03"/>
    <w:rsid w:val="00400D93"/>
    <w:rsid w:val="0040124B"/>
    <w:rsid w:val="00402A63"/>
    <w:rsid w:val="004040B9"/>
    <w:rsid w:val="00404E71"/>
    <w:rsid w:val="004062F2"/>
    <w:rsid w:val="00410BEB"/>
    <w:rsid w:val="00416211"/>
    <w:rsid w:val="0041646F"/>
    <w:rsid w:val="00420654"/>
    <w:rsid w:val="00420E22"/>
    <w:rsid w:val="0042366A"/>
    <w:rsid w:val="0042455C"/>
    <w:rsid w:val="00424928"/>
    <w:rsid w:val="00427964"/>
    <w:rsid w:val="0043097F"/>
    <w:rsid w:val="00432F37"/>
    <w:rsid w:val="00433448"/>
    <w:rsid w:val="00433D0C"/>
    <w:rsid w:val="00433D52"/>
    <w:rsid w:val="00434BE2"/>
    <w:rsid w:val="00436BA2"/>
    <w:rsid w:val="004376C8"/>
    <w:rsid w:val="00443A79"/>
    <w:rsid w:val="00443C6D"/>
    <w:rsid w:val="0044428B"/>
    <w:rsid w:val="00446212"/>
    <w:rsid w:val="00446600"/>
    <w:rsid w:val="00447AED"/>
    <w:rsid w:val="00450155"/>
    <w:rsid w:val="004524A3"/>
    <w:rsid w:val="00453A98"/>
    <w:rsid w:val="00453B1A"/>
    <w:rsid w:val="00455206"/>
    <w:rsid w:val="00457936"/>
    <w:rsid w:val="00460242"/>
    <w:rsid w:val="00467005"/>
    <w:rsid w:val="00467622"/>
    <w:rsid w:val="00470430"/>
    <w:rsid w:val="00470539"/>
    <w:rsid w:val="0047164A"/>
    <w:rsid w:val="00472A16"/>
    <w:rsid w:val="00474777"/>
    <w:rsid w:val="0047708D"/>
    <w:rsid w:val="004779DB"/>
    <w:rsid w:val="00480C27"/>
    <w:rsid w:val="00480E26"/>
    <w:rsid w:val="00481952"/>
    <w:rsid w:val="00483FC9"/>
    <w:rsid w:val="004856A4"/>
    <w:rsid w:val="004864F8"/>
    <w:rsid w:val="00487923"/>
    <w:rsid w:val="00487EC5"/>
    <w:rsid w:val="0049131F"/>
    <w:rsid w:val="004941CD"/>
    <w:rsid w:val="00494262"/>
    <w:rsid w:val="00494625"/>
    <w:rsid w:val="00496E53"/>
    <w:rsid w:val="004A537F"/>
    <w:rsid w:val="004A56FE"/>
    <w:rsid w:val="004B197A"/>
    <w:rsid w:val="004B675A"/>
    <w:rsid w:val="004C0F52"/>
    <w:rsid w:val="004C37A9"/>
    <w:rsid w:val="004C7014"/>
    <w:rsid w:val="004D13C8"/>
    <w:rsid w:val="004D2066"/>
    <w:rsid w:val="004D6082"/>
    <w:rsid w:val="004D7279"/>
    <w:rsid w:val="004D7784"/>
    <w:rsid w:val="004E3601"/>
    <w:rsid w:val="004E5038"/>
    <w:rsid w:val="004F348C"/>
    <w:rsid w:val="004F7ABD"/>
    <w:rsid w:val="004F7BC6"/>
    <w:rsid w:val="00502446"/>
    <w:rsid w:val="00502C48"/>
    <w:rsid w:val="0050453F"/>
    <w:rsid w:val="00504C28"/>
    <w:rsid w:val="00511B9E"/>
    <w:rsid w:val="00515F46"/>
    <w:rsid w:val="005167B2"/>
    <w:rsid w:val="005222D0"/>
    <w:rsid w:val="00523066"/>
    <w:rsid w:val="00523A0B"/>
    <w:rsid w:val="0052403E"/>
    <w:rsid w:val="005325E0"/>
    <w:rsid w:val="00535B7D"/>
    <w:rsid w:val="005365EC"/>
    <w:rsid w:val="00542743"/>
    <w:rsid w:val="005453FC"/>
    <w:rsid w:val="00551245"/>
    <w:rsid w:val="00552A03"/>
    <w:rsid w:val="005536DE"/>
    <w:rsid w:val="005541E7"/>
    <w:rsid w:val="005553F0"/>
    <w:rsid w:val="0055640E"/>
    <w:rsid w:val="00556568"/>
    <w:rsid w:val="00556735"/>
    <w:rsid w:val="005620B9"/>
    <w:rsid w:val="00565500"/>
    <w:rsid w:val="00565519"/>
    <w:rsid w:val="00565A95"/>
    <w:rsid w:val="005675F3"/>
    <w:rsid w:val="00567BB4"/>
    <w:rsid w:val="00567F62"/>
    <w:rsid w:val="00570105"/>
    <w:rsid w:val="00571FC9"/>
    <w:rsid w:val="00572C99"/>
    <w:rsid w:val="00572DC3"/>
    <w:rsid w:val="005741BF"/>
    <w:rsid w:val="005751C6"/>
    <w:rsid w:val="00575902"/>
    <w:rsid w:val="005769C8"/>
    <w:rsid w:val="00576BF8"/>
    <w:rsid w:val="00586465"/>
    <w:rsid w:val="005900F1"/>
    <w:rsid w:val="00590AE3"/>
    <w:rsid w:val="00592F63"/>
    <w:rsid w:val="00593BD0"/>
    <w:rsid w:val="005947E0"/>
    <w:rsid w:val="00595B17"/>
    <w:rsid w:val="00596186"/>
    <w:rsid w:val="00596F7D"/>
    <w:rsid w:val="005A1A81"/>
    <w:rsid w:val="005A3721"/>
    <w:rsid w:val="005A3D1C"/>
    <w:rsid w:val="005A4D22"/>
    <w:rsid w:val="005B0580"/>
    <w:rsid w:val="005B20FB"/>
    <w:rsid w:val="005B23D4"/>
    <w:rsid w:val="005B3507"/>
    <w:rsid w:val="005B357A"/>
    <w:rsid w:val="005B4179"/>
    <w:rsid w:val="005B6045"/>
    <w:rsid w:val="005B7F41"/>
    <w:rsid w:val="005C0E3D"/>
    <w:rsid w:val="005C3197"/>
    <w:rsid w:val="005C6940"/>
    <w:rsid w:val="005D1260"/>
    <w:rsid w:val="005D21FB"/>
    <w:rsid w:val="005D4F7C"/>
    <w:rsid w:val="005D5F17"/>
    <w:rsid w:val="005D63A9"/>
    <w:rsid w:val="005E1695"/>
    <w:rsid w:val="005E5136"/>
    <w:rsid w:val="005E5C68"/>
    <w:rsid w:val="005E5EB3"/>
    <w:rsid w:val="005E6535"/>
    <w:rsid w:val="005E70AE"/>
    <w:rsid w:val="005F09E7"/>
    <w:rsid w:val="005F0A89"/>
    <w:rsid w:val="005F1304"/>
    <w:rsid w:val="005F21E6"/>
    <w:rsid w:val="005F48D2"/>
    <w:rsid w:val="005F69A1"/>
    <w:rsid w:val="006017A3"/>
    <w:rsid w:val="00604AEE"/>
    <w:rsid w:val="00604D0F"/>
    <w:rsid w:val="00611BFB"/>
    <w:rsid w:val="00612DCB"/>
    <w:rsid w:val="00615C93"/>
    <w:rsid w:val="0061624F"/>
    <w:rsid w:val="006179AF"/>
    <w:rsid w:val="00621384"/>
    <w:rsid w:val="00621536"/>
    <w:rsid w:val="006331D5"/>
    <w:rsid w:val="006342ED"/>
    <w:rsid w:val="006351D9"/>
    <w:rsid w:val="006372A6"/>
    <w:rsid w:val="00637943"/>
    <w:rsid w:val="006404B3"/>
    <w:rsid w:val="00640624"/>
    <w:rsid w:val="00641EDE"/>
    <w:rsid w:val="00643F34"/>
    <w:rsid w:val="00646E6A"/>
    <w:rsid w:val="00647452"/>
    <w:rsid w:val="006479F4"/>
    <w:rsid w:val="00654819"/>
    <w:rsid w:val="00656414"/>
    <w:rsid w:val="0065777A"/>
    <w:rsid w:val="006604A4"/>
    <w:rsid w:val="00660613"/>
    <w:rsid w:val="006626E1"/>
    <w:rsid w:val="006630D9"/>
    <w:rsid w:val="00665203"/>
    <w:rsid w:val="00670AE7"/>
    <w:rsid w:val="00670D4C"/>
    <w:rsid w:val="00674478"/>
    <w:rsid w:val="00674E53"/>
    <w:rsid w:val="006775ED"/>
    <w:rsid w:val="00681854"/>
    <w:rsid w:val="00681FFD"/>
    <w:rsid w:val="00683791"/>
    <w:rsid w:val="006866BD"/>
    <w:rsid w:val="00693E16"/>
    <w:rsid w:val="00697121"/>
    <w:rsid w:val="006972E4"/>
    <w:rsid w:val="006A0E48"/>
    <w:rsid w:val="006A1588"/>
    <w:rsid w:val="006A258C"/>
    <w:rsid w:val="006A3426"/>
    <w:rsid w:val="006A3BCA"/>
    <w:rsid w:val="006A6C50"/>
    <w:rsid w:val="006A6EE6"/>
    <w:rsid w:val="006A7760"/>
    <w:rsid w:val="006B121E"/>
    <w:rsid w:val="006B1678"/>
    <w:rsid w:val="006B192D"/>
    <w:rsid w:val="006B30C8"/>
    <w:rsid w:val="006B499D"/>
    <w:rsid w:val="006B5A5F"/>
    <w:rsid w:val="006C10CF"/>
    <w:rsid w:val="006C4863"/>
    <w:rsid w:val="006C518D"/>
    <w:rsid w:val="006C66D4"/>
    <w:rsid w:val="006C6EE7"/>
    <w:rsid w:val="006C7495"/>
    <w:rsid w:val="006D1F90"/>
    <w:rsid w:val="006E1FB3"/>
    <w:rsid w:val="006E4A04"/>
    <w:rsid w:val="006E555E"/>
    <w:rsid w:val="006E61CD"/>
    <w:rsid w:val="006E69B7"/>
    <w:rsid w:val="006E6FDB"/>
    <w:rsid w:val="006E7C62"/>
    <w:rsid w:val="006F0AE4"/>
    <w:rsid w:val="006F0E03"/>
    <w:rsid w:val="006F18F7"/>
    <w:rsid w:val="006F3A5E"/>
    <w:rsid w:val="006F4476"/>
    <w:rsid w:val="006F5216"/>
    <w:rsid w:val="00700F54"/>
    <w:rsid w:val="007032F8"/>
    <w:rsid w:val="00703DA3"/>
    <w:rsid w:val="00706A4E"/>
    <w:rsid w:val="00707722"/>
    <w:rsid w:val="0070779F"/>
    <w:rsid w:val="007100B9"/>
    <w:rsid w:val="00711365"/>
    <w:rsid w:val="00711500"/>
    <w:rsid w:val="00711B8F"/>
    <w:rsid w:val="0071380D"/>
    <w:rsid w:val="00715107"/>
    <w:rsid w:val="00715EAA"/>
    <w:rsid w:val="00717E61"/>
    <w:rsid w:val="00720E9D"/>
    <w:rsid w:val="007214FE"/>
    <w:rsid w:val="00723A65"/>
    <w:rsid w:val="00731C20"/>
    <w:rsid w:val="00731C29"/>
    <w:rsid w:val="00735CCA"/>
    <w:rsid w:val="00737869"/>
    <w:rsid w:val="00744DAF"/>
    <w:rsid w:val="00746EB7"/>
    <w:rsid w:val="00752A75"/>
    <w:rsid w:val="0075670E"/>
    <w:rsid w:val="00756D3B"/>
    <w:rsid w:val="00757D27"/>
    <w:rsid w:val="00761B85"/>
    <w:rsid w:val="00761FD6"/>
    <w:rsid w:val="00764FAB"/>
    <w:rsid w:val="007770BC"/>
    <w:rsid w:val="007803A9"/>
    <w:rsid w:val="00781B86"/>
    <w:rsid w:val="00784950"/>
    <w:rsid w:val="007853AB"/>
    <w:rsid w:val="00786952"/>
    <w:rsid w:val="007873E8"/>
    <w:rsid w:val="0078771E"/>
    <w:rsid w:val="00791CCE"/>
    <w:rsid w:val="00792A80"/>
    <w:rsid w:val="0079357A"/>
    <w:rsid w:val="007957BB"/>
    <w:rsid w:val="007965C0"/>
    <w:rsid w:val="007A0DE4"/>
    <w:rsid w:val="007A43D1"/>
    <w:rsid w:val="007A45EF"/>
    <w:rsid w:val="007A5986"/>
    <w:rsid w:val="007B150C"/>
    <w:rsid w:val="007B4C94"/>
    <w:rsid w:val="007C017A"/>
    <w:rsid w:val="007C139A"/>
    <w:rsid w:val="007C1DD7"/>
    <w:rsid w:val="007C3D39"/>
    <w:rsid w:val="007C5295"/>
    <w:rsid w:val="007D0D3D"/>
    <w:rsid w:val="007D16E4"/>
    <w:rsid w:val="007D2812"/>
    <w:rsid w:val="007D2A66"/>
    <w:rsid w:val="007D342F"/>
    <w:rsid w:val="007D489E"/>
    <w:rsid w:val="007D533F"/>
    <w:rsid w:val="007D6C77"/>
    <w:rsid w:val="007D7E61"/>
    <w:rsid w:val="007E09A5"/>
    <w:rsid w:val="007E1AEB"/>
    <w:rsid w:val="007E398D"/>
    <w:rsid w:val="007E47F3"/>
    <w:rsid w:val="007E7132"/>
    <w:rsid w:val="007E7F32"/>
    <w:rsid w:val="007F00EA"/>
    <w:rsid w:val="007F015C"/>
    <w:rsid w:val="007F109E"/>
    <w:rsid w:val="007F14E4"/>
    <w:rsid w:val="007F3E9B"/>
    <w:rsid w:val="0080090C"/>
    <w:rsid w:val="00800BA6"/>
    <w:rsid w:val="00801120"/>
    <w:rsid w:val="008019B5"/>
    <w:rsid w:val="00801CF6"/>
    <w:rsid w:val="00802A31"/>
    <w:rsid w:val="00802D75"/>
    <w:rsid w:val="00803F7A"/>
    <w:rsid w:val="00805E90"/>
    <w:rsid w:val="0080678D"/>
    <w:rsid w:val="008068EB"/>
    <w:rsid w:val="00807ECB"/>
    <w:rsid w:val="00807EEA"/>
    <w:rsid w:val="00813033"/>
    <w:rsid w:val="008159FA"/>
    <w:rsid w:val="008167F8"/>
    <w:rsid w:val="00817460"/>
    <w:rsid w:val="0081748B"/>
    <w:rsid w:val="0081769C"/>
    <w:rsid w:val="00820614"/>
    <w:rsid w:val="00824257"/>
    <w:rsid w:val="00827118"/>
    <w:rsid w:val="00827A59"/>
    <w:rsid w:val="00827F75"/>
    <w:rsid w:val="008305FD"/>
    <w:rsid w:val="00830F77"/>
    <w:rsid w:val="00831229"/>
    <w:rsid w:val="008319AE"/>
    <w:rsid w:val="00831D27"/>
    <w:rsid w:val="00833770"/>
    <w:rsid w:val="008338AC"/>
    <w:rsid w:val="0083396D"/>
    <w:rsid w:val="00836991"/>
    <w:rsid w:val="008371F8"/>
    <w:rsid w:val="00837AF5"/>
    <w:rsid w:val="00841744"/>
    <w:rsid w:val="00841A98"/>
    <w:rsid w:val="008427BF"/>
    <w:rsid w:val="00843F09"/>
    <w:rsid w:val="0084426B"/>
    <w:rsid w:val="00844682"/>
    <w:rsid w:val="008460BD"/>
    <w:rsid w:val="008465C6"/>
    <w:rsid w:val="0085178F"/>
    <w:rsid w:val="00853026"/>
    <w:rsid w:val="00856040"/>
    <w:rsid w:val="00856D6B"/>
    <w:rsid w:val="00857A79"/>
    <w:rsid w:val="00857D7F"/>
    <w:rsid w:val="0086132B"/>
    <w:rsid w:val="0086252E"/>
    <w:rsid w:val="00862C79"/>
    <w:rsid w:val="0086482A"/>
    <w:rsid w:val="00867C8A"/>
    <w:rsid w:val="00870061"/>
    <w:rsid w:val="00877386"/>
    <w:rsid w:val="00883BEB"/>
    <w:rsid w:val="0088404B"/>
    <w:rsid w:val="008845B7"/>
    <w:rsid w:val="0088587F"/>
    <w:rsid w:val="0089095B"/>
    <w:rsid w:val="00892E92"/>
    <w:rsid w:val="008933AD"/>
    <w:rsid w:val="008A0448"/>
    <w:rsid w:val="008A1B92"/>
    <w:rsid w:val="008A3F2B"/>
    <w:rsid w:val="008A44C9"/>
    <w:rsid w:val="008A567B"/>
    <w:rsid w:val="008A58A8"/>
    <w:rsid w:val="008A7C1E"/>
    <w:rsid w:val="008B2E19"/>
    <w:rsid w:val="008B5359"/>
    <w:rsid w:val="008B7C02"/>
    <w:rsid w:val="008C002E"/>
    <w:rsid w:val="008C1BDA"/>
    <w:rsid w:val="008C2534"/>
    <w:rsid w:val="008C31EB"/>
    <w:rsid w:val="008C59E9"/>
    <w:rsid w:val="008C6636"/>
    <w:rsid w:val="008D0398"/>
    <w:rsid w:val="008D0676"/>
    <w:rsid w:val="008D126F"/>
    <w:rsid w:val="008D50E1"/>
    <w:rsid w:val="008D6C95"/>
    <w:rsid w:val="008D7867"/>
    <w:rsid w:val="008E1299"/>
    <w:rsid w:val="008E2597"/>
    <w:rsid w:val="008E384B"/>
    <w:rsid w:val="008E4AC0"/>
    <w:rsid w:val="008E563E"/>
    <w:rsid w:val="008E5F4B"/>
    <w:rsid w:val="008E7C25"/>
    <w:rsid w:val="008F24DB"/>
    <w:rsid w:val="008F4C6F"/>
    <w:rsid w:val="00900780"/>
    <w:rsid w:val="0090428F"/>
    <w:rsid w:val="0090728C"/>
    <w:rsid w:val="00910178"/>
    <w:rsid w:val="0091156B"/>
    <w:rsid w:val="009153C4"/>
    <w:rsid w:val="009159C3"/>
    <w:rsid w:val="009162ED"/>
    <w:rsid w:val="00916A81"/>
    <w:rsid w:val="0091735A"/>
    <w:rsid w:val="00921398"/>
    <w:rsid w:val="00921FE5"/>
    <w:rsid w:val="00923747"/>
    <w:rsid w:val="00927A32"/>
    <w:rsid w:val="009307CF"/>
    <w:rsid w:val="00934C18"/>
    <w:rsid w:val="00934E0B"/>
    <w:rsid w:val="009351C0"/>
    <w:rsid w:val="00935C17"/>
    <w:rsid w:val="00937356"/>
    <w:rsid w:val="00940A83"/>
    <w:rsid w:val="009414F4"/>
    <w:rsid w:val="00941B28"/>
    <w:rsid w:val="00942B19"/>
    <w:rsid w:val="00942E0E"/>
    <w:rsid w:val="0095314B"/>
    <w:rsid w:val="009548A5"/>
    <w:rsid w:val="00955D31"/>
    <w:rsid w:val="009574F5"/>
    <w:rsid w:val="00960085"/>
    <w:rsid w:val="009614BB"/>
    <w:rsid w:val="00962383"/>
    <w:rsid w:val="009629B3"/>
    <w:rsid w:val="00962F49"/>
    <w:rsid w:val="00963AA7"/>
    <w:rsid w:val="00964DB9"/>
    <w:rsid w:val="00965391"/>
    <w:rsid w:val="00965BEA"/>
    <w:rsid w:val="0097243F"/>
    <w:rsid w:val="00972994"/>
    <w:rsid w:val="00972D99"/>
    <w:rsid w:val="009759BB"/>
    <w:rsid w:val="00975FA2"/>
    <w:rsid w:val="00976957"/>
    <w:rsid w:val="00980301"/>
    <w:rsid w:val="009847FF"/>
    <w:rsid w:val="00985A41"/>
    <w:rsid w:val="00987801"/>
    <w:rsid w:val="009904A7"/>
    <w:rsid w:val="00993A3B"/>
    <w:rsid w:val="00993D7E"/>
    <w:rsid w:val="00994AAE"/>
    <w:rsid w:val="00996D65"/>
    <w:rsid w:val="0099701F"/>
    <w:rsid w:val="00997CBF"/>
    <w:rsid w:val="009A0652"/>
    <w:rsid w:val="009A7F67"/>
    <w:rsid w:val="009B21CE"/>
    <w:rsid w:val="009B32E7"/>
    <w:rsid w:val="009B4609"/>
    <w:rsid w:val="009B5801"/>
    <w:rsid w:val="009B5B1F"/>
    <w:rsid w:val="009B602E"/>
    <w:rsid w:val="009C2FFD"/>
    <w:rsid w:val="009C5E1C"/>
    <w:rsid w:val="009D03A2"/>
    <w:rsid w:val="009D203F"/>
    <w:rsid w:val="009D6EA0"/>
    <w:rsid w:val="009E1071"/>
    <w:rsid w:val="009E143E"/>
    <w:rsid w:val="009E2576"/>
    <w:rsid w:val="009E3B35"/>
    <w:rsid w:val="009E3E4E"/>
    <w:rsid w:val="009E4B5C"/>
    <w:rsid w:val="009E4D6F"/>
    <w:rsid w:val="009E54DF"/>
    <w:rsid w:val="009E6821"/>
    <w:rsid w:val="009E7247"/>
    <w:rsid w:val="009F1370"/>
    <w:rsid w:val="009F265B"/>
    <w:rsid w:val="009F28A9"/>
    <w:rsid w:val="009F4238"/>
    <w:rsid w:val="009F5F87"/>
    <w:rsid w:val="00A03FFD"/>
    <w:rsid w:val="00A1042C"/>
    <w:rsid w:val="00A1060C"/>
    <w:rsid w:val="00A13A79"/>
    <w:rsid w:val="00A15397"/>
    <w:rsid w:val="00A268E0"/>
    <w:rsid w:val="00A27044"/>
    <w:rsid w:val="00A278F8"/>
    <w:rsid w:val="00A30298"/>
    <w:rsid w:val="00A3095B"/>
    <w:rsid w:val="00A31A46"/>
    <w:rsid w:val="00A32F16"/>
    <w:rsid w:val="00A334FD"/>
    <w:rsid w:val="00A33CA5"/>
    <w:rsid w:val="00A33CFA"/>
    <w:rsid w:val="00A371DC"/>
    <w:rsid w:val="00A376D2"/>
    <w:rsid w:val="00A4239C"/>
    <w:rsid w:val="00A42D1B"/>
    <w:rsid w:val="00A44C7B"/>
    <w:rsid w:val="00A472CE"/>
    <w:rsid w:val="00A52814"/>
    <w:rsid w:val="00A554CF"/>
    <w:rsid w:val="00A5680F"/>
    <w:rsid w:val="00A60FC2"/>
    <w:rsid w:val="00A623E8"/>
    <w:rsid w:val="00A63117"/>
    <w:rsid w:val="00A66335"/>
    <w:rsid w:val="00A66AF9"/>
    <w:rsid w:val="00A71E4B"/>
    <w:rsid w:val="00A7432B"/>
    <w:rsid w:val="00A76834"/>
    <w:rsid w:val="00A82E58"/>
    <w:rsid w:val="00A86150"/>
    <w:rsid w:val="00A878DB"/>
    <w:rsid w:val="00A92185"/>
    <w:rsid w:val="00A92533"/>
    <w:rsid w:val="00A93464"/>
    <w:rsid w:val="00A96FD6"/>
    <w:rsid w:val="00AA10E2"/>
    <w:rsid w:val="00AA200B"/>
    <w:rsid w:val="00AA286F"/>
    <w:rsid w:val="00AA33F9"/>
    <w:rsid w:val="00AA52BF"/>
    <w:rsid w:val="00AB1480"/>
    <w:rsid w:val="00AB45EE"/>
    <w:rsid w:val="00AB4B32"/>
    <w:rsid w:val="00AB4FEA"/>
    <w:rsid w:val="00AB62D1"/>
    <w:rsid w:val="00AB65D9"/>
    <w:rsid w:val="00AB74E1"/>
    <w:rsid w:val="00AC1D69"/>
    <w:rsid w:val="00AC23A4"/>
    <w:rsid w:val="00AE3E57"/>
    <w:rsid w:val="00AE46A8"/>
    <w:rsid w:val="00AE46B4"/>
    <w:rsid w:val="00AE52ED"/>
    <w:rsid w:val="00AE6576"/>
    <w:rsid w:val="00AF053F"/>
    <w:rsid w:val="00AF133A"/>
    <w:rsid w:val="00AF1659"/>
    <w:rsid w:val="00AF190F"/>
    <w:rsid w:val="00AF2297"/>
    <w:rsid w:val="00AF2A0C"/>
    <w:rsid w:val="00AF4D48"/>
    <w:rsid w:val="00AF4DE5"/>
    <w:rsid w:val="00AF602F"/>
    <w:rsid w:val="00B001BC"/>
    <w:rsid w:val="00B006C8"/>
    <w:rsid w:val="00B02CC7"/>
    <w:rsid w:val="00B0539E"/>
    <w:rsid w:val="00B11A3F"/>
    <w:rsid w:val="00B11BFA"/>
    <w:rsid w:val="00B12A39"/>
    <w:rsid w:val="00B161A1"/>
    <w:rsid w:val="00B16AB9"/>
    <w:rsid w:val="00B16CBA"/>
    <w:rsid w:val="00B20B43"/>
    <w:rsid w:val="00B20C63"/>
    <w:rsid w:val="00B2244A"/>
    <w:rsid w:val="00B24DD9"/>
    <w:rsid w:val="00B25615"/>
    <w:rsid w:val="00B34482"/>
    <w:rsid w:val="00B409E0"/>
    <w:rsid w:val="00B41744"/>
    <w:rsid w:val="00B417E5"/>
    <w:rsid w:val="00B41D42"/>
    <w:rsid w:val="00B4263D"/>
    <w:rsid w:val="00B42A59"/>
    <w:rsid w:val="00B452AA"/>
    <w:rsid w:val="00B45D5F"/>
    <w:rsid w:val="00B47555"/>
    <w:rsid w:val="00B50C2B"/>
    <w:rsid w:val="00B513A2"/>
    <w:rsid w:val="00B5230F"/>
    <w:rsid w:val="00B52EEC"/>
    <w:rsid w:val="00B52FD0"/>
    <w:rsid w:val="00B553C8"/>
    <w:rsid w:val="00B570AD"/>
    <w:rsid w:val="00B60789"/>
    <w:rsid w:val="00B61390"/>
    <w:rsid w:val="00B634B9"/>
    <w:rsid w:val="00B679F6"/>
    <w:rsid w:val="00B67C50"/>
    <w:rsid w:val="00B7310C"/>
    <w:rsid w:val="00B738F0"/>
    <w:rsid w:val="00B7430B"/>
    <w:rsid w:val="00B7559C"/>
    <w:rsid w:val="00B75EBF"/>
    <w:rsid w:val="00B809F8"/>
    <w:rsid w:val="00B837C1"/>
    <w:rsid w:val="00B85D42"/>
    <w:rsid w:val="00B86039"/>
    <w:rsid w:val="00B91405"/>
    <w:rsid w:val="00B91C16"/>
    <w:rsid w:val="00B928DB"/>
    <w:rsid w:val="00B93555"/>
    <w:rsid w:val="00B973F5"/>
    <w:rsid w:val="00BA3538"/>
    <w:rsid w:val="00BA6482"/>
    <w:rsid w:val="00BA7359"/>
    <w:rsid w:val="00BB0EAC"/>
    <w:rsid w:val="00BB0F6C"/>
    <w:rsid w:val="00BB216A"/>
    <w:rsid w:val="00BB231A"/>
    <w:rsid w:val="00BB2D12"/>
    <w:rsid w:val="00BB3F65"/>
    <w:rsid w:val="00BB44C2"/>
    <w:rsid w:val="00BB4713"/>
    <w:rsid w:val="00BB599E"/>
    <w:rsid w:val="00BB6320"/>
    <w:rsid w:val="00BC090E"/>
    <w:rsid w:val="00BC4F10"/>
    <w:rsid w:val="00BC6A65"/>
    <w:rsid w:val="00BC6D30"/>
    <w:rsid w:val="00BD28EC"/>
    <w:rsid w:val="00BD3F61"/>
    <w:rsid w:val="00BD6121"/>
    <w:rsid w:val="00BE22A0"/>
    <w:rsid w:val="00BE3A14"/>
    <w:rsid w:val="00BE5B51"/>
    <w:rsid w:val="00BE7449"/>
    <w:rsid w:val="00BF08CB"/>
    <w:rsid w:val="00BF5925"/>
    <w:rsid w:val="00BF5A52"/>
    <w:rsid w:val="00BF6837"/>
    <w:rsid w:val="00BF7DB2"/>
    <w:rsid w:val="00BF7E95"/>
    <w:rsid w:val="00C01E4A"/>
    <w:rsid w:val="00C044DA"/>
    <w:rsid w:val="00C044EA"/>
    <w:rsid w:val="00C04AA6"/>
    <w:rsid w:val="00C12FDB"/>
    <w:rsid w:val="00C13B07"/>
    <w:rsid w:val="00C14977"/>
    <w:rsid w:val="00C16656"/>
    <w:rsid w:val="00C1677E"/>
    <w:rsid w:val="00C17CA6"/>
    <w:rsid w:val="00C200B6"/>
    <w:rsid w:val="00C2028B"/>
    <w:rsid w:val="00C216D7"/>
    <w:rsid w:val="00C243B2"/>
    <w:rsid w:val="00C2469A"/>
    <w:rsid w:val="00C2697E"/>
    <w:rsid w:val="00C303B2"/>
    <w:rsid w:val="00C3212B"/>
    <w:rsid w:val="00C363E6"/>
    <w:rsid w:val="00C42C54"/>
    <w:rsid w:val="00C42E19"/>
    <w:rsid w:val="00C44A7F"/>
    <w:rsid w:val="00C467C8"/>
    <w:rsid w:val="00C51D7D"/>
    <w:rsid w:val="00C52C45"/>
    <w:rsid w:val="00C532A6"/>
    <w:rsid w:val="00C54A23"/>
    <w:rsid w:val="00C54C79"/>
    <w:rsid w:val="00C55A5D"/>
    <w:rsid w:val="00C578C9"/>
    <w:rsid w:val="00C629F8"/>
    <w:rsid w:val="00C637DB"/>
    <w:rsid w:val="00C65DC6"/>
    <w:rsid w:val="00C717C5"/>
    <w:rsid w:val="00C76911"/>
    <w:rsid w:val="00C76A05"/>
    <w:rsid w:val="00C76F7D"/>
    <w:rsid w:val="00C776B8"/>
    <w:rsid w:val="00C77A24"/>
    <w:rsid w:val="00C77ADB"/>
    <w:rsid w:val="00C8187E"/>
    <w:rsid w:val="00C82BA7"/>
    <w:rsid w:val="00C83160"/>
    <w:rsid w:val="00C85335"/>
    <w:rsid w:val="00C85432"/>
    <w:rsid w:val="00C85E3A"/>
    <w:rsid w:val="00C86B18"/>
    <w:rsid w:val="00C8729B"/>
    <w:rsid w:val="00C91EF8"/>
    <w:rsid w:val="00C92AC2"/>
    <w:rsid w:val="00C934F5"/>
    <w:rsid w:val="00C94580"/>
    <w:rsid w:val="00C94957"/>
    <w:rsid w:val="00C95242"/>
    <w:rsid w:val="00C96358"/>
    <w:rsid w:val="00C970CC"/>
    <w:rsid w:val="00CA3AE3"/>
    <w:rsid w:val="00CA3C17"/>
    <w:rsid w:val="00CA4E89"/>
    <w:rsid w:val="00CA5FEB"/>
    <w:rsid w:val="00CA74AC"/>
    <w:rsid w:val="00CA7F24"/>
    <w:rsid w:val="00CB2CA7"/>
    <w:rsid w:val="00CB3644"/>
    <w:rsid w:val="00CB4EEE"/>
    <w:rsid w:val="00CB6F96"/>
    <w:rsid w:val="00CC0F18"/>
    <w:rsid w:val="00CC1B11"/>
    <w:rsid w:val="00CC41E6"/>
    <w:rsid w:val="00CC7DD9"/>
    <w:rsid w:val="00CD1A9A"/>
    <w:rsid w:val="00CD22A0"/>
    <w:rsid w:val="00CD3E96"/>
    <w:rsid w:val="00CE148B"/>
    <w:rsid w:val="00CE203C"/>
    <w:rsid w:val="00CE75AD"/>
    <w:rsid w:val="00CF0896"/>
    <w:rsid w:val="00CF0C2E"/>
    <w:rsid w:val="00CF458C"/>
    <w:rsid w:val="00CF66E3"/>
    <w:rsid w:val="00CF7850"/>
    <w:rsid w:val="00D00844"/>
    <w:rsid w:val="00D00CFD"/>
    <w:rsid w:val="00D02234"/>
    <w:rsid w:val="00D025DF"/>
    <w:rsid w:val="00D02E5A"/>
    <w:rsid w:val="00D03132"/>
    <w:rsid w:val="00D04DDF"/>
    <w:rsid w:val="00D11954"/>
    <w:rsid w:val="00D1290D"/>
    <w:rsid w:val="00D1320A"/>
    <w:rsid w:val="00D14DCF"/>
    <w:rsid w:val="00D17CC2"/>
    <w:rsid w:val="00D21935"/>
    <w:rsid w:val="00D219EC"/>
    <w:rsid w:val="00D21C62"/>
    <w:rsid w:val="00D23B74"/>
    <w:rsid w:val="00D23DF3"/>
    <w:rsid w:val="00D24B28"/>
    <w:rsid w:val="00D25170"/>
    <w:rsid w:val="00D25BC0"/>
    <w:rsid w:val="00D312EE"/>
    <w:rsid w:val="00D31F9D"/>
    <w:rsid w:val="00D3363E"/>
    <w:rsid w:val="00D35AD1"/>
    <w:rsid w:val="00D35C66"/>
    <w:rsid w:val="00D37D56"/>
    <w:rsid w:val="00D41A4B"/>
    <w:rsid w:val="00D4476A"/>
    <w:rsid w:val="00D46602"/>
    <w:rsid w:val="00D47161"/>
    <w:rsid w:val="00D47948"/>
    <w:rsid w:val="00D560D5"/>
    <w:rsid w:val="00D5654C"/>
    <w:rsid w:val="00D571F6"/>
    <w:rsid w:val="00D57FAE"/>
    <w:rsid w:val="00D60693"/>
    <w:rsid w:val="00D610E5"/>
    <w:rsid w:val="00D61536"/>
    <w:rsid w:val="00D6230F"/>
    <w:rsid w:val="00D638F1"/>
    <w:rsid w:val="00D6678B"/>
    <w:rsid w:val="00D743A5"/>
    <w:rsid w:val="00D816A1"/>
    <w:rsid w:val="00D829FC"/>
    <w:rsid w:val="00D85AED"/>
    <w:rsid w:val="00D9065A"/>
    <w:rsid w:val="00D90CE0"/>
    <w:rsid w:val="00D91CA3"/>
    <w:rsid w:val="00D93592"/>
    <w:rsid w:val="00D93BB4"/>
    <w:rsid w:val="00D94C4D"/>
    <w:rsid w:val="00D95972"/>
    <w:rsid w:val="00D97046"/>
    <w:rsid w:val="00DA1810"/>
    <w:rsid w:val="00DA25B9"/>
    <w:rsid w:val="00DA469A"/>
    <w:rsid w:val="00DA50BA"/>
    <w:rsid w:val="00DB1A86"/>
    <w:rsid w:val="00DB21CF"/>
    <w:rsid w:val="00DB2CFB"/>
    <w:rsid w:val="00DB3D4D"/>
    <w:rsid w:val="00DB4AFF"/>
    <w:rsid w:val="00DB547B"/>
    <w:rsid w:val="00DB5FF5"/>
    <w:rsid w:val="00DB6250"/>
    <w:rsid w:val="00DB6D71"/>
    <w:rsid w:val="00DC04B1"/>
    <w:rsid w:val="00DC0EDF"/>
    <w:rsid w:val="00DC2AFD"/>
    <w:rsid w:val="00DC4ECD"/>
    <w:rsid w:val="00DC5A4A"/>
    <w:rsid w:val="00DD5A4D"/>
    <w:rsid w:val="00DD5C36"/>
    <w:rsid w:val="00DD7AD0"/>
    <w:rsid w:val="00DE076A"/>
    <w:rsid w:val="00DE11E4"/>
    <w:rsid w:val="00DE1850"/>
    <w:rsid w:val="00DE53D3"/>
    <w:rsid w:val="00DF25DA"/>
    <w:rsid w:val="00DF34C9"/>
    <w:rsid w:val="00DF3587"/>
    <w:rsid w:val="00DF6DB9"/>
    <w:rsid w:val="00DF7C89"/>
    <w:rsid w:val="00E00269"/>
    <w:rsid w:val="00E009C9"/>
    <w:rsid w:val="00E028B5"/>
    <w:rsid w:val="00E032AF"/>
    <w:rsid w:val="00E04BE6"/>
    <w:rsid w:val="00E11004"/>
    <w:rsid w:val="00E115AE"/>
    <w:rsid w:val="00E141FF"/>
    <w:rsid w:val="00E15B76"/>
    <w:rsid w:val="00E169D6"/>
    <w:rsid w:val="00E21CC5"/>
    <w:rsid w:val="00E2339C"/>
    <w:rsid w:val="00E23965"/>
    <w:rsid w:val="00E23D80"/>
    <w:rsid w:val="00E24029"/>
    <w:rsid w:val="00E243EF"/>
    <w:rsid w:val="00E24795"/>
    <w:rsid w:val="00E253AC"/>
    <w:rsid w:val="00E25EBA"/>
    <w:rsid w:val="00E270E7"/>
    <w:rsid w:val="00E27822"/>
    <w:rsid w:val="00E3106B"/>
    <w:rsid w:val="00E33ED0"/>
    <w:rsid w:val="00E3451F"/>
    <w:rsid w:val="00E402E5"/>
    <w:rsid w:val="00E417C8"/>
    <w:rsid w:val="00E4219B"/>
    <w:rsid w:val="00E4258D"/>
    <w:rsid w:val="00E4737C"/>
    <w:rsid w:val="00E51BDE"/>
    <w:rsid w:val="00E529A9"/>
    <w:rsid w:val="00E52E98"/>
    <w:rsid w:val="00E52EC3"/>
    <w:rsid w:val="00E52EDA"/>
    <w:rsid w:val="00E60242"/>
    <w:rsid w:val="00E6079B"/>
    <w:rsid w:val="00E62BD5"/>
    <w:rsid w:val="00E67322"/>
    <w:rsid w:val="00E7074D"/>
    <w:rsid w:val="00E709BC"/>
    <w:rsid w:val="00E70FBF"/>
    <w:rsid w:val="00E73AAC"/>
    <w:rsid w:val="00E7429A"/>
    <w:rsid w:val="00E759EA"/>
    <w:rsid w:val="00E826F2"/>
    <w:rsid w:val="00E82BA3"/>
    <w:rsid w:val="00E83364"/>
    <w:rsid w:val="00E83760"/>
    <w:rsid w:val="00E839D0"/>
    <w:rsid w:val="00E857BE"/>
    <w:rsid w:val="00E85F71"/>
    <w:rsid w:val="00E872C7"/>
    <w:rsid w:val="00E872F7"/>
    <w:rsid w:val="00E91235"/>
    <w:rsid w:val="00E96D2D"/>
    <w:rsid w:val="00EA05BB"/>
    <w:rsid w:val="00EA2650"/>
    <w:rsid w:val="00EA2E4F"/>
    <w:rsid w:val="00EA7D37"/>
    <w:rsid w:val="00EA7E9F"/>
    <w:rsid w:val="00EB2CAF"/>
    <w:rsid w:val="00EB310D"/>
    <w:rsid w:val="00EC2D49"/>
    <w:rsid w:val="00EC3507"/>
    <w:rsid w:val="00EC35ED"/>
    <w:rsid w:val="00EC54ED"/>
    <w:rsid w:val="00EC6130"/>
    <w:rsid w:val="00EC754C"/>
    <w:rsid w:val="00ED186D"/>
    <w:rsid w:val="00ED1C51"/>
    <w:rsid w:val="00ED1F73"/>
    <w:rsid w:val="00ED40D9"/>
    <w:rsid w:val="00EE1825"/>
    <w:rsid w:val="00EE1CB9"/>
    <w:rsid w:val="00EE2A06"/>
    <w:rsid w:val="00EE6AD9"/>
    <w:rsid w:val="00EE72A7"/>
    <w:rsid w:val="00EF0819"/>
    <w:rsid w:val="00EF36E4"/>
    <w:rsid w:val="00EF5617"/>
    <w:rsid w:val="00EF670A"/>
    <w:rsid w:val="00F00435"/>
    <w:rsid w:val="00F013C7"/>
    <w:rsid w:val="00F0155A"/>
    <w:rsid w:val="00F02FE0"/>
    <w:rsid w:val="00F033D4"/>
    <w:rsid w:val="00F123CC"/>
    <w:rsid w:val="00F144F2"/>
    <w:rsid w:val="00F148E7"/>
    <w:rsid w:val="00F153F8"/>
    <w:rsid w:val="00F162B9"/>
    <w:rsid w:val="00F214A2"/>
    <w:rsid w:val="00F21661"/>
    <w:rsid w:val="00F25B03"/>
    <w:rsid w:val="00F32DEB"/>
    <w:rsid w:val="00F33841"/>
    <w:rsid w:val="00F33944"/>
    <w:rsid w:val="00F33D8E"/>
    <w:rsid w:val="00F33E8B"/>
    <w:rsid w:val="00F34289"/>
    <w:rsid w:val="00F37493"/>
    <w:rsid w:val="00F413BB"/>
    <w:rsid w:val="00F4224E"/>
    <w:rsid w:val="00F43606"/>
    <w:rsid w:val="00F447C2"/>
    <w:rsid w:val="00F47208"/>
    <w:rsid w:val="00F501F5"/>
    <w:rsid w:val="00F51D01"/>
    <w:rsid w:val="00F55365"/>
    <w:rsid w:val="00F5687C"/>
    <w:rsid w:val="00F57CD4"/>
    <w:rsid w:val="00F628B4"/>
    <w:rsid w:val="00F62AD0"/>
    <w:rsid w:val="00F6353B"/>
    <w:rsid w:val="00F656BB"/>
    <w:rsid w:val="00F679E8"/>
    <w:rsid w:val="00F708BE"/>
    <w:rsid w:val="00F70E47"/>
    <w:rsid w:val="00F71F26"/>
    <w:rsid w:val="00F73E25"/>
    <w:rsid w:val="00F75140"/>
    <w:rsid w:val="00F75CAD"/>
    <w:rsid w:val="00F75F25"/>
    <w:rsid w:val="00F81945"/>
    <w:rsid w:val="00F822E4"/>
    <w:rsid w:val="00F831A6"/>
    <w:rsid w:val="00F843F5"/>
    <w:rsid w:val="00F87397"/>
    <w:rsid w:val="00F90843"/>
    <w:rsid w:val="00F93EC8"/>
    <w:rsid w:val="00F97727"/>
    <w:rsid w:val="00FA2398"/>
    <w:rsid w:val="00FA7960"/>
    <w:rsid w:val="00FB0385"/>
    <w:rsid w:val="00FB35B0"/>
    <w:rsid w:val="00FB3F2D"/>
    <w:rsid w:val="00FB5892"/>
    <w:rsid w:val="00FB5E8A"/>
    <w:rsid w:val="00FB6FF9"/>
    <w:rsid w:val="00FB7011"/>
    <w:rsid w:val="00FC2D70"/>
    <w:rsid w:val="00FC342B"/>
    <w:rsid w:val="00FC4CE7"/>
    <w:rsid w:val="00FC64BF"/>
    <w:rsid w:val="00FC7EAA"/>
    <w:rsid w:val="00FD0F87"/>
    <w:rsid w:val="00FD5EC6"/>
    <w:rsid w:val="00FD615D"/>
    <w:rsid w:val="00FE0D4C"/>
    <w:rsid w:val="00FE0EDB"/>
    <w:rsid w:val="00FE39F4"/>
    <w:rsid w:val="00FE5164"/>
    <w:rsid w:val="00FE6E01"/>
    <w:rsid w:val="00FE7D2F"/>
    <w:rsid w:val="00FF1E5B"/>
    <w:rsid w:val="00FF2AAE"/>
    <w:rsid w:val="00FF3F2C"/>
    <w:rsid w:val="00FF43A1"/>
    <w:rsid w:val="00FF445F"/>
    <w:rsid w:val="00FF4E39"/>
    <w:rsid w:val="00FF593E"/>
    <w:rsid w:val="00FF6D72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8F29B"/>
  <w14:defaultImageDpi w14:val="32767"/>
  <w15:chartTrackingRefBased/>
  <w15:docId w15:val="{E810A5C1-0A2D-417A-8366-B626258E4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372A6"/>
    <w:rPr>
      <w:rFonts w:ascii="Times New Roman" w:hAnsi="Times New Roman"/>
    </w:rPr>
  </w:style>
  <w:style w:type="paragraph" w:styleId="1">
    <w:name w:val="heading 1"/>
    <w:basedOn w:val="a3"/>
    <w:next w:val="a3"/>
    <w:link w:val="10"/>
    <w:uiPriority w:val="9"/>
    <w:qFormat/>
    <w:rsid w:val="00B738F0"/>
    <w:pPr>
      <w:keepNext/>
      <w:keepLines/>
      <w:numPr>
        <w:numId w:val="16"/>
      </w:numPr>
      <w:spacing w:before="280" w:after="280"/>
      <w:ind w:firstLine="0"/>
      <w:contextualSpacing/>
      <w:jc w:val="center"/>
      <w:outlineLvl w:val="0"/>
    </w:pPr>
    <w:rPr>
      <w:rFonts w:eastAsiaTheme="majorEastAsia" w:cstheme="majorBidi"/>
      <w:b/>
      <w:caps/>
      <w:szCs w:val="40"/>
    </w:rPr>
  </w:style>
  <w:style w:type="paragraph" w:styleId="2">
    <w:name w:val="heading 2"/>
    <w:basedOn w:val="a3"/>
    <w:next w:val="a3"/>
    <w:link w:val="20"/>
    <w:uiPriority w:val="9"/>
    <w:unhideWhenUsed/>
    <w:qFormat/>
    <w:rsid w:val="000B0C12"/>
    <w:pPr>
      <w:keepNext/>
      <w:keepLines/>
      <w:numPr>
        <w:ilvl w:val="1"/>
        <w:numId w:val="16"/>
      </w:numPr>
      <w:spacing w:after="280"/>
      <w:contextualSpacing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D6EA0"/>
    <w:pPr>
      <w:keepNext/>
      <w:keepLines/>
      <w:numPr>
        <w:ilvl w:val="2"/>
        <w:numId w:val="16"/>
      </w:numPr>
      <w:spacing w:before="280" w:after="280"/>
      <w:contextualSpacing/>
      <w:outlineLvl w:val="2"/>
    </w:pPr>
    <w:rPr>
      <w:rFonts w:eastAsiaTheme="majorEastAsia" w:cstheme="majorBidi"/>
      <w:b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833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33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338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338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338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338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B738F0"/>
    <w:rPr>
      <w:rFonts w:ascii="Times New Roman" w:eastAsiaTheme="majorEastAsia" w:hAnsi="Times New Roman" w:cstheme="majorBidi"/>
      <w:b/>
      <w:caps/>
      <w:szCs w:val="40"/>
    </w:rPr>
  </w:style>
  <w:style w:type="character" w:customStyle="1" w:styleId="20">
    <w:name w:val="Заголовок 2 Знак"/>
    <w:basedOn w:val="a4"/>
    <w:link w:val="2"/>
    <w:uiPriority w:val="9"/>
    <w:rsid w:val="000B0C12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30">
    <w:name w:val="Заголовок 3 Знак"/>
    <w:basedOn w:val="a4"/>
    <w:link w:val="3"/>
    <w:uiPriority w:val="9"/>
    <w:semiHidden/>
    <w:rsid w:val="009D6EA0"/>
    <w:rPr>
      <w:rFonts w:ascii="Times New Roman" w:eastAsiaTheme="majorEastAsia" w:hAnsi="Times New Roman" w:cstheme="majorBidi"/>
      <w:b/>
    </w:rPr>
  </w:style>
  <w:style w:type="character" w:customStyle="1" w:styleId="40">
    <w:name w:val="Заголовок 4 Знак"/>
    <w:basedOn w:val="a4"/>
    <w:link w:val="4"/>
    <w:uiPriority w:val="9"/>
    <w:semiHidden/>
    <w:rsid w:val="008338A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8338A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8338A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8338A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8338A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8338AC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3"/>
    <w:next w:val="a3"/>
    <w:link w:val="a8"/>
    <w:uiPriority w:val="10"/>
    <w:qFormat/>
    <w:rsid w:val="006F4476"/>
    <w:pPr>
      <w:spacing w:after="28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4"/>
    <w:link w:val="a7"/>
    <w:uiPriority w:val="10"/>
    <w:rsid w:val="006F4476"/>
    <w:rPr>
      <w:rFonts w:ascii="Times New Roman" w:eastAsiaTheme="majorEastAsia" w:hAnsi="Times New Roman" w:cstheme="majorBidi"/>
      <w:b/>
      <w:spacing w:val="-10"/>
      <w:kern w:val="28"/>
      <w:szCs w:val="56"/>
    </w:rPr>
  </w:style>
  <w:style w:type="paragraph" w:styleId="a9">
    <w:name w:val="Subtitle"/>
    <w:basedOn w:val="a3"/>
    <w:next w:val="a3"/>
    <w:link w:val="aa"/>
    <w:uiPriority w:val="11"/>
    <w:rsid w:val="008338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a">
    <w:name w:val="Подзаголовок Знак"/>
    <w:basedOn w:val="a4"/>
    <w:link w:val="a9"/>
    <w:uiPriority w:val="11"/>
    <w:rsid w:val="008338AC"/>
    <w:rPr>
      <w:rFonts w:eastAsiaTheme="majorEastAsia" w:cstheme="majorBidi"/>
      <w:color w:val="595959" w:themeColor="text1" w:themeTint="A6"/>
      <w:spacing w:val="15"/>
    </w:rPr>
  </w:style>
  <w:style w:type="paragraph" w:styleId="21">
    <w:name w:val="Quote"/>
    <w:basedOn w:val="a3"/>
    <w:next w:val="a3"/>
    <w:link w:val="22"/>
    <w:uiPriority w:val="29"/>
    <w:rsid w:val="008338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8338AC"/>
    <w:rPr>
      <w:i/>
      <w:iCs/>
      <w:color w:val="404040" w:themeColor="text1" w:themeTint="BF"/>
    </w:rPr>
  </w:style>
  <w:style w:type="paragraph" w:styleId="a1">
    <w:name w:val="List Paragraph"/>
    <w:basedOn w:val="a3"/>
    <w:uiPriority w:val="34"/>
    <w:qFormat/>
    <w:rsid w:val="003E5C02"/>
    <w:pPr>
      <w:numPr>
        <w:numId w:val="3"/>
      </w:numPr>
      <w:ind w:left="935"/>
      <w:contextualSpacing/>
    </w:pPr>
  </w:style>
  <w:style w:type="character" w:styleId="ab">
    <w:name w:val="Intense Emphasis"/>
    <w:basedOn w:val="a4"/>
    <w:uiPriority w:val="21"/>
    <w:rsid w:val="008338AC"/>
    <w:rPr>
      <w:i/>
      <w:iCs/>
      <w:color w:val="0F4761" w:themeColor="accent1" w:themeShade="BF"/>
    </w:rPr>
  </w:style>
  <w:style w:type="paragraph" w:styleId="ac">
    <w:name w:val="Intense Quote"/>
    <w:basedOn w:val="a3"/>
    <w:next w:val="a3"/>
    <w:link w:val="ad"/>
    <w:uiPriority w:val="30"/>
    <w:rsid w:val="00833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4"/>
    <w:link w:val="ac"/>
    <w:uiPriority w:val="30"/>
    <w:rsid w:val="008338AC"/>
    <w:rPr>
      <w:i/>
      <w:iCs/>
      <w:color w:val="0F4761" w:themeColor="accent1" w:themeShade="BF"/>
    </w:rPr>
  </w:style>
  <w:style w:type="character" w:styleId="ae">
    <w:name w:val="Intense Reference"/>
    <w:basedOn w:val="a4"/>
    <w:uiPriority w:val="32"/>
    <w:rsid w:val="008338AC"/>
    <w:rPr>
      <w:b/>
      <w:bCs/>
      <w:smallCaps/>
      <w:color w:val="0F4761" w:themeColor="accent1" w:themeShade="BF"/>
      <w:spacing w:val="5"/>
    </w:rPr>
  </w:style>
  <w:style w:type="paragraph" w:styleId="af">
    <w:name w:val="No Spacing"/>
    <w:uiPriority w:val="1"/>
    <w:rsid w:val="00244E33"/>
    <w:rPr>
      <w:rFonts w:ascii="Times New Roman" w:hAnsi="Times New Roman"/>
    </w:rPr>
  </w:style>
  <w:style w:type="paragraph" w:styleId="af0">
    <w:name w:val="caption"/>
    <w:basedOn w:val="a3"/>
    <w:next w:val="a3"/>
    <w:uiPriority w:val="35"/>
    <w:unhideWhenUsed/>
    <w:qFormat/>
    <w:rsid w:val="00175997"/>
    <w:pPr>
      <w:spacing w:after="280"/>
      <w:contextualSpacing/>
      <w:jc w:val="center"/>
    </w:pPr>
    <w:rPr>
      <w:iCs/>
      <w:szCs w:val="18"/>
    </w:rPr>
  </w:style>
  <w:style w:type="table" w:styleId="af1">
    <w:name w:val="Table Grid"/>
    <w:basedOn w:val="a5"/>
    <w:uiPriority w:val="39"/>
    <w:rsid w:val="00BD28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line number"/>
    <w:basedOn w:val="a4"/>
    <w:uiPriority w:val="99"/>
    <w:semiHidden/>
    <w:unhideWhenUsed/>
    <w:rsid w:val="00552A03"/>
  </w:style>
  <w:style w:type="paragraph" w:styleId="af3">
    <w:name w:val="header"/>
    <w:basedOn w:val="a3"/>
    <w:link w:val="af4"/>
    <w:uiPriority w:val="99"/>
    <w:unhideWhenUsed/>
    <w:rsid w:val="00552A03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4"/>
    <w:link w:val="af3"/>
    <w:uiPriority w:val="99"/>
    <w:rsid w:val="00552A03"/>
    <w:rPr>
      <w:rFonts w:ascii="Times New Roman" w:hAnsi="Times New Roman"/>
    </w:rPr>
  </w:style>
  <w:style w:type="paragraph" w:styleId="af5">
    <w:name w:val="footer"/>
    <w:basedOn w:val="a3"/>
    <w:link w:val="af6"/>
    <w:uiPriority w:val="99"/>
    <w:unhideWhenUsed/>
    <w:rsid w:val="00552A03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4"/>
    <w:link w:val="af5"/>
    <w:uiPriority w:val="99"/>
    <w:rsid w:val="00552A03"/>
    <w:rPr>
      <w:rFonts w:ascii="Times New Roman" w:hAnsi="Times New Roman"/>
    </w:rPr>
  </w:style>
  <w:style w:type="character" w:styleId="af7">
    <w:name w:val="Placeholder Text"/>
    <w:basedOn w:val="a4"/>
    <w:uiPriority w:val="99"/>
    <w:semiHidden/>
    <w:rsid w:val="00480C27"/>
    <w:rPr>
      <w:color w:val="666666"/>
    </w:rPr>
  </w:style>
  <w:style w:type="paragraph" w:customStyle="1" w:styleId="af8">
    <w:name w:val="Абзац"/>
    <w:basedOn w:val="a3"/>
    <w:link w:val="af9"/>
    <w:autoRedefine/>
    <w:qFormat/>
    <w:rsid w:val="00C54A23"/>
    <w:pPr>
      <w:ind w:firstLine="709"/>
      <w:contextualSpacing/>
    </w:pPr>
  </w:style>
  <w:style w:type="character" w:customStyle="1" w:styleId="af9">
    <w:name w:val="Абзац Знак"/>
    <w:basedOn w:val="a4"/>
    <w:link w:val="af8"/>
    <w:rsid w:val="00C54A23"/>
    <w:rPr>
      <w:rFonts w:ascii="Times New Roman" w:hAnsi="Times New Roman"/>
    </w:rPr>
  </w:style>
  <w:style w:type="paragraph" w:styleId="afa">
    <w:name w:val="List"/>
    <w:basedOn w:val="a3"/>
    <w:uiPriority w:val="99"/>
    <w:unhideWhenUsed/>
    <w:rsid w:val="00ED1F73"/>
    <w:pPr>
      <w:ind w:left="283" w:hanging="283"/>
      <w:contextualSpacing/>
    </w:pPr>
  </w:style>
  <w:style w:type="paragraph" w:styleId="a">
    <w:name w:val="List Number"/>
    <w:basedOn w:val="a3"/>
    <w:uiPriority w:val="99"/>
    <w:unhideWhenUsed/>
    <w:rsid w:val="00ED1F73"/>
    <w:pPr>
      <w:numPr>
        <w:numId w:val="7"/>
      </w:numPr>
      <w:contextualSpacing/>
    </w:pPr>
  </w:style>
  <w:style w:type="numbering" w:customStyle="1" w:styleId="a0">
    <w:name w:val="Список элементов"/>
    <w:basedOn w:val="a6"/>
    <w:uiPriority w:val="99"/>
    <w:rsid w:val="00ED1F73"/>
    <w:pPr>
      <w:numPr>
        <w:numId w:val="9"/>
      </w:numPr>
    </w:pPr>
  </w:style>
  <w:style w:type="paragraph" w:customStyle="1" w:styleId="a2">
    <w:name w:val="Списочек"/>
    <w:basedOn w:val="a3"/>
    <w:link w:val="afb"/>
    <w:autoRedefine/>
    <w:qFormat/>
    <w:rsid w:val="00F33D8E"/>
    <w:pPr>
      <w:numPr>
        <w:numId w:val="12"/>
      </w:numPr>
    </w:pPr>
  </w:style>
  <w:style w:type="character" w:customStyle="1" w:styleId="afb">
    <w:name w:val="Списочек Знак"/>
    <w:basedOn w:val="a4"/>
    <w:link w:val="a2"/>
    <w:rsid w:val="00F33D8E"/>
    <w:rPr>
      <w:rFonts w:ascii="Times New Roman" w:hAnsi="Times New Roman"/>
    </w:rPr>
  </w:style>
  <w:style w:type="paragraph" w:customStyle="1" w:styleId="afc">
    <w:name w:val="Изображение"/>
    <w:basedOn w:val="a3"/>
    <w:link w:val="afd"/>
    <w:qFormat/>
    <w:rsid w:val="000742EF"/>
    <w:pPr>
      <w:spacing w:before="400"/>
      <w:contextualSpacing/>
      <w:jc w:val="center"/>
    </w:pPr>
    <w:rPr>
      <w:noProof/>
    </w:rPr>
  </w:style>
  <w:style w:type="character" w:customStyle="1" w:styleId="afd">
    <w:name w:val="Изображение Знак"/>
    <w:basedOn w:val="a4"/>
    <w:link w:val="afc"/>
    <w:rsid w:val="000742EF"/>
    <w:rPr>
      <w:rFonts w:ascii="Times New Roman" w:hAnsi="Times New Roman"/>
      <w:noProof/>
    </w:rPr>
  </w:style>
  <w:style w:type="character" w:styleId="afe">
    <w:name w:val="Hyperlink"/>
    <w:basedOn w:val="a4"/>
    <w:uiPriority w:val="99"/>
    <w:unhideWhenUsed/>
    <w:rsid w:val="00B20B43"/>
    <w:rPr>
      <w:color w:val="467886" w:themeColor="hyperlink"/>
      <w:u w:val="single"/>
    </w:rPr>
  </w:style>
  <w:style w:type="character" w:styleId="aff">
    <w:name w:val="Unresolved Mention"/>
    <w:basedOn w:val="a4"/>
    <w:uiPriority w:val="99"/>
    <w:semiHidden/>
    <w:unhideWhenUsed/>
    <w:rsid w:val="00B20B43"/>
    <w:rPr>
      <w:color w:val="605E5C"/>
      <w:shd w:val="clear" w:color="auto" w:fill="E1DFDD"/>
    </w:rPr>
  </w:style>
  <w:style w:type="paragraph" w:styleId="aff0">
    <w:name w:val="Normal (Web)"/>
    <w:basedOn w:val="a3"/>
    <w:uiPriority w:val="99"/>
    <w:unhideWhenUsed/>
    <w:rsid w:val="002D4EED"/>
    <w:pPr>
      <w:spacing w:before="100" w:beforeAutospacing="1" w:after="100" w:afterAutospacing="1"/>
      <w:jc w:val="left"/>
    </w:pPr>
    <w:rPr>
      <w:rFonts w:eastAsia="Times New Roman" w:cs="Times New Roman"/>
      <w:color w:val="auto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37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9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l\OneDrive\&#1044;&#1086;&#1082;&#1091;&#1084;&#1077;&#1085;&#1090;&#1099;\&#1053;&#1072;&#1089;&#1090;&#1088;&#1072;&#1080;&#1074;&#1072;&#1077;&#1084;&#1099;&#1077;%20&#1096;&#1072;&#1073;&#1083;&#1086;&#1085;&#1099;%20Office\&#1054;&#1090;&#1095;&#1105;&#1090;%20&#1087;&#1086;%20&#1087;&#1088;&#1072;&#1082;&#1090;&#1080;&#1095;&#1077;&#1089;&#1082;&#1086;&#1081;%20&#1088;&#1072;&#1073;&#1086;&#1090;&#1077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4159BBAEDF420C9A1F65AD544F52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A91C98-1418-478C-9E6A-FDD7E83E2A57}"/>
      </w:docPartPr>
      <w:docPartBody>
        <w:p w:rsidR="00AD3584" w:rsidRDefault="00ED0049">
          <w:pPr>
            <w:pStyle w:val="D84159BBAEDF420C9A1F65AD544F52D4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C6BC6B61541B38A956148C55B87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935432-C509-4B7D-9430-A6A5FB8041B4}"/>
      </w:docPartPr>
      <w:docPartBody>
        <w:p w:rsidR="00AD3584" w:rsidRDefault="00ED0049">
          <w:pPr>
            <w:pStyle w:val="F52C6BC6B61541B38A956148C55B8709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308A82D03344465BE823ADE8DA9E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3F8C06-07F3-4CC6-A7E6-DBF678CE011A}"/>
      </w:docPartPr>
      <w:docPartBody>
        <w:p w:rsidR="00AD3584" w:rsidRDefault="00ED0049">
          <w:pPr>
            <w:pStyle w:val="F308A82D03344465BE823ADE8DA9ECFE"/>
          </w:pPr>
          <w:r>
            <w:t>Пересунько Е. О.</w:t>
          </w:r>
        </w:p>
      </w:docPartBody>
    </w:docPart>
    <w:docPart>
      <w:docPartPr>
        <w:name w:val="7729D85F1F2D433FA83F632E0EB8E5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E41771-76C9-4013-B45F-D1E8CF038432}"/>
      </w:docPartPr>
      <w:docPartBody>
        <w:p w:rsidR="00AD3584" w:rsidRDefault="00ED0049">
          <w:pPr>
            <w:pStyle w:val="7729D85F1F2D433FA83F632E0EB8E51F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804F642F7642E5977BCD5DCE8C93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1ABFC3-7FDF-4160-82C4-E04837501535}"/>
      </w:docPartPr>
      <w:docPartBody>
        <w:p w:rsidR="00AD3584" w:rsidRDefault="00ED0049">
          <w:pPr>
            <w:pStyle w:val="0B804F642F7642E5977BCD5DCE8C93B2"/>
          </w:pPr>
          <w:r w:rsidRPr="00FB7011">
            <w:rPr>
              <w:color w:val="000000" w:themeColor="text1"/>
            </w:rPr>
            <w:t>202</w:t>
          </w:r>
          <w:r>
            <w:t>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83"/>
    <w:rsid w:val="00063A50"/>
    <w:rsid w:val="00070164"/>
    <w:rsid w:val="000871C8"/>
    <w:rsid w:val="000F4584"/>
    <w:rsid w:val="00187F71"/>
    <w:rsid w:val="001B4602"/>
    <w:rsid w:val="00245482"/>
    <w:rsid w:val="00281C7B"/>
    <w:rsid w:val="002B1AA7"/>
    <w:rsid w:val="002C62BE"/>
    <w:rsid w:val="002D0517"/>
    <w:rsid w:val="002E78BF"/>
    <w:rsid w:val="003079E1"/>
    <w:rsid w:val="003220AF"/>
    <w:rsid w:val="0032679B"/>
    <w:rsid w:val="003A6AD1"/>
    <w:rsid w:val="003C4883"/>
    <w:rsid w:val="003F1922"/>
    <w:rsid w:val="00401138"/>
    <w:rsid w:val="0041138B"/>
    <w:rsid w:val="00427964"/>
    <w:rsid w:val="004A5AA2"/>
    <w:rsid w:val="004D0B5F"/>
    <w:rsid w:val="005036E9"/>
    <w:rsid w:val="00512E38"/>
    <w:rsid w:val="00522F6D"/>
    <w:rsid w:val="00596186"/>
    <w:rsid w:val="005A3681"/>
    <w:rsid w:val="005D5F17"/>
    <w:rsid w:val="005D641D"/>
    <w:rsid w:val="005E70AE"/>
    <w:rsid w:val="00607627"/>
    <w:rsid w:val="00613291"/>
    <w:rsid w:val="00641EDE"/>
    <w:rsid w:val="00670AE7"/>
    <w:rsid w:val="006B7BC7"/>
    <w:rsid w:val="006C378C"/>
    <w:rsid w:val="00707722"/>
    <w:rsid w:val="00757273"/>
    <w:rsid w:val="007C0FF8"/>
    <w:rsid w:val="007D3CB8"/>
    <w:rsid w:val="00843D90"/>
    <w:rsid w:val="00857D7F"/>
    <w:rsid w:val="00862C79"/>
    <w:rsid w:val="008A7F11"/>
    <w:rsid w:val="008E3153"/>
    <w:rsid w:val="00976957"/>
    <w:rsid w:val="00986941"/>
    <w:rsid w:val="009922D3"/>
    <w:rsid w:val="00A95187"/>
    <w:rsid w:val="00AD3584"/>
    <w:rsid w:val="00B53546"/>
    <w:rsid w:val="00BB4713"/>
    <w:rsid w:val="00BE1854"/>
    <w:rsid w:val="00C04167"/>
    <w:rsid w:val="00CC779C"/>
    <w:rsid w:val="00CD3ADF"/>
    <w:rsid w:val="00D571B7"/>
    <w:rsid w:val="00D6020B"/>
    <w:rsid w:val="00D829FC"/>
    <w:rsid w:val="00DD7AD0"/>
    <w:rsid w:val="00E2339C"/>
    <w:rsid w:val="00E510FE"/>
    <w:rsid w:val="00E7230F"/>
    <w:rsid w:val="00ED0049"/>
    <w:rsid w:val="00F032CE"/>
    <w:rsid w:val="00F03678"/>
    <w:rsid w:val="00F174CA"/>
    <w:rsid w:val="00F3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7CE6"/>
    <w:rPr>
      <w:color w:val="666666"/>
    </w:rPr>
  </w:style>
  <w:style w:type="paragraph" w:customStyle="1" w:styleId="D84159BBAEDF420C9A1F65AD544F52D4">
    <w:name w:val="D84159BBAEDF420C9A1F65AD544F52D4"/>
  </w:style>
  <w:style w:type="paragraph" w:customStyle="1" w:styleId="F52C6BC6B61541B38A956148C55B8709">
    <w:name w:val="F52C6BC6B61541B38A956148C55B8709"/>
  </w:style>
  <w:style w:type="paragraph" w:customStyle="1" w:styleId="F308A82D03344465BE823ADE8DA9ECFE">
    <w:name w:val="F308A82D03344465BE823ADE8DA9ECFE"/>
  </w:style>
  <w:style w:type="paragraph" w:customStyle="1" w:styleId="7729D85F1F2D433FA83F632E0EB8E51F">
    <w:name w:val="7729D85F1F2D433FA83F632E0EB8E51F"/>
  </w:style>
  <w:style w:type="paragraph" w:customStyle="1" w:styleId="0B804F642F7642E5977BCD5DCE8C93B2">
    <w:name w:val="0B804F642F7642E5977BCD5DCE8C9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SFU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611D-196F-4872-944C-545E556CF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 по практической работе.dotm</Template>
  <TotalTime>5249</TotalTime>
  <Pages>27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Лысаковский</dc:creator>
  <cp:keywords/>
  <dc:description/>
  <cp:lastModifiedBy>Максим Музалевский</cp:lastModifiedBy>
  <cp:revision>1071</cp:revision>
  <cp:lastPrinted>2025-09-20T17:32:00Z</cp:lastPrinted>
  <dcterms:created xsi:type="dcterms:W3CDTF">2025-03-01T08:16:00Z</dcterms:created>
  <dcterms:modified xsi:type="dcterms:W3CDTF">2025-09-20T17:32:00Z</dcterms:modified>
</cp:coreProperties>
</file>