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 w:rsidR="00203346" w14:paraId="3A2DD9A9" w14:textId="77777777" w:rsidTr="00343771">
        <w:tc>
          <w:tcPr>
            <w:tcW w:w="9638" w:type="dxa"/>
            <w:gridSpan w:val="6"/>
          </w:tcPr>
          <w:p w14:paraId="0D66C204" w14:textId="77777777" w:rsidR="00203346" w:rsidRPr="00107562" w:rsidRDefault="00203346" w:rsidP="00107562">
            <w:pPr>
              <w:jc w:val="center"/>
              <w:rPr>
                <w:sz w:val="24"/>
                <w:szCs w:val="24"/>
              </w:rPr>
            </w:pPr>
            <w:r w:rsidRPr="00D77F9B">
              <w:t>Министерство науки и высшего образования РФ</w:t>
            </w:r>
          </w:p>
        </w:tc>
      </w:tr>
      <w:tr w:rsidR="00203346" w14:paraId="11F8DC69" w14:textId="77777777" w:rsidTr="00343771">
        <w:tc>
          <w:tcPr>
            <w:tcW w:w="9638" w:type="dxa"/>
            <w:gridSpan w:val="6"/>
          </w:tcPr>
          <w:p w14:paraId="0C0409CE" w14:textId="77777777" w:rsidR="00203346" w:rsidRDefault="00203346" w:rsidP="00203346">
            <w:pPr>
              <w:jc w:val="center"/>
            </w:pPr>
            <w:r w:rsidRPr="00203346">
              <w:t>Федеральное государственное автономное</w:t>
            </w:r>
          </w:p>
        </w:tc>
      </w:tr>
      <w:tr w:rsidR="00203346" w14:paraId="288FCB41" w14:textId="77777777" w:rsidTr="00343771">
        <w:tc>
          <w:tcPr>
            <w:tcW w:w="9638" w:type="dxa"/>
            <w:gridSpan w:val="6"/>
          </w:tcPr>
          <w:p w14:paraId="132C60F1" w14:textId="77777777" w:rsidR="00203346" w:rsidRDefault="00203346" w:rsidP="00203346">
            <w:pPr>
              <w:jc w:val="center"/>
            </w:pPr>
            <w:r w:rsidRPr="00203346">
              <w:t>образовательное учреждение высшего образования</w:t>
            </w:r>
          </w:p>
        </w:tc>
      </w:tr>
      <w:tr w:rsidR="00203346" w14:paraId="3FD67C1A" w14:textId="77777777" w:rsidTr="00343771">
        <w:tc>
          <w:tcPr>
            <w:tcW w:w="9638" w:type="dxa"/>
            <w:gridSpan w:val="6"/>
          </w:tcPr>
          <w:p w14:paraId="2F753DF4" w14:textId="77777777" w:rsidR="00203346" w:rsidRPr="00807EEA" w:rsidRDefault="00203346" w:rsidP="00203346">
            <w:pPr>
              <w:jc w:val="center"/>
              <w:rPr>
                <w:b/>
                <w:bCs/>
              </w:rPr>
            </w:pPr>
            <w:r w:rsidRPr="00807EEA">
              <w:rPr>
                <w:b/>
                <w:bCs/>
              </w:rPr>
              <w:t>«СИБИРСКИЙ ФЕДЕРАЛЬНЫЙ УНИВЕРСИТЕТ»</w:t>
            </w:r>
          </w:p>
        </w:tc>
      </w:tr>
      <w:tr w:rsidR="00203346" w14:paraId="6A24198F" w14:textId="77777777" w:rsidTr="00343771">
        <w:tc>
          <w:tcPr>
            <w:tcW w:w="9638" w:type="dxa"/>
            <w:gridSpan w:val="6"/>
          </w:tcPr>
          <w:p w14:paraId="2263CFB5" w14:textId="77777777" w:rsidR="00203346" w:rsidRDefault="00203346" w:rsidP="00E009C9"/>
        </w:tc>
      </w:tr>
      <w:tr w:rsidR="002247D9" w14:paraId="34B2B7FD" w14:textId="77777777" w:rsidTr="00343771">
        <w:sdt>
          <w:sdtPr>
            <w:alias w:val="Институт"/>
            <w:tag w:val="Институт"/>
            <w:id w:val="-55092808"/>
            <w:placeholder>
              <w:docPart w:val="D84159BBAEDF420C9A1F65AD544F52D4"/>
            </w:placeholder>
            <w:text/>
          </w:sdtPr>
          <w:sdtContent>
            <w:tc>
              <w:tcPr>
                <w:tcW w:w="9638" w:type="dxa"/>
                <w:gridSpan w:val="6"/>
                <w:tcBorders>
                  <w:bottom w:val="single" w:sz="4" w:space="0" w:color="auto"/>
                </w:tcBorders>
              </w:tcPr>
              <w:p w14:paraId="05F575BE" w14:textId="4A6ED844" w:rsidR="002247D9" w:rsidRDefault="00544D0C" w:rsidP="00480C27">
                <w:pPr>
                  <w:jc w:val="center"/>
                </w:pPr>
                <w:r>
                  <w:t>Политехнический институт</w:t>
                </w:r>
              </w:p>
            </w:tc>
          </w:sdtContent>
        </w:sdt>
      </w:tr>
      <w:tr w:rsidR="00203346" w14:paraId="61382F11" w14:textId="77777777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47494711" w14:textId="7DA5D908" w:rsidR="00203346" w:rsidRPr="001F4DAC" w:rsidRDefault="00544D0C" w:rsidP="001F4D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="001F4DAC" w:rsidRPr="001F4DAC">
              <w:rPr>
                <w:sz w:val="20"/>
                <w:szCs w:val="20"/>
              </w:rPr>
              <w:t>нститут</w:t>
            </w:r>
          </w:p>
        </w:tc>
      </w:tr>
      <w:tr w:rsidR="001F4DAC" w14:paraId="19F83BDC" w14:textId="77777777" w:rsidTr="00343771">
        <w:tc>
          <w:tcPr>
            <w:tcW w:w="9638" w:type="dxa"/>
            <w:gridSpan w:val="6"/>
            <w:tcBorders>
              <w:bottom w:val="single" w:sz="4" w:space="0" w:color="auto"/>
            </w:tcBorders>
          </w:tcPr>
          <w:sdt>
            <w:sdtPr>
              <w:alias w:val="Кафедра"/>
              <w:tag w:val="Кафедра"/>
              <w:id w:val="-120006703"/>
              <w:placeholder>
                <w:docPart w:val="D84159BBAEDF420C9A1F65AD544F52D4"/>
              </w:placeholder>
              <w:text/>
            </w:sdtPr>
            <w:sdtContent>
              <w:p w14:paraId="43727B7D" w14:textId="508B3581" w:rsidR="001F4DAC" w:rsidRDefault="00544D0C" w:rsidP="00480C27">
                <w:pPr>
                  <w:jc w:val="center"/>
                </w:pPr>
                <w:r>
                  <w:t>Кафедра техносферной и экологической безопасности</w:t>
                </w:r>
              </w:p>
            </w:sdtContent>
          </w:sdt>
        </w:tc>
      </w:tr>
      <w:tr w:rsidR="001F4DAC" w14:paraId="71170F5E" w14:textId="77777777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631D2B68" w14:textId="77777777" w:rsidR="001F4DAC" w:rsidRPr="001F4DAC" w:rsidRDefault="001F4DAC" w:rsidP="001F4DAC">
            <w:pPr>
              <w:jc w:val="center"/>
              <w:rPr>
                <w:sz w:val="20"/>
                <w:szCs w:val="20"/>
              </w:rPr>
            </w:pPr>
            <w:r w:rsidRPr="001F4DAC">
              <w:rPr>
                <w:sz w:val="20"/>
                <w:szCs w:val="20"/>
              </w:rPr>
              <w:t>кафедра</w:t>
            </w:r>
          </w:p>
        </w:tc>
      </w:tr>
      <w:tr w:rsidR="00107562" w14:paraId="791B8D9E" w14:textId="77777777" w:rsidTr="00343771">
        <w:tc>
          <w:tcPr>
            <w:tcW w:w="9638" w:type="dxa"/>
            <w:gridSpan w:val="6"/>
          </w:tcPr>
          <w:p w14:paraId="1CB57A25" w14:textId="77777777" w:rsidR="00107562" w:rsidRPr="00C303B2" w:rsidRDefault="00107562" w:rsidP="009548A5"/>
        </w:tc>
      </w:tr>
      <w:tr w:rsidR="00107562" w:rsidRPr="00107562" w14:paraId="08B1A15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114DEBC" w14:textId="77777777" w:rsidR="00107562" w:rsidRPr="00470539" w:rsidRDefault="00107562" w:rsidP="009548A5"/>
        </w:tc>
      </w:tr>
      <w:tr w:rsidR="00C303B2" w:rsidRPr="00107562" w14:paraId="6AEBFB19" w14:textId="77777777" w:rsidTr="00466F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1879F03" w14:textId="77777777" w:rsidR="00C303B2" w:rsidRPr="00C303B2" w:rsidRDefault="00C303B2" w:rsidP="009548A5"/>
        </w:tc>
      </w:tr>
      <w:tr w:rsidR="00DF7C89" w:rsidRPr="00107562" w14:paraId="590AC723" w14:textId="77777777" w:rsidTr="00B6772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A0CD315" w14:textId="77777777" w:rsidR="00DF7C89" w:rsidRPr="00C303B2" w:rsidRDefault="00DF7C89" w:rsidP="009548A5"/>
        </w:tc>
      </w:tr>
      <w:tr w:rsidR="00107562" w:rsidRPr="00107562" w14:paraId="778F114A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D8662F5" w14:textId="77777777" w:rsidR="00107562" w:rsidRPr="00C303B2" w:rsidRDefault="00107562" w:rsidP="009548A5"/>
        </w:tc>
      </w:tr>
      <w:tr w:rsidR="00C303B2" w:rsidRPr="00107562" w14:paraId="333B9BD4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6973E3E" w14:textId="77777777" w:rsidR="00C303B2" w:rsidRPr="00C303B2" w:rsidRDefault="00C303B2" w:rsidP="009548A5"/>
        </w:tc>
      </w:tr>
      <w:tr w:rsidR="00C303B2" w:rsidRPr="00107562" w14:paraId="777ABA1A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0D5DC8D" w14:textId="77777777" w:rsidR="00C303B2" w:rsidRPr="00C303B2" w:rsidRDefault="00C303B2" w:rsidP="009548A5"/>
        </w:tc>
      </w:tr>
      <w:tr w:rsidR="00C303B2" w:rsidRPr="00107562" w14:paraId="21D29A31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A427015" w14:textId="77777777" w:rsidR="00C303B2" w:rsidRPr="00C303B2" w:rsidRDefault="00C303B2" w:rsidP="009548A5"/>
        </w:tc>
      </w:tr>
      <w:tr w:rsidR="00C303B2" w:rsidRPr="00107562" w14:paraId="5C367125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7204FF" w14:textId="77777777" w:rsidR="00C303B2" w:rsidRPr="007B4C94" w:rsidRDefault="00C303B2" w:rsidP="007B4C94"/>
        </w:tc>
      </w:tr>
      <w:tr w:rsidR="00BA7359" w:rsidRPr="00107562" w14:paraId="127FEAE0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9F6F5C" w14:textId="77777777" w:rsidR="00BA7359" w:rsidRPr="004D13C8" w:rsidRDefault="00BA7359" w:rsidP="004D13C8"/>
        </w:tc>
      </w:tr>
      <w:tr w:rsidR="00470539" w:rsidRPr="00107562" w14:paraId="664A7F19" w14:textId="77777777" w:rsidTr="001F01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624DAB" w14:textId="51D72554" w:rsidR="00470539" w:rsidRPr="00E11B13" w:rsidRDefault="00470539" w:rsidP="00470539">
            <w:pPr>
              <w:jc w:val="center"/>
              <w:rPr>
                <w:b/>
                <w:bCs/>
                <w:lang w:val="en-US"/>
              </w:rPr>
            </w:pPr>
            <w:r w:rsidRPr="00470539">
              <w:rPr>
                <w:b/>
                <w:bCs/>
              </w:rPr>
              <w:t>ОТЧЕТ О ПРАКТИЧЕСКОЙ РАБОТЕ</w:t>
            </w:r>
            <w:r w:rsidR="00E11B13">
              <w:rPr>
                <w:b/>
                <w:bCs/>
              </w:rPr>
              <w:t xml:space="preserve"> №</w:t>
            </w:r>
            <w:r w:rsidR="007F01A8">
              <w:rPr>
                <w:b/>
                <w:bCs/>
              </w:rPr>
              <w:t>1</w:t>
            </w:r>
          </w:p>
        </w:tc>
      </w:tr>
      <w:tr w:rsidR="00470539" w:rsidRPr="00107562" w14:paraId="7941704E" w14:textId="77777777" w:rsidTr="001F01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2FAC416" w14:textId="08F900A2" w:rsidR="00470539" w:rsidRPr="00F23C83" w:rsidRDefault="00F23C83" w:rsidP="001F01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 дисциплине</w:t>
            </w:r>
          </w:p>
        </w:tc>
      </w:tr>
      <w:tr w:rsidR="00470539" w:rsidRPr="00107562" w14:paraId="32E56D76" w14:textId="77777777" w:rsidTr="001F01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E7E6B40" w14:textId="03619925" w:rsidR="00470539" w:rsidRPr="00B86A0C" w:rsidRDefault="00B86A0C" w:rsidP="00B86A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«Безопасность жизнедеятельности»</w:t>
            </w:r>
          </w:p>
        </w:tc>
      </w:tr>
      <w:tr w:rsidR="00470539" w:rsidRPr="00107562" w14:paraId="27FC8F13" w14:textId="77777777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6A52155" w14:textId="67ABC53A" w:rsidR="00470539" w:rsidRPr="00107562" w:rsidRDefault="00470539" w:rsidP="00444249">
            <w:pPr>
              <w:jc w:val="center"/>
            </w:pPr>
          </w:p>
        </w:tc>
      </w:tr>
      <w:tr w:rsidR="00470539" w:rsidRPr="00107562" w14:paraId="4D6DBB1F" w14:textId="77777777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F099389" w14:textId="59CC000B" w:rsidR="00470539" w:rsidRPr="00107562" w:rsidRDefault="007E2419" w:rsidP="00C05109">
            <w:pPr>
              <w:jc w:val="center"/>
            </w:pPr>
            <w:r w:rsidRPr="007E2419">
              <w:t>Производственный шум</w:t>
            </w:r>
          </w:p>
        </w:tc>
      </w:tr>
      <w:tr w:rsidR="00470539" w:rsidRPr="00107562" w14:paraId="5D03C70A" w14:textId="77777777" w:rsidTr="002858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071A0" w14:textId="6EA426BA" w:rsidR="00470539" w:rsidRPr="00A5247E" w:rsidRDefault="002858B5" w:rsidP="002858B5">
            <w:pPr>
              <w:jc w:val="center"/>
              <w:rPr>
                <w:lang w:val="en-US"/>
              </w:rPr>
            </w:pPr>
            <w:r>
              <w:t>Задач</w:t>
            </w:r>
            <w:r w:rsidR="00A54EF2">
              <w:t>а 2.2</w:t>
            </w:r>
            <w:r>
              <w:t xml:space="preserve">, Вариант № </w:t>
            </w:r>
            <w:r w:rsidR="00A5247E">
              <w:rPr>
                <w:lang w:val="en-US"/>
              </w:rPr>
              <w:t>20</w:t>
            </w:r>
          </w:p>
        </w:tc>
      </w:tr>
      <w:tr w:rsidR="00470539" w:rsidRPr="00107562" w14:paraId="5B146BA3" w14:textId="77777777" w:rsidTr="002858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7A225" w14:textId="20325283" w:rsidR="00470539" w:rsidRPr="00290E7C" w:rsidRDefault="00470539" w:rsidP="002858B5">
            <w:pPr>
              <w:rPr>
                <w:lang w:val="en-US"/>
              </w:rPr>
            </w:pPr>
          </w:p>
        </w:tc>
      </w:tr>
      <w:tr w:rsidR="00470539" w:rsidRPr="00107562" w14:paraId="6D02238C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9723258" w14:textId="77777777" w:rsidR="00470539" w:rsidRPr="00107562" w:rsidRDefault="00470539" w:rsidP="00470539"/>
        </w:tc>
      </w:tr>
      <w:tr w:rsidR="00470539" w:rsidRPr="00107562" w14:paraId="45904B3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61A99F0" w14:textId="77777777" w:rsidR="00470539" w:rsidRPr="00107562" w:rsidRDefault="00470539" w:rsidP="00470539"/>
        </w:tc>
      </w:tr>
      <w:tr w:rsidR="00470539" w:rsidRPr="00107562" w14:paraId="1B48BE8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BA1DA83" w14:textId="77777777" w:rsidR="00470539" w:rsidRPr="00107562" w:rsidRDefault="00470539" w:rsidP="00470539"/>
        </w:tc>
      </w:tr>
      <w:tr w:rsidR="00470539" w:rsidRPr="00107562" w14:paraId="2BB73D50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C18925" w14:textId="77777777" w:rsidR="00470539" w:rsidRPr="00107562" w:rsidRDefault="00470539" w:rsidP="00470539"/>
        </w:tc>
      </w:tr>
      <w:tr w:rsidR="00470539" w:rsidRPr="00107562" w14:paraId="4070F7A2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B7FCFB" w14:textId="77777777" w:rsidR="00470539" w:rsidRPr="00107562" w:rsidRDefault="00470539" w:rsidP="00470539"/>
        </w:tc>
      </w:tr>
      <w:tr w:rsidR="00470539" w:rsidRPr="00107562" w14:paraId="43767B3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8D8E282" w14:textId="77777777" w:rsidR="00470539" w:rsidRPr="00107562" w:rsidRDefault="00470539" w:rsidP="00470539"/>
        </w:tc>
      </w:tr>
      <w:tr w:rsidR="00470539" w:rsidRPr="00107562" w14:paraId="390F5082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3615BE6" w14:textId="77777777" w:rsidR="00470539" w:rsidRPr="00107562" w:rsidRDefault="00470539" w:rsidP="00470539"/>
        </w:tc>
      </w:tr>
      <w:tr w:rsidR="00470539" w:rsidRPr="00107562" w14:paraId="0F1D1C5B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906FC8" w14:textId="77777777" w:rsidR="00470539" w:rsidRPr="00107562" w:rsidRDefault="00470539" w:rsidP="00470539"/>
        </w:tc>
      </w:tr>
      <w:tr w:rsidR="00470539" w:rsidRPr="00107562" w14:paraId="1F9849EE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AD59A96" w14:textId="77777777" w:rsidR="00470539" w:rsidRPr="00107562" w:rsidRDefault="00470539" w:rsidP="00470539"/>
        </w:tc>
      </w:tr>
      <w:tr w:rsidR="00470539" w:rsidRPr="00107562" w14:paraId="5FF2413C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058F66B" w14:textId="77777777" w:rsidR="00470539" w:rsidRPr="00107562" w:rsidRDefault="00470539" w:rsidP="00470539"/>
        </w:tc>
      </w:tr>
      <w:tr w:rsidR="00470539" w:rsidRPr="00107562" w14:paraId="5E869F01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BBD76E2" w14:textId="77777777" w:rsidR="00470539" w:rsidRPr="00107562" w:rsidRDefault="00470539" w:rsidP="00470539"/>
        </w:tc>
      </w:tr>
      <w:tr w:rsidR="00470539" w:rsidRPr="00107562" w14:paraId="1D4A40DF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D8EE092" w14:textId="77777777" w:rsidR="00470539" w:rsidRPr="00107562" w:rsidRDefault="00470539" w:rsidP="00470539"/>
        </w:tc>
      </w:tr>
      <w:tr w:rsidR="00470539" w:rsidRPr="00107562" w14:paraId="53B08C57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3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A759FE" w14:textId="77777777" w:rsidR="00470539" w:rsidRPr="00107562" w:rsidRDefault="00470539" w:rsidP="00470539">
            <w:r>
              <w:t>Преподаватель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3343AD7" w14:textId="77777777" w:rsidR="00470539" w:rsidRPr="00A623E8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right w:val="nil"/>
            </w:tcBorders>
          </w:tcPr>
          <w:p w14:paraId="65C23494" w14:textId="77777777"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667EFE0" w14:textId="77777777" w:rsidR="00470539" w:rsidRPr="00A623E8" w:rsidRDefault="00470539" w:rsidP="00470539">
            <w:pPr>
              <w:jc w:val="center"/>
            </w:pPr>
          </w:p>
        </w:tc>
        <w:sdt>
          <w:sdtPr>
            <w:rPr>
              <w:color w:val="auto"/>
              <w:kern w:val="0"/>
              <w14:ligatures w14:val="none"/>
            </w:rPr>
            <w:alias w:val="Преподаватель. Инициалы, фамилия"/>
            <w:tag w:val="Преподаватель. Инициалы, фамилия"/>
            <w:id w:val="2052420955"/>
            <w:placeholder>
              <w:docPart w:val="F308A82D03344465BE823ADE8DA9ECFE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right w:val="nil"/>
                </w:tcBorders>
              </w:tcPr>
              <w:p w14:paraId="3C6A439C" w14:textId="4AE1970A" w:rsidR="00470539" w:rsidRPr="00107562" w:rsidRDefault="0040595E" w:rsidP="00DE076A">
                <w:pPr>
                  <w:jc w:val="left"/>
                </w:pPr>
                <w:r>
                  <w:rPr>
                    <w:color w:val="auto"/>
                    <w:kern w:val="0"/>
                    <w14:ligatures w14:val="none"/>
                  </w:rPr>
                  <w:t>О.</w:t>
                </w:r>
                <w:r w:rsidR="006B1EF9">
                  <w:rPr>
                    <w:color w:val="auto"/>
                    <w:kern w:val="0"/>
                    <w14:ligatures w14:val="none"/>
                  </w:rPr>
                  <w:t> </w:t>
                </w:r>
                <w:r>
                  <w:rPr>
                    <w:color w:val="auto"/>
                    <w:kern w:val="0"/>
                    <w14:ligatures w14:val="none"/>
                  </w:rPr>
                  <w:t>Н.</w:t>
                </w:r>
                <w:r w:rsidR="006B1EF9">
                  <w:rPr>
                    <w:color w:val="auto"/>
                    <w:kern w:val="0"/>
                    <w14:ligatures w14:val="none"/>
                  </w:rPr>
                  <w:t> </w:t>
                </w:r>
                <w:r>
                  <w:rPr>
                    <w:color w:val="auto"/>
                    <w:kern w:val="0"/>
                    <w14:ligatures w14:val="none"/>
                  </w:rPr>
                  <w:t>Ледяева</w:t>
                </w:r>
              </w:p>
            </w:tc>
          </w:sdtContent>
        </w:sdt>
      </w:tr>
      <w:tr w:rsidR="00470539" w:rsidRPr="00107562" w14:paraId="1EC2E375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04C930" w14:textId="77777777" w:rsidR="00470539" w:rsidRPr="00107562" w:rsidRDefault="00470539" w:rsidP="00470539"/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DA6F946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left w:val="nil"/>
              <w:bottom w:val="nil"/>
              <w:right w:val="nil"/>
            </w:tcBorders>
          </w:tcPr>
          <w:p w14:paraId="19B5CD2C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E8CC32F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left w:val="nil"/>
              <w:bottom w:val="nil"/>
              <w:right w:val="nil"/>
            </w:tcBorders>
          </w:tcPr>
          <w:p w14:paraId="2928D6BD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8D50E1">
              <w:rPr>
                <w:sz w:val="20"/>
                <w:szCs w:val="20"/>
              </w:rPr>
              <w:t>нициалы, фамилия</w:t>
            </w:r>
          </w:p>
        </w:tc>
      </w:tr>
      <w:tr w:rsidR="00470539" w:rsidRPr="00107562" w14:paraId="36896B23" w14:textId="77777777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359CCE54" w14:textId="77777777" w:rsidR="00470539" w:rsidRPr="00107562" w:rsidRDefault="00470539" w:rsidP="00470539">
            <w:r>
              <w:t>Студент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449A6" w14:textId="131B6D0D" w:rsidR="00470539" w:rsidRPr="00107562" w:rsidRDefault="00DE076A" w:rsidP="001A4D4A">
            <w:pPr>
              <w:jc w:val="center"/>
            </w:pPr>
            <w:r>
              <w:t>КИ23-1</w:t>
            </w:r>
            <w:r w:rsidR="00523A0B">
              <w:t>6</w:t>
            </w:r>
            <w:r>
              <w:t>/1б, </w:t>
            </w:r>
            <w:r w:rsidR="00A5247E">
              <w:t>032322546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8AA5D0A" w14:textId="77777777" w:rsidR="00470539" w:rsidRPr="00107562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C02C83" w14:textId="77777777"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9787C4D" w14:textId="77777777" w:rsidR="00470539" w:rsidRPr="00107562" w:rsidRDefault="00470539" w:rsidP="00470539">
            <w:pPr>
              <w:jc w:val="center"/>
            </w:pPr>
          </w:p>
        </w:tc>
        <w:sdt>
          <w:sdtPr>
            <w:rPr>
              <w:color w:val="auto"/>
              <w:kern w:val="0"/>
              <w14:ligatures w14:val="none"/>
            </w:rPr>
            <w:alias w:val="Студент. Инициалы, фамилия"/>
            <w:tag w:val="Студент. Инициалы, фамилия"/>
            <w:id w:val="1740673254"/>
            <w:placeholder>
              <w:docPart w:val="1C51CB3D90EF424F9DAEB39CF65A4EFA"/>
            </w:placeholder>
            <w:text/>
          </w:sdtPr>
          <w:sdtContent>
            <w:sdt>
              <w:sdtPr>
                <w:rPr>
                  <w:color w:val="auto"/>
                  <w:kern w:val="0"/>
                  <w14:ligatures w14:val="none"/>
                </w:rPr>
                <w:alias w:val="Студент. Инициалы, фамилия"/>
                <w:tag w:val="Студент. Инициалы, фамилия"/>
                <w:id w:val="1657257502"/>
                <w:placeholder>
                  <w:docPart w:val="7729D85F1F2D433FA83F632E0EB8E51F"/>
                </w:placeholder>
                <w:text/>
              </w:sdtPr>
              <w:sdtContent>
                <w:tc>
                  <w:tcPr>
                    <w:tcW w:w="2534" w:type="dxa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</w:tcPr>
                  <w:p w14:paraId="2E45603A" w14:textId="46D2EB71" w:rsidR="00470539" w:rsidRPr="00107562" w:rsidRDefault="00A5247E" w:rsidP="00DE076A">
                    <w:pPr>
                      <w:jc w:val="left"/>
                    </w:pPr>
                    <w:r w:rsidRPr="00A5247E">
                      <w:rPr>
                        <w:color w:val="auto"/>
                        <w:kern w:val="0"/>
                        <w14:ligatures w14:val="none"/>
                      </w:rPr>
                      <w:t xml:space="preserve">Е. А. </w:t>
                    </w:r>
                    <w:proofErr w:type="spellStart"/>
                    <w:r w:rsidRPr="00A5247E">
                      <w:rPr>
                        <w:color w:val="auto"/>
                        <w:kern w:val="0"/>
                        <w14:ligatures w14:val="none"/>
                      </w:rPr>
                      <w:t>Гуртякин</w:t>
                    </w:r>
                    <w:proofErr w:type="spellEnd"/>
                  </w:p>
                </w:tc>
              </w:sdtContent>
            </w:sdt>
          </w:sdtContent>
        </w:sdt>
      </w:tr>
      <w:tr w:rsidR="00470539" w:rsidRPr="00107562" w14:paraId="61E2E049" w14:textId="77777777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50DFDDED" w14:textId="77777777" w:rsidR="00470539" w:rsidRPr="00107562" w:rsidRDefault="00470539" w:rsidP="00470539"/>
        </w:tc>
        <w:tc>
          <w:tcPr>
            <w:tcW w:w="3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51C07D" w14:textId="77777777" w:rsidR="00470539" w:rsidRPr="00373FCE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группы, зачётной книжки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56524AC2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0ADC07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71A7D36E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70976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FD615D">
              <w:rPr>
                <w:sz w:val="20"/>
                <w:szCs w:val="20"/>
              </w:rPr>
              <w:t>инициалы, фамилия</w:t>
            </w:r>
          </w:p>
        </w:tc>
      </w:tr>
      <w:tr w:rsidR="00470539" w:rsidRPr="00107562" w14:paraId="7A0845DE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7C34A5A" w14:textId="77777777" w:rsidR="00470539" w:rsidRPr="00107562" w:rsidRDefault="00470539" w:rsidP="00470539"/>
        </w:tc>
      </w:tr>
      <w:tr w:rsidR="00470539" w:rsidRPr="00107562" w14:paraId="4032B5FB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A6D5A6C" w14:textId="77777777" w:rsidR="00470539" w:rsidRPr="00107562" w:rsidRDefault="00470539" w:rsidP="00470539"/>
        </w:tc>
      </w:tr>
      <w:tr w:rsidR="00470539" w:rsidRPr="00107562" w14:paraId="593F553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47C225E" w14:textId="77777777" w:rsidR="00470539" w:rsidRPr="00107562" w:rsidRDefault="00470539" w:rsidP="00470539">
            <w:pPr>
              <w:jc w:val="center"/>
            </w:pPr>
            <w:r>
              <w:t xml:space="preserve">Красноярск </w:t>
            </w:r>
            <w:sdt>
              <w:sdtPr>
                <w:alias w:val="Титульник. Дата"/>
                <w:tag w:val="Титульник. Дата"/>
                <w:id w:val="338363742"/>
                <w:placeholder>
                  <w:docPart w:val="0B804F642F7642E5977BCD5DCE8C93B2"/>
                </w:placeholder>
                <w15:color w:val="000000"/>
                <w:date>
                  <w:dateFormat w:val="yyyy"/>
                  <w:lid w:val="ru-RU"/>
                  <w:storeMappedDataAs w:val="dateTime"/>
                  <w:calendar w:val="gregorian"/>
                </w:date>
              </w:sdtPr>
              <w:sdtContent>
                <w:r w:rsidR="006F4476">
                  <w:t>2025</w:t>
                </w:r>
              </w:sdtContent>
            </w:sdt>
          </w:p>
        </w:tc>
      </w:tr>
    </w:tbl>
    <w:p w14:paraId="6DB56D41" w14:textId="77777777" w:rsidR="008F24DB" w:rsidRPr="008F24DB" w:rsidRDefault="00F47208" w:rsidP="003808D3">
      <w:pPr>
        <w:pStyle w:val="1"/>
        <w:ind w:firstLine="0"/>
      </w:pPr>
      <w:r w:rsidRPr="008F24DB">
        <w:lastRenderedPageBreak/>
        <w:t>ВВЕДЕНИЕ</w:t>
      </w:r>
    </w:p>
    <w:p w14:paraId="642D58FD" w14:textId="77777777" w:rsidR="005F1304" w:rsidRPr="008F24DB" w:rsidRDefault="00432F37" w:rsidP="008F24DB">
      <w:pPr>
        <w:pStyle w:val="2"/>
      </w:pPr>
      <w:r w:rsidRPr="008F24DB">
        <w:t>Цель работы</w:t>
      </w:r>
    </w:p>
    <w:p w14:paraId="3ABBBDD9" w14:textId="5EEE8FA2" w:rsidR="008B2E19" w:rsidRPr="00056B40" w:rsidRDefault="00056B40" w:rsidP="00AF40F1">
      <w:pPr>
        <w:pStyle w:val="af9"/>
      </w:pPr>
      <w:r>
        <w:t xml:space="preserve">Изучить теоретический материал </w:t>
      </w:r>
      <w:r w:rsidR="00994E07">
        <w:t>по предложенным темам.</w:t>
      </w:r>
      <w:r w:rsidR="00A0040B">
        <w:t xml:space="preserve"> Выполнить поставленные </w:t>
      </w:r>
      <w:r w:rsidR="00A06414">
        <w:t>задачи.</w:t>
      </w:r>
    </w:p>
    <w:p w14:paraId="633A0FD1" w14:textId="77777777" w:rsidR="000B0C12" w:rsidRPr="008C2534" w:rsidRDefault="000B0C12" w:rsidP="000B0C12"/>
    <w:p w14:paraId="4F6F02CD" w14:textId="77777777" w:rsidR="00432F37" w:rsidRDefault="00432F37" w:rsidP="008F24DB">
      <w:pPr>
        <w:pStyle w:val="2"/>
      </w:pPr>
      <w:r>
        <w:t>Задачи</w:t>
      </w:r>
    </w:p>
    <w:p w14:paraId="70CB4B8F" w14:textId="77777777" w:rsidR="00E91235" w:rsidRDefault="00E91235" w:rsidP="00AF40F1">
      <w:pPr>
        <w:pStyle w:val="af9"/>
      </w:pPr>
      <w:r>
        <w:t>В рамках данной практической работы необходимо выполнить следующие задачи:</w:t>
      </w:r>
    </w:p>
    <w:p w14:paraId="421EAC07" w14:textId="77777777" w:rsidR="00E91235" w:rsidRDefault="00E91235" w:rsidP="00E47086">
      <w:pPr>
        <w:pStyle w:val="a2"/>
      </w:pPr>
      <w:r>
        <w:t>изучить теоретический материал по предложенной теме;</w:t>
      </w:r>
    </w:p>
    <w:p w14:paraId="2DBA64C8" w14:textId="78160979" w:rsidR="00E91235" w:rsidRDefault="00E91235" w:rsidP="00E47086">
      <w:pPr>
        <w:pStyle w:val="a2"/>
      </w:pPr>
      <w:r>
        <w:t>выполнить задани</w:t>
      </w:r>
      <w:r w:rsidR="003B264A">
        <w:t>я</w:t>
      </w:r>
      <w:r>
        <w:t>;</w:t>
      </w:r>
    </w:p>
    <w:p w14:paraId="62B91722" w14:textId="77777777" w:rsidR="00ED1F73" w:rsidRDefault="00E91235" w:rsidP="00E47086">
      <w:pPr>
        <w:pStyle w:val="a2"/>
        <w:rPr>
          <w:lang w:val="en-US"/>
        </w:rPr>
      </w:pPr>
      <w:r>
        <w:t>предоставить отчёт преподавателю.</w:t>
      </w:r>
    </w:p>
    <w:p w14:paraId="5A1E8D11" w14:textId="77777777" w:rsidR="00DC5CCA" w:rsidRDefault="00DC5CCA" w:rsidP="00AF40F1">
      <w:pPr>
        <w:pStyle w:val="af9"/>
      </w:pPr>
    </w:p>
    <w:p w14:paraId="2A7B28B5" w14:textId="7E81F19A" w:rsidR="003E5C02" w:rsidRDefault="003E5C02" w:rsidP="00E47086">
      <w:pPr>
        <w:pStyle w:val="a2"/>
        <w:numPr>
          <w:ilvl w:val="0"/>
          <w:numId w:val="0"/>
        </w:numPr>
        <w:ind w:left="936"/>
      </w:pPr>
      <w:r>
        <w:br w:type="page"/>
      </w:r>
    </w:p>
    <w:p w14:paraId="51D564BF" w14:textId="77777777" w:rsidR="007100B9" w:rsidRPr="006F4476" w:rsidRDefault="00756D3B" w:rsidP="00431326">
      <w:pPr>
        <w:pStyle w:val="1"/>
        <w:ind w:firstLine="0"/>
      </w:pPr>
      <w:r>
        <w:lastRenderedPageBreak/>
        <w:t>ХОД РАБОТЫ</w:t>
      </w:r>
    </w:p>
    <w:p w14:paraId="0286C7AF" w14:textId="563C4FAD" w:rsidR="00786952" w:rsidRDefault="008E1299" w:rsidP="00845153">
      <w:pPr>
        <w:pStyle w:val="2"/>
      </w:pPr>
      <w:r>
        <w:t>Задание</w:t>
      </w:r>
      <w:r w:rsidR="0071335B">
        <w:t> </w:t>
      </w:r>
      <w:r w:rsidR="00BF666D">
        <w:t>2.2</w:t>
      </w:r>
      <w:r w:rsidR="000659E2">
        <w:t xml:space="preserve">. </w:t>
      </w:r>
      <w:r w:rsidR="006F70E9">
        <w:t>Выбор звукоизолирующих ограждающих конструкций кабины</w:t>
      </w:r>
    </w:p>
    <w:p w14:paraId="4A17A9C0" w14:textId="6497CF03" w:rsidR="005F6E87" w:rsidRDefault="00A764BD" w:rsidP="00B955D1">
      <w:pPr>
        <w:pStyle w:val="3"/>
      </w:pPr>
      <w:r>
        <w:t>Услови</w:t>
      </w:r>
      <w:r w:rsidR="00860DFA">
        <w:t>я</w:t>
      </w:r>
    </w:p>
    <w:p w14:paraId="11466639" w14:textId="33CE3AED" w:rsidR="003B6116" w:rsidRDefault="003B6116" w:rsidP="003B6116">
      <w:pPr>
        <w:pStyle w:val="af9"/>
      </w:pPr>
      <w:r>
        <w:t xml:space="preserve">Определить требуемое снижение шума на рабочем месте оператора </w:t>
      </w:r>
      <w:proofErr w:type="spellStart"/>
      <w:r>
        <w:t>ΔL</w:t>
      </w:r>
      <w:r w:rsidR="006C169A">
        <w:rPr>
          <w:vertAlign w:val="subscript"/>
        </w:rPr>
        <w:t>тр</w:t>
      </w:r>
      <w:proofErr w:type="spellEnd"/>
      <w:r>
        <w:t xml:space="preserve"> и подобрать звукоизолирующие материалы, обеспечивающие требуемое снижение уровня звукового давления на рабочем месте оператора. Измеренные уровни звукового давления на рабочем месте оператора L, ограждённом кабиной, приведены в таблице 4 приложения 1 (см. варианты).</w:t>
      </w:r>
    </w:p>
    <w:p w14:paraId="3FCC73A1" w14:textId="43ECFD95" w:rsidR="003B6116" w:rsidRDefault="003B6116" w:rsidP="003B6116">
      <w:pPr>
        <w:pStyle w:val="af9"/>
      </w:pPr>
      <w:r>
        <w:t>Размер кабины в плане – 2 × 3 м, высота – 2,2 м. В кабине одно смотровое окно и дверь размерами соответственно 1,5 × 1,0 м и 0,8 × 2 м.</w:t>
      </w:r>
    </w:p>
    <w:p w14:paraId="4AFA5AB6" w14:textId="1F47D6A9" w:rsidR="003B6116" w:rsidRDefault="003B6116" w:rsidP="003B6116">
      <w:pPr>
        <w:pStyle w:val="af9"/>
      </w:pPr>
      <w:r>
        <w:t>По таблице 2.1 следует определить постоянную помещения B₁₀₀₀ = 1,5 м² в зависимости от объёма кабины, равного 13,2 м³. Данные частного множителя μ берутся по таблице 2.3.</w:t>
      </w:r>
    </w:p>
    <w:p w14:paraId="71C45757" w14:textId="0659B62D" w:rsidR="00EA350F" w:rsidRDefault="003B6116" w:rsidP="003B6116">
      <w:pPr>
        <w:pStyle w:val="af9"/>
      </w:pPr>
      <w:r>
        <w:t xml:space="preserve">Результаты постоянной помещения B вычисляются по формуле (2.4),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доп</m:t>
            </m:r>
          </m:sub>
        </m:sSub>
      </m:oMath>
      <w:r>
        <w:t xml:space="preserve"> – по таблице 2 приложения 2,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>
        <w:t xml:space="preserve"> – по формуле (2.1). Все результаты расчётов сводятся в табл. 2.2.</w:t>
      </w:r>
    </w:p>
    <w:p w14:paraId="139304AD" w14:textId="02D776AA" w:rsidR="000E27CA" w:rsidRDefault="000E27CA" w:rsidP="000E27CA">
      <w:pPr>
        <w:pStyle w:val="aff4"/>
      </w:pPr>
      <w:r>
        <w:t xml:space="preserve">Таблица </w:t>
      </w:r>
      <w:r w:rsidR="00917E67">
        <w:t>2.2</w:t>
      </w:r>
      <w:r w:rsidR="006A175D">
        <w:t xml:space="preserve"> – </w:t>
      </w:r>
      <w:r w:rsidR="006A175D" w:rsidRPr="006A175D">
        <w:t>Результаты расчетов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52"/>
        <w:gridCol w:w="886"/>
        <w:gridCol w:w="930"/>
        <w:gridCol w:w="930"/>
        <w:gridCol w:w="930"/>
        <w:gridCol w:w="975"/>
        <w:gridCol w:w="975"/>
        <w:gridCol w:w="975"/>
        <w:gridCol w:w="975"/>
      </w:tblGrid>
      <w:tr w:rsidR="00C01233" w:rsidRPr="005656A5" w14:paraId="26E53063" w14:textId="77777777" w:rsidTr="000E27CA">
        <w:tc>
          <w:tcPr>
            <w:tcW w:w="2052" w:type="dxa"/>
            <w:vMerge w:val="restart"/>
            <w:vAlign w:val="center"/>
          </w:tcPr>
          <w:p w14:paraId="754D4A39" w14:textId="2D1935F5" w:rsidR="00C01233" w:rsidRPr="005656A5" w:rsidRDefault="00C01233" w:rsidP="00C01233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Определяемая</w:t>
            </w:r>
            <w:r w:rsidRPr="005656A5">
              <w:rPr>
                <w:b/>
                <w:bCs/>
              </w:rPr>
              <w:br/>
              <w:t>величина</w:t>
            </w:r>
          </w:p>
        </w:tc>
        <w:tc>
          <w:tcPr>
            <w:tcW w:w="7576" w:type="dxa"/>
            <w:gridSpan w:val="8"/>
            <w:vAlign w:val="center"/>
          </w:tcPr>
          <w:p w14:paraId="5B1745FF" w14:textId="50FF57E4" w:rsidR="00C01233" w:rsidRPr="005656A5" w:rsidRDefault="00771F72" w:rsidP="00C01233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Среднегеометрические частоты октавных полос, Гц</w:t>
            </w:r>
          </w:p>
        </w:tc>
      </w:tr>
      <w:tr w:rsidR="002F3B40" w:rsidRPr="005656A5" w14:paraId="5FE9E8C6" w14:textId="77777777" w:rsidTr="000E27CA">
        <w:tc>
          <w:tcPr>
            <w:tcW w:w="2052" w:type="dxa"/>
            <w:vMerge/>
            <w:tcBorders>
              <w:bottom w:val="double" w:sz="4" w:space="0" w:color="auto"/>
            </w:tcBorders>
            <w:vAlign w:val="center"/>
          </w:tcPr>
          <w:p w14:paraId="4ABB0F45" w14:textId="77777777" w:rsidR="00C01233" w:rsidRPr="005656A5" w:rsidRDefault="00C01233" w:rsidP="00C01233">
            <w:pPr>
              <w:jc w:val="center"/>
              <w:rPr>
                <w:b/>
                <w:bCs/>
              </w:rPr>
            </w:pPr>
          </w:p>
        </w:tc>
        <w:tc>
          <w:tcPr>
            <w:tcW w:w="886" w:type="dxa"/>
            <w:tcBorders>
              <w:bottom w:val="double" w:sz="4" w:space="0" w:color="auto"/>
            </w:tcBorders>
            <w:vAlign w:val="center"/>
          </w:tcPr>
          <w:p w14:paraId="0545B511" w14:textId="5BA7BCE6" w:rsidR="00C01233" w:rsidRPr="005656A5" w:rsidRDefault="002F3B40" w:rsidP="00C01233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63</w:t>
            </w:r>
          </w:p>
        </w:tc>
        <w:tc>
          <w:tcPr>
            <w:tcW w:w="930" w:type="dxa"/>
            <w:tcBorders>
              <w:bottom w:val="double" w:sz="4" w:space="0" w:color="auto"/>
            </w:tcBorders>
            <w:vAlign w:val="center"/>
          </w:tcPr>
          <w:p w14:paraId="5E400F56" w14:textId="1F2A4143" w:rsidR="00C01233" w:rsidRPr="005656A5" w:rsidRDefault="002F3B40" w:rsidP="00C01233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125</w:t>
            </w:r>
          </w:p>
        </w:tc>
        <w:tc>
          <w:tcPr>
            <w:tcW w:w="930" w:type="dxa"/>
            <w:tcBorders>
              <w:bottom w:val="double" w:sz="4" w:space="0" w:color="auto"/>
            </w:tcBorders>
            <w:vAlign w:val="center"/>
          </w:tcPr>
          <w:p w14:paraId="5A993EFE" w14:textId="14D30E53" w:rsidR="00C01233" w:rsidRPr="005656A5" w:rsidRDefault="002F3B40" w:rsidP="00C01233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250</w:t>
            </w:r>
          </w:p>
        </w:tc>
        <w:tc>
          <w:tcPr>
            <w:tcW w:w="930" w:type="dxa"/>
            <w:tcBorders>
              <w:bottom w:val="double" w:sz="4" w:space="0" w:color="auto"/>
            </w:tcBorders>
            <w:vAlign w:val="center"/>
          </w:tcPr>
          <w:p w14:paraId="44126D91" w14:textId="4C2BAE02" w:rsidR="00C01233" w:rsidRPr="005656A5" w:rsidRDefault="002F3B40" w:rsidP="00C01233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500</w:t>
            </w:r>
          </w:p>
        </w:tc>
        <w:tc>
          <w:tcPr>
            <w:tcW w:w="975" w:type="dxa"/>
            <w:tcBorders>
              <w:bottom w:val="double" w:sz="4" w:space="0" w:color="auto"/>
            </w:tcBorders>
            <w:vAlign w:val="center"/>
          </w:tcPr>
          <w:p w14:paraId="12021E9B" w14:textId="370659C0" w:rsidR="00C01233" w:rsidRPr="005656A5" w:rsidRDefault="002F3B40" w:rsidP="00C01233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1000</w:t>
            </w:r>
          </w:p>
        </w:tc>
        <w:tc>
          <w:tcPr>
            <w:tcW w:w="975" w:type="dxa"/>
            <w:tcBorders>
              <w:bottom w:val="double" w:sz="4" w:space="0" w:color="auto"/>
            </w:tcBorders>
            <w:vAlign w:val="center"/>
          </w:tcPr>
          <w:p w14:paraId="765CEC5C" w14:textId="1E0A82BD" w:rsidR="00C01233" w:rsidRPr="005656A5" w:rsidRDefault="002F3B40" w:rsidP="00C01233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2000</w:t>
            </w:r>
          </w:p>
        </w:tc>
        <w:tc>
          <w:tcPr>
            <w:tcW w:w="975" w:type="dxa"/>
            <w:tcBorders>
              <w:bottom w:val="double" w:sz="4" w:space="0" w:color="auto"/>
            </w:tcBorders>
            <w:vAlign w:val="center"/>
          </w:tcPr>
          <w:p w14:paraId="65E46D45" w14:textId="0F43B317" w:rsidR="00C01233" w:rsidRPr="005656A5" w:rsidRDefault="002F3B40" w:rsidP="00C01233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4000</w:t>
            </w:r>
          </w:p>
        </w:tc>
        <w:tc>
          <w:tcPr>
            <w:tcW w:w="975" w:type="dxa"/>
            <w:tcBorders>
              <w:bottom w:val="double" w:sz="4" w:space="0" w:color="auto"/>
            </w:tcBorders>
            <w:vAlign w:val="center"/>
          </w:tcPr>
          <w:p w14:paraId="0740E6FB" w14:textId="45768CAA" w:rsidR="00C01233" w:rsidRPr="005656A5" w:rsidRDefault="002F3B40" w:rsidP="00C01233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8000</w:t>
            </w:r>
          </w:p>
        </w:tc>
      </w:tr>
      <w:tr w:rsidR="002F3B40" w:rsidRPr="005656A5" w14:paraId="39C7C2AF" w14:textId="77777777" w:rsidTr="00D64160">
        <w:tc>
          <w:tcPr>
            <w:tcW w:w="2052" w:type="dxa"/>
            <w:tcBorders>
              <w:top w:val="double" w:sz="4" w:space="0" w:color="auto"/>
            </w:tcBorders>
            <w:vAlign w:val="center"/>
          </w:tcPr>
          <w:p w14:paraId="1A76C3D2" w14:textId="4D137B8C" w:rsidR="00C01233" w:rsidRPr="005656A5" w:rsidRDefault="00D759C1" w:rsidP="00DD6729">
            <w:pPr>
              <w:jc w:val="center"/>
              <w:rPr>
                <w:i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oMath>
            <w:r w:rsidRPr="005656A5">
              <w:rPr>
                <w:rFonts w:eastAsiaTheme="minorEastAsia"/>
                <w:iCs/>
                <w:sz w:val="24"/>
                <w:szCs w:val="24"/>
                <w:lang w:val="en-US"/>
              </w:rPr>
              <w:t>,</w:t>
            </w:r>
            <w:r w:rsidRPr="005656A5">
              <w:rPr>
                <w:rFonts w:eastAsiaTheme="minorEastAsia"/>
                <w:iCs/>
                <w:sz w:val="24"/>
                <w:szCs w:val="24"/>
              </w:rPr>
              <w:t xml:space="preserve"> </w:t>
            </w:r>
            <w:r w:rsidR="00DD6729" w:rsidRPr="005656A5">
              <w:rPr>
                <w:rFonts w:eastAsiaTheme="minorEastAsia"/>
                <w:iCs/>
                <w:sz w:val="24"/>
                <w:szCs w:val="24"/>
              </w:rPr>
              <w:t>дБ</w:t>
            </w:r>
          </w:p>
        </w:tc>
        <w:tc>
          <w:tcPr>
            <w:tcW w:w="886" w:type="dxa"/>
            <w:tcBorders>
              <w:top w:val="double" w:sz="4" w:space="0" w:color="auto"/>
            </w:tcBorders>
            <w:vAlign w:val="center"/>
          </w:tcPr>
          <w:p w14:paraId="594311AD" w14:textId="2B5B9BB6" w:rsidR="00C01233" w:rsidRPr="00954814" w:rsidRDefault="00F91332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9</w:t>
            </w:r>
            <w:r w:rsidR="00954814">
              <w:rPr>
                <w:sz w:val="24"/>
                <w:szCs w:val="24"/>
              </w:rPr>
              <w:t>5</w:t>
            </w:r>
          </w:p>
        </w:tc>
        <w:tc>
          <w:tcPr>
            <w:tcW w:w="930" w:type="dxa"/>
            <w:tcBorders>
              <w:top w:val="double" w:sz="4" w:space="0" w:color="auto"/>
            </w:tcBorders>
            <w:vAlign w:val="center"/>
          </w:tcPr>
          <w:p w14:paraId="7D09F123" w14:textId="132B7FBF" w:rsidR="00C01233" w:rsidRPr="00F91332" w:rsidRDefault="00F91332" w:rsidP="00D641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97</w:t>
            </w:r>
          </w:p>
        </w:tc>
        <w:tc>
          <w:tcPr>
            <w:tcW w:w="930" w:type="dxa"/>
            <w:tcBorders>
              <w:top w:val="double" w:sz="4" w:space="0" w:color="auto"/>
            </w:tcBorders>
            <w:vAlign w:val="center"/>
          </w:tcPr>
          <w:p w14:paraId="0174BD03" w14:textId="39EC3607" w:rsidR="00C01233" w:rsidRPr="00EB246A" w:rsidRDefault="00EB246A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954814">
              <w:rPr>
                <w:sz w:val="24"/>
                <w:szCs w:val="24"/>
              </w:rPr>
              <w:t>9</w:t>
            </w:r>
          </w:p>
        </w:tc>
        <w:tc>
          <w:tcPr>
            <w:tcW w:w="930" w:type="dxa"/>
            <w:tcBorders>
              <w:top w:val="double" w:sz="4" w:space="0" w:color="auto"/>
            </w:tcBorders>
            <w:vAlign w:val="center"/>
          </w:tcPr>
          <w:p w14:paraId="7683C1C7" w14:textId="6A34DD2C" w:rsidR="00C01233" w:rsidRPr="005656A5" w:rsidRDefault="00D64160" w:rsidP="00D64160">
            <w:pPr>
              <w:jc w:val="center"/>
              <w:rPr>
                <w:sz w:val="24"/>
                <w:szCs w:val="24"/>
              </w:rPr>
            </w:pPr>
            <w:r w:rsidRPr="005656A5">
              <w:rPr>
                <w:sz w:val="24"/>
                <w:szCs w:val="24"/>
              </w:rPr>
              <w:t>102</w:t>
            </w: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</w:tcPr>
          <w:p w14:paraId="37ADD725" w14:textId="27727758" w:rsidR="00C01233" w:rsidRPr="00954814" w:rsidRDefault="00F91332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  <w:r w:rsidR="00954814">
              <w:rPr>
                <w:sz w:val="24"/>
                <w:szCs w:val="24"/>
              </w:rPr>
              <w:t>3</w:t>
            </w: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</w:tcPr>
          <w:p w14:paraId="23238261" w14:textId="573D1E71" w:rsidR="00C01233" w:rsidRPr="00EB246A" w:rsidRDefault="00EB246A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</w:tcPr>
          <w:p w14:paraId="244D9835" w14:textId="13025E46" w:rsidR="00C01233" w:rsidRPr="00954814" w:rsidRDefault="00F91332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9</w:t>
            </w:r>
            <w:r w:rsidR="00954814">
              <w:rPr>
                <w:sz w:val="24"/>
                <w:szCs w:val="24"/>
              </w:rPr>
              <w:t>5</w:t>
            </w: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</w:tcPr>
          <w:p w14:paraId="4FD50258" w14:textId="2B0806CD" w:rsidR="00C01233" w:rsidRPr="00F91332" w:rsidRDefault="00F91332" w:rsidP="00D641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90</w:t>
            </w:r>
          </w:p>
        </w:tc>
      </w:tr>
      <w:tr w:rsidR="00D759C1" w:rsidRPr="005656A5" w14:paraId="41060578" w14:textId="77777777" w:rsidTr="00D64160">
        <w:tc>
          <w:tcPr>
            <w:tcW w:w="2052" w:type="dxa"/>
            <w:vAlign w:val="center"/>
          </w:tcPr>
          <w:p w14:paraId="24EE810E" w14:textId="37568C8A" w:rsidR="00C01233" w:rsidRPr="005656A5" w:rsidRDefault="00000000" w:rsidP="008E1450">
            <w:pPr>
              <w:jc w:val="center"/>
              <w:rPr>
                <w:i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доп</m:t>
                  </m:r>
                </m:sub>
              </m:sSub>
            </m:oMath>
            <w:r w:rsidR="008E1450" w:rsidRPr="005656A5">
              <w:rPr>
                <w:rFonts w:eastAsiaTheme="minorEastAsia"/>
                <w:iCs/>
                <w:sz w:val="24"/>
                <w:szCs w:val="24"/>
              </w:rPr>
              <w:t>, дБ</w:t>
            </w:r>
          </w:p>
        </w:tc>
        <w:tc>
          <w:tcPr>
            <w:tcW w:w="886" w:type="dxa"/>
            <w:vAlign w:val="center"/>
          </w:tcPr>
          <w:p w14:paraId="6CD9B83F" w14:textId="06D1C186" w:rsidR="00C01233" w:rsidRPr="005656A5" w:rsidRDefault="00154520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930" w:type="dxa"/>
            <w:vAlign w:val="center"/>
          </w:tcPr>
          <w:p w14:paraId="777E31A2" w14:textId="0701966B" w:rsidR="00C01233" w:rsidRPr="005656A5" w:rsidRDefault="00154520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930" w:type="dxa"/>
            <w:vAlign w:val="center"/>
          </w:tcPr>
          <w:p w14:paraId="3F4311A8" w14:textId="4C2A9421" w:rsidR="00C01233" w:rsidRPr="005656A5" w:rsidRDefault="00154520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930" w:type="dxa"/>
            <w:vAlign w:val="center"/>
          </w:tcPr>
          <w:p w14:paraId="0B0932FA" w14:textId="71247A7E" w:rsidR="00C01233" w:rsidRPr="005656A5" w:rsidRDefault="00154520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975" w:type="dxa"/>
            <w:vAlign w:val="center"/>
          </w:tcPr>
          <w:p w14:paraId="7AF5453B" w14:textId="3A6DBBFE" w:rsidR="00C01233" w:rsidRPr="005656A5" w:rsidRDefault="00154520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975" w:type="dxa"/>
            <w:vAlign w:val="center"/>
          </w:tcPr>
          <w:p w14:paraId="2E6DF347" w14:textId="091BFB51" w:rsidR="00C01233" w:rsidRPr="005656A5" w:rsidRDefault="00154520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975" w:type="dxa"/>
            <w:vAlign w:val="center"/>
          </w:tcPr>
          <w:p w14:paraId="4B1AB499" w14:textId="751C8A4C" w:rsidR="00C01233" w:rsidRPr="005656A5" w:rsidRDefault="00154520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975" w:type="dxa"/>
            <w:vAlign w:val="center"/>
          </w:tcPr>
          <w:p w14:paraId="5A8F2833" w14:textId="3BAB9E61" w:rsidR="00C01233" w:rsidRPr="005656A5" w:rsidRDefault="00154520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  <w:tr w:rsidR="00D759C1" w:rsidRPr="005656A5" w14:paraId="640FF607" w14:textId="77777777" w:rsidTr="00D64160">
        <w:tc>
          <w:tcPr>
            <w:tcW w:w="2052" w:type="dxa"/>
            <w:vAlign w:val="center"/>
          </w:tcPr>
          <w:p w14:paraId="638EF551" w14:textId="569A4D38" w:rsidR="00C01233" w:rsidRPr="005656A5" w:rsidRDefault="00A477C9" w:rsidP="00DD6729">
            <w:pPr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тр</m:t>
                  </m:r>
                </m:sub>
              </m:sSub>
            </m:oMath>
            <w:r w:rsidRPr="005656A5">
              <w:rPr>
                <w:rFonts w:eastAsiaTheme="minorEastAsia"/>
                <w:sz w:val="24"/>
                <w:szCs w:val="24"/>
              </w:rPr>
              <w:t>, дБ</w:t>
            </w:r>
          </w:p>
        </w:tc>
        <w:tc>
          <w:tcPr>
            <w:tcW w:w="886" w:type="dxa"/>
            <w:vAlign w:val="center"/>
          </w:tcPr>
          <w:p w14:paraId="7E660920" w14:textId="4F981E70" w:rsidR="00C01233" w:rsidRPr="00954814" w:rsidRDefault="00EB246A" w:rsidP="00D641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  <w:r w:rsidR="00954814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930" w:type="dxa"/>
            <w:vAlign w:val="center"/>
          </w:tcPr>
          <w:p w14:paraId="2B7915A0" w14:textId="2F29CBA3" w:rsidR="00C01233" w:rsidRPr="00EB246A" w:rsidRDefault="00EB246A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930" w:type="dxa"/>
            <w:vAlign w:val="center"/>
          </w:tcPr>
          <w:p w14:paraId="5F3F5E7C" w14:textId="092798FC" w:rsidR="00C01233" w:rsidRPr="00954814" w:rsidRDefault="00F91332" w:rsidP="00D641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  <w:r w:rsidR="0095481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930" w:type="dxa"/>
            <w:vAlign w:val="center"/>
          </w:tcPr>
          <w:p w14:paraId="1D18A034" w14:textId="6CF49181" w:rsidR="00C01233" w:rsidRPr="00F91332" w:rsidRDefault="00F91332" w:rsidP="00D641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53</w:t>
            </w:r>
          </w:p>
        </w:tc>
        <w:tc>
          <w:tcPr>
            <w:tcW w:w="975" w:type="dxa"/>
            <w:vAlign w:val="center"/>
          </w:tcPr>
          <w:p w14:paraId="54C6A69C" w14:textId="506C078B" w:rsidR="00C01233" w:rsidRPr="00954814" w:rsidRDefault="00EB246A" w:rsidP="00D641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</w:t>
            </w:r>
            <w:r w:rsidR="00954814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975" w:type="dxa"/>
            <w:vAlign w:val="center"/>
          </w:tcPr>
          <w:p w14:paraId="63F27F98" w14:textId="6C0D050C" w:rsidR="00C01233" w:rsidRPr="00EB246A" w:rsidRDefault="00F91332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="00EB246A">
              <w:rPr>
                <w:sz w:val="24"/>
                <w:szCs w:val="24"/>
              </w:rPr>
              <w:t>8</w:t>
            </w:r>
          </w:p>
        </w:tc>
        <w:tc>
          <w:tcPr>
            <w:tcW w:w="975" w:type="dxa"/>
            <w:vAlign w:val="center"/>
          </w:tcPr>
          <w:p w14:paraId="6915CAA6" w14:textId="18F4DE13" w:rsidR="00C01233" w:rsidRPr="00954814" w:rsidRDefault="00F91332" w:rsidP="00D641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="0095481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975" w:type="dxa"/>
            <w:vAlign w:val="center"/>
          </w:tcPr>
          <w:p w14:paraId="040C39BF" w14:textId="27F9038C" w:rsidR="00C01233" w:rsidRPr="00F91332" w:rsidRDefault="00F91332" w:rsidP="00D641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52</w:t>
            </w:r>
          </w:p>
        </w:tc>
      </w:tr>
      <w:tr w:rsidR="00334430" w:rsidRPr="005656A5" w14:paraId="1F8FEB08" w14:textId="77777777" w:rsidTr="00B668BC">
        <w:tc>
          <w:tcPr>
            <w:tcW w:w="2052" w:type="dxa"/>
            <w:vAlign w:val="center"/>
          </w:tcPr>
          <w:p w14:paraId="5674DC39" w14:textId="4F86D579" w:rsidR="00334430" w:rsidRPr="005656A5" w:rsidRDefault="00000000" w:rsidP="00334430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1000</m:t>
                  </m:r>
                </m:sub>
              </m:sSub>
            </m:oMath>
            <w:r w:rsidR="00334430" w:rsidRPr="005656A5">
              <w:rPr>
                <w:rFonts w:asciiTheme="minorHAnsi" w:eastAsiaTheme="minorEastAsia" w:hAnsiTheme="minorHAnsi" w:cstheme="minorHAnsi"/>
                <w:sz w:val="24"/>
                <w:szCs w:val="24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theme="minorHAnsi"/>
                      <w:iCs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886" w:type="dxa"/>
          </w:tcPr>
          <w:p w14:paraId="5C314B26" w14:textId="12D1661F" w:rsidR="00334430" w:rsidRPr="005656A5" w:rsidRDefault="00334430" w:rsidP="00334430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30" w:type="dxa"/>
          </w:tcPr>
          <w:p w14:paraId="6A1CE5D7" w14:textId="06477F18" w:rsidR="00334430" w:rsidRPr="005656A5" w:rsidRDefault="00334430" w:rsidP="00334430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30" w:type="dxa"/>
          </w:tcPr>
          <w:p w14:paraId="71AA5EAA" w14:textId="7FE3684C" w:rsidR="00334430" w:rsidRPr="005656A5" w:rsidRDefault="00334430" w:rsidP="00334430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30" w:type="dxa"/>
          </w:tcPr>
          <w:p w14:paraId="2FFE9FBD" w14:textId="52252EBC" w:rsidR="00334430" w:rsidRPr="005656A5" w:rsidRDefault="00334430" w:rsidP="00334430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75" w:type="dxa"/>
          </w:tcPr>
          <w:p w14:paraId="5642D26D" w14:textId="777EB756" w:rsidR="00334430" w:rsidRPr="005656A5" w:rsidRDefault="00334430" w:rsidP="00334430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75" w:type="dxa"/>
          </w:tcPr>
          <w:p w14:paraId="5C8F8559" w14:textId="534C64AA" w:rsidR="00334430" w:rsidRPr="005656A5" w:rsidRDefault="00334430" w:rsidP="00334430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75" w:type="dxa"/>
          </w:tcPr>
          <w:p w14:paraId="08FB9ACD" w14:textId="34BEA281" w:rsidR="00334430" w:rsidRPr="005656A5" w:rsidRDefault="00334430" w:rsidP="00334430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75" w:type="dxa"/>
          </w:tcPr>
          <w:p w14:paraId="376E5A6D" w14:textId="106CF30D" w:rsidR="00334430" w:rsidRPr="005656A5" w:rsidRDefault="00334430" w:rsidP="00334430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</w:tr>
      <w:tr w:rsidR="00D759C1" w:rsidRPr="005656A5" w14:paraId="5693E87D" w14:textId="77777777" w:rsidTr="00D64160">
        <w:tc>
          <w:tcPr>
            <w:tcW w:w="2052" w:type="dxa"/>
            <w:vAlign w:val="center"/>
          </w:tcPr>
          <w:p w14:paraId="378116DB" w14:textId="52B5DB7B" w:rsidR="00C01233" w:rsidRPr="005656A5" w:rsidRDefault="008D3778" w:rsidP="00DD6729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</m:oMath>
            </m:oMathPara>
          </w:p>
        </w:tc>
        <w:tc>
          <w:tcPr>
            <w:tcW w:w="886" w:type="dxa"/>
            <w:vAlign w:val="center"/>
          </w:tcPr>
          <w:p w14:paraId="6E56A0DA" w14:textId="151FAE9D" w:rsidR="00C01233" w:rsidRPr="005656A5" w:rsidRDefault="003E2912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0,83</w:t>
            </w:r>
          </w:p>
        </w:tc>
        <w:tc>
          <w:tcPr>
            <w:tcW w:w="930" w:type="dxa"/>
            <w:vAlign w:val="center"/>
          </w:tcPr>
          <w:p w14:paraId="0C65CE79" w14:textId="6B1DC038" w:rsidR="00C01233" w:rsidRPr="005656A5" w:rsidRDefault="003E2912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0,75</w:t>
            </w:r>
          </w:p>
        </w:tc>
        <w:tc>
          <w:tcPr>
            <w:tcW w:w="930" w:type="dxa"/>
            <w:vAlign w:val="center"/>
          </w:tcPr>
          <w:p w14:paraId="38AEB46D" w14:textId="66DF4378" w:rsidR="00C01233" w:rsidRPr="005656A5" w:rsidRDefault="003E2912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</w:t>
            </w:r>
          </w:p>
        </w:tc>
        <w:tc>
          <w:tcPr>
            <w:tcW w:w="930" w:type="dxa"/>
            <w:vAlign w:val="center"/>
          </w:tcPr>
          <w:p w14:paraId="214C837B" w14:textId="43F907BA" w:rsidR="00C01233" w:rsidRPr="005656A5" w:rsidRDefault="00DC5D66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</w:t>
            </w:r>
          </w:p>
        </w:tc>
        <w:tc>
          <w:tcPr>
            <w:tcW w:w="975" w:type="dxa"/>
            <w:vAlign w:val="center"/>
          </w:tcPr>
          <w:p w14:paraId="0F5CBCE9" w14:textId="12B7B716" w:rsidR="00C01233" w:rsidRPr="005656A5" w:rsidRDefault="00103100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975" w:type="dxa"/>
            <w:vAlign w:val="center"/>
          </w:tcPr>
          <w:p w14:paraId="73C7E519" w14:textId="204A48F8" w:rsidR="00C01233" w:rsidRPr="005656A5" w:rsidRDefault="004E5594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</w:t>
            </w:r>
          </w:p>
        </w:tc>
        <w:tc>
          <w:tcPr>
            <w:tcW w:w="975" w:type="dxa"/>
            <w:vAlign w:val="center"/>
          </w:tcPr>
          <w:p w14:paraId="56ACE199" w14:textId="69B61FBD" w:rsidR="00C01233" w:rsidRPr="005656A5" w:rsidRDefault="004E5594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1,8</w:t>
            </w:r>
          </w:p>
        </w:tc>
        <w:tc>
          <w:tcPr>
            <w:tcW w:w="975" w:type="dxa"/>
            <w:vAlign w:val="center"/>
          </w:tcPr>
          <w:p w14:paraId="41578B9D" w14:textId="72A0619E" w:rsidR="00C01233" w:rsidRPr="005656A5" w:rsidRDefault="004E5594" w:rsidP="00D64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</w:tr>
      <w:tr w:rsidR="00D759C1" w:rsidRPr="005656A5" w14:paraId="354D20B4" w14:textId="77777777" w:rsidTr="00D64160">
        <w:tc>
          <w:tcPr>
            <w:tcW w:w="2052" w:type="dxa"/>
            <w:vAlign w:val="center"/>
          </w:tcPr>
          <w:p w14:paraId="7FBF28D5" w14:textId="6DC6CEC5" w:rsidR="00C01233" w:rsidRPr="005656A5" w:rsidRDefault="008D3778" w:rsidP="00DD6729">
            <w:pPr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B</m:t>
              </m:r>
            </m:oMath>
            <w:r w:rsidRPr="005656A5">
              <w:rPr>
                <w:rFonts w:asciiTheme="minorHAnsi" w:eastAsiaTheme="minorEastAsia" w:hAnsiTheme="minorHAnsi" w:cstheme="minorHAnsi"/>
                <w:sz w:val="24"/>
                <w:szCs w:val="24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theme="minorHAnsi"/>
                      <w:iCs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886" w:type="dxa"/>
            <w:vAlign w:val="center"/>
          </w:tcPr>
          <w:p w14:paraId="638E759A" w14:textId="77777777" w:rsidR="00C01233" w:rsidRPr="00954814" w:rsidRDefault="00C01233" w:rsidP="00D6416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30" w:type="dxa"/>
            <w:vAlign w:val="center"/>
          </w:tcPr>
          <w:p w14:paraId="6B428975" w14:textId="77777777" w:rsidR="00C01233" w:rsidRPr="005656A5" w:rsidRDefault="00C01233" w:rsidP="00D641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30" w:type="dxa"/>
            <w:vAlign w:val="center"/>
          </w:tcPr>
          <w:p w14:paraId="72A038A6" w14:textId="77777777" w:rsidR="00C01233" w:rsidRPr="005656A5" w:rsidRDefault="00C01233" w:rsidP="00D641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30" w:type="dxa"/>
            <w:vAlign w:val="center"/>
          </w:tcPr>
          <w:p w14:paraId="07AA2EEC" w14:textId="77777777" w:rsidR="00C01233" w:rsidRPr="005656A5" w:rsidRDefault="00C01233" w:rsidP="00D641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26D6B587" w14:textId="77777777" w:rsidR="00C01233" w:rsidRPr="005656A5" w:rsidRDefault="00C01233" w:rsidP="00D641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15FED2D0" w14:textId="77777777" w:rsidR="00C01233" w:rsidRPr="005656A5" w:rsidRDefault="00C01233" w:rsidP="00D641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6BEA3613" w14:textId="77777777" w:rsidR="00C01233" w:rsidRPr="005656A5" w:rsidRDefault="00C01233" w:rsidP="00D641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13295FCE" w14:textId="77777777" w:rsidR="00C01233" w:rsidRPr="005656A5" w:rsidRDefault="00C01233" w:rsidP="00D6416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0E5BC9C" w14:textId="77777777" w:rsidR="00710196" w:rsidRDefault="00710196" w:rsidP="00710196">
      <w:pPr>
        <w:rPr>
          <w:lang w:val="en-US"/>
        </w:rPr>
      </w:pPr>
    </w:p>
    <w:p w14:paraId="629E2522" w14:textId="31809828" w:rsidR="00290959" w:rsidRDefault="00710196" w:rsidP="00390C44">
      <w:pPr>
        <w:pStyle w:val="af9"/>
      </w:pPr>
      <w:r>
        <w:t>Результаты расчётов демонстрируют необходимость снижения шума на рабочем месте оператора в определённом диапазоне частот. По формуле (2.2) производится расчет звукоизолирующих конструкций: стен, окон, дверей кабины (табл. 3-5, приложения 2).</w:t>
      </w:r>
    </w:p>
    <w:p w14:paraId="5ACDAA65" w14:textId="77777777" w:rsidR="00710196" w:rsidRPr="005E29C6" w:rsidRDefault="00710196" w:rsidP="00710196">
      <w:pPr>
        <w:pStyle w:val="af9"/>
      </w:pPr>
      <w:r>
        <w:t>Звукоизолирующая способность выбранных конструкций должна быть равна или большей требуемой звукоизолирующей способности ограждений. Результаты расчетов сводятся в таблицу 2.4.</w:t>
      </w:r>
    </w:p>
    <w:p w14:paraId="1F0ED0F7" w14:textId="77777777" w:rsidR="00710196" w:rsidRPr="005E29C6" w:rsidRDefault="00710196" w:rsidP="00710196">
      <w:pPr>
        <w:pStyle w:val="af9"/>
        <w:ind w:firstLine="0"/>
        <w:rPr>
          <w:iCs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5"/>
        <w:gridCol w:w="753"/>
      </w:tblGrid>
      <w:tr w:rsidR="009C7691" w14:paraId="0BBE4624" w14:textId="77777777" w:rsidTr="009C7691">
        <w:tc>
          <w:tcPr>
            <w:tcW w:w="9214" w:type="dxa"/>
          </w:tcPr>
          <w:p w14:paraId="16735944" w14:textId="77777777" w:rsidR="00710196" w:rsidRPr="00523612" w:rsidRDefault="00710196" w:rsidP="00C85A6C">
            <w:pPr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m:oMath>
              <m:r>
                <w:rPr>
                  <w:rFonts w:ascii="Cambria Math" w:hAnsi="Cambria Math" w:cstheme="minorHAnsi"/>
                </w:rPr>
                <m:t>Δ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тр</m:t>
                  </m:r>
                </m:sub>
              </m:sSub>
              <m:r>
                <w:rPr>
                  <w:rFonts w:ascii="Cambria Math" w:hAnsi="Cambria Math" w:cstheme="minorHAnsi"/>
                </w:rPr>
                <m:t>=</m:t>
              </m:r>
              <m:r>
                <w:rPr>
                  <w:rFonts w:ascii="Cambria Math" w:hAnsi="Cambria Math" w:cstheme="minorHAnsi"/>
                  <w:lang w:val="en-US"/>
                </w:rPr>
                <m:t>L-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L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</w:rPr>
                    <m:t>доп</m:t>
                  </m:r>
                </m:sub>
              </m:sSub>
            </m:oMath>
            <w:r>
              <w:rPr>
                <w:rFonts w:asciiTheme="minorHAnsi" w:eastAsiaTheme="minorEastAsia" w:hAnsiTheme="minorHAnsi" w:cstheme="minorHAnsi"/>
                <w:iCs/>
                <w:lang w:val="en-US"/>
              </w:rPr>
              <w:t>,</w:t>
            </w:r>
          </w:p>
        </w:tc>
        <w:tc>
          <w:tcPr>
            <w:tcW w:w="414" w:type="dxa"/>
          </w:tcPr>
          <w:p w14:paraId="62344EC2" w14:textId="77777777" w:rsidR="00710196" w:rsidRDefault="00710196" w:rsidP="00C85A6C">
            <w:pPr>
              <w:rPr>
                <w:lang w:val="en-US"/>
              </w:rPr>
            </w:pPr>
            <w:r>
              <w:rPr>
                <w:lang w:val="en-US"/>
              </w:rPr>
              <w:t>(2.1)</w:t>
            </w:r>
          </w:p>
        </w:tc>
      </w:tr>
    </w:tbl>
    <w:p w14:paraId="1D958881" w14:textId="77777777" w:rsidR="00710196" w:rsidRDefault="00710196" w:rsidP="00710196">
      <w:pPr>
        <w:rPr>
          <w:lang w:val="en-US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5"/>
        <w:gridCol w:w="753"/>
      </w:tblGrid>
      <w:tr w:rsidR="00710196" w14:paraId="2001F1A6" w14:textId="77777777" w:rsidTr="00C85A6C">
        <w:tc>
          <w:tcPr>
            <w:tcW w:w="9214" w:type="dxa"/>
          </w:tcPr>
          <w:p w14:paraId="0CA283E6" w14:textId="2DD5B2E4" w:rsidR="00710196" w:rsidRPr="00F675B8" w:rsidRDefault="00000000" w:rsidP="00C85A6C">
            <w:pPr>
              <w:jc w:val="center"/>
              <w:rPr>
                <w:iCs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тр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=L-10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lg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func>
              <m:r>
                <w:rPr>
                  <w:rFonts w:ascii="Cambria Math" w:hAnsi="Cambria Math"/>
                  <w:lang w:val="en-US"/>
                </w:rPr>
                <m:t>+10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огр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доп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+10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func>
            </m:oMath>
            <w:r w:rsidR="00710196">
              <w:rPr>
                <w:rFonts w:eastAsiaTheme="minorEastAsia"/>
                <w:iCs/>
                <w:lang w:val="en-US"/>
              </w:rPr>
              <w:t>,</w:t>
            </w:r>
          </w:p>
        </w:tc>
        <w:tc>
          <w:tcPr>
            <w:tcW w:w="414" w:type="dxa"/>
          </w:tcPr>
          <w:p w14:paraId="51AAC986" w14:textId="77777777" w:rsidR="00710196" w:rsidRDefault="00710196" w:rsidP="00C85A6C">
            <w:pPr>
              <w:rPr>
                <w:lang w:val="en-US"/>
              </w:rPr>
            </w:pPr>
            <w:r>
              <w:rPr>
                <w:lang w:val="en-US"/>
              </w:rPr>
              <w:t>(2.2)</w:t>
            </w:r>
          </w:p>
        </w:tc>
      </w:tr>
    </w:tbl>
    <w:p w14:paraId="704A9C74" w14:textId="77777777" w:rsidR="00710196" w:rsidRDefault="00710196" w:rsidP="00710196">
      <w:pPr>
        <w:rPr>
          <w:lang w:val="en-US"/>
        </w:rPr>
      </w:pPr>
    </w:p>
    <w:p w14:paraId="2890F645" w14:textId="3A345620" w:rsidR="006C1F82" w:rsidRPr="00267145" w:rsidRDefault="00267145" w:rsidP="00710196">
      <w:r w:rsidRPr="00267145"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67145">
        <w:t>– число окон, дверей.</w:t>
      </w:r>
    </w:p>
    <w:p w14:paraId="17682612" w14:textId="2521272E" w:rsidR="00710196" w:rsidRDefault="005840C8" w:rsidP="00710196">
      <w:pPr>
        <w:rPr>
          <w:lang w:val="en-US"/>
        </w:rPr>
      </w:pPr>
      <w:r w:rsidRPr="005840C8">
        <w:lastRenderedPageBreak/>
        <w:t>Таблица 2.4 – Результаты расчетов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51"/>
        <w:gridCol w:w="1816"/>
        <w:gridCol w:w="615"/>
        <w:gridCol w:w="684"/>
        <w:gridCol w:w="681"/>
        <w:gridCol w:w="677"/>
        <w:gridCol w:w="776"/>
        <w:gridCol w:w="776"/>
        <w:gridCol w:w="776"/>
        <w:gridCol w:w="776"/>
      </w:tblGrid>
      <w:tr w:rsidR="009156F1" w:rsidRPr="00D3518E" w14:paraId="3269CDB7" w14:textId="77777777" w:rsidTr="009E032D">
        <w:tc>
          <w:tcPr>
            <w:tcW w:w="2051" w:type="dxa"/>
            <w:vMerge w:val="restart"/>
            <w:vAlign w:val="center"/>
          </w:tcPr>
          <w:p w14:paraId="58000FAD" w14:textId="3026E946" w:rsidR="005656A5" w:rsidRPr="005656A5" w:rsidRDefault="005656A5" w:rsidP="005656A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Определяемая</w:t>
            </w:r>
            <w:r>
              <w:rPr>
                <w:rFonts w:asciiTheme="majorHAnsi" w:hAnsiTheme="majorHAnsi" w:cstheme="majorHAnsi"/>
                <w:b/>
                <w:bCs/>
              </w:rPr>
              <w:br/>
              <w:t>величина</w:t>
            </w:r>
          </w:p>
        </w:tc>
        <w:tc>
          <w:tcPr>
            <w:tcW w:w="1816" w:type="dxa"/>
            <w:vMerge w:val="restart"/>
            <w:vAlign w:val="center"/>
          </w:tcPr>
          <w:p w14:paraId="15663964" w14:textId="46E4B473" w:rsidR="005656A5" w:rsidRPr="0006713F" w:rsidRDefault="0006713F" w:rsidP="005656A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Источник</w:t>
            </w:r>
            <w:r>
              <w:rPr>
                <w:rFonts w:asciiTheme="majorHAnsi" w:hAnsiTheme="majorHAnsi" w:cstheme="majorHAnsi"/>
                <w:b/>
                <w:bCs/>
              </w:rPr>
              <w:br/>
              <w:t>для</w:t>
            </w:r>
            <w:r>
              <w:rPr>
                <w:rFonts w:asciiTheme="majorHAnsi" w:hAnsiTheme="majorHAnsi" w:cstheme="majorHAnsi"/>
                <w:b/>
                <w:bCs/>
              </w:rPr>
              <w:br/>
              <w:t>определения</w:t>
            </w:r>
          </w:p>
        </w:tc>
        <w:tc>
          <w:tcPr>
            <w:tcW w:w="5761" w:type="dxa"/>
            <w:gridSpan w:val="8"/>
            <w:vAlign w:val="center"/>
          </w:tcPr>
          <w:p w14:paraId="20BDF4EC" w14:textId="0975ED20" w:rsidR="005656A5" w:rsidRPr="00D3518E" w:rsidRDefault="00D3518E" w:rsidP="00D3518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3518E">
              <w:rPr>
                <w:rFonts w:asciiTheme="majorHAnsi" w:hAnsiTheme="majorHAnsi" w:cstheme="majorHAnsi"/>
                <w:b/>
                <w:bCs/>
              </w:rPr>
              <w:t>Звукоизолирующая способность строительных конструкций, дБ, для среднегеометрических частот октавных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3518E">
              <w:rPr>
                <w:rFonts w:asciiTheme="majorHAnsi" w:hAnsiTheme="majorHAnsi" w:cstheme="majorHAnsi"/>
                <w:b/>
                <w:bCs/>
              </w:rPr>
              <w:t>полос, Гц</w:t>
            </w:r>
          </w:p>
        </w:tc>
      </w:tr>
      <w:tr w:rsidR="009E032D" w:rsidRPr="00D3518E" w14:paraId="31A9B907" w14:textId="77777777" w:rsidTr="00DC4619">
        <w:tc>
          <w:tcPr>
            <w:tcW w:w="2051" w:type="dxa"/>
            <w:vMerge/>
            <w:tcBorders>
              <w:bottom w:val="double" w:sz="4" w:space="0" w:color="auto"/>
            </w:tcBorders>
            <w:vAlign w:val="center"/>
          </w:tcPr>
          <w:p w14:paraId="2005B701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16" w:type="dxa"/>
            <w:vMerge/>
            <w:tcBorders>
              <w:bottom w:val="double" w:sz="4" w:space="0" w:color="auto"/>
            </w:tcBorders>
            <w:vAlign w:val="center"/>
          </w:tcPr>
          <w:p w14:paraId="164A6CD2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15" w:type="dxa"/>
            <w:tcBorders>
              <w:bottom w:val="double" w:sz="4" w:space="0" w:color="auto"/>
            </w:tcBorders>
            <w:vAlign w:val="center"/>
          </w:tcPr>
          <w:p w14:paraId="403D6465" w14:textId="2D471364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63</w:t>
            </w:r>
          </w:p>
        </w:tc>
        <w:tc>
          <w:tcPr>
            <w:tcW w:w="684" w:type="dxa"/>
            <w:tcBorders>
              <w:bottom w:val="double" w:sz="4" w:space="0" w:color="auto"/>
            </w:tcBorders>
            <w:vAlign w:val="center"/>
          </w:tcPr>
          <w:p w14:paraId="0E4141B3" w14:textId="1ABFBE98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125</w:t>
            </w:r>
          </w:p>
        </w:tc>
        <w:tc>
          <w:tcPr>
            <w:tcW w:w="681" w:type="dxa"/>
            <w:tcBorders>
              <w:bottom w:val="double" w:sz="4" w:space="0" w:color="auto"/>
            </w:tcBorders>
            <w:vAlign w:val="center"/>
          </w:tcPr>
          <w:p w14:paraId="78821CAE" w14:textId="48FF89D6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250</w:t>
            </w:r>
          </w:p>
        </w:tc>
        <w:tc>
          <w:tcPr>
            <w:tcW w:w="677" w:type="dxa"/>
            <w:tcBorders>
              <w:bottom w:val="double" w:sz="4" w:space="0" w:color="auto"/>
            </w:tcBorders>
            <w:vAlign w:val="center"/>
          </w:tcPr>
          <w:p w14:paraId="3293494E" w14:textId="0E57AE90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500</w:t>
            </w:r>
          </w:p>
        </w:tc>
        <w:tc>
          <w:tcPr>
            <w:tcW w:w="776" w:type="dxa"/>
            <w:tcBorders>
              <w:bottom w:val="double" w:sz="4" w:space="0" w:color="auto"/>
            </w:tcBorders>
            <w:vAlign w:val="center"/>
          </w:tcPr>
          <w:p w14:paraId="5770062F" w14:textId="54D0794B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1000</w:t>
            </w:r>
          </w:p>
        </w:tc>
        <w:tc>
          <w:tcPr>
            <w:tcW w:w="776" w:type="dxa"/>
            <w:tcBorders>
              <w:bottom w:val="double" w:sz="4" w:space="0" w:color="auto"/>
            </w:tcBorders>
            <w:vAlign w:val="center"/>
          </w:tcPr>
          <w:p w14:paraId="7FAA1289" w14:textId="5CCA07D0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2000</w:t>
            </w:r>
          </w:p>
        </w:tc>
        <w:tc>
          <w:tcPr>
            <w:tcW w:w="776" w:type="dxa"/>
            <w:tcBorders>
              <w:bottom w:val="double" w:sz="4" w:space="0" w:color="auto"/>
            </w:tcBorders>
            <w:vAlign w:val="center"/>
          </w:tcPr>
          <w:p w14:paraId="3A960D54" w14:textId="4D9AA109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4000</w:t>
            </w:r>
          </w:p>
        </w:tc>
        <w:tc>
          <w:tcPr>
            <w:tcW w:w="776" w:type="dxa"/>
            <w:tcBorders>
              <w:bottom w:val="double" w:sz="4" w:space="0" w:color="auto"/>
            </w:tcBorders>
            <w:vAlign w:val="center"/>
          </w:tcPr>
          <w:p w14:paraId="298A1739" w14:textId="4020B461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8000</w:t>
            </w:r>
          </w:p>
        </w:tc>
      </w:tr>
      <w:tr w:rsidR="009E032D" w:rsidRPr="00D3518E" w14:paraId="124DC3FC" w14:textId="77777777" w:rsidTr="000B2AC7">
        <w:tc>
          <w:tcPr>
            <w:tcW w:w="2051" w:type="dxa"/>
            <w:tcBorders>
              <w:top w:val="double" w:sz="4" w:space="0" w:color="auto"/>
            </w:tcBorders>
          </w:tcPr>
          <w:p w14:paraId="572C1AC8" w14:textId="15B7C3B8" w:rsidR="009E032D" w:rsidRPr="0063116B" w:rsidRDefault="00000000" w:rsidP="000B2AC7">
            <w:pPr>
              <w:jc w:val="left"/>
              <w:rPr>
                <w:rFonts w:asciiTheme="majorHAnsi" w:hAnsiTheme="majorHAnsi" w:cstheme="majorHAnsi"/>
                <w:i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тр</m:t>
                  </m:r>
                </m:sub>
              </m:sSub>
            </m:oMath>
            <w:r w:rsidR="0063116B">
              <w:rPr>
                <w:rFonts w:asciiTheme="majorHAnsi" w:eastAsiaTheme="minorEastAsia" w:hAnsiTheme="majorHAnsi" w:cstheme="majorHAnsi"/>
                <w:iCs/>
                <w:sz w:val="24"/>
                <w:szCs w:val="24"/>
              </w:rPr>
              <w:t>, дБ (</w:t>
            </w:r>
            <w:r w:rsidR="0063116B" w:rsidRPr="0063116B">
              <w:rPr>
                <w:rFonts w:asciiTheme="majorHAnsi" w:eastAsiaTheme="minorEastAsia" w:hAnsiTheme="majorHAnsi" w:cstheme="majorHAnsi"/>
                <w:iCs/>
                <w:sz w:val="24"/>
                <w:szCs w:val="24"/>
              </w:rPr>
              <w:t xml:space="preserve">рассчитываем): площадь стен и перекрытия, 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огр</m:t>
                  </m:r>
                </m:sub>
              </m:sSub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 xml:space="preserve">=34 </m:t>
              </m:r>
              <m:sSup>
                <m:sSupPr>
                  <m:ctrlPr>
                    <w:rPr>
                      <w:rFonts w:ascii="Cambria Math" w:eastAsiaTheme="minorEastAsia" w:hAnsi="Cambria Math" w:cstheme="majorHAnsi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2</m:t>
                  </m:r>
                </m:sup>
              </m:sSup>
            </m:oMath>
            <w:r w:rsidR="0063116B">
              <w:rPr>
                <w:rFonts w:asciiTheme="majorHAnsi" w:eastAsiaTheme="minorEastAsia" w:hAnsiTheme="majorHAnsi" w:cstheme="majorHAnsi"/>
                <w:iCs/>
                <w:sz w:val="24"/>
                <w:szCs w:val="24"/>
              </w:rPr>
              <w:t>)</w:t>
            </w:r>
          </w:p>
        </w:tc>
        <w:tc>
          <w:tcPr>
            <w:tcW w:w="1816" w:type="dxa"/>
            <w:tcBorders>
              <w:top w:val="double" w:sz="4" w:space="0" w:color="auto"/>
            </w:tcBorders>
            <w:vAlign w:val="center"/>
          </w:tcPr>
          <w:p w14:paraId="520C514F" w14:textId="07D63236" w:rsidR="009E032D" w:rsidRPr="00D3518E" w:rsidRDefault="00657E8E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Формула 2.2</w:t>
            </w:r>
          </w:p>
        </w:tc>
        <w:tc>
          <w:tcPr>
            <w:tcW w:w="615" w:type="dxa"/>
            <w:tcBorders>
              <w:top w:val="double" w:sz="4" w:space="0" w:color="auto"/>
            </w:tcBorders>
            <w:vAlign w:val="center"/>
          </w:tcPr>
          <w:p w14:paraId="3D9817B2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double" w:sz="4" w:space="0" w:color="auto"/>
            </w:tcBorders>
            <w:vAlign w:val="center"/>
          </w:tcPr>
          <w:p w14:paraId="0ED1D2E5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1" w:type="dxa"/>
            <w:tcBorders>
              <w:top w:val="double" w:sz="4" w:space="0" w:color="auto"/>
            </w:tcBorders>
            <w:vAlign w:val="center"/>
          </w:tcPr>
          <w:p w14:paraId="22945CC1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double" w:sz="4" w:space="0" w:color="auto"/>
            </w:tcBorders>
            <w:vAlign w:val="center"/>
          </w:tcPr>
          <w:p w14:paraId="30B72F7B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double" w:sz="4" w:space="0" w:color="auto"/>
            </w:tcBorders>
            <w:vAlign w:val="center"/>
          </w:tcPr>
          <w:p w14:paraId="7EA55394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double" w:sz="4" w:space="0" w:color="auto"/>
            </w:tcBorders>
            <w:vAlign w:val="center"/>
          </w:tcPr>
          <w:p w14:paraId="27844310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double" w:sz="4" w:space="0" w:color="auto"/>
            </w:tcBorders>
            <w:vAlign w:val="center"/>
          </w:tcPr>
          <w:p w14:paraId="180D7EAD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double" w:sz="4" w:space="0" w:color="auto"/>
            </w:tcBorders>
            <w:vAlign w:val="center"/>
          </w:tcPr>
          <w:p w14:paraId="58C17FB9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9E032D" w:rsidRPr="00D3518E" w14:paraId="632BDC18" w14:textId="77777777" w:rsidTr="000B2AC7">
        <w:tc>
          <w:tcPr>
            <w:tcW w:w="2051" w:type="dxa"/>
          </w:tcPr>
          <w:p w14:paraId="4C6463FA" w14:textId="24BD4145" w:rsidR="009E032D" w:rsidRPr="000B2AC7" w:rsidRDefault="00000000" w:rsidP="000B2AC7">
            <w:pPr>
              <w:jc w:val="left"/>
              <w:rPr>
                <w:rFonts w:asciiTheme="majorHAnsi" w:hAnsiTheme="majorHAnsi" w:cstheme="majorHAnsi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окна</m:t>
                    </m:r>
                  </m:sub>
                </m:sSub>
                <m:r>
                  <w:rPr>
                    <w:rFonts w:ascii="Cambria Math" w:hAnsi="Cambria Math" w:cstheme="majorHAnsi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 xml:space="preserve">1,5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 w:cstheme="majorHAnsi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16" w:type="dxa"/>
            <w:vAlign w:val="center"/>
          </w:tcPr>
          <w:p w14:paraId="425C47F6" w14:textId="675FC653" w:rsidR="009E032D" w:rsidRPr="00D3518E" w:rsidRDefault="00657E8E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«---»</w:t>
            </w:r>
          </w:p>
        </w:tc>
        <w:tc>
          <w:tcPr>
            <w:tcW w:w="615" w:type="dxa"/>
            <w:vAlign w:val="center"/>
          </w:tcPr>
          <w:p w14:paraId="69416F8C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0E613D22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1" w:type="dxa"/>
            <w:vAlign w:val="center"/>
          </w:tcPr>
          <w:p w14:paraId="4372EAB6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14:paraId="2AA32C26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50E17416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742F585D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575DE8F6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48BF04E7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9E032D" w:rsidRPr="00D3518E" w14:paraId="409A68F4" w14:textId="77777777" w:rsidTr="000B2AC7">
        <w:tc>
          <w:tcPr>
            <w:tcW w:w="2051" w:type="dxa"/>
          </w:tcPr>
          <w:p w14:paraId="24A77E2E" w14:textId="1D8E09AF" w:rsidR="009E032D" w:rsidRPr="000B2AC7" w:rsidRDefault="00000000" w:rsidP="000B2AC7">
            <w:pPr>
              <w:jc w:val="left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двери</m:t>
                    </m:r>
                  </m:sub>
                </m:sSub>
                <m:r>
                  <w:rPr>
                    <w:rFonts w:ascii="Cambria Math" w:hAnsi="Cambria Math" w:cstheme="majorHAnsi"/>
                    <w:sz w:val="24"/>
                    <w:szCs w:val="24"/>
                    <w:lang w:val="en-US"/>
                  </w:rPr>
                  <m:t>=1,6</m:t>
                </m:r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 w:cstheme="majorHAnsi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16" w:type="dxa"/>
            <w:vAlign w:val="center"/>
          </w:tcPr>
          <w:p w14:paraId="48A06F0C" w14:textId="649CA82F" w:rsidR="009E032D" w:rsidRPr="00D3518E" w:rsidRDefault="00D720AE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«---»</w:t>
            </w:r>
          </w:p>
        </w:tc>
        <w:tc>
          <w:tcPr>
            <w:tcW w:w="615" w:type="dxa"/>
            <w:vAlign w:val="center"/>
          </w:tcPr>
          <w:p w14:paraId="4DD0EC03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62FB01F5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1" w:type="dxa"/>
            <w:vAlign w:val="center"/>
          </w:tcPr>
          <w:p w14:paraId="52871029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14:paraId="2283CDE9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357F3564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6C301DAF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0CEFB30C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62B47932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9E032D" w:rsidRPr="00D3518E" w14:paraId="56CBA9E9" w14:textId="77777777" w:rsidTr="000B2AC7">
        <w:tc>
          <w:tcPr>
            <w:tcW w:w="2051" w:type="dxa"/>
          </w:tcPr>
          <w:p w14:paraId="7EB920CB" w14:textId="515C50F0" w:rsidR="009E032D" w:rsidRPr="009156F1" w:rsidRDefault="009156F1" w:rsidP="000B2AC7">
            <w:pPr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L</m:t>
              </m:r>
            </m:oMath>
            <w:r w:rsidRPr="009156F1">
              <w:rPr>
                <w:rFonts w:asciiTheme="majorHAnsi" w:eastAsiaTheme="minorEastAsia" w:hAnsiTheme="majorHAnsi" w:cstheme="majorHAnsi"/>
                <w:sz w:val="24"/>
                <w:szCs w:val="24"/>
              </w:rPr>
              <w:t xml:space="preserve">, </w:t>
            </w:r>
            <w:r>
              <w:rPr>
                <w:rFonts w:asciiTheme="majorHAnsi" w:eastAsiaTheme="minorEastAsia" w:hAnsiTheme="majorHAnsi" w:cstheme="majorHAnsi"/>
                <w:sz w:val="24"/>
                <w:szCs w:val="24"/>
              </w:rPr>
              <w:t xml:space="preserve">дБ </w:t>
            </w:r>
            <w:r w:rsidR="00FA41BF">
              <w:rPr>
                <w:rFonts w:asciiTheme="majorHAnsi" w:eastAsiaTheme="minorEastAsia" w:hAnsiTheme="majorHAnsi" w:cstheme="majorHAnsi"/>
                <w:sz w:val="24"/>
                <w:szCs w:val="24"/>
              </w:rPr>
              <w:br/>
            </w:r>
            <w:r>
              <w:rPr>
                <w:rFonts w:asciiTheme="majorHAnsi" w:eastAsiaTheme="minorEastAsia" w:hAnsiTheme="majorHAnsi" w:cstheme="majorHAnsi"/>
                <w:sz w:val="24"/>
                <w:szCs w:val="24"/>
              </w:rPr>
              <w:t>(подбираем): стены и перекрытия</w:t>
            </w:r>
          </w:p>
        </w:tc>
        <w:tc>
          <w:tcPr>
            <w:tcW w:w="1816" w:type="dxa"/>
            <w:vAlign w:val="center"/>
          </w:tcPr>
          <w:p w14:paraId="1F2C08E1" w14:textId="7A354B27" w:rsidR="009E032D" w:rsidRPr="00D3518E" w:rsidRDefault="00D720AE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Табл. 5</w:t>
            </w:r>
          </w:p>
        </w:tc>
        <w:tc>
          <w:tcPr>
            <w:tcW w:w="615" w:type="dxa"/>
            <w:vAlign w:val="center"/>
          </w:tcPr>
          <w:p w14:paraId="775D6066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54481FE4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1" w:type="dxa"/>
            <w:vAlign w:val="center"/>
          </w:tcPr>
          <w:p w14:paraId="6DFC4AF6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14:paraId="02D4B71B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3581447A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3B2CC29B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3F328D53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11647AE7" w14:textId="77777777" w:rsidR="009E032D" w:rsidRPr="00D3518E" w:rsidRDefault="009E032D" w:rsidP="009E03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977757" w:rsidRPr="00D3518E" w14:paraId="575A028D" w14:textId="77777777" w:rsidTr="000B2AC7">
        <w:tc>
          <w:tcPr>
            <w:tcW w:w="2051" w:type="dxa"/>
          </w:tcPr>
          <w:p w14:paraId="5E42401C" w14:textId="6DD0F5B5" w:rsidR="00977757" w:rsidRPr="00D3518E" w:rsidRDefault="00977757" w:rsidP="000B2AC7">
            <w:pPr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Окна определённой толщины</w:t>
            </w:r>
          </w:p>
        </w:tc>
        <w:tc>
          <w:tcPr>
            <w:tcW w:w="1816" w:type="dxa"/>
            <w:vAlign w:val="center"/>
          </w:tcPr>
          <w:p w14:paraId="2EA264AA" w14:textId="251F1E21" w:rsidR="00977757" w:rsidRPr="00D3518E" w:rsidRDefault="00D720AE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Табл. 4</w:t>
            </w:r>
          </w:p>
        </w:tc>
        <w:tc>
          <w:tcPr>
            <w:tcW w:w="615" w:type="dxa"/>
            <w:vAlign w:val="center"/>
          </w:tcPr>
          <w:p w14:paraId="26FC9637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431B8842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1" w:type="dxa"/>
            <w:vAlign w:val="center"/>
          </w:tcPr>
          <w:p w14:paraId="1247225F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14:paraId="4DFE5A8C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31E48401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26A8D75B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365A925B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4BAD6DCC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977757" w:rsidRPr="00D3518E" w14:paraId="4FE7D958" w14:textId="77777777" w:rsidTr="000B2AC7">
        <w:tc>
          <w:tcPr>
            <w:tcW w:w="2051" w:type="dxa"/>
          </w:tcPr>
          <w:p w14:paraId="3320B417" w14:textId="2B5BCFF1" w:rsidR="00977757" w:rsidRPr="00D3518E" w:rsidRDefault="00977757" w:rsidP="000B2AC7">
            <w:pPr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Д</w:t>
            </w:r>
            <w:r w:rsidRPr="00977757">
              <w:rPr>
                <w:rFonts w:asciiTheme="majorHAnsi" w:hAnsiTheme="majorHAnsi" w:cstheme="majorHAnsi"/>
                <w:sz w:val="24"/>
                <w:szCs w:val="24"/>
              </w:rPr>
              <w:t>вери с уплотняющими прокладками или без них</w:t>
            </w:r>
          </w:p>
        </w:tc>
        <w:tc>
          <w:tcPr>
            <w:tcW w:w="1816" w:type="dxa"/>
            <w:vAlign w:val="center"/>
          </w:tcPr>
          <w:p w14:paraId="08A99A2B" w14:textId="0FC46B10" w:rsidR="00977757" w:rsidRPr="00D3518E" w:rsidRDefault="00D720AE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Табл. 3</w:t>
            </w:r>
          </w:p>
        </w:tc>
        <w:tc>
          <w:tcPr>
            <w:tcW w:w="615" w:type="dxa"/>
            <w:vAlign w:val="center"/>
          </w:tcPr>
          <w:p w14:paraId="6D8C25DB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34953247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1" w:type="dxa"/>
            <w:vAlign w:val="center"/>
          </w:tcPr>
          <w:p w14:paraId="5AB6A109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14:paraId="2B4CCEE8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3CAA5EB1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6EFF7FEB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5ADB4F7C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2A851E4A" w14:textId="77777777" w:rsidR="00977757" w:rsidRPr="00D3518E" w:rsidRDefault="00977757" w:rsidP="0097775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98677CC" w14:textId="77777777" w:rsidR="00D5622E" w:rsidRPr="000B2AC7" w:rsidRDefault="00D5622E" w:rsidP="00710196">
      <w:pPr>
        <w:rPr>
          <w:rFonts w:asciiTheme="majorHAnsi" w:hAnsiTheme="majorHAnsi" w:cstheme="majorHAnsi"/>
        </w:rPr>
      </w:pPr>
    </w:p>
    <w:p w14:paraId="7A2EC048" w14:textId="24D9A7A6" w:rsidR="00D5622E" w:rsidRPr="00D3518E" w:rsidRDefault="000B2AC7" w:rsidP="00B5300F">
      <w:pPr>
        <w:pStyle w:val="af9"/>
      </w:pPr>
      <w:r>
        <w:t xml:space="preserve">Анализируя данные таблицы </w:t>
      </w:r>
      <w:proofErr w:type="gramStart"/>
      <w:r>
        <w:t>2.4</w:t>
      </w:r>
      <w:proofErr w:type="gramEnd"/>
      <w:r>
        <w:t xml:space="preserve"> можно сделать вывод о соответствии подобранных звукоизолирующих материалов для окон, стен и дверей, используемых для обеспечения снижения уровня шума на рабочем месте оператора до требуемых величин.</w:t>
      </w:r>
    </w:p>
    <w:p w14:paraId="5BD9888B" w14:textId="7EDBCA1D" w:rsidR="003D7D7D" w:rsidRDefault="006D2CBA" w:rsidP="006D2CBA">
      <w:pPr>
        <w:pStyle w:val="3"/>
        <w:rPr>
          <w:lang w:val="en-US"/>
        </w:rPr>
      </w:pPr>
      <w:r>
        <w:t>Решение</w:t>
      </w:r>
    </w:p>
    <w:p w14:paraId="442D12BC" w14:textId="48991466" w:rsidR="0016554D" w:rsidRPr="006B667A" w:rsidRDefault="006B667A" w:rsidP="006B667A">
      <w:pPr>
        <w:pStyle w:val="af9"/>
      </w:pPr>
      <w:r>
        <w:t>Досчитаем значения из таблицы 2.2. результаты представлены в таблице 3.1.</w:t>
      </w:r>
    </w:p>
    <w:p w14:paraId="1C4C8212" w14:textId="77777777" w:rsidR="00FB6589" w:rsidRDefault="00FB6589" w:rsidP="00D4695F"/>
    <w:p w14:paraId="3615AD03" w14:textId="2A6115E2" w:rsidR="00CC51D8" w:rsidRDefault="00CC51D8" w:rsidP="00D4695F">
      <w:r>
        <w:t>Таблица 3.1 – Результаты расчётов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52"/>
        <w:gridCol w:w="886"/>
        <w:gridCol w:w="930"/>
        <w:gridCol w:w="930"/>
        <w:gridCol w:w="930"/>
        <w:gridCol w:w="975"/>
        <w:gridCol w:w="975"/>
        <w:gridCol w:w="975"/>
        <w:gridCol w:w="975"/>
      </w:tblGrid>
      <w:tr w:rsidR="006B667A" w:rsidRPr="005656A5" w14:paraId="1CDADE30" w14:textId="77777777" w:rsidTr="00C85A6C">
        <w:tc>
          <w:tcPr>
            <w:tcW w:w="2052" w:type="dxa"/>
            <w:vMerge w:val="restart"/>
            <w:vAlign w:val="center"/>
          </w:tcPr>
          <w:p w14:paraId="00763775" w14:textId="77777777" w:rsidR="006B667A" w:rsidRPr="005656A5" w:rsidRDefault="006B667A" w:rsidP="00C85A6C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Определяемая</w:t>
            </w:r>
            <w:r w:rsidRPr="005656A5">
              <w:rPr>
                <w:b/>
                <w:bCs/>
              </w:rPr>
              <w:br/>
              <w:t>величина</w:t>
            </w:r>
          </w:p>
        </w:tc>
        <w:tc>
          <w:tcPr>
            <w:tcW w:w="7576" w:type="dxa"/>
            <w:gridSpan w:val="8"/>
            <w:vAlign w:val="center"/>
          </w:tcPr>
          <w:p w14:paraId="523A2CF0" w14:textId="77777777" w:rsidR="006B667A" w:rsidRPr="005656A5" w:rsidRDefault="006B667A" w:rsidP="00C85A6C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Среднегеометрические частоты октавных полос, Гц</w:t>
            </w:r>
          </w:p>
        </w:tc>
      </w:tr>
      <w:tr w:rsidR="006B667A" w:rsidRPr="005656A5" w14:paraId="12552123" w14:textId="77777777" w:rsidTr="00C85A6C">
        <w:tc>
          <w:tcPr>
            <w:tcW w:w="2052" w:type="dxa"/>
            <w:vMerge/>
            <w:tcBorders>
              <w:bottom w:val="double" w:sz="4" w:space="0" w:color="auto"/>
            </w:tcBorders>
            <w:vAlign w:val="center"/>
          </w:tcPr>
          <w:p w14:paraId="138AA511" w14:textId="77777777" w:rsidR="006B667A" w:rsidRPr="005656A5" w:rsidRDefault="006B667A" w:rsidP="00C85A6C">
            <w:pPr>
              <w:jc w:val="center"/>
              <w:rPr>
                <w:b/>
                <w:bCs/>
              </w:rPr>
            </w:pPr>
          </w:p>
        </w:tc>
        <w:tc>
          <w:tcPr>
            <w:tcW w:w="886" w:type="dxa"/>
            <w:tcBorders>
              <w:bottom w:val="double" w:sz="4" w:space="0" w:color="auto"/>
            </w:tcBorders>
            <w:vAlign w:val="center"/>
          </w:tcPr>
          <w:p w14:paraId="48EB378B" w14:textId="77777777" w:rsidR="006B667A" w:rsidRPr="005656A5" w:rsidRDefault="006B667A" w:rsidP="00C85A6C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63</w:t>
            </w:r>
          </w:p>
        </w:tc>
        <w:tc>
          <w:tcPr>
            <w:tcW w:w="930" w:type="dxa"/>
            <w:tcBorders>
              <w:bottom w:val="double" w:sz="4" w:space="0" w:color="auto"/>
            </w:tcBorders>
            <w:vAlign w:val="center"/>
          </w:tcPr>
          <w:p w14:paraId="02BEBC72" w14:textId="77777777" w:rsidR="006B667A" w:rsidRPr="005656A5" w:rsidRDefault="006B667A" w:rsidP="00C85A6C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125</w:t>
            </w:r>
          </w:p>
        </w:tc>
        <w:tc>
          <w:tcPr>
            <w:tcW w:w="930" w:type="dxa"/>
            <w:tcBorders>
              <w:bottom w:val="double" w:sz="4" w:space="0" w:color="auto"/>
            </w:tcBorders>
            <w:vAlign w:val="center"/>
          </w:tcPr>
          <w:p w14:paraId="6A5018EF" w14:textId="77777777" w:rsidR="006B667A" w:rsidRPr="005656A5" w:rsidRDefault="006B667A" w:rsidP="00C85A6C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250</w:t>
            </w:r>
          </w:p>
        </w:tc>
        <w:tc>
          <w:tcPr>
            <w:tcW w:w="930" w:type="dxa"/>
            <w:tcBorders>
              <w:bottom w:val="double" w:sz="4" w:space="0" w:color="auto"/>
            </w:tcBorders>
            <w:vAlign w:val="center"/>
          </w:tcPr>
          <w:p w14:paraId="1DD97985" w14:textId="77777777" w:rsidR="006B667A" w:rsidRPr="005656A5" w:rsidRDefault="006B667A" w:rsidP="00C85A6C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500</w:t>
            </w:r>
          </w:p>
        </w:tc>
        <w:tc>
          <w:tcPr>
            <w:tcW w:w="975" w:type="dxa"/>
            <w:tcBorders>
              <w:bottom w:val="double" w:sz="4" w:space="0" w:color="auto"/>
            </w:tcBorders>
            <w:vAlign w:val="center"/>
          </w:tcPr>
          <w:p w14:paraId="3B17B4FD" w14:textId="77777777" w:rsidR="006B667A" w:rsidRPr="005656A5" w:rsidRDefault="006B667A" w:rsidP="00C85A6C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1000</w:t>
            </w:r>
          </w:p>
        </w:tc>
        <w:tc>
          <w:tcPr>
            <w:tcW w:w="975" w:type="dxa"/>
            <w:tcBorders>
              <w:bottom w:val="double" w:sz="4" w:space="0" w:color="auto"/>
            </w:tcBorders>
            <w:vAlign w:val="center"/>
          </w:tcPr>
          <w:p w14:paraId="1787274D" w14:textId="77777777" w:rsidR="006B667A" w:rsidRPr="005656A5" w:rsidRDefault="006B667A" w:rsidP="00C85A6C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2000</w:t>
            </w:r>
          </w:p>
        </w:tc>
        <w:tc>
          <w:tcPr>
            <w:tcW w:w="975" w:type="dxa"/>
            <w:tcBorders>
              <w:bottom w:val="double" w:sz="4" w:space="0" w:color="auto"/>
            </w:tcBorders>
            <w:vAlign w:val="center"/>
          </w:tcPr>
          <w:p w14:paraId="36FB8333" w14:textId="77777777" w:rsidR="006B667A" w:rsidRPr="005656A5" w:rsidRDefault="006B667A" w:rsidP="00C85A6C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4000</w:t>
            </w:r>
          </w:p>
        </w:tc>
        <w:tc>
          <w:tcPr>
            <w:tcW w:w="975" w:type="dxa"/>
            <w:tcBorders>
              <w:bottom w:val="double" w:sz="4" w:space="0" w:color="auto"/>
            </w:tcBorders>
            <w:vAlign w:val="center"/>
          </w:tcPr>
          <w:p w14:paraId="69E50747" w14:textId="77777777" w:rsidR="006B667A" w:rsidRPr="005656A5" w:rsidRDefault="006B667A" w:rsidP="00C85A6C">
            <w:pPr>
              <w:jc w:val="center"/>
              <w:rPr>
                <w:b/>
                <w:bCs/>
              </w:rPr>
            </w:pPr>
            <w:r w:rsidRPr="005656A5">
              <w:rPr>
                <w:b/>
                <w:bCs/>
              </w:rPr>
              <w:t>8000</w:t>
            </w:r>
          </w:p>
        </w:tc>
      </w:tr>
      <w:tr w:rsidR="006B667A" w:rsidRPr="005656A5" w14:paraId="14910C99" w14:textId="77777777" w:rsidTr="00C85A6C">
        <w:tc>
          <w:tcPr>
            <w:tcW w:w="2052" w:type="dxa"/>
            <w:tcBorders>
              <w:top w:val="double" w:sz="4" w:space="0" w:color="auto"/>
            </w:tcBorders>
            <w:vAlign w:val="center"/>
          </w:tcPr>
          <w:p w14:paraId="66E4F63B" w14:textId="77777777" w:rsidR="006B667A" w:rsidRPr="005656A5" w:rsidRDefault="006B667A" w:rsidP="00C85A6C">
            <w:pPr>
              <w:jc w:val="center"/>
              <w:rPr>
                <w:i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oMath>
            <w:r w:rsidRPr="005656A5">
              <w:rPr>
                <w:rFonts w:eastAsiaTheme="minorEastAsia"/>
                <w:iCs/>
                <w:sz w:val="24"/>
                <w:szCs w:val="24"/>
                <w:lang w:val="en-US"/>
              </w:rPr>
              <w:t>,</w:t>
            </w:r>
            <w:r w:rsidRPr="005656A5">
              <w:rPr>
                <w:rFonts w:eastAsiaTheme="minorEastAsia"/>
                <w:iCs/>
                <w:sz w:val="24"/>
                <w:szCs w:val="24"/>
              </w:rPr>
              <w:t xml:space="preserve"> дБ</w:t>
            </w:r>
          </w:p>
        </w:tc>
        <w:tc>
          <w:tcPr>
            <w:tcW w:w="886" w:type="dxa"/>
            <w:tcBorders>
              <w:top w:val="double" w:sz="4" w:space="0" w:color="auto"/>
            </w:tcBorders>
            <w:vAlign w:val="center"/>
          </w:tcPr>
          <w:p w14:paraId="78C73050" w14:textId="32934D3B" w:rsidR="006B667A" w:rsidRPr="00F91332" w:rsidRDefault="00F91332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  <w:r w:rsidR="0095481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930" w:type="dxa"/>
            <w:tcBorders>
              <w:top w:val="double" w:sz="4" w:space="0" w:color="auto"/>
            </w:tcBorders>
            <w:vAlign w:val="center"/>
          </w:tcPr>
          <w:p w14:paraId="0C956913" w14:textId="576C7C20" w:rsidR="006B667A" w:rsidRPr="00F91332" w:rsidRDefault="00F91332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97</w:t>
            </w:r>
          </w:p>
        </w:tc>
        <w:tc>
          <w:tcPr>
            <w:tcW w:w="930" w:type="dxa"/>
            <w:tcBorders>
              <w:top w:val="double" w:sz="4" w:space="0" w:color="auto"/>
            </w:tcBorders>
            <w:vAlign w:val="center"/>
          </w:tcPr>
          <w:p w14:paraId="5AECA2B1" w14:textId="3BC60D16" w:rsidR="006B667A" w:rsidRPr="00F91332" w:rsidRDefault="00954814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99</w:t>
            </w:r>
          </w:p>
        </w:tc>
        <w:tc>
          <w:tcPr>
            <w:tcW w:w="930" w:type="dxa"/>
            <w:tcBorders>
              <w:top w:val="double" w:sz="4" w:space="0" w:color="auto"/>
            </w:tcBorders>
            <w:vAlign w:val="center"/>
          </w:tcPr>
          <w:p w14:paraId="432A4142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 w:rsidRPr="005656A5">
              <w:rPr>
                <w:sz w:val="24"/>
                <w:szCs w:val="24"/>
              </w:rPr>
              <w:t>102</w:t>
            </w: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</w:tcPr>
          <w:p w14:paraId="47165C77" w14:textId="2AF28D79" w:rsidR="006B667A" w:rsidRPr="00F91332" w:rsidRDefault="006B667A" w:rsidP="00C85A6C">
            <w:pPr>
              <w:jc w:val="center"/>
              <w:rPr>
                <w:sz w:val="24"/>
                <w:szCs w:val="24"/>
                <w:lang w:val="en-US"/>
              </w:rPr>
            </w:pPr>
            <w:r w:rsidRPr="005656A5">
              <w:rPr>
                <w:sz w:val="24"/>
                <w:szCs w:val="24"/>
              </w:rPr>
              <w:t>10</w:t>
            </w:r>
            <w:r w:rsidR="00954814">
              <w:rPr>
                <w:sz w:val="24"/>
                <w:szCs w:val="24"/>
              </w:rPr>
              <w:t>3</w:t>
            </w: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</w:tcPr>
          <w:p w14:paraId="3FE612C1" w14:textId="2578A889" w:rsidR="006B667A" w:rsidRPr="00F91332" w:rsidRDefault="00954814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</w:tcPr>
          <w:p w14:paraId="786A4190" w14:textId="411E067A" w:rsidR="006B667A" w:rsidRPr="00F91332" w:rsidRDefault="006B667A" w:rsidP="00C85A6C">
            <w:pPr>
              <w:jc w:val="center"/>
              <w:rPr>
                <w:sz w:val="24"/>
                <w:szCs w:val="24"/>
                <w:lang w:val="en-US"/>
              </w:rPr>
            </w:pPr>
            <w:r w:rsidRPr="005656A5">
              <w:rPr>
                <w:sz w:val="24"/>
                <w:szCs w:val="24"/>
              </w:rPr>
              <w:t>9</w:t>
            </w:r>
            <w:r w:rsidR="00954814">
              <w:rPr>
                <w:sz w:val="24"/>
                <w:szCs w:val="24"/>
              </w:rPr>
              <w:t>5</w:t>
            </w: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</w:tcPr>
          <w:p w14:paraId="1F622E25" w14:textId="2A9DAC8A" w:rsidR="006B667A" w:rsidRPr="00F91332" w:rsidRDefault="00F91332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90</w:t>
            </w:r>
          </w:p>
        </w:tc>
      </w:tr>
      <w:tr w:rsidR="006B667A" w:rsidRPr="005656A5" w14:paraId="78E2F111" w14:textId="77777777" w:rsidTr="00C85A6C">
        <w:tc>
          <w:tcPr>
            <w:tcW w:w="2052" w:type="dxa"/>
            <w:vAlign w:val="center"/>
          </w:tcPr>
          <w:p w14:paraId="1B9D042E" w14:textId="77777777" w:rsidR="006B667A" w:rsidRPr="005656A5" w:rsidRDefault="00000000" w:rsidP="00C85A6C">
            <w:pPr>
              <w:jc w:val="center"/>
              <w:rPr>
                <w:i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доп</m:t>
                  </m:r>
                </m:sub>
              </m:sSub>
            </m:oMath>
            <w:r w:rsidR="006B667A" w:rsidRPr="005656A5">
              <w:rPr>
                <w:rFonts w:eastAsiaTheme="minorEastAsia"/>
                <w:iCs/>
                <w:sz w:val="24"/>
                <w:szCs w:val="24"/>
              </w:rPr>
              <w:t>, дБ</w:t>
            </w:r>
          </w:p>
        </w:tc>
        <w:tc>
          <w:tcPr>
            <w:tcW w:w="886" w:type="dxa"/>
            <w:vAlign w:val="center"/>
          </w:tcPr>
          <w:p w14:paraId="71B60DD5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930" w:type="dxa"/>
            <w:vAlign w:val="center"/>
          </w:tcPr>
          <w:p w14:paraId="703D9C43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930" w:type="dxa"/>
            <w:vAlign w:val="center"/>
          </w:tcPr>
          <w:p w14:paraId="06A0A829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930" w:type="dxa"/>
            <w:vAlign w:val="center"/>
          </w:tcPr>
          <w:p w14:paraId="5C5FDD12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975" w:type="dxa"/>
            <w:vAlign w:val="center"/>
          </w:tcPr>
          <w:p w14:paraId="64B0F3DF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975" w:type="dxa"/>
            <w:vAlign w:val="center"/>
          </w:tcPr>
          <w:p w14:paraId="7388A746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975" w:type="dxa"/>
            <w:vAlign w:val="center"/>
          </w:tcPr>
          <w:p w14:paraId="5C860C88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975" w:type="dxa"/>
            <w:vAlign w:val="center"/>
          </w:tcPr>
          <w:p w14:paraId="1D9BB106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  <w:tr w:rsidR="006B667A" w:rsidRPr="005656A5" w14:paraId="3FA39765" w14:textId="77777777" w:rsidTr="00C85A6C">
        <w:tc>
          <w:tcPr>
            <w:tcW w:w="2052" w:type="dxa"/>
            <w:vAlign w:val="center"/>
          </w:tcPr>
          <w:p w14:paraId="35471ABA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тр</m:t>
                  </m:r>
                </m:sub>
              </m:sSub>
            </m:oMath>
            <w:r w:rsidRPr="005656A5">
              <w:rPr>
                <w:rFonts w:eastAsiaTheme="minorEastAsia"/>
                <w:sz w:val="24"/>
                <w:szCs w:val="24"/>
              </w:rPr>
              <w:t>, дБ</w:t>
            </w:r>
          </w:p>
        </w:tc>
        <w:tc>
          <w:tcPr>
            <w:tcW w:w="886" w:type="dxa"/>
            <w:vAlign w:val="center"/>
          </w:tcPr>
          <w:p w14:paraId="03D92DA9" w14:textId="56E283EC" w:rsidR="006B667A" w:rsidRPr="00F91332" w:rsidRDefault="006025C7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954814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930" w:type="dxa"/>
            <w:vAlign w:val="center"/>
          </w:tcPr>
          <w:p w14:paraId="3DB968F0" w14:textId="5443B11A" w:rsidR="006B667A" w:rsidRPr="00F91332" w:rsidRDefault="00F91332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930" w:type="dxa"/>
            <w:vAlign w:val="center"/>
          </w:tcPr>
          <w:p w14:paraId="0CFB900A" w14:textId="5585B65F" w:rsidR="006B667A" w:rsidRPr="00F91332" w:rsidRDefault="006025C7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  <w:r w:rsidR="0095481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930" w:type="dxa"/>
            <w:vAlign w:val="center"/>
          </w:tcPr>
          <w:p w14:paraId="29D182BC" w14:textId="3EF5D418" w:rsidR="006B667A" w:rsidRPr="005656A5" w:rsidRDefault="004770C0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975" w:type="dxa"/>
            <w:vAlign w:val="center"/>
          </w:tcPr>
          <w:p w14:paraId="65913B7D" w14:textId="19398C48" w:rsidR="006B667A" w:rsidRPr="00F91332" w:rsidRDefault="00954814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58</w:t>
            </w:r>
          </w:p>
        </w:tc>
        <w:tc>
          <w:tcPr>
            <w:tcW w:w="975" w:type="dxa"/>
            <w:vAlign w:val="center"/>
          </w:tcPr>
          <w:p w14:paraId="0FA41868" w14:textId="29EF4384" w:rsidR="006B667A" w:rsidRPr="00F91332" w:rsidRDefault="00F91332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="006025C7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975" w:type="dxa"/>
            <w:vAlign w:val="center"/>
          </w:tcPr>
          <w:p w14:paraId="25491A23" w14:textId="2FB1F769" w:rsidR="006B667A" w:rsidRPr="00F91332" w:rsidRDefault="00F91332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="0095481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975" w:type="dxa"/>
            <w:vAlign w:val="center"/>
          </w:tcPr>
          <w:p w14:paraId="007C67B7" w14:textId="5974EBD0" w:rsidR="006B667A" w:rsidRPr="00F91332" w:rsidRDefault="00F91332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52</w:t>
            </w:r>
          </w:p>
        </w:tc>
      </w:tr>
      <w:tr w:rsidR="006B667A" w:rsidRPr="005656A5" w14:paraId="68604214" w14:textId="77777777" w:rsidTr="00C85A6C">
        <w:tc>
          <w:tcPr>
            <w:tcW w:w="2052" w:type="dxa"/>
            <w:vAlign w:val="center"/>
          </w:tcPr>
          <w:p w14:paraId="01F3D537" w14:textId="77777777" w:rsidR="006B667A" w:rsidRPr="005656A5" w:rsidRDefault="00000000" w:rsidP="00C85A6C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1000</m:t>
                  </m:r>
                </m:sub>
              </m:sSub>
            </m:oMath>
            <w:r w:rsidR="006B667A" w:rsidRPr="005656A5">
              <w:rPr>
                <w:rFonts w:asciiTheme="minorHAnsi" w:eastAsiaTheme="minorEastAsia" w:hAnsiTheme="minorHAnsi" w:cstheme="minorHAnsi"/>
                <w:sz w:val="24"/>
                <w:szCs w:val="24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theme="minorHAnsi"/>
                      <w:iCs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886" w:type="dxa"/>
          </w:tcPr>
          <w:p w14:paraId="02473D8E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30" w:type="dxa"/>
          </w:tcPr>
          <w:p w14:paraId="02112844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30" w:type="dxa"/>
          </w:tcPr>
          <w:p w14:paraId="67425B3D" w14:textId="77777777" w:rsidR="006B667A" w:rsidRPr="006025C7" w:rsidRDefault="006B667A" w:rsidP="00C85A6C">
            <w:pPr>
              <w:jc w:val="center"/>
              <w:rPr>
                <w:sz w:val="24"/>
                <w:szCs w:val="24"/>
                <w:lang w:val="en-US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30" w:type="dxa"/>
          </w:tcPr>
          <w:p w14:paraId="77B3219E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75" w:type="dxa"/>
          </w:tcPr>
          <w:p w14:paraId="2E1DA80E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75" w:type="dxa"/>
          </w:tcPr>
          <w:p w14:paraId="42C4EC17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75" w:type="dxa"/>
          </w:tcPr>
          <w:p w14:paraId="17A20161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  <w:tc>
          <w:tcPr>
            <w:tcW w:w="975" w:type="dxa"/>
          </w:tcPr>
          <w:p w14:paraId="3D1BA39B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 w:rsidRPr="0082389D">
              <w:rPr>
                <w:sz w:val="24"/>
                <w:szCs w:val="24"/>
              </w:rPr>
              <w:t>1,5</w:t>
            </w:r>
          </w:p>
        </w:tc>
      </w:tr>
      <w:tr w:rsidR="006B667A" w:rsidRPr="005656A5" w14:paraId="5B62F532" w14:textId="77777777" w:rsidTr="00C85A6C">
        <w:tc>
          <w:tcPr>
            <w:tcW w:w="2052" w:type="dxa"/>
            <w:vAlign w:val="center"/>
          </w:tcPr>
          <w:p w14:paraId="4FD3F220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</m:oMath>
            </m:oMathPara>
          </w:p>
        </w:tc>
        <w:tc>
          <w:tcPr>
            <w:tcW w:w="886" w:type="dxa"/>
            <w:vAlign w:val="center"/>
          </w:tcPr>
          <w:p w14:paraId="10FC8EF1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0,83</w:t>
            </w:r>
          </w:p>
        </w:tc>
        <w:tc>
          <w:tcPr>
            <w:tcW w:w="930" w:type="dxa"/>
            <w:vAlign w:val="center"/>
          </w:tcPr>
          <w:p w14:paraId="44047ACF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0,75</w:t>
            </w:r>
          </w:p>
        </w:tc>
        <w:tc>
          <w:tcPr>
            <w:tcW w:w="930" w:type="dxa"/>
            <w:vAlign w:val="center"/>
          </w:tcPr>
          <w:p w14:paraId="7AE82712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</w:t>
            </w:r>
          </w:p>
        </w:tc>
        <w:tc>
          <w:tcPr>
            <w:tcW w:w="930" w:type="dxa"/>
            <w:vAlign w:val="center"/>
          </w:tcPr>
          <w:p w14:paraId="372FCF82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</w:t>
            </w:r>
          </w:p>
        </w:tc>
        <w:tc>
          <w:tcPr>
            <w:tcW w:w="975" w:type="dxa"/>
            <w:vAlign w:val="center"/>
          </w:tcPr>
          <w:p w14:paraId="40386C58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975" w:type="dxa"/>
            <w:vAlign w:val="center"/>
          </w:tcPr>
          <w:p w14:paraId="4FA135B3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</w:t>
            </w:r>
          </w:p>
        </w:tc>
        <w:tc>
          <w:tcPr>
            <w:tcW w:w="975" w:type="dxa"/>
            <w:vAlign w:val="center"/>
          </w:tcPr>
          <w:p w14:paraId="7695E3AC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1,8</w:t>
            </w:r>
          </w:p>
        </w:tc>
        <w:tc>
          <w:tcPr>
            <w:tcW w:w="975" w:type="dxa"/>
            <w:vAlign w:val="center"/>
          </w:tcPr>
          <w:p w14:paraId="6F4C40E8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</w:tr>
      <w:tr w:rsidR="006B667A" w:rsidRPr="005656A5" w14:paraId="0E7878CF" w14:textId="77777777" w:rsidTr="00C85A6C">
        <w:tc>
          <w:tcPr>
            <w:tcW w:w="2052" w:type="dxa"/>
            <w:vAlign w:val="center"/>
          </w:tcPr>
          <w:p w14:paraId="7E65752C" w14:textId="77777777" w:rsidR="006B667A" w:rsidRPr="005656A5" w:rsidRDefault="006B667A" w:rsidP="00C85A6C">
            <w:pPr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B</m:t>
              </m:r>
            </m:oMath>
            <w:r w:rsidRPr="005656A5">
              <w:rPr>
                <w:rFonts w:asciiTheme="minorHAnsi" w:eastAsiaTheme="minorEastAsia" w:hAnsiTheme="minorHAnsi" w:cstheme="minorHAnsi"/>
                <w:sz w:val="24"/>
                <w:szCs w:val="24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theme="minorHAnsi"/>
                      <w:iCs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886" w:type="dxa"/>
            <w:vAlign w:val="center"/>
          </w:tcPr>
          <w:p w14:paraId="154D1C69" w14:textId="73D6929E" w:rsidR="006B667A" w:rsidRPr="001947FA" w:rsidRDefault="001947FA" w:rsidP="00C85A6C">
            <w:pPr>
              <w:jc w:val="center"/>
              <w:rPr>
                <w:sz w:val="24"/>
                <w:szCs w:val="24"/>
                <w:lang w:val="en-US"/>
              </w:rPr>
            </w:pPr>
            <w:r w:rsidRPr="001947FA">
              <w:rPr>
                <w:sz w:val="24"/>
                <w:szCs w:val="24"/>
                <w:lang w:val="en-US"/>
              </w:rPr>
              <w:t>1,245</w:t>
            </w:r>
          </w:p>
        </w:tc>
        <w:tc>
          <w:tcPr>
            <w:tcW w:w="930" w:type="dxa"/>
            <w:vAlign w:val="center"/>
          </w:tcPr>
          <w:p w14:paraId="4A47B2B3" w14:textId="46A923CE" w:rsidR="006B667A" w:rsidRPr="001947FA" w:rsidRDefault="00094C98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1,125</w:t>
            </w:r>
          </w:p>
        </w:tc>
        <w:tc>
          <w:tcPr>
            <w:tcW w:w="930" w:type="dxa"/>
            <w:vAlign w:val="center"/>
          </w:tcPr>
          <w:p w14:paraId="3B9F4C9A" w14:textId="49ACF859" w:rsidR="006B667A" w:rsidRPr="00AF725F" w:rsidRDefault="00AF725F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1,05</w:t>
            </w:r>
          </w:p>
        </w:tc>
        <w:tc>
          <w:tcPr>
            <w:tcW w:w="930" w:type="dxa"/>
            <w:vAlign w:val="center"/>
          </w:tcPr>
          <w:p w14:paraId="694A8609" w14:textId="6E1BFFCD" w:rsidR="006B667A" w:rsidRPr="009A5DF4" w:rsidRDefault="009A5DF4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1,2</w:t>
            </w:r>
          </w:p>
        </w:tc>
        <w:tc>
          <w:tcPr>
            <w:tcW w:w="975" w:type="dxa"/>
            <w:vAlign w:val="center"/>
          </w:tcPr>
          <w:p w14:paraId="6B04FC28" w14:textId="7E1C9920" w:rsidR="006B667A" w:rsidRPr="00F55D08" w:rsidRDefault="00F55D08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1,5</w:t>
            </w:r>
          </w:p>
        </w:tc>
        <w:tc>
          <w:tcPr>
            <w:tcW w:w="975" w:type="dxa"/>
            <w:vAlign w:val="center"/>
          </w:tcPr>
          <w:p w14:paraId="394A7228" w14:textId="3A7C3E30" w:rsidR="006B667A" w:rsidRPr="00A25441" w:rsidRDefault="00A25441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2,1</w:t>
            </w:r>
          </w:p>
        </w:tc>
        <w:tc>
          <w:tcPr>
            <w:tcW w:w="975" w:type="dxa"/>
            <w:vAlign w:val="center"/>
          </w:tcPr>
          <w:p w14:paraId="780A4A76" w14:textId="23663714" w:rsidR="006B667A" w:rsidRPr="0011434A" w:rsidRDefault="0011434A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2,7</w:t>
            </w:r>
          </w:p>
        </w:tc>
        <w:tc>
          <w:tcPr>
            <w:tcW w:w="975" w:type="dxa"/>
            <w:vAlign w:val="center"/>
          </w:tcPr>
          <w:p w14:paraId="3DD77A38" w14:textId="2F0DD707" w:rsidR="006B667A" w:rsidRPr="00DB67C6" w:rsidRDefault="00DB67C6" w:rsidP="00C85A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3,75</w:t>
            </w:r>
          </w:p>
        </w:tc>
      </w:tr>
    </w:tbl>
    <w:p w14:paraId="6D1A3100" w14:textId="77777777" w:rsidR="00FB6589" w:rsidRDefault="00FB6589" w:rsidP="00D4695F"/>
    <w:p w14:paraId="0A5FBE1E" w14:textId="51545333" w:rsidR="0034440D" w:rsidRDefault="000F0030" w:rsidP="00B2141A">
      <w:pPr>
        <w:pStyle w:val="af9"/>
      </w:pPr>
      <w:r>
        <w:lastRenderedPageBreak/>
        <w:t>Посчитаем требуемую звукоизоляцию</w:t>
      </w:r>
      <w:r w:rsidR="0037282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8244FA">
        <w:rPr>
          <w:rFonts w:eastAsiaTheme="minorEastAsia"/>
        </w:rPr>
        <w:t xml:space="preserve"> по формуле 2.2</w:t>
      </w:r>
      <w:r w:rsidR="003F238E">
        <w:rPr>
          <w:rFonts w:eastAsiaTheme="minorEastAsia"/>
        </w:rPr>
        <w:t>.</w:t>
      </w:r>
      <w:r w:rsidR="0034440D">
        <w:rPr>
          <w:rFonts w:eastAsiaTheme="minorEastAsia"/>
        </w:rPr>
        <w:t xml:space="preserve"> Вычислим оставшиеся данные для таблицы 2.4. Результат представлен в таблице 3.2</w:t>
      </w:r>
      <w:r w:rsidR="00902939">
        <w:rPr>
          <w:rFonts w:eastAsiaTheme="minorEastAsia"/>
        </w:rPr>
        <w:t>.</w:t>
      </w:r>
      <w:r w:rsidR="00F47801">
        <w:rPr>
          <w:rFonts w:eastAsiaTheme="minorEastAsia"/>
        </w:rPr>
        <w:t xml:space="preserve"> Стены – кирпичная кладка с то</w:t>
      </w:r>
      <w:r w:rsidR="005D6A64">
        <w:rPr>
          <w:rFonts w:eastAsiaTheme="minorEastAsia"/>
        </w:rPr>
        <w:t>л</w:t>
      </w:r>
      <w:r w:rsidR="00F47801">
        <w:rPr>
          <w:rFonts w:eastAsiaTheme="minorEastAsia"/>
        </w:rPr>
        <w:t>щиной в 2,5 кирпича.</w:t>
      </w:r>
      <w:r w:rsidR="00273A2C">
        <w:rPr>
          <w:rFonts w:eastAsiaTheme="minorEastAsia"/>
        </w:rPr>
        <w:t xml:space="preserve"> Окна – </w:t>
      </w:r>
      <w:r w:rsidR="000A3D66">
        <w:rPr>
          <w:rFonts w:eastAsiaTheme="minorEastAsia"/>
        </w:rPr>
        <w:t>д</w:t>
      </w:r>
      <w:r w:rsidR="00273A2C" w:rsidRPr="00273A2C">
        <w:rPr>
          <w:rFonts w:eastAsiaTheme="minorEastAsia"/>
        </w:rPr>
        <w:t>войное остекление со стеклами толщиной 4 и 7 мм и воздушным зазором</w:t>
      </w:r>
      <w:r w:rsidR="009D11EA">
        <w:rPr>
          <w:rFonts w:eastAsiaTheme="minorEastAsia"/>
        </w:rPr>
        <w:t xml:space="preserve"> </w:t>
      </w:r>
      <w:r w:rsidR="00FA702C">
        <w:rPr>
          <w:rFonts w:eastAsiaTheme="minorEastAsia"/>
        </w:rPr>
        <w:t>300 мм.</w:t>
      </w:r>
      <w:r w:rsidR="00B2141A">
        <w:rPr>
          <w:rFonts w:eastAsiaTheme="minorEastAsia"/>
        </w:rPr>
        <w:t xml:space="preserve"> Двери – </w:t>
      </w:r>
      <w:r w:rsidR="00967A91">
        <w:t>щ</w:t>
      </w:r>
      <w:r w:rsidR="00B2141A">
        <w:t>итовая дверь типа ДБ-8</w:t>
      </w:r>
      <w:r w:rsidR="0083397B">
        <w:t>.</w:t>
      </w:r>
    </w:p>
    <w:p w14:paraId="4845A142" w14:textId="77777777" w:rsidR="00561D93" w:rsidRDefault="00561D93" w:rsidP="00561D93"/>
    <w:p w14:paraId="10A0BBD1" w14:textId="20737DBB" w:rsidR="0034440D" w:rsidRDefault="0034440D" w:rsidP="0034440D">
      <w:r>
        <w:t>Таблица 3.</w:t>
      </w:r>
      <w:r w:rsidR="00193268">
        <w:t>2</w:t>
      </w:r>
      <w:r>
        <w:t xml:space="preserve"> – Результаты расчётов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52"/>
        <w:gridCol w:w="1816"/>
        <w:gridCol w:w="706"/>
        <w:gridCol w:w="651"/>
        <w:gridCol w:w="650"/>
        <w:gridCol w:w="649"/>
        <w:gridCol w:w="776"/>
        <w:gridCol w:w="776"/>
        <w:gridCol w:w="776"/>
        <w:gridCol w:w="776"/>
      </w:tblGrid>
      <w:tr w:rsidR="0041443B" w:rsidRPr="00D3518E" w14:paraId="45661A95" w14:textId="77777777" w:rsidTr="0063107F">
        <w:tc>
          <w:tcPr>
            <w:tcW w:w="2051" w:type="dxa"/>
            <w:vMerge w:val="restart"/>
            <w:vAlign w:val="center"/>
          </w:tcPr>
          <w:p w14:paraId="0BB5C491" w14:textId="77777777" w:rsidR="0041443B" w:rsidRPr="005656A5" w:rsidRDefault="0041443B" w:rsidP="00C8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Определяемая</w:t>
            </w:r>
            <w:r>
              <w:rPr>
                <w:rFonts w:asciiTheme="majorHAnsi" w:hAnsiTheme="majorHAnsi" w:cstheme="majorHAnsi"/>
                <w:b/>
                <w:bCs/>
              </w:rPr>
              <w:br/>
              <w:t>величина</w:t>
            </w:r>
          </w:p>
        </w:tc>
        <w:tc>
          <w:tcPr>
            <w:tcW w:w="1630" w:type="dxa"/>
            <w:vMerge w:val="restart"/>
            <w:vAlign w:val="center"/>
          </w:tcPr>
          <w:p w14:paraId="57429304" w14:textId="77777777" w:rsidR="0041443B" w:rsidRPr="0006713F" w:rsidRDefault="0041443B" w:rsidP="00C8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Источник</w:t>
            </w:r>
            <w:r>
              <w:rPr>
                <w:rFonts w:asciiTheme="majorHAnsi" w:hAnsiTheme="majorHAnsi" w:cstheme="majorHAnsi"/>
                <w:b/>
                <w:bCs/>
              </w:rPr>
              <w:br/>
              <w:t>для</w:t>
            </w:r>
            <w:r>
              <w:rPr>
                <w:rFonts w:asciiTheme="majorHAnsi" w:hAnsiTheme="majorHAnsi" w:cstheme="majorHAnsi"/>
                <w:b/>
                <w:bCs/>
              </w:rPr>
              <w:br/>
              <w:t>определения</w:t>
            </w:r>
          </w:p>
        </w:tc>
        <w:tc>
          <w:tcPr>
            <w:tcW w:w="5947" w:type="dxa"/>
            <w:gridSpan w:val="8"/>
            <w:vAlign w:val="center"/>
          </w:tcPr>
          <w:p w14:paraId="300EDDF7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3518E">
              <w:rPr>
                <w:rFonts w:asciiTheme="majorHAnsi" w:hAnsiTheme="majorHAnsi" w:cstheme="majorHAnsi"/>
                <w:b/>
                <w:bCs/>
              </w:rPr>
              <w:t>Звукоизолирующая способность строительных конструкций, дБ, для среднегеометрических частот октавных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3518E">
              <w:rPr>
                <w:rFonts w:asciiTheme="majorHAnsi" w:hAnsiTheme="majorHAnsi" w:cstheme="majorHAnsi"/>
                <w:b/>
                <w:bCs/>
              </w:rPr>
              <w:t>полос, Гц</w:t>
            </w:r>
          </w:p>
        </w:tc>
      </w:tr>
      <w:tr w:rsidR="0041443B" w:rsidRPr="00D3518E" w14:paraId="1027DC6A" w14:textId="77777777" w:rsidTr="0063107F">
        <w:tc>
          <w:tcPr>
            <w:tcW w:w="2051" w:type="dxa"/>
            <w:vMerge/>
            <w:tcBorders>
              <w:bottom w:val="double" w:sz="4" w:space="0" w:color="auto"/>
            </w:tcBorders>
            <w:vAlign w:val="center"/>
          </w:tcPr>
          <w:p w14:paraId="79169566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630" w:type="dxa"/>
            <w:vMerge/>
            <w:tcBorders>
              <w:bottom w:val="double" w:sz="4" w:space="0" w:color="auto"/>
            </w:tcBorders>
            <w:vAlign w:val="center"/>
          </w:tcPr>
          <w:p w14:paraId="726E70FF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822" w:type="dxa"/>
            <w:tcBorders>
              <w:bottom w:val="double" w:sz="4" w:space="0" w:color="auto"/>
            </w:tcBorders>
            <w:vAlign w:val="center"/>
          </w:tcPr>
          <w:p w14:paraId="11F1EC16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63</w:t>
            </w:r>
          </w:p>
        </w:tc>
        <w:tc>
          <w:tcPr>
            <w:tcW w:w="676" w:type="dxa"/>
            <w:tcBorders>
              <w:bottom w:val="double" w:sz="4" w:space="0" w:color="auto"/>
            </w:tcBorders>
            <w:vAlign w:val="center"/>
          </w:tcPr>
          <w:p w14:paraId="08FACECE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125</w:t>
            </w:r>
          </w:p>
        </w:tc>
        <w:tc>
          <w:tcPr>
            <w:tcW w:w="674" w:type="dxa"/>
            <w:tcBorders>
              <w:bottom w:val="double" w:sz="4" w:space="0" w:color="auto"/>
            </w:tcBorders>
            <w:vAlign w:val="center"/>
          </w:tcPr>
          <w:p w14:paraId="18DC5AE7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250</w:t>
            </w:r>
          </w:p>
        </w:tc>
        <w:tc>
          <w:tcPr>
            <w:tcW w:w="671" w:type="dxa"/>
            <w:tcBorders>
              <w:bottom w:val="double" w:sz="4" w:space="0" w:color="auto"/>
            </w:tcBorders>
            <w:vAlign w:val="center"/>
          </w:tcPr>
          <w:p w14:paraId="58980DE2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500</w:t>
            </w:r>
          </w:p>
        </w:tc>
        <w:tc>
          <w:tcPr>
            <w:tcW w:w="776" w:type="dxa"/>
            <w:tcBorders>
              <w:bottom w:val="double" w:sz="4" w:space="0" w:color="auto"/>
            </w:tcBorders>
            <w:vAlign w:val="center"/>
          </w:tcPr>
          <w:p w14:paraId="5C597942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1000</w:t>
            </w:r>
          </w:p>
        </w:tc>
        <w:tc>
          <w:tcPr>
            <w:tcW w:w="776" w:type="dxa"/>
            <w:tcBorders>
              <w:bottom w:val="double" w:sz="4" w:space="0" w:color="auto"/>
            </w:tcBorders>
            <w:vAlign w:val="center"/>
          </w:tcPr>
          <w:p w14:paraId="6F8DB0DD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2000</w:t>
            </w:r>
          </w:p>
        </w:tc>
        <w:tc>
          <w:tcPr>
            <w:tcW w:w="776" w:type="dxa"/>
            <w:tcBorders>
              <w:bottom w:val="double" w:sz="4" w:space="0" w:color="auto"/>
            </w:tcBorders>
            <w:vAlign w:val="center"/>
          </w:tcPr>
          <w:p w14:paraId="29C710F6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4000</w:t>
            </w:r>
          </w:p>
        </w:tc>
        <w:tc>
          <w:tcPr>
            <w:tcW w:w="776" w:type="dxa"/>
            <w:tcBorders>
              <w:bottom w:val="double" w:sz="4" w:space="0" w:color="auto"/>
            </w:tcBorders>
            <w:vAlign w:val="center"/>
          </w:tcPr>
          <w:p w14:paraId="54E27ED0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656A5">
              <w:rPr>
                <w:b/>
                <w:bCs/>
              </w:rPr>
              <w:t>8000</w:t>
            </w:r>
          </w:p>
        </w:tc>
      </w:tr>
      <w:tr w:rsidR="0041443B" w:rsidRPr="00D3518E" w14:paraId="788F7BFD" w14:textId="77777777" w:rsidTr="0063107F">
        <w:tc>
          <w:tcPr>
            <w:tcW w:w="2051" w:type="dxa"/>
            <w:tcBorders>
              <w:top w:val="double" w:sz="4" w:space="0" w:color="auto"/>
            </w:tcBorders>
          </w:tcPr>
          <w:p w14:paraId="643F82BB" w14:textId="77777777" w:rsidR="0041443B" w:rsidRPr="0063116B" w:rsidRDefault="00000000" w:rsidP="00C85A6C">
            <w:pPr>
              <w:jc w:val="left"/>
              <w:rPr>
                <w:rFonts w:asciiTheme="majorHAnsi" w:hAnsiTheme="majorHAnsi" w:cstheme="majorHAnsi"/>
                <w:i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тр</m:t>
                  </m:r>
                </m:sub>
              </m:sSub>
            </m:oMath>
            <w:r w:rsidR="0041443B">
              <w:rPr>
                <w:rFonts w:asciiTheme="majorHAnsi" w:eastAsiaTheme="minorEastAsia" w:hAnsiTheme="majorHAnsi" w:cstheme="majorHAnsi"/>
                <w:iCs/>
                <w:sz w:val="24"/>
                <w:szCs w:val="24"/>
              </w:rPr>
              <w:t>, дБ (</w:t>
            </w:r>
            <w:r w:rsidR="0041443B" w:rsidRPr="0063116B">
              <w:rPr>
                <w:rFonts w:asciiTheme="majorHAnsi" w:eastAsiaTheme="minorEastAsia" w:hAnsiTheme="majorHAnsi" w:cstheme="majorHAnsi"/>
                <w:iCs/>
                <w:sz w:val="24"/>
                <w:szCs w:val="24"/>
              </w:rPr>
              <w:t xml:space="preserve">рассчитываем): площадь стен и перекрытия, 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огр</m:t>
                  </m:r>
                </m:sub>
              </m:sSub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 xml:space="preserve">=34 </m:t>
              </m:r>
              <m:sSup>
                <m:sSupPr>
                  <m:ctrlPr>
                    <w:rPr>
                      <w:rFonts w:ascii="Cambria Math" w:eastAsiaTheme="minorEastAsia" w:hAnsi="Cambria Math" w:cstheme="majorHAnsi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2</m:t>
                  </m:r>
                </m:sup>
              </m:sSup>
            </m:oMath>
            <w:r w:rsidR="0041443B">
              <w:rPr>
                <w:rFonts w:asciiTheme="majorHAnsi" w:eastAsiaTheme="minorEastAsia" w:hAnsiTheme="majorHAnsi" w:cstheme="majorHAnsi"/>
                <w:iCs/>
                <w:sz w:val="24"/>
                <w:szCs w:val="24"/>
              </w:rPr>
              <w:t>)</w:t>
            </w:r>
          </w:p>
        </w:tc>
        <w:tc>
          <w:tcPr>
            <w:tcW w:w="1630" w:type="dxa"/>
            <w:tcBorders>
              <w:top w:val="double" w:sz="4" w:space="0" w:color="auto"/>
            </w:tcBorders>
            <w:vAlign w:val="center"/>
          </w:tcPr>
          <w:p w14:paraId="738730EC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Формула 2.2</w:t>
            </w:r>
          </w:p>
        </w:tc>
        <w:tc>
          <w:tcPr>
            <w:tcW w:w="822" w:type="dxa"/>
            <w:tcBorders>
              <w:top w:val="double" w:sz="4" w:space="0" w:color="auto"/>
            </w:tcBorders>
            <w:vAlign w:val="center"/>
          </w:tcPr>
          <w:p w14:paraId="246CCAA4" w14:textId="30083943" w:rsidR="0041443B" w:rsidRPr="00D3518E" w:rsidRDefault="00064740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  <w:r w:rsidR="006025C7"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,4</w:t>
            </w:r>
          </w:p>
        </w:tc>
        <w:tc>
          <w:tcPr>
            <w:tcW w:w="676" w:type="dxa"/>
            <w:tcBorders>
              <w:top w:val="double" w:sz="4" w:space="0" w:color="auto"/>
            </w:tcBorders>
            <w:vAlign w:val="center"/>
          </w:tcPr>
          <w:p w14:paraId="7CA6C79F" w14:textId="0C2D0151" w:rsidR="0041443B" w:rsidRPr="00D3518E" w:rsidRDefault="006025C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50</w:t>
            </w:r>
            <w:r w:rsidR="001348B9">
              <w:rPr>
                <w:rFonts w:asciiTheme="majorHAnsi" w:hAnsiTheme="majorHAnsi" w:cstheme="majorHAnsi"/>
                <w:sz w:val="24"/>
                <w:szCs w:val="24"/>
              </w:rPr>
              <w:t>,8</w:t>
            </w:r>
          </w:p>
        </w:tc>
        <w:tc>
          <w:tcPr>
            <w:tcW w:w="674" w:type="dxa"/>
            <w:tcBorders>
              <w:top w:val="double" w:sz="4" w:space="0" w:color="auto"/>
            </w:tcBorders>
            <w:vAlign w:val="center"/>
          </w:tcPr>
          <w:p w14:paraId="25451AFF" w14:textId="7AF6CF7A" w:rsidR="0041443B" w:rsidRPr="00D3518E" w:rsidRDefault="006025C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58</w:t>
            </w:r>
            <w:r w:rsidR="001348B9">
              <w:rPr>
                <w:rFonts w:asciiTheme="majorHAnsi" w:hAnsiTheme="majorHAnsi" w:cstheme="majorHAnsi"/>
                <w:sz w:val="24"/>
                <w:szCs w:val="24"/>
              </w:rPr>
              <w:t>,1</w:t>
            </w:r>
          </w:p>
        </w:tc>
        <w:tc>
          <w:tcPr>
            <w:tcW w:w="671" w:type="dxa"/>
            <w:tcBorders>
              <w:top w:val="double" w:sz="4" w:space="0" w:color="auto"/>
            </w:tcBorders>
            <w:vAlign w:val="center"/>
          </w:tcPr>
          <w:p w14:paraId="67296268" w14:textId="1B3CEADF" w:rsidR="0041443B" w:rsidRPr="00D3518E" w:rsidRDefault="006025C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67</w:t>
            </w:r>
            <w:r w:rsidR="00242717">
              <w:rPr>
                <w:rFonts w:asciiTheme="majorHAnsi" w:hAnsiTheme="majorHAnsi" w:cstheme="majorHAnsi"/>
                <w:sz w:val="24"/>
                <w:szCs w:val="24"/>
              </w:rPr>
              <w:t>,5</w:t>
            </w:r>
          </w:p>
        </w:tc>
        <w:tc>
          <w:tcPr>
            <w:tcW w:w="776" w:type="dxa"/>
            <w:tcBorders>
              <w:top w:val="double" w:sz="4" w:space="0" w:color="auto"/>
            </w:tcBorders>
            <w:vAlign w:val="center"/>
          </w:tcPr>
          <w:p w14:paraId="39B10B58" w14:textId="359F0371" w:rsidR="0041443B" w:rsidRPr="006025C7" w:rsidRDefault="006025C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69</w:t>
            </w:r>
            <w:r w:rsidR="00A54512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776" w:type="dxa"/>
            <w:tcBorders>
              <w:top w:val="double" w:sz="4" w:space="0" w:color="auto"/>
            </w:tcBorders>
            <w:vAlign w:val="center"/>
          </w:tcPr>
          <w:p w14:paraId="580D0775" w14:textId="282B49F1" w:rsidR="0041443B" w:rsidRPr="00D3518E" w:rsidRDefault="006025C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70</w:t>
            </w:r>
            <w:r w:rsidR="006030E3">
              <w:rPr>
                <w:rFonts w:asciiTheme="majorHAnsi" w:hAnsiTheme="majorHAnsi" w:cstheme="majorHAnsi"/>
                <w:sz w:val="24"/>
                <w:szCs w:val="24"/>
              </w:rPr>
              <w:t>,1</w:t>
            </w:r>
          </w:p>
        </w:tc>
        <w:tc>
          <w:tcPr>
            <w:tcW w:w="776" w:type="dxa"/>
            <w:tcBorders>
              <w:top w:val="double" w:sz="4" w:space="0" w:color="auto"/>
            </w:tcBorders>
            <w:vAlign w:val="center"/>
          </w:tcPr>
          <w:p w14:paraId="06E40134" w14:textId="1BC6EAC1" w:rsidR="0041443B" w:rsidRPr="00D3518E" w:rsidRDefault="004F3AA1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6025C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,0</w:t>
            </w:r>
          </w:p>
        </w:tc>
        <w:tc>
          <w:tcPr>
            <w:tcW w:w="776" w:type="dxa"/>
            <w:tcBorders>
              <w:top w:val="double" w:sz="4" w:space="0" w:color="auto"/>
            </w:tcBorders>
            <w:vAlign w:val="center"/>
          </w:tcPr>
          <w:p w14:paraId="740ED85E" w14:textId="68B77969" w:rsidR="0041443B" w:rsidRPr="00D3518E" w:rsidRDefault="00E1273F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6025C7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,6</w:t>
            </w:r>
          </w:p>
        </w:tc>
      </w:tr>
      <w:tr w:rsidR="0041443B" w:rsidRPr="00D3518E" w14:paraId="03AFE01F" w14:textId="77777777" w:rsidTr="0063107F">
        <w:tc>
          <w:tcPr>
            <w:tcW w:w="2051" w:type="dxa"/>
          </w:tcPr>
          <w:p w14:paraId="3394A434" w14:textId="77777777" w:rsidR="0041443B" w:rsidRPr="000B2AC7" w:rsidRDefault="00000000" w:rsidP="00C85A6C">
            <w:pPr>
              <w:jc w:val="left"/>
              <w:rPr>
                <w:rFonts w:asciiTheme="majorHAnsi" w:hAnsiTheme="majorHAnsi" w:cstheme="majorHAnsi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окна</m:t>
                    </m:r>
                  </m:sub>
                </m:sSub>
                <m:r>
                  <w:rPr>
                    <w:rFonts w:ascii="Cambria Math" w:hAnsi="Cambria Math" w:cstheme="majorHAnsi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 xml:space="preserve">1,5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 w:cstheme="majorHAnsi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30" w:type="dxa"/>
            <w:vAlign w:val="center"/>
          </w:tcPr>
          <w:p w14:paraId="686C2C24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«---»</w:t>
            </w:r>
          </w:p>
        </w:tc>
        <w:tc>
          <w:tcPr>
            <w:tcW w:w="822" w:type="dxa"/>
            <w:vAlign w:val="center"/>
          </w:tcPr>
          <w:p w14:paraId="18E64556" w14:textId="47386723" w:rsidR="0041443B" w:rsidRPr="00D3518E" w:rsidRDefault="0050629F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24,8</w:t>
            </w:r>
          </w:p>
        </w:tc>
        <w:tc>
          <w:tcPr>
            <w:tcW w:w="676" w:type="dxa"/>
            <w:vAlign w:val="center"/>
          </w:tcPr>
          <w:p w14:paraId="54FEA911" w14:textId="164ECE74" w:rsidR="0041443B" w:rsidRPr="00D3518E" w:rsidRDefault="00D67E80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36,2</w:t>
            </w:r>
          </w:p>
        </w:tc>
        <w:tc>
          <w:tcPr>
            <w:tcW w:w="674" w:type="dxa"/>
            <w:vAlign w:val="center"/>
          </w:tcPr>
          <w:p w14:paraId="48A8CD30" w14:textId="6B79ACAB" w:rsidR="0041443B" w:rsidRPr="00D3518E" w:rsidRDefault="00FA4CA6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45,5</w:t>
            </w:r>
          </w:p>
        </w:tc>
        <w:tc>
          <w:tcPr>
            <w:tcW w:w="671" w:type="dxa"/>
            <w:vAlign w:val="center"/>
          </w:tcPr>
          <w:p w14:paraId="0ED48661" w14:textId="7FDEDBD3" w:rsidR="0041443B" w:rsidRPr="00D3518E" w:rsidRDefault="00EC6B13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54,0</w:t>
            </w:r>
          </w:p>
        </w:tc>
        <w:tc>
          <w:tcPr>
            <w:tcW w:w="776" w:type="dxa"/>
            <w:vAlign w:val="center"/>
          </w:tcPr>
          <w:p w14:paraId="0A33E5D9" w14:textId="11884CA9" w:rsidR="0041443B" w:rsidRPr="00D3518E" w:rsidRDefault="00F6361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58,0</w:t>
            </w:r>
          </w:p>
        </w:tc>
        <w:tc>
          <w:tcPr>
            <w:tcW w:w="776" w:type="dxa"/>
            <w:vAlign w:val="center"/>
          </w:tcPr>
          <w:p w14:paraId="04056890" w14:textId="6B05B2E5" w:rsidR="0041443B" w:rsidRPr="00D3518E" w:rsidRDefault="00591896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57,5</w:t>
            </w:r>
          </w:p>
        </w:tc>
        <w:tc>
          <w:tcPr>
            <w:tcW w:w="776" w:type="dxa"/>
            <w:vAlign w:val="center"/>
          </w:tcPr>
          <w:p w14:paraId="5E890EAA" w14:textId="54B603A6" w:rsidR="0041443B" w:rsidRPr="00D3518E" w:rsidRDefault="00C60732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52,4</w:t>
            </w:r>
          </w:p>
        </w:tc>
        <w:tc>
          <w:tcPr>
            <w:tcW w:w="776" w:type="dxa"/>
            <w:vAlign w:val="center"/>
          </w:tcPr>
          <w:p w14:paraId="4B046BFF" w14:textId="34F3DA17" w:rsidR="0041443B" w:rsidRPr="00D3518E" w:rsidRDefault="00BA0804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56,0</w:t>
            </w:r>
          </w:p>
        </w:tc>
      </w:tr>
      <w:tr w:rsidR="0041443B" w:rsidRPr="00D3518E" w14:paraId="591D7FF1" w14:textId="77777777" w:rsidTr="0063107F">
        <w:tc>
          <w:tcPr>
            <w:tcW w:w="2051" w:type="dxa"/>
          </w:tcPr>
          <w:p w14:paraId="0D35A782" w14:textId="77777777" w:rsidR="0041443B" w:rsidRPr="000B2AC7" w:rsidRDefault="00000000" w:rsidP="00C85A6C">
            <w:pPr>
              <w:jc w:val="left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двери</m:t>
                    </m:r>
                  </m:sub>
                </m:sSub>
                <m:r>
                  <w:rPr>
                    <w:rFonts w:ascii="Cambria Math" w:hAnsi="Cambria Math" w:cstheme="majorHAnsi"/>
                    <w:sz w:val="24"/>
                    <w:szCs w:val="24"/>
                    <w:lang w:val="en-US"/>
                  </w:rPr>
                  <m:t>=1,6</m:t>
                </m:r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 w:cstheme="majorHAnsi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30" w:type="dxa"/>
            <w:vAlign w:val="center"/>
          </w:tcPr>
          <w:p w14:paraId="5E67DA13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«---»</w:t>
            </w:r>
          </w:p>
        </w:tc>
        <w:tc>
          <w:tcPr>
            <w:tcW w:w="822" w:type="dxa"/>
            <w:vAlign w:val="center"/>
          </w:tcPr>
          <w:p w14:paraId="5125FF6A" w14:textId="3E7A8F27" w:rsidR="0041443B" w:rsidRPr="00D3518E" w:rsidRDefault="0002246D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25,1</w:t>
            </w:r>
          </w:p>
        </w:tc>
        <w:tc>
          <w:tcPr>
            <w:tcW w:w="676" w:type="dxa"/>
            <w:vAlign w:val="center"/>
          </w:tcPr>
          <w:p w14:paraId="39C470A8" w14:textId="2D8F908C" w:rsidR="0041443B" w:rsidRPr="00D3518E" w:rsidRDefault="0002246D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36,5</w:t>
            </w:r>
          </w:p>
        </w:tc>
        <w:tc>
          <w:tcPr>
            <w:tcW w:w="674" w:type="dxa"/>
            <w:vAlign w:val="center"/>
          </w:tcPr>
          <w:p w14:paraId="4022AD21" w14:textId="51C861D7" w:rsidR="0041443B" w:rsidRPr="00D3518E" w:rsidRDefault="00BA483C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45,8</w:t>
            </w:r>
          </w:p>
        </w:tc>
        <w:tc>
          <w:tcPr>
            <w:tcW w:w="671" w:type="dxa"/>
            <w:vAlign w:val="center"/>
          </w:tcPr>
          <w:p w14:paraId="0D58AB80" w14:textId="2CC3E4CA" w:rsidR="0041443B" w:rsidRPr="00D3518E" w:rsidRDefault="00BA483C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54,2</w:t>
            </w:r>
          </w:p>
        </w:tc>
        <w:tc>
          <w:tcPr>
            <w:tcW w:w="776" w:type="dxa"/>
            <w:vAlign w:val="center"/>
          </w:tcPr>
          <w:p w14:paraId="1DB7FF2E" w14:textId="00464374" w:rsidR="0041443B" w:rsidRPr="00D3518E" w:rsidRDefault="001345DB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58,3</w:t>
            </w:r>
          </w:p>
        </w:tc>
        <w:tc>
          <w:tcPr>
            <w:tcW w:w="776" w:type="dxa"/>
            <w:vAlign w:val="center"/>
          </w:tcPr>
          <w:p w14:paraId="36C54B99" w14:textId="0855F6B5" w:rsidR="0041443B" w:rsidRPr="00D3518E" w:rsidRDefault="00926A9A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57,8</w:t>
            </w:r>
          </w:p>
        </w:tc>
        <w:tc>
          <w:tcPr>
            <w:tcW w:w="776" w:type="dxa"/>
            <w:vAlign w:val="center"/>
          </w:tcPr>
          <w:p w14:paraId="49F1F5C9" w14:textId="66D0FB59" w:rsidR="0041443B" w:rsidRPr="00D3518E" w:rsidRDefault="00E259F5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52,7</w:t>
            </w:r>
          </w:p>
        </w:tc>
        <w:tc>
          <w:tcPr>
            <w:tcW w:w="776" w:type="dxa"/>
            <w:vAlign w:val="center"/>
          </w:tcPr>
          <w:p w14:paraId="626F0B9D" w14:textId="79383DD8" w:rsidR="0041443B" w:rsidRPr="00D3518E" w:rsidRDefault="00E259F5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56,3</w:t>
            </w:r>
          </w:p>
        </w:tc>
      </w:tr>
      <w:tr w:rsidR="0041443B" w:rsidRPr="00D3518E" w14:paraId="650E0255" w14:textId="77777777" w:rsidTr="0063107F">
        <w:tc>
          <w:tcPr>
            <w:tcW w:w="2051" w:type="dxa"/>
          </w:tcPr>
          <w:p w14:paraId="5BC22EB2" w14:textId="50B876F0" w:rsidR="0041443B" w:rsidRPr="009156F1" w:rsidRDefault="0041443B" w:rsidP="00C85A6C">
            <w:pPr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L</m:t>
              </m:r>
            </m:oMath>
            <w:r w:rsidRPr="009156F1">
              <w:rPr>
                <w:rFonts w:asciiTheme="majorHAnsi" w:eastAsiaTheme="minorEastAsia" w:hAnsiTheme="majorHAnsi" w:cstheme="majorHAnsi"/>
                <w:sz w:val="24"/>
                <w:szCs w:val="24"/>
              </w:rPr>
              <w:t xml:space="preserve">, </w:t>
            </w:r>
            <w:r>
              <w:rPr>
                <w:rFonts w:asciiTheme="majorHAnsi" w:eastAsiaTheme="minorEastAsia" w:hAnsiTheme="majorHAnsi" w:cstheme="majorHAnsi"/>
                <w:sz w:val="24"/>
                <w:szCs w:val="24"/>
              </w:rPr>
              <w:t xml:space="preserve">дБ </w:t>
            </w:r>
            <w:r>
              <w:rPr>
                <w:rFonts w:asciiTheme="majorHAnsi" w:eastAsiaTheme="minorEastAsia" w:hAnsiTheme="majorHAnsi" w:cstheme="majorHAnsi"/>
                <w:sz w:val="24"/>
                <w:szCs w:val="24"/>
              </w:rPr>
              <w:br/>
              <w:t xml:space="preserve">(подбираем): </w:t>
            </w:r>
            <w:r w:rsidR="00702CE6">
              <w:rPr>
                <w:rFonts w:asciiTheme="majorHAnsi" w:eastAsiaTheme="minorEastAsia" w:hAnsiTheme="majorHAnsi" w:cstheme="majorHAnsi"/>
                <w:sz w:val="24"/>
                <w:szCs w:val="24"/>
              </w:rPr>
              <w:t>С</w:t>
            </w:r>
            <w:r>
              <w:rPr>
                <w:rFonts w:asciiTheme="majorHAnsi" w:eastAsiaTheme="minorEastAsia" w:hAnsiTheme="majorHAnsi" w:cstheme="majorHAnsi"/>
                <w:sz w:val="24"/>
                <w:szCs w:val="24"/>
              </w:rPr>
              <w:t>тены и перекрытия</w:t>
            </w:r>
          </w:p>
        </w:tc>
        <w:tc>
          <w:tcPr>
            <w:tcW w:w="1630" w:type="dxa"/>
            <w:vAlign w:val="center"/>
          </w:tcPr>
          <w:p w14:paraId="43863CF4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Табл. 5</w:t>
            </w:r>
          </w:p>
        </w:tc>
        <w:tc>
          <w:tcPr>
            <w:tcW w:w="822" w:type="dxa"/>
            <w:vAlign w:val="center"/>
          </w:tcPr>
          <w:p w14:paraId="0FDD31C3" w14:textId="3F45AF36" w:rsidR="0041443B" w:rsidRPr="00D3518E" w:rsidRDefault="005C507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45</w:t>
            </w:r>
          </w:p>
        </w:tc>
        <w:tc>
          <w:tcPr>
            <w:tcW w:w="676" w:type="dxa"/>
            <w:vAlign w:val="center"/>
          </w:tcPr>
          <w:p w14:paraId="33CAC681" w14:textId="3FE4BD1B" w:rsidR="0041443B" w:rsidRPr="00D3518E" w:rsidRDefault="005C507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47</w:t>
            </w:r>
          </w:p>
        </w:tc>
        <w:tc>
          <w:tcPr>
            <w:tcW w:w="674" w:type="dxa"/>
            <w:vAlign w:val="center"/>
          </w:tcPr>
          <w:p w14:paraId="052E1357" w14:textId="7E545463" w:rsidR="0041443B" w:rsidRPr="00D3518E" w:rsidRDefault="005C507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55</w:t>
            </w:r>
          </w:p>
        </w:tc>
        <w:tc>
          <w:tcPr>
            <w:tcW w:w="671" w:type="dxa"/>
            <w:vAlign w:val="center"/>
          </w:tcPr>
          <w:p w14:paraId="53A8A73A" w14:textId="35E8A174" w:rsidR="0041443B" w:rsidRPr="00D3518E" w:rsidRDefault="005C507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  <w:tc>
          <w:tcPr>
            <w:tcW w:w="776" w:type="dxa"/>
            <w:vAlign w:val="center"/>
          </w:tcPr>
          <w:p w14:paraId="082445DF" w14:textId="214E3F8F" w:rsidR="0041443B" w:rsidRPr="00D3518E" w:rsidRDefault="005C507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67</w:t>
            </w:r>
          </w:p>
        </w:tc>
        <w:tc>
          <w:tcPr>
            <w:tcW w:w="776" w:type="dxa"/>
            <w:vAlign w:val="center"/>
          </w:tcPr>
          <w:p w14:paraId="729941C4" w14:textId="764419C5" w:rsidR="0041443B" w:rsidRPr="00D3518E" w:rsidRDefault="005C507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70</w:t>
            </w:r>
          </w:p>
        </w:tc>
        <w:tc>
          <w:tcPr>
            <w:tcW w:w="776" w:type="dxa"/>
            <w:vAlign w:val="center"/>
          </w:tcPr>
          <w:p w14:paraId="7C7D0086" w14:textId="133B9E40" w:rsidR="0041443B" w:rsidRPr="00D3518E" w:rsidRDefault="005C507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70</w:t>
            </w:r>
          </w:p>
        </w:tc>
        <w:tc>
          <w:tcPr>
            <w:tcW w:w="776" w:type="dxa"/>
            <w:vAlign w:val="center"/>
          </w:tcPr>
          <w:p w14:paraId="628A0C7D" w14:textId="3FE0CAAF" w:rsidR="0041443B" w:rsidRPr="00D3518E" w:rsidRDefault="005C5077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70</w:t>
            </w:r>
          </w:p>
        </w:tc>
      </w:tr>
      <w:tr w:rsidR="0041443B" w:rsidRPr="00D3518E" w14:paraId="7BA2F800" w14:textId="77777777" w:rsidTr="0063107F">
        <w:tc>
          <w:tcPr>
            <w:tcW w:w="2051" w:type="dxa"/>
          </w:tcPr>
          <w:p w14:paraId="657C586F" w14:textId="77777777" w:rsidR="0041443B" w:rsidRPr="00D3518E" w:rsidRDefault="0041443B" w:rsidP="00C85A6C">
            <w:pPr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Окна определённой толщины</w:t>
            </w:r>
          </w:p>
        </w:tc>
        <w:tc>
          <w:tcPr>
            <w:tcW w:w="1630" w:type="dxa"/>
            <w:vAlign w:val="center"/>
          </w:tcPr>
          <w:p w14:paraId="6E598731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Табл. 4</w:t>
            </w:r>
          </w:p>
        </w:tc>
        <w:tc>
          <w:tcPr>
            <w:tcW w:w="822" w:type="dxa"/>
            <w:vAlign w:val="center"/>
          </w:tcPr>
          <w:p w14:paraId="7BA46014" w14:textId="3B7D49CF" w:rsidR="0041443B" w:rsidRPr="00D3518E" w:rsidRDefault="00BD6341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«---»</w:t>
            </w:r>
          </w:p>
        </w:tc>
        <w:tc>
          <w:tcPr>
            <w:tcW w:w="676" w:type="dxa"/>
            <w:vAlign w:val="center"/>
          </w:tcPr>
          <w:p w14:paraId="6C06D414" w14:textId="6F679D2B" w:rsidR="0041443B" w:rsidRPr="00D3518E" w:rsidRDefault="00407E4E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32</w:t>
            </w:r>
          </w:p>
        </w:tc>
        <w:tc>
          <w:tcPr>
            <w:tcW w:w="674" w:type="dxa"/>
            <w:vAlign w:val="center"/>
          </w:tcPr>
          <w:p w14:paraId="5D02E3FF" w14:textId="6B7FC244" w:rsidR="0041443B" w:rsidRPr="00D3518E" w:rsidRDefault="00407E4E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39</w:t>
            </w:r>
          </w:p>
        </w:tc>
        <w:tc>
          <w:tcPr>
            <w:tcW w:w="671" w:type="dxa"/>
            <w:vAlign w:val="center"/>
          </w:tcPr>
          <w:p w14:paraId="52F19AA8" w14:textId="5887F795" w:rsidR="0041443B" w:rsidRPr="00D3518E" w:rsidRDefault="00407E4E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43</w:t>
            </w:r>
          </w:p>
        </w:tc>
        <w:tc>
          <w:tcPr>
            <w:tcW w:w="776" w:type="dxa"/>
            <w:vAlign w:val="center"/>
          </w:tcPr>
          <w:p w14:paraId="19C703E3" w14:textId="5EF3CA8C" w:rsidR="0041443B" w:rsidRPr="00D3518E" w:rsidRDefault="00407E4E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47</w:t>
            </w:r>
          </w:p>
        </w:tc>
        <w:tc>
          <w:tcPr>
            <w:tcW w:w="776" w:type="dxa"/>
            <w:vAlign w:val="center"/>
          </w:tcPr>
          <w:p w14:paraId="02ECE1AD" w14:textId="3BB47FDB" w:rsidR="0041443B" w:rsidRPr="00D3518E" w:rsidRDefault="00407E4E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51</w:t>
            </w:r>
          </w:p>
        </w:tc>
        <w:tc>
          <w:tcPr>
            <w:tcW w:w="776" w:type="dxa"/>
            <w:vAlign w:val="center"/>
          </w:tcPr>
          <w:p w14:paraId="549A64E4" w14:textId="2368098F" w:rsidR="0041443B" w:rsidRPr="00D3518E" w:rsidRDefault="00407E4E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55</w:t>
            </w:r>
          </w:p>
        </w:tc>
        <w:tc>
          <w:tcPr>
            <w:tcW w:w="776" w:type="dxa"/>
            <w:vAlign w:val="center"/>
          </w:tcPr>
          <w:p w14:paraId="421D5DC4" w14:textId="5D43CCA9" w:rsidR="0041443B" w:rsidRPr="00D3518E" w:rsidRDefault="00407E4E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55</w:t>
            </w:r>
          </w:p>
        </w:tc>
      </w:tr>
      <w:tr w:rsidR="0041443B" w:rsidRPr="00D3518E" w14:paraId="78BC2F6C" w14:textId="77777777" w:rsidTr="0063107F">
        <w:tc>
          <w:tcPr>
            <w:tcW w:w="2051" w:type="dxa"/>
          </w:tcPr>
          <w:p w14:paraId="36110300" w14:textId="77777777" w:rsidR="0041443B" w:rsidRPr="00D3518E" w:rsidRDefault="0041443B" w:rsidP="00C85A6C">
            <w:pPr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Д</w:t>
            </w:r>
            <w:r w:rsidRPr="00977757">
              <w:rPr>
                <w:rFonts w:asciiTheme="majorHAnsi" w:hAnsiTheme="majorHAnsi" w:cstheme="majorHAnsi"/>
                <w:sz w:val="24"/>
                <w:szCs w:val="24"/>
              </w:rPr>
              <w:t>вери с уплотняющими прокладками или без них</w:t>
            </w:r>
          </w:p>
        </w:tc>
        <w:tc>
          <w:tcPr>
            <w:tcW w:w="1630" w:type="dxa"/>
            <w:vAlign w:val="center"/>
          </w:tcPr>
          <w:p w14:paraId="45ACD929" w14:textId="77777777" w:rsidR="0041443B" w:rsidRPr="00D3518E" w:rsidRDefault="0041443B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Табл. 3</w:t>
            </w:r>
          </w:p>
        </w:tc>
        <w:tc>
          <w:tcPr>
            <w:tcW w:w="822" w:type="dxa"/>
            <w:vAlign w:val="center"/>
          </w:tcPr>
          <w:p w14:paraId="1313E2A6" w14:textId="5A538FE2" w:rsidR="0041443B" w:rsidRPr="00D3518E" w:rsidRDefault="00520F48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22</w:t>
            </w:r>
          </w:p>
        </w:tc>
        <w:tc>
          <w:tcPr>
            <w:tcW w:w="676" w:type="dxa"/>
            <w:vAlign w:val="center"/>
          </w:tcPr>
          <w:p w14:paraId="7CEAAB3B" w14:textId="391F9E9A" w:rsidR="0041443B" w:rsidRPr="00D3518E" w:rsidRDefault="00520F48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27</w:t>
            </w:r>
          </w:p>
        </w:tc>
        <w:tc>
          <w:tcPr>
            <w:tcW w:w="674" w:type="dxa"/>
            <w:vAlign w:val="center"/>
          </w:tcPr>
          <w:p w14:paraId="51B7E7B9" w14:textId="5D1BF781" w:rsidR="0041443B" w:rsidRPr="00D3518E" w:rsidRDefault="00520F48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27</w:t>
            </w:r>
          </w:p>
        </w:tc>
        <w:tc>
          <w:tcPr>
            <w:tcW w:w="671" w:type="dxa"/>
            <w:vAlign w:val="center"/>
          </w:tcPr>
          <w:p w14:paraId="174196A0" w14:textId="485DD4A5" w:rsidR="0041443B" w:rsidRPr="00D3518E" w:rsidRDefault="00520F48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32</w:t>
            </w:r>
          </w:p>
        </w:tc>
        <w:tc>
          <w:tcPr>
            <w:tcW w:w="776" w:type="dxa"/>
            <w:vAlign w:val="center"/>
          </w:tcPr>
          <w:p w14:paraId="4A3C399D" w14:textId="500ED71A" w:rsidR="0041443B" w:rsidRPr="00D3518E" w:rsidRDefault="00520F48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35</w:t>
            </w:r>
          </w:p>
        </w:tc>
        <w:tc>
          <w:tcPr>
            <w:tcW w:w="776" w:type="dxa"/>
            <w:vAlign w:val="center"/>
          </w:tcPr>
          <w:p w14:paraId="037B0C70" w14:textId="26E5E8D0" w:rsidR="0041443B" w:rsidRPr="00D3518E" w:rsidRDefault="00520F48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34</w:t>
            </w:r>
          </w:p>
        </w:tc>
        <w:tc>
          <w:tcPr>
            <w:tcW w:w="776" w:type="dxa"/>
            <w:vAlign w:val="center"/>
          </w:tcPr>
          <w:p w14:paraId="2298D458" w14:textId="5EF718DE" w:rsidR="0041443B" w:rsidRPr="00D3518E" w:rsidRDefault="00520F48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35</w:t>
            </w:r>
          </w:p>
        </w:tc>
        <w:tc>
          <w:tcPr>
            <w:tcW w:w="776" w:type="dxa"/>
            <w:vAlign w:val="center"/>
          </w:tcPr>
          <w:p w14:paraId="5C16FB86" w14:textId="3B3EA65B" w:rsidR="0041443B" w:rsidRPr="00D3518E" w:rsidRDefault="00520F48" w:rsidP="00C85A6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36</w:t>
            </w:r>
          </w:p>
        </w:tc>
      </w:tr>
    </w:tbl>
    <w:p w14:paraId="43FBBF05" w14:textId="0CF3F173" w:rsidR="00954814" w:rsidRPr="00954814" w:rsidRDefault="00954814" w:rsidP="00954814">
      <w:pPr>
        <w:pStyle w:val="aff1"/>
        <w:ind w:firstLine="708"/>
        <w:rPr>
          <w:rFonts w:asciiTheme="majorHAnsi" w:hAnsiTheme="majorHAnsi" w:cstheme="majorHAnsi"/>
          <w:sz w:val="28"/>
          <w:szCs w:val="28"/>
        </w:rPr>
      </w:pPr>
      <w:r w:rsidRPr="00954814">
        <w:rPr>
          <w:rFonts w:asciiTheme="majorHAnsi" w:hAnsiTheme="majorHAnsi" w:cstheme="majorHAnsi"/>
          <w:sz w:val="28"/>
          <w:szCs w:val="28"/>
        </w:rPr>
        <w:t xml:space="preserve">Стены. Требуемые </w:t>
      </w:r>
      <w:proofErr w:type="gramStart"/>
      <w:r w:rsidRPr="00954814">
        <w:rPr>
          <w:rFonts w:asciiTheme="majorHAnsi" w:hAnsiTheme="majorHAnsi" w:cstheme="majorHAnsi"/>
          <w:sz w:val="28"/>
          <w:szCs w:val="28"/>
        </w:rPr>
        <w:t xml:space="preserve">значения </w:t>
      </w:r>
      <w:r w:rsidRPr="00954814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54814">
        <w:rPr>
          <w:rFonts w:asciiTheme="majorHAnsi" w:hAnsiTheme="majorHAnsi" w:cstheme="majorHAnsi"/>
          <w:sz w:val="28"/>
          <w:szCs w:val="28"/>
        </w:rPr>
        <w:t>R</w:t>
      </w:r>
      <w:proofErr w:type="gramEnd"/>
      <w:r w:rsidRPr="00954814">
        <w:rPr>
          <w:rFonts w:asciiTheme="majorHAnsi" w:hAnsiTheme="majorHAnsi" w:cstheme="majorHAnsi"/>
          <w:sz w:val="28"/>
          <w:szCs w:val="28"/>
          <w:vertAlign w:val="subscript"/>
        </w:rPr>
        <w:t>тр</w:t>
      </w:r>
      <w:proofErr w:type="spellEnd"/>
      <w:r w:rsidRPr="00954814">
        <w:rPr>
          <w:rFonts w:asciiTheme="majorHAnsi" w:hAnsiTheme="majorHAnsi" w:cstheme="majorHAnsi"/>
          <w:sz w:val="28"/>
          <w:szCs w:val="28"/>
        </w:rPr>
        <w:t xml:space="preserve">: 38,4–71,6 </w:t>
      </w:r>
      <w:proofErr w:type="spellStart"/>
      <w:r w:rsidRPr="00954814">
        <w:rPr>
          <w:rFonts w:asciiTheme="majorHAnsi" w:hAnsiTheme="majorHAnsi" w:cstheme="majorHAnsi"/>
          <w:sz w:val="28"/>
          <w:szCs w:val="28"/>
        </w:rPr>
        <w:t>дБ.Фактическое</w:t>
      </w:r>
      <w:proofErr w:type="spellEnd"/>
      <w:r w:rsidRPr="00954814">
        <w:rPr>
          <w:rFonts w:asciiTheme="majorHAnsi" w:hAnsiTheme="majorHAnsi" w:cstheme="majorHAnsi"/>
          <w:sz w:val="28"/>
          <w:szCs w:val="28"/>
        </w:rPr>
        <w:t xml:space="preserve"> R = 45–70 дБ. Соответствие есть на 63, 4000 и 8000 Гц (запас 4–8 дБ) и почти на 2000 Гц (дефицит ~0,1 дБ). На 125–1000 Гц наблюдается недостаток ≈3,8–7,5 дБ.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954814">
        <w:rPr>
          <w:rFonts w:asciiTheme="majorHAnsi" w:hAnsiTheme="majorHAnsi" w:cstheme="majorHAnsi"/>
          <w:sz w:val="28"/>
          <w:szCs w:val="28"/>
        </w:rPr>
        <w:t xml:space="preserve">Окно. </w:t>
      </w:r>
      <w:proofErr w:type="gramStart"/>
      <w:r w:rsidRPr="00954814">
        <w:rPr>
          <w:rFonts w:asciiTheme="majorHAnsi" w:hAnsiTheme="majorHAnsi" w:cstheme="majorHAnsi"/>
          <w:sz w:val="28"/>
          <w:szCs w:val="28"/>
        </w:rPr>
        <w:t xml:space="preserve">Требуемые </w:t>
      </w:r>
      <w:r w:rsidRPr="00954814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54814">
        <w:rPr>
          <w:rFonts w:asciiTheme="majorHAnsi" w:hAnsiTheme="majorHAnsi" w:cstheme="majorHAnsi"/>
          <w:sz w:val="28"/>
          <w:szCs w:val="28"/>
        </w:rPr>
        <w:t>R</w:t>
      </w:r>
      <w:proofErr w:type="gramEnd"/>
      <w:r w:rsidRPr="00954814">
        <w:rPr>
          <w:rFonts w:asciiTheme="majorHAnsi" w:hAnsiTheme="majorHAnsi" w:cstheme="majorHAnsi"/>
          <w:sz w:val="28"/>
          <w:szCs w:val="28"/>
          <w:vertAlign w:val="subscript"/>
        </w:rPr>
        <w:t>тр</w:t>
      </w:r>
      <w:proofErr w:type="spellEnd"/>
      <w:r w:rsidRPr="00954814">
        <w:rPr>
          <w:rFonts w:asciiTheme="majorHAnsi" w:hAnsiTheme="majorHAnsi" w:cstheme="majorHAnsi"/>
          <w:sz w:val="28"/>
          <w:szCs w:val="28"/>
        </w:rPr>
        <w:t>: 24,8–58,0 дБ.</w:t>
      </w:r>
      <w:r w:rsidRPr="00954814">
        <w:rPr>
          <w:rFonts w:asciiTheme="majorHAnsi" w:hAnsiTheme="majorHAnsi" w:cstheme="majorHAnsi"/>
          <w:sz w:val="28"/>
          <w:szCs w:val="28"/>
        </w:rPr>
        <w:t xml:space="preserve"> </w:t>
      </w:r>
      <w:r w:rsidRPr="00954814">
        <w:rPr>
          <w:rFonts w:asciiTheme="majorHAnsi" w:hAnsiTheme="majorHAnsi" w:cstheme="majorHAnsi"/>
          <w:sz w:val="28"/>
          <w:szCs w:val="28"/>
        </w:rPr>
        <w:t>Фактическое R = 32–55 дБ. Выполняется на 63, 125, 4000 и 8000 Гц (запас 1,8–7 дБ). На 250–2000 Гц — недостаток ~1,5–7 дБ.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954814">
        <w:rPr>
          <w:rFonts w:asciiTheme="majorHAnsi" w:hAnsiTheme="majorHAnsi" w:cstheme="majorHAnsi"/>
          <w:sz w:val="28"/>
          <w:szCs w:val="28"/>
        </w:rPr>
        <w:t xml:space="preserve">Дверь. Требуемые </w:t>
      </w:r>
      <w:proofErr w:type="spellStart"/>
      <w:r w:rsidRPr="00954814">
        <w:rPr>
          <w:rFonts w:asciiTheme="majorHAnsi" w:hAnsiTheme="majorHAnsi" w:cstheme="majorHAnsi"/>
          <w:sz w:val="28"/>
          <w:szCs w:val="28"/>
        </w:rPr>
        <w:t>R</w:t>
      </w:r>
      <w:r w:rsidRPr="00954814">
        <w:rPr>
          <w:rFonts w:asciiTheme="majorHAnsi" w:hAnsiTheme="majorHAnsi" w:cstheme="majorHAnsi"/>
          <w:sz w:val="28"/>
          <w:szCs w:val="28"/>
          <w:vertAlign w:val="subscript"/>
        </w:rPr>
        <w:t>тр</w:t>
      </w:r>
      <w:proofErr w:type="spellEnd"/>
      <w:r w:rsidRPr="00954814">
        <w:rPr>
          <w:rFonts w:asciiTheme="majorHAnsi" w:hAnsiTheme="majorHAnsi" w:cstheme="majorHAnsi"/>
          <w:sz w:val="28"/>
          <w:szCs w:val="28"/>
        </w:rPr>
        <w:t>: 25,1–58,3 дБ.</w:t>
      </w:r>
      <w:r w:rsidRPr="00954814">
        <w:rPr>
          <w:rFonts w:asciiTheme="majorHAnsi" w:hAnsiTheme="majorHAnsi" w:cstheme="majorHAnsi"/>
          <w:sz w:val="28"/>
          <w:szCs w:val="28"/>
        </w:rPr>
        <w:t xml:space="preserve"> </w:t>
      </w:r>
      <w:r w:rsidRPr="00954814">
        <w:rPr>
          <w:rFonts w:asciiTheme="majorHAnsi" w:hAnsiTheme="majorHAnsi" w:cstheme="majorHAnsi"/>
          <w:sz w:val="28"/>
          <w:szCs w:val="28"/>
        </w:rPr>
        <w:t>Фактическое R = 22–36 дБ — не выполняется практически на всех частотах (дефицит ~3–23 дБ).</w:t>
      </w:r>
    </w:p>
    <w:p w14:paraId="18DD4722" w14:textId="77777777" w:rsidR="006025C7" w:rsidRPr="00954814" w:rsidRDefault="006025C7" w:rsidP="00954814">
      <w:pPr>
        <w:pStyle w:val="aff1"/>
        <w:rPr>
          <w:rFonts w:asciiTheme="majorHAnsi" w:hAnsiTheme="majorHAnsi" w:cstheme="majorHAnsi"/>
          <w:sz w:val="28"/>
          <w:szCs w:val="28"/>
        </w:rPr>
      </w:pPr>
    </w:p>
    <w:p w14:paraId="7C872B50" w14:textId="77777777" w:rsidR="00954814" w:rsidRPr="00954814" w:rsidRDefault="00954814" w:rsidP="00954814">
      <w:pPr>
        <w:pStyle w:val="aff1"/>
        <w:rPr>
          <w:rFonts w:asciiTheme="majorHAnsi" w:hAnsiTheme="majorHAnsi" w:cstheme="majorHAnsi"/>
          <w:sz w:val="28"/>
          <w:szCs w:val="28"/>
        </w:rPr>
      </w:pPr>
    </w:p>
    <w:p w14:paraId="4C990578" w14:textId="77777777" w:rsidR="00954814" w:rsidRPr="00954814" w:rsidRDefault="00954814" w:rsidP="00954814">
      <w:pPr>
        <w:pStyle w:val="aff1"/>
        <w:rPr>
          <w:rFonts w:asciiTheme="majorHAnsi" w:hAnsiTheme="majorHAnsi" w:cstheme="majorHAnsi"/>
          <w:sz w:val="28"/>
          <w:szCs w:val="28"/>
        </w:rPr>
      </w:pPr>
    </w:p>
    <w:p w14:paraId="62710EBA" w14:textId="77777777" w:rsidR="00954814" w:rsidRPr="00954814" w:rsidRDefault="00954814" w:rsidP="00954814">
      <w:pPr>
        <w:pStyle w:val="aff1"/>
        <w:rPr>
          <w:rFonts w:asciiTheme="majorHAnsi" w:hAnsiTheme="majorHAnsi" w:cstheme="majorHAnsi"/>
          <w:sz w:val="28"/>
          <w:szCs w:val="28"/>
        </w:rPr>
      </w:pPr>
    </w:p>
    <w:p w14:paraId="1907CAF2" w14:textId="77777777" w:rsidR="00B738F0" w:rsidRDefault="00B738F0" w:rsidP="00A133FB">
      <w:pPr>
        <w:pStyle w:val="1"/>
        <w:ind w:firstLine="0"/>
      </w:pPr>
      <w:r w:rsidRPr="00B738F0">
        <w:lastRenderedPageBreak/>
        <w:t>ЗАКЛЮЧЕНИЕ</w:t>
      </w:r>
    </w:p>
    <w:p w14:paraId="5B015F3C" w14:textId="2B3C009C" w:rsidR="00B738F0" w:rsidRPr="00B738F0" w:rsidRDefault="00B738F0" w:rsidP="00AF40F1">
      <w:pPr>
        <w:pStyle w:val="af9"/>
      </w:pPr>
      <w:r>
        <w:t>По результатам работы был изучен теоретический материал по теме. Все поставленные цели и задачи были выполнены.</w:t>
      </w:r>
      <w:r w:rsidR="00AF190F">
        <w:t xml:space="preserve"> Задания были выполнены и помогли лучше усвоить пройденный материал.</w:t>
      </w:r>
    </w:p>
    <w:sectPr w:rsidR="00B738F0" w:rsidRPr="00B738F0" w:rsidSect="00552A03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7989B" w14:textId="77777777" w:rsidR="006A3625" w:rsidRDefault="006A3625" w:rsidP="00552A03">
      <w:r>
        <w:separator/>
      </w:r>
    </w:p>
  </w:endnote>
  <w:endnote w:type="continuationSeparator" w:id="0">
    <w:p w14:paraId="2B153358" w14:textId="77777777" w:rsidR="006A3625" w:rsidRDefault="006A3625" w:rsidP="00552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8229505"/>
      <w:docPartObj>
        <w:docPartGallery w:val="Page Numbers (Bottom of Page)"/>
        <w:docPartUnique/>
      </w:docPartObj>
    </w:sdtPr>
    <w:sdtContent>
      <w:p w14:paraId="4461832C" w14:textId="77777777" w:rsidR="00552A03" w:rsidRDefault="00552A03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F20620" w14:textId="77777777" w:rsidR="00552A03" w:rsidRDefault="00552A03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95DCE" w14:textId="77777777" w:rsidR="006A3625" w:rsidRDefault="006A3625" w:rsidP="00552A03">
      <w:r>
        <w:separator/>
      </w:r>
    </w:p>
  </w:footnote>
  <w:footnote w:type="continuationSeparator" w:id="0">
    <w:p w14:paraId="1FD714DA" w14:textId="77777777" w:rsidR="006A3625" w:rsidRDefault="006A3625" w:rsidP="00552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D0EF77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AF7A52"/>
    <w:multiLevelType w:val="hybridMultilevel"/>
    <w:tmpl w:val="9ABA5720"/>
    <w:lvl w:ilvl="0" w:tplc="F24E63AE">
      <w:start w:val="1"/>
      <w:numFmt w:val="decimal"/>
      <w:suff w:val="space"/>
      <w:lvlText w:val="%1"/>
      <w:lvlJc w:val="left"/>
      <w:pPr>
        <w:ind w:left="1068" w:hanging="360"/>
      </w:pPr>
      <w:rPr>
        <w:rFonts w:asciiTheme="minorHAnsi" w:hAnsiTheme="minorHAnsi" w:hint="default"/>
        <w:b/>
        <w:bCs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38E53FD"/>
    <w:multiLevelType w:val="multilevel"/>
    <w:tmpl w:val="A39649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3" w15:restartNumberingAfterBreak="0">
    <w:nsid w:val="1518610D"/>
    <w:multiLevelType w:val="multilevel"/>
    <w:tmpl w:val="48B8390A"/>
    <w:styleLink w:val="a0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DD1035"/>
    <w:multiLevelType w:val="multilevel"/>
    <w:tmpl w:val="297CE3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945301A"/>
    <w:multiLevelType w:val="multilevel"/>
    <w:tmpl w:val="D33AE1DE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6F3707"/>
    <w:multiLevelType w:val="hybridMultilevel"/>
    <w:tmpl w:val="E0BE83F2"/>
    <w:lvl w:ilvl="0" w:tplc="1F3C8EBC">
      <w:start w:val="3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AEA0C2B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BD311A"/>
    <w:multiLevelType w:val="hybridMultilevel"/>
    <w:tmpl w:val="48B8390A"/>
    <w:lvl w:ilvl="0" w:tplc="831658C8">
      <w:start w:val="1"/>
      <w:numFmt w:val="decimal"/>
      <w:pStyle w:val="a1"/>
      <w:suff w:val="space"/>
      <w:lvlText w:val="%1"/>
      <w:lvlJc w:val="left"/>
      <w:pPr>
        <w:ind w:left="936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F34061"/>
    <w:multiLevelType w:val="hybridMultilevel"/>
    <w:tmpl w:val="FD8A50E2"/>
    <w:lvl w:ilvl="0" w:tplc="9E3836F2">
      <w:start w:val="1"/>
      <w:numFmt w:val="decimal"/>
      <w:suff w:val="space"/>
      <w:lvlText w:val="%1"/>
      <w:lvlJc w:val="left"/>
      <w:pPr>
        <w:ind w:left="1429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C04454"/>
    <w:multiLevelType w:val="multilevel"/>
    <w:tmpl w:val="7FAEB65A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6" w:hanging="1077"/>
      </w:pPr>
      <w:rPr>
        <w:rFonts w:hint="default"/>
      </w:rPr>
    </w:lvl>
    <w:lvl w:ilvl="2">
      <w:start w:val="1"/>
      <w:numFmt w:val="decimal"/>
      <w:lvlText w:val="%3.%2.1"/>
      <w:lvlJc w:val="right"/>
      <w:pPr>
        <w:ind w:left="2863" w:hanging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40" w:hanging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17" w:hanging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094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171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248" w:hanging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25" w:hanging="709"/>
      </w:pPr>
      <w:rPr>
        <w:rFonts w:hint="default"/>
      </w:rPr>
    </w:lvl>
  </w:abstractNum>
  <w:abstractNum w:abstractNumId="11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A33936"/>
    <w:multiLevelType w:val="hybridMultilevel"/>
    <w:tmpl w:val="74568348"/>
    <w:lvl w:ilvl="0" w:tplc="AEA0C2B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CD20747"/>
    <w:multiLevelType w:val="hybridMultilevel"/>
    <w:tmpl w:val="71D21ECA"/>
    <w:lvl w:ilvl="0" w:tplc="9864D6EC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9523CA"/>
    <w:multiLevelType w:val="multilevel"/>
    <w:tmpl w:val="045C8E3E"/>
    <w:lvl w:ilvl="0">
      <w:start w:val="1"/>
      <w:numFmt w:val="decimal"/>
      <w:pStyle w:val="a2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3166E66"/>
    <w:multiLevelType w:val="hybridMultilevel"/>
    <w:tmpl w:val="1D3621C4"/>
    <w:lvl w:ilvl="0" w:tplc="9864D6EC">
      <w:start w:val="1"/>
      <w:numFmt w:val="decimal"/>
      <w:lvlText w:val="%1"/>
      <w:lvlJc w:val="left"/>
      <w:pPr>
        <w:ind w:left="1428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73C646CC"/>
    <w:multiLevelType w:val="multilevel"/>
    <w:tmpl w:val="48B8390A"/>
    <w:numStyleLink w:val="a0"/>
  </w:abstractNum>
  <w:abstractNum w:abstractNumId="17" w15:restartNumberingAfterBreak="0">
    <w:nsid w:val="79370758"/>
    <w:multiLevelType w:val="multilevel"/>
    <w:tmpl w:val="21E010F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8" w15:restartNumberingAfterBreak="0">
    <w:nsid w:val="79685F1C"/>
    <w:multiLevelType w:val="hybridMultilevel"/>
    <w:tmpl w:val="19089B3E"/>
    <w:lvl w:ilvl="0" w:tplc="9E3836F2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DE1769"/>
    <w:multiLevelType w:val="hybridMultilevel"/>
    <w:tmpl w:val="1F2066F4"/>
    <w:lvl w:ilvl="0" w:tplc="74C4E73A">
      <w:start w:val="1"/>
      <w:numFmt w:val="decimal"/>
      <w:lvlText w:val="%1)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num w:numId="1" w16cid:durableId="1071150780">
    <w:abstractNumId w:val="10"/>
  </w:num>
  <w:num w:numId="2" w16cid:durableId="123432637">
    <w:abstractNumId w:val="4"/>
  </w:num>
  <w:num w:numId="3" w16cid:durableId="1693459548">
    <w:abstractNumId w:val="7"/>
  </w:num>
  <w:num w:numId="4" w16cid:durableId="1765226476">
    <w:abstractNumId w:val="8"/>
  </w:num>
  <w:num w:numId="5" w16cid:durableId="1273396711">
    <w:abstractNumId w:val="13"/>
  </w:num>
  <w:num w:numId="6" w16cid:durableId="596790296">
    <w:abstractNumId w:val="15"/>
  </w:num>
  <w:num w:numId="7" w16cid:durableId="1648824150">
    <w:abstractNumId w:val="0"/>
  </w:num>
  <w:num w:numId="8" w16cid:durableId="295180872">
    <w:abstractNumId w:val="18"/>
  </w:num>
  <w:num w:numId="9" w16cid:durableId="656306490">
    <w:abstractNumId w:val="3"/>
  </w:num>
  <w:num w:numId="10" w16cid:durableId="1764061334">
    <w:abstractNumId w:val="16"/>
  </w:num>
  <w:num w:numId="11" w16cid:durableId="801851286">
    <w:abstractNumId w:val="5"/>
  </w:num>
  <w:num w:numId="12" w16cid:durableId="366565868">
    <w:abstractNumId w:val="14"/>
  </w:num>
  <w:num w:numId="13" w16cid:durableId="12722795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75730409">
    <w:abstractNumId w:val="1"/>
  </w:num>
  <w:num w:numId="15" w16cid:durableId="1994792360">
    <w:abstractNumId w:val="2"/>
  </w:num>
  <w:num w:numId="16" w16cid:durableId="305858085">
    <w:abstractNumId w:val="17"/>
  </w:num>
  <w:num w:numId="17" w16cid:durableId="4268478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8672939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235139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258196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311472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7711397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9567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71954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4664418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14877300">
    <w:abstractNumId w:val="19"/>
  </w:num>
  <w:num w:numId="27" w16cid:durableId="2028164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93010414">
    <w:abstractNumId w:val="12"/>
  </w:num>
  <w:num w:numId="29" w16cid:durableId="1064722389">
    <w:abstractNumId w:val="6"/>
  </w:num>
  <w:num w:numId="30" w16cid:durableId="11633766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04454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3085206">
    <w:abstractNumId w:val="11"/>
  </w:num>
  <w:num w:numId="33" w16cid:durableId="164295456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47"/>
    <w:rsid w:val="000008B3"/>
    <w:rsid w:val="0000090B"/>
    <w:rsid w:val="0000099E"/>
    <w:rsid w:val="00000FDB"/>
    <w:rsid w:val="00001773"/>
    <w:rsid w:val="0000239A"/>
    <w:rsid w:val="00002E91"/>
    <w:rsid w:val="00003734"/>
    <w:rsid w:val="00003E2E"/>
    <w:rsid w:val="00004C12"/>
    <w:rsid w:val="00004D33"/>
    <w:rsid w:val="00004D5A"/>
    <w:rsid w:val="00004E1C"/>
    <w:rsid w:val="000055EA"/>
    <w:rsid w:val="000058A1"/>
    <w:rsid w:val="00005A4B"/>
    <w:rsid w:val="00005CCB"/>
    <w:rsid w:val="00005EF6"/>
    <w:rsid w:val="000079CF"/>
    <w:rsid w:val="00007AE7"/>
    <w:rsid w:val="00007E21"/>
    <w:rsid w:val="00011243"/>
    <w:rsid w:val="00011348"/>
    <w:rsid w:val="000124BE"/>
    <w:rsid w:val="000126C9"/>
    <w:rsid w:val="00013114"/>
    <w:rsid w:val="000135DF"/>
    <w:rsid w:val="000136C3"/>
    <w:rsid w:val="00013CF6"/>
    <w:rsid w:val="00014323"/>
    <w:rsid w:val="000148C0"/>
    <w:rsid w:val="00014CB6"/>
    <w:rsid w:val="000154B6"/>
    <w:rsid w:val="000161F9"/>
    <w:rsid w:val="0001689D"/>
    <w:rsid w:val="00016980"/>
    <w:rsid w:val="00016D12"/>
    <w:rsid w:val="0001705D"/>
    <w:rsid w:val="000171FD"/>
    <w:rsid w:val="000175B1"/>
    <w:rsid w:val="0002060E"/>
    <w:rsid w:val="00020B37"/>
    <w:rsid w:val="00020BEB"/>
    <w:rsid w:val="000216A2"/>
    <w:rsid w:val="00022362"/>
    <w:rsid w:val="0002246D"/>
    <w:rsid w:val="00022D55"/>
    <w:rsid w:val="000238F5"/>
    <w:rsid w:val="00023D81"/>
    <w:rsid w:val="00023E21"/>
    <w:rsid w:val="0002489E"/>
    <w:rsid w:val="00026513"/>
    <w:rsid w:val="000268DE"/>
    <w:rsid w:val="00030579"/>
    <w:rsid w:val="00031064"/>
    <w:rsid w:val="00031298"/>
    <w:rsid w:val="000317C3"/>
    <w:rsid w:val="00031B7C"/>
    <w:rsid w:val="00031F67"/>
    <w:rsid w:val="0003242C"/>
    <w:rsid w:val="000324C1"/>
    <w:rsid w:val="00032845"/>
    <w:rsid w:val="00032E14"/>
    <w:rsid w:val="00032EC7"/>
    <w:rsid w:val="000332C3"/>
    <w:rsid w:val="000335CC"/>
    <w:rsid w:val="00033F27"/>
    <w:rsid w:val="000343EE"/>
    <w:rsid w:val="000346BD"/>
    <w:rsid w:val="00034B0F"/>
    <w:rsid w:val="00034C4B"/>
    <w:rsid w:val="00034F3D"/>
    <w:rsid w:val="0003502B"/>
    <w:rsid w:val="00035794"/>
    <w:rsid w:val="00036DDE"/>
    <w:rsid w:val="00037793"/>
    <w:rsid w:val="00037A37"/>
    <w:rsid w:val="00037E5C"/>
    <w:rsid w:val="0004045A"/>
    <w:rsid w:val="0004100C"/>
    <w:rsid w:val="0004173D"/>
    <w:rsid w:val="0004193C"/>
    <w:rsid w:val="000422C8"/>
    <w:rsid w:val="0004280C"/>
    <w:rsid w:val="0004285D"/>
    <w:rsid w:val="00042F00"/>
    <w:rsid w:val="00043810"/>
    <w:rsid w:val="00044410"/>
    <w:rsid w:val="00044426"/>
    <w:rsid w:val="00045544"/>
    <w:rsid w:val="000461CA"/>
    <w:rsid w:val="00047362"/>
    <w:rsid w:val="00047BF5"/>
    <w:rsid w:val="00047D12"/>
    <w:rsid w:val="00047FAD"/>
    <w:rsid w:val="000501FC"/>
    <w:rsid w:val="00050259"/>
    <w:rsid w:val="000514A6"/>
    <w:rsid w:val="00051646"/>
    <w:rsid w:val="000522EA"/>
    <w:rsid w:val="00052B1B"/>
    <w:rsid w:val="00053156"/>
    <w:rsid w:val="00053232"/>
    <w:rsid w:val="000536C2"/>
    <w:rsid w:val="0005433F"/>
    <w:rsid w:val="00054535"/>
    <w:rsid w:val="000559AD"/>
    <w:rsid w:val="00056B40"/>
    <w:rsid w:val="0005762A"/>
    <w:rsid w:val="00061360"/>
    <w:rsid w:val="000617B0"/>
    <w:rsid w:val="00062105"/>
    <w:rsid w:val="000624C2"/>
    <w:rsid w:val="00062B09"/>
    <w:rsid w:val="00062E73"/>
    <w:rsid w:val="00062F21"/>
    <w:rsid w:val="000632F1"/>
    <w:rsid w:val="00063B52"/>
    <w:rsid w:val="000646AC"/>
    <w:rsid w:val="00064740"/>
    <w:rsid w:val="00064BAD"/>
    <w:rsid w:val="00064F98"/>
    <w:rsid w:val="0006532E"/>
    <w:rsid w:val="000659E2"/>
    <w:rsid w:val="00066519"/>
    <w:rsid w:val="0006713F"/>
    <w:rsid w:val="0007007E"/>
    <w:rsid w:val="00070123"/>
    <w:rsid w:val="000709E3"/>
    <w:rsid w:val="0007190F"/>
    <w:rsid w:val="00071B64"/>
    <w:rsid w:val="000721AA"/>
    <w:rsid w:val="000722FC"/>
    <w:rsid w:val="00072502"/>
    <w:rsid w:val="00072D56"/>
    <w:rsid w:val="00072E49"/>
    <w:rsid w:val="0007389F"/>
    <w:rsid w:val="00073A49"/>
    <w:rsid w:val="00073E8F"/>
    <w:rsid w:val="000742EF"/>
    <w:rsid w:val="00074900"/>
    <w:rsid w:val="00074AC5"/>
    <w:rsid w:val="00074B7E"/>
    <w:rsid w:val="000754EE"/>
    <w:rsid w:val="00075D6A"/>
    <w:rsid w:val="000767DD"/>
    <w:rsid w:val="000771CF"/>
    <w:rsid w:val="00077476"/>
    <w:rsid w:val="000774C1"/>
    <w:rsid w:val="00077885"/>
    <w:rsid w:val="00077FF8"/>
    <w:rsid w:val="0008028E"/>
    <w:rsid w:val="000805B2"/>
    <w:rsid w:val="000813DA"/>
    <w:rsid w:val="000819A7"/>
    <w:rsid w:val="00081C41"/>
    <w:rsid w:val="00082AE8"/>
    <w:rsid w:val="00082C68"/>
    <w:rsid w:val="00084A5B"/>
    <w:rsid w:val="0008542E"/>
    <w:rsid w:val="0008569B"/>
    <w:rsid w:val="00085AEB"/>
    <w:rsid w:val="00085EE3"/>
    <w:rsid w:val="0008617D"/>
    <w:rsid w:val="000868F4"/>
    <w:rsid w:val="000871C8"/>
    <w:rsid w:val="00087906"/>
    <w:rsid w:val="000900A0"/>
    <w:rsid w:val="00090C03"/>
    <w:rsid w:val="00090DEB"/>
    <w:rsid w:val="00091755"/>
    <w:rsid w:val="00092398"/>
    <w:rsid w:val="00092649"/>
    <w:rsid w:val="00092794"/>
    <w:rsid w:val="00092AD7"/>
    <w:rsid w:val="00092DA1"/>
    <w:rsid w:val="00093014"/>
    <w:rsid w:val="00093242"/>
    <w:rsid w:val="000933D9"/>
    <w:rsid w:val="000938F1"/>
    <w:rsid w:val="00093E07"/>
    <w:rsid w:val="00094C98"/>
    <w:rsid w:val="00094CDC"/>
    <w:rsid w:val="000954AC"/>
    <w:rsid w:val="00096413"/>
    <w:rsid w:val="000969E0"/>
    <w:rsid w:val="00096D6A"/>
    <w:rsid w:val="00096E82"/>
    <w:rsid w:val="00097390"/>
    <w:rsid w:val="00097393"/>
    <w:rsid w:val="00097B09"/>
    <w:rsid w:val="00097B69"/>
    <w:rsid w:val="000A00E2"/>
    <w:rsid w:val="000A10A2"/>
    <w:rsid w:val="000A1103"/>
    <w:rsid w:val="000A20EF"/>
    <w:rsid w:val="000A240F"/>
    <w:rsid w:val="000A270E"/>
    <w:rsid w:val="000A2D7E"/>
    <w:rsid w:val="000A2ED5"/>
    <w:rsid w:val="000A3714"/>
    <w:rsid w:val="000A37C4"/>
    <w:rsid w:val="000A3C86"/>
    <w:rsid w:val="000A3D5B"/>
    <w:rsid w:val="000A3D66"/>
    <w:rsid w:val="000A3F7F"/>
    <w:rsid w:val="000A45E8"/>
    <w:rsid w:val="000A4DFA"/>
    <w:rsid w:val="000A52A7"/>
    <w:rsid w:val="000A6022"/>
    <w:rsid w:val="000A605C"/>
    <w:rsid w:val="000A6961"/>
    <w:rsid w:val="000A6D72"/>
    <w:rsid w:val="000A7366"/>
    <w:rsid w:val="000B031C"/>
    <w:rsid w:val="000B05D0"/>
    <w:rsid w:val="000B0949"/>
    <w:rsid w:val="000B0A7F"/>
    <w:rsid w:val="000B0BC4"/>
    <w:rsid w:val="000B0C12"/>
    <w:rsid w:val="000B0F16"/>
    <w:rsid w:val="000B23DD"/>
    <w:rsid w:val="000B2AC7"/>
    <w:rsid w:val="000B30EC"/>
    <w:rsid w:val="000B34F1"/>
    <w:rsid w:val="000B3A0E"/>
    <w:rsid w:val="000B3ECB"/>
    <w:rsid w:val="000B426E"/>
    <w:rsid w:val="000B4C7C"/>
    <w:rsid w:val="000B5265"/>
    <w:rsid w:val="000B52EE"/>
    <w:rsid w:val="000B583B"/>
    <w:rsid w:val="000B58F1"/>
    <w:rsid w:val="000B5E05"/>
    <w:rsid w:val="000B63BF"/>
    <w:rsid w:val="000B673F"/>
    <w:rsid w:val="000B6888"/>
    <w:rsid w:val="000B73C5"/>
    <w:rsid w:val="000B79FA"/>
    <w:rsid w:val="000B7F06"/>
    <w:rsid w:val="000C1134"/>
    <w:rsid w:val="000C1F77"/>
    <w:rsid w:val="000C2319"/>
    <w:rsid w:val="000C2CEC"/>
    <w:rsid w:val="000C3128"/>
    <w:rsid w:val="000C3570"/>
    <w:rsid w:val="000C3701"/>
    <w:rsid w:val="000C387B"/>
    <w:rsid w:val="000C39FE"/>
    <w:rsid w:val="000C3DF3"/>
    <w:rsid w:val="000C41D0"/>
    <w:rsid w:val="000C4270"/>
    <w:rsid w:val="000C5DF5"/>
    <w:rsid w:val="000C7353"/>
    <w:rsid w:val="000C7DFB"/>
    <w:rsid w:val="000D0E1D"/>
    <w:rsid w:val="000D1482"/>
    <w:rsid w:val="000D18C0"/>
    <w:rsid w:val="000D1A88"/>
    <w:rsid w:val="000D1EE4"/>
    <w:rsid w:val="000D3127"/>
    <w:rsid w:val="000D3733"/>
    <w:rsid w:val="000D3A23"/>
    <w:rsid w:val="000D49C0"/>
    <w:rsid w:val="000D5251"/>
    <w:rsid w:val="000D56B5"/>
    <w:rsid w:val="000D6721"/>
    <w:rsid w:val="000D6C68"/>
    <w:rsid w:val="000D6FC7"/>
    <w:rsid w:val="000D73BC"/>
    <w:rsid w:val="000D7778"/>
    <w:rsid w:val="000E1251"/>
    <w:rsid w:val="000E172D"/>
    <w:rsid w:val="000E1811"/>
    <w:rsid w:val="000E183D"/>
    <w:rsid w:val="000E1BE3"/>
    <w:rsid w:val="000E241A"/>
    <w:rsid w:val="000E27CA"/>
    <w:rsid w:val="000E285B"/>
    <w:rsid w:val="000E3317"/>
    <w:rsid w:val="000E34F5"/>
    <w:rsid w:val="000E3B3F"/>
    <w:rsid w:val="000E49D7"/>
    <w:rsid w:val="000E513C"/>
    <w:rsid w:val="000E56CA"/>
    <w:rsid w:val="000E5985"/>
    <w:rsid w:val="000E5C4B"/>
    <w:rsid w:val="000E5F03"/>
    <w:rsid w:val="000E65F0"/>
    <w:rsid w:val="000E6886"/>
    <w:rsid w:val="000E6B5C"/>
    <w:rsid w:val="000E6BFE"/>
    <w:rsid w:val="000E7410"/>
    <w:rsid w:val="000E76F6"/>
    <w:rsid w:val="000E7953"/>
    <w:rsid w:val="000E7EA5"/>
    <w:rsid w:val="000F0030"/>
    <w:rsid w:val="000F077B"/>
    <w:rsid w:val="000F15E2"/>
    <w:rsid w:val="000F17B3"/>
    <w:rsid w:val="000F1851"/>
    <w:rsid w:val="000F1F1D"/>
    <w:rsid w:val="000F2F0C"/>
    <w:rsid w:val="000F52FB"/>
    <w:rsid w:val="000F5827"/>
    <w:rsid w:val="000F6104"/>
    <w:rsid w:val="000F6603"/>
    <w:rsid w:val="000F67C6"/>
    <w:rsid w:val="000F6DC5"/>
    <w:rsid w:val="000F6F12"/>
    <w:rsid w:val="000F70FD"/>
    <w:rsid w:val="000F757D"/>
    <w:rsid w:val="000F7824"/>
    <w:rsid w:val="0010099C"/>
    <w:rsid w:val="0010102D"/>
    <w:rsid w:val="001022C8"/>
    <w:rsid w:val="001023AD"/>
    <w:rsid w:val="00103100"/>
    <w:rsid w:val="001043E0"/>
    <w:rsid w:val="00104569"/>
    <w:rsid w:val="001045B8"/>
    <w:rsid w:val="00104616"/>
    <w:rsid w:val="00104690"/>
    <w:rsid w:val="00105742"/>
    <w:rsid w:val="001058A5"/>
    <w:rsid w:val="00105B92"/>
    <w:rsid w:val="00105DA0"/>
    <w:rsid w:val="00105DD3"/>
    <w:rsid w:val="00105FFB"/>
    <w:rsid w:val="001061C9"/>
    <w:rsid w:val="00106BF8"/>
    <w:rsid w:val="00107016"/>
    <w:rsid w:val="00107065"/>
    <w:rsid w:val="001072FC"/>
    <w:rsid w:val="0010750D"/>
    <w:rsid w:val="00107562"/>
    <w:rsid w:val="0010764E"/>
    <w:rsid w:val="00107D5B"/>
    <w:rsid w:val="00107FAD"/>
    <w:rsid w:val="001106D8"/>
    <w:rsid w:val="00111465"/>
    <w:rsid w:val="00111E55"/>
    <w:rsid w:val="00111EFA"/>
    <w:rsid w:val="00113309"/>
    <w:rsid w:val="0011434A"/>
    <w:rsid w:val="00114877"/>
    <w:rsid w:val="00114F2D"/>
    <w:rsid w:val="0011516E"/>
    <w:rsid w:val="0011543E"/>
    <w:rsid w:val="00115BB8"/>
    <w:rsid w:val="001162AD"/>
    <w:rsid w:val="00116407"/>
    <w:rsid w:val="00116BBD"/>
    <w:rsid w:val="00116FC0"/>
    <w:rsid w:val="0011795C"/>
    <w:rsid w:val="00120A84"/>
    <w:rsid w:val="001212D8"/>
    <w:rsid w:val="001221E5"/>
    <w:rsid w:val="0012226E"/>
    <w:rsid w:val="00122B14"/>
    <w:rsid w:val="00122BEB"/>
    <w:rsid w:val="001231DF"/>
    <w:rsid w:val="001233AE"/>
    <w:rsid w:val="001235C6"/>
    <w:rsid w:val="0012674C"/>
    <w:rsid w:val="001267C6"/>
    <w:rsid w:val="00126C0B"/>
    <w:rsid w:val="00127B5F"/>
    <w:rsid w:val="00127E8B"/>
    <w:rsid w:val="00130BD1"/>
    <w:rsid w:val="00131392"/>
    <w:rsid w:val="001321A7"/>
    <w:rsid w:val="0013397C"/>
    <w:rsid w:val="00133AE3"/>
    <w:rsid w:val="00133FBD"/>
    <w:rsid w:val="0013407F"/>
    <w:rsid w:val="001345DB"/>
    <w:rsid w:val="001345EE"/>
    <w:rsid w:val="001348B9"/>
    <w:rsid w:val="00134FD8"/>
    <w:rsid w:val="00135289"/>
    <w:rsid w:val="0013571B"/>
    <w:rsid w:val="001368E5"/>
    <w:rsid w:val="00136CD4"/>
    <w:rsid w:val="00136D4E"/>
    <w:rsid w:val="00137158"/>
    <w:rsid w:val="001401B4"/>
    <w:rsid w:val="00140737"/>
    <w:rsid w:val="001409BF"/>
    <w:rsid w:val="00142632"/>
    <w:rsid w:val="00142ABE"/>
    <w:rsid w:val="00142E51"/>
    <w:rsid w:val="001433B3"/>
    <w:rsid w:val="0014388E"/>
    <w:rsid w:val="001445E3"/>
    <w:rsid w:val="00145368"/>
    <w:rsid w:val="00145E31"/>
    <w:rsid w:val="00151BB0"/>
    <w:rsid w:val="001534CC"/>
    <w:rsid w:val="0015377F"/>
    <w:rsid w:val="00154277"/>
    <w:rsid w:val="001544E8"/>
    <w:rsid w:val="00154520"/>
    <w:rsid w:val="001547F9"/>
    <w:rsid w:val="00154FA3"/>
    <w:rsid w:val="00156012"/>
    <w:rsid w:val="00156759"/>
    <w:rsid w:val="00157252"/>
    <w:rsid w:val="001577E5"/>
    <w:rsid w:val="00157845"/>
    <w:rsid w:val="001578BD"/>
    <w:rsid w:val="00157B5E"/>
    <w:rsid w:val="00160493"/>
    <w:rsid w:val="0016065E"/>
    <w:rsid w:val="00160BA1"/>
    <w:rsid w:val="0016157F"/>
    <w:rsid w:val="00161899"/>
    <w:rsid w:val="001621C9"/>
    <w:rsid w:val="001629A3"/>
    <w:rsid w:val="0016345D"/>
    <w:rsid w:val="0016520C"/>
    <w:rsid w:val="0016554D"/>
    <w:rsid w:val="00165711"/>
    <w:rsid w:val="00165BDE"/>
    <w:rsid w:val="00166209"/>
    <w:rsid w:val="00166817"/>
    <w:rsid w:val="00166DB8"/>
    <w:rsid w:val="00170115"/>
    <w:rsid w:val="00170680"/>
    <w:rsid w:val="001709D1"/>
    <w:rsid w:val="00170E4A"/>
    <w:rsid w:val="00171B09"/>
    <w:rsid w:val="00171F06"/>
    <w:rsid w:val="00172583"/>
    <w:rsid w:val="001729C2"/>
    <w:rsid w:val="00172FBB"/>
    <w:rsid w:val="00173651"/>
    <w:rsid w:val="0017381C"/>
    <w:rsid w:val="00173E53"/>
    <w:rsid w:val="001743E4"/>
    <w:rsid w:val="00174682"/>
    <w:rsid w:val="00174C3F"/>
    <w:rsid w:val="001753F4"/>
    <w:rsid w:val="00175997"/>
    <w:rsid w:val="00175BDF"/>
    <w:rsid w:val="00175E57"/>
    <w:rsid w:val="00176C88"/>
    <w:rsid w:val="00180D48"/>
    <w:rsid w:val="001816FF"/>
    <w:rsid w:val="00181A0E"/>
    <w:rsid w:val="00181DB6"/>
    <w:rsid w:val="00182002"/>
    <w:rsid w:val="0018253D"/>
    <w:rsid w:val="00182781"/>
    <w:rsid w:val="0018281C"/>
    <w:rsid w:val="001829E8"/>
    <w:rsid w:val="001829FA"/>
    <w:rsid w:val="00182AE1"/>
    <w:rsid w:val="001833D9"/>
    <w:rsid w:val="00183D28"/>
    <w:rsid w:val="00184085"/>
    <w:rsid w:val="00184162"/>
    <w:rsid w:val="00184286"/>
    <w:rsid w:val="001847E6"/>
    <w:rsid w:val="00185BDC"/>
    <w:rsid w:val="00186578"/>
    <w:rsid w:val="0018684A"/>
    <w:rsid w:val="00186AF5"/>
    <w:rsid w:val="00187214"/>
    <w:rsid w:val="0018771A"/>
    <w:rsid w:val="00191058"/>
    <w:rsid w:val="00191617"/>
    <w:rsid w:val="00192729"/>
    <w:rsid w:val="00193268"/>
    <w:rsid w:val="001947FA"/>
    <w:rsid w:val="00194D7D"/>
    <w:rsid w:val="00194D88"/>
    <w:rsid w:val="00194FD9"/>
    <w:rsid w:val="001955A3"/>
    <w:rsid w:val="00195E2B"/>
    <w:rsid w:val="0019630B"/>
    <w:rsid w:val="00196EB2"/>
    <w:rsid w:val="001974B2"/>
    <w:rsid w:val="00197746"/>
    <w:rsid w:val="00197BE4"/>
    <w:rsid w:val="001A0581"/>
    <w:rsid w:val="001A0957"/>
    <w:rsid w:val="001A0A92"/>
    <w:rsid w:val="001A20D5"/>
    <w:rsid w:val="001A2671"/>
    <w:rsid w:val="001A33FC"/>
    <w:rsid w:val="001A3672"/>
    <w:rsid w:val="001A42A4"/>
    <w:rsid w:val="001A4ABE"/>
    <w:rsid w:val="001A4D4A"/>
    <w:rsid w:val="001A5BF8"/>
    <w:rsid w:val="001A5F42"/>
    <w:rsid w:val="001A6B10"/>
    <w:rsid w:val="001A6F33"/>
    <w:rsid w:val="001A748A"/>
    <w:rsid w:val="001A778B"/>
    <w:rsid w:val="001A7FB7"/>
    <w:rsid w:val="001B0CF9"/>
    <w:rsid w:val="001B1398"/>
    <w:rsid w:val="001B25C1"/>
    <w:rsid w:val="001B329E"/>
    <w:rsid w:val="001B4602"/>
    <w:rsid w:val="001B5A0B"/>
    <w:rsid w:val="001B70CE"/>
    <w:rsid w:val="001B7282"/>
    <w:rsid w:val="001B7817"/>
    <w:rsid w:val="001B78E5"/>
    <w:rsid w:val="001C1EC8"/>
    <w:rsid w:val="001C1F7B"/>
    <w:rsid w:val="001C2639"/>
    <w:rsid w:val="001C2CB7"/>
    <w:rsid w:val="001C2CC3"/>
    <w:rsid w:val="001C37E9"/>
    <w:rsid w:val="001C3D74"/>
    <w:rsid w:val="001C45D2"/>
    <w:rsid w:val="001C48F7"/>
    <w:rsid w:val="001C49EA"/>
    <w:rsid w:val="001C4E38"/>
    <w:rsid w:val="001C4FE3"/>
    <w:rsid w:val="001C50A3"/>
    <w:rsid w:val="001C5622"/>
    <w:rsid w:val="001C5CF8"/>
    <w:rsid w:val="001C6C4B"/>
    <w:rsid w:val="001C6EFF"/>
    <w:rsid w:val="001C71D0"/>
    <w:rsid w:val="001C7CB3"/>
    <w:rsid w:val="001C7D81"/>
    <w:rsid w:val="001C7DA6"/>
    <w:rsid w:val="001D0684"/>
    <w:rsid w:val="001D0881"/>
    <w:rsid w:val="001D1CD2"/>
    <w:rsid w:val="001D1E6C"/>
    <w:rsid w:val="001D2C69"/>
    <w:rsid w:val="001D2DE9"/>
    <w:rsid w:val="001D38FD"/>
    <w:rsid w:val="001D3938"/>
    <w:rsid w:val="001D39FE"/>
    <w:rsid w:val="001D41DD"/>
    <w:rsid w:val="001D4C74"/>
    <w:rsid w:val="001D4CBD"/>
    <w:rsid w:val="001D4DCA"/>
    <w:rsid w:val="001D536B"/>
    <w:rsid w:val="001D5D0B"/>
    <w:rsid w:val="001D5DED"/>
    <w:rsid w:val="001D5F08"/>
    <w:rsid w:val="001D623D"/>
    <w:rsid w:val="001D62B7"/>
    <w:rsid w:val="001D744D"/>
    <w:rsid w:val="001D7AFC"/>
    <w:rsid w:val="001D7C30"/>
    <w:rsid w:val="001D7DC0"/>
    <w:rsid w:val="001D7E9F"/>
    <w:rsid w:val="001E016F"/>
    <w:rsid w:val="001E03C4"/>
    <w:rsid w:val="001E1899"/>
    <w:rsid w:val="001E1B1C"/>
    <w:rsid w:val="001E1BA0"/>
    <w:rsid w:val="001E1E15"/>
    <w:rsid w:val="001E220D"/>
    <w:rsid w:val="001E2557"/>
    <w:rsid w:val="001E261C"/>
    <w:rsid w:val="001E295C"/>
    <w:rsid w:val="001E2AD8"/>
    <w:rsid w:val="001E2BA7"/>
    <w:rsid w:val="001E35DA"/>
    <w:rsid w:val="001E37CD"/>
    <w:rsid w:val="001E3B34"/>
    <w:rsid w:val="001E4133"/>
    <w:rsid w:val="001E419C"/>
    <w:rsid w:val="001E51D8"/>
    <w:rsid w:val="001E605D"/>
    <w:rsid w:val="001E68DA"/>
    <w:rsid w:val="001E6C0C"/>
    <w:rsid w:val="001E70C7"/>
    <w:rsid w:val="001E78CC"/>
    <w:rsid w:val="001F012E"/>
    <w:rsid w:val="001F049B"/>
    <w:rsid w:val="001F0E06"/>
    <w:rsid w:val="001F139B"/>
    <w:rsid w:val="001F1F79"/>
    <w:rsid w:val="001F24C3"/>
    <w:rsid w:val="001F27BB"/>
    <w:rsid w:val="001F27D6"/>
    <w:rsid w:val="001F281E"/>
    <w:rsid w:val="001F2ABB"/>
    <w:rsid w:val="001F305E"/>
    <w:rsid w:val="001F3781"/>
    <w:rsid w:val="001F41BC"/>
    <w:rsid w:val="001F4DAC"/>
    <w:rsid w:val="001F52F9"/>
    <w:rsid w:val="001F5DCC"/>
    <w:rsid w:val="001F5F85"/>
    <w:rsid w:val="001F66E3"/>
    <w:rsid w:val="001F67AC"/>
    <w:rsid w:val="001F6A8A"/>
    <w:rsid w:val="001F7A09"/>
    <w:rsid w:val="001F7DB8"/>
    <w:rsid w:val="0020030B"/>
    <w:rsid w:val="002007AF"/>
    <w:rsid w:val="002007DB"/>
    <w:rsid w:val="00200DA5"/>
    <w:rsid w:val="00201B23"/>
    <w:rsid w:val="002020FD"/>
    <w:rsid w:val="00203346"/>
    <w:rsid w:val="00203B00"/>
    <w:rsid w:val="00203D72"/>
    <w:rsid w:val="00203F46"/>
    <w:rsid w:val="00204117"/>
    <w:rsid w:val="0020428D"/>
    <w:rsid w:val="00204835"/>
    <w:rsid w:val="002057AC"/>
    <w:rsid w:val="00206610"/>
    <w:rsid w:val="002073A7"/>
    <w:rsid w:val="002075A2"/>
    <w:rsid w:val="002078A3"/>
    <w:rsid w:val="0020791B"/>
    <w:rsid w:val="00207F6C"/>
    <w:rsid w:val="0021018C"/>
    <w:rsid w:val="0021025B"/>
    <w:rsid w:val="002108E0"/>
    <w:rsid w:val="00210E40"/>
    <w:rsid w:val="00211444"/>
    <w:rsid w:val="002115E7"/>
    <w:rsid w:val="0021192D"/>
    <w:rsid w:val="00211D98"/>
    <w:rsid w:val="002120C5"/>
    <w:rsid w:val="00212A67"/>
    <w:rsid w:val="00212A9B"/>
    <w:rsid w:val="00212BF1"/>
    <w:rsid w:val="0021334A"/>
    <w:rsid w:val="00213485"/>
    <w:rsid w:val="002135DD"/>
    <w:rsid w:val="00213C06"/>
    <w:rsid w:val="00214087"/>
    <w:rsid w:val="002144B6"/>
    <w:rsid w:val="00214E63"/>
    <w:rsid w:val="00215127"/>
    <w:rsid w:val="0021631C"/>
    <w:rsid w:val="00216561"/>
    <w:rsid w:val="002170F7"/>
    <w:rsid w:val="0021723D"/>
    <w:rsid w:val="00217A28"/>
    <w:rsid w:val="00221454"/>
    <w:rsid w:val="00221617"/>
    <w:rsid w:val="0022202C"/>
    <w:rsid w:val="002221D9"/>
    <w:rsid w:val="00223958"/>
    <w:rsid w:val="00224194"/>
    <w:rsid w:val="002244DF"/>
    <w:rsid w:val="002247D9"/>
    <w:rsid w:val="00225F31"/>
    <w:rsid w:val="00227922"/>
    <w:rsid w:val="00227ED7"/>
    <w:rsid w:val="0023044C"/>
    <w:rsid w:val="0023054E"/>
    <w:rsid w:val="00231B49"/>
    <w:rsid w:val="00232A9F"/>
    <w:rsid w:val="00232E64"/>
    <w:rsid w:val="002338A9"/>
    <w:rsid w:val="00234237"/>
    <w:rsid w:val="00235839"/>
    <w:rsid w:val="002361D1"/>
    <w:rsid w:val="002362FF"/>
    <w:rsid w:val="00236A78"/>
    <w:rsid w:val="00236F01"/>
    <w:rsid w:val="00237505"/>
    <w:rsid w:val="00237517"/>
    <w:rsid w:val="002376CD"/>
    <w:rsid w:val="00240D3A"/>
    <w:rsid w:val="00240F36"/>
    <w:rsid w:val="002410AC"/>
    <w:rsid w:val="002415EE"/>
    <w:rsid w:val="002425A2"/>
    <w:rsid w:val="00242717"/>
    <w:rsid w:val="002433C1"/>
    <w:rsid w:val="00243BE4"/>
    <w:rsid w:val="002446CF"/>
    <w:rsid w:val="002447F7"/>
    <w:rsid w:val="00244889"/>
    <w:rsid w:val="00244A95"/>
    <w:rsid w:val="00244D3A"/>
    <w:rsid w:val="00244E33"/>
    <w:rsid w:val="00245342"/>
    <w:rsid w:val="002458F4"/>
    <w:rsid w:val="00245CAE"/>
    <w:rsid w:val="00245EE2"/>
    <w:rsid w:val="002460AC"/>
    <w:rsid w:val="00246E5A"/>
    <w:rsid w:val="00246EAF"/>
    <w:rsid w:val="002473C9"/>
    <w:rsid w:val="00247F9B"/>
    <w:rsid w:val="00251171"/>
    <w:rsid w:val="002517A0"/>
    <w:rsid w:val="00252A63"/>
    <w:rsid w:val="00252AAE"/>
    <w:rsid w:val="002537A1"/>
    <w:rsid w:val="00253C2E"/>
    <w:rsid w:val="00253F38"/>
    <w:rsid w:val="0025415E"/>
    <w:rsid w:val="00254278"/>
    <w:rsid w:val="00254966"/>
    <w:rsid w:val="00254B18"/>
    <w:rsid w:val="0025531D"/>
    <w:rsid w:val="00255425"/>
    <w:rsid w:val="002559C4"/>
    <w:rsid w:val="0025603B"/>
    <w:rsid w:val="0025620B"/>
    <w:rsid w:val="002564CB"/>
    <w:rsid w:val="002565AF"/>
    <w:rsid w:val="00256F86"/>
    <w:rsid w:val="002571B8"/>
    <w:rsid w:val="00257B97"/>
    <w:rsid w:val="00257DAF"/>
    <w:rsid w:val="00260120"/>
    <w:rsid w:val="002606B3"/>
    <w:rsid w:val="0026106D"/>
    <w:rsid w:val="00261AD6"/>
    <w:rsid w:val="002624D5"/>
    <w:rsid w:val="002627FE"/>
    <w:rsid w:val="00262984"/>
    <w:rsid w:val="00262B86"/>
    <w:rsid w:val="00263C89"/>
    <w:rsid w:val="00263FFB"/>
    <w:rsid w:val="00264ABF"/>
    <w:rsid w:val="00267145"/>
    <w:rsid w:val="00267B95"/>
    <w:rsid w:val="0027004D"/>
    <w:rsid w:val="00270C09"/>
    <w:rsid w:val="00271923"/>
    <w:rsid w:val="00271C44"/>
    <w:rsid w:val="00272C92"/>
    <w:rsid w:val="00272D2C"/>
    <w:rsid w:val="0027331E"/>
    <w:rsid w:val="00273A2C"/>
    <w:rsid w:val="00273FBD"/>
    <w:rsid w:val="00275164"/>
    <w:rsid w:val="00275301"/>
    <w:rsid w:val="00275689"/>
    <w:rsid w:val="00275C6C"/>
    <w:rsid w:val="00275D02"/>
    <w:rsid w:val="00275D3A"/>
    <w:rsid w:val="00275F90"/>
    <w:rsid w:val="00276503"/>
    <w:rsid w:val="00276640"/>
    <w:rsid w:val="002769EF"/>
    <w:rsid w:val="00277092"/>
    <w:rsid w:val="00280B17"/>
    <w:rsid w:val="00280D73"/>
    <w:rsid w:val="00281F77"/>
    <w:rsid w:val="00282545"/>
    <w:rsid w:val="002826F6"/>
    <w:rsid w:val="00283603"/>
    <w:rsid w:val="002836C5"/>
    <w:rsid w:val="00283AE2"/>
    <w:rsid w:val="00283DE3"/>
    <w:rsid w:val="00284971"/>
    <w:rsid w:val="00285562"/>
    <w:rsid w:val="00285748"/>
    <w:rsid w:val="002858B5"/>
    <w:rsid w:val="00285C5F"/>
    <w:rsid w:val="00286852"/>
    <w:rsid w:val="00286B68"/>
    <w:rsid w:val="00286B87"/>
    <w:rsid w:val="002877AF"/>
    <w:rsid w:val="00287ED2"/>
    <w:rsid w:val="00290959"/>
    <w:rsid w:val="00290E7C"/>
    <w:rsid w:val="0029109D"/>
    <w:rsid w:val="00291592"/>
    <w:rsid w:val="00291BDC"/>
    <w:rsid w:val="00292982"/>
    <w:rsid w:val="00292A64"/>
    <w:rsid w:val="002933C5"/>
    <w:rsid w:val="00293B54"/>
    <w:rsid w:val="00294A06"/>
    <w:rsid w:val="00294B70"/>
    <w:rsid w:val="00294C0F"/>
    <w:rsid w:val="00295714"/>
    <w:rsid w:val="00295ADB"/>
    <w:rsid w:val="00295B3B"/>
    <w:rsid w:val="0029693C"/>
    <w:rsid w:val="00296DEF"/>
    <w:rsid w:val="00297076"/>
    <w:rsid w:val="00297BD6"/>
    <w:rsid w:val="002A08C1"/>
    <w:rsid w:val="002A13E1"/>
    <w:rsid w:val="002A1EEC"/>
    <w:rsid w:val="002A27F2"/>
    <w:rsid w:val="002A39B6"/>
    <w:rsid w:val="002A39DA"/>
    <w:rsid w:val="002A442A"/>
    <w:rsid w:val="002A5A2A"/>
    <w:rsid w:val="002A7096"/>
    <w:rsid w:val="002A7A69"/>
    <w:rsid w:val="002B03ED"/>
    <w:rsid w:val="002B069A"/>
    <w:rsid w:val="002B1639"/>
    <w:rsid w:val="002B1792"/>
    <w:rsid w:val="002B1EB0"/>
    <w:rsid w:val="002B220C"/>
    <w:rsid w:val="002B27FA"/>
    <w:rsid w:val="002B2949"/>
    <w:rsid w:val="002B29CB"/>
    <w:rsid w:val="002B3124"/>
    <w:rsid w:val="002B34D6"/>
    <w:rsid w:val="002B354C"/>
    <w:rsid w:val="002B38FB"/>
    <w:rsid w:val="002B39C3"/>
    <w:rsid w:val="002B3DB7"/>
    <w:rsid w:val="002B4CBE"/>
    <w:rsid w:val="002B4FF9"/>
    <w:rsid w:val="002B6DDE"/>
    <w:rsid w:val="002B72EF"/>
    <w:rsid w:val="002B7733"/>
    <w:rsid w:val="002B7FBA"/>
    <w:rsid w:val="002C059F"/>
    <w:rsid w:val="002C084E"/>
    <w:rsid w:val="002C1863"/>
    <w:rsid w:val="002C1D06"/>
    <w:rsid w:val="002C1DEB"/>
    <w:rsid w:val="002C1EF1"/>
    <w:rsid w:val="002C1F5C"/>
    <w:rsid w:val="002C2936"/>
    <w:rsid w:val="002C2E8B"/>
    <w:rsid w:val="002C303D"/>
    <w:rsid w:val="002C35CB"/>
    <w:rsid w:val="002C3F01"/>
    <w:rsid w:val="002C459C"/>
    <w:rsid w:val="002C4853"/>
    <w:rsid w:val="002C5758"/>
    <w:rsid w:val="002C62BE"/>
    <w:rsid w:val="002C63C2"/>
    <w:rsid w:val="002C641E"/>
    <w:rsid w:val="002C6B83"/>
    <w:rsid w:val="002C6E3D"/>
    <w:rsid w:val="002C74A4"/>
    <w:rsid w:val="002C7961"/>
    <w:rsid w:val="002D0B2A"/>
    <w:rsid w:val="002D0F4F"/>
    <w:rsid w:val="002D117D"/>
    <w:rsid w:val="002D1458"/>
    <w:rsid w:val="002D184A"/>
    <w:rsid w:val="002D2401"/>
    <w:rsid w:val="002D27B5"/>
    <w:rsid w:val="002D3B24"/>
    <w:rsid w:val="002D3FF5"/>
    <w:rsid w:val="002D4129"/>
    <w:rsid w:val="002D484C"/>
    <w:rsid w:val="002D4AC4"/>
    <w:rsid w:val="002D4EED"/>
    <w:rsid w:val="002D5EE5"/>
    <w:rsid w:val="002D61B0"/>
    <w:rsid w:val="002D697D"/>
    <w:rsid w:val="002D6A7D"/>
    <w:rsid w:val="002D735C"/>
    <w:rsid w:val="002D778A"/>
    <w:rsid w:val="002E014A"/>
    <w:rsid w:val="002E0BE6"/>
    <w:rsid w:val="002E125A"/>
    <w:rsid w:val="002E13E6"/>
    <w:rsid w:val="002E16C0"/>
    <w:rsid w:val="002E1740"/>
    <w:rsid w:val="002E1C69"/>
    <w:rsid w:val="002E2127"/>
    <w:rsid w:val="002E29C3"/>
    <w:rsid w:val="002E2B7F"/>
    <w:rsid w:val="002E2D25"/>
    <w:rsid w:val="002E41C8"/>
    <w:rsid w:val="002E4C60"/>
    <w:rsid w:val="002E5571"/>
    <w:rsid w:val="002E5A2D"/>
    <w:rsid w:val="002E5D5C"/>
    <w:rsid w:val="002E62CB"/>
    <w:rsid w:val="002E6BC3"/>
    <w:rsid w:val="002E78BF"/>
    <w:rsid w:val="002E7F22"/>
    <w:rsid w:val="002F004A"/>
    <w:rsid w:val="002F086A"/>
    <w:rsid w:val="002F103A"/>
    <w:rsid w:val="002F20BC"/>
    <w:rsid w:val="002F231C"/>
    <w:rsid w:val="002F2740"/>
    <w:rsid w:val="002F3074"/>
    <w:rsid w:val="002F311A"/>
    <w:rsid w:val="002F3B40"/>
    <w:rsid w:val="002F3BBC"/>
    <w:rsid w:val="002F3F1A"/>
    <w:rsid w:val="002F43B1"/>
    <w:rsid w:val="002F4D94"/>
    <w:rsid w:val="002F53C1"/>
    <w:rsid w:val="002F5B37"/>
    <w:rsid w:val="002F6DD9"/>
    <w:rsid w:val="002F7529"/>
    <w:rsid w:val="002F7602"/>
    <w:rsid w:val="00300C62"/>
    <w:rsid w:val="00301CB6"/>
    <w:rsid w:val="00302283"/>
    <w:rsid w:val="0030264D"/>
    <w:rsid w:val="00302BA1"/>
    <w:rsid w:val="0030308A"/>
    <w:rsid w:val="003035F1"/>
    <w:rsid w:val="003037A9"/>
    <w:rsid w:val="00304F0A"/>
    <w:rsid w:val="003055DD"/>
    <w:rsid w:val="00305BD7"/>
    <w:rsid w:val="00305C2C"/>
    <w:rsid w:val="00306A73"/>
    <w:rsid w:val="00306B1E"/>
    <w:rsid w:val="00307304"/>
    <w:rsid w:val="0030780A"/>
    <w:rsid w:val="0031047C"/>
    <w:rsid w:val="0031060E"/>
    <w:rsid w:val="00310BF0"/>
    <w:rsid w:val="00310D71"/>
    <w:rsid w:val="003115E5"/>
    <w:rsid w:val="003126C8"/>
    <w:rsid w:val="00313091"/>
    <w:rsid w:val="00313633"/>
    <w:rsid w:val="00314458"/>
    <w:rsid w:val="0031567A"/>
    <w:rsid w:val="003158C7"/>
    <w:rsid w:val="00316540"/>
    <w:rsid w:val="00316BA4"/>
    <w:rsid w:val="00316C8F"/>
    <w:rsid w:val="00316F63"/>
    <w:rsid w:val="003170D7"/>
    <w:rsid w:val="00317ABB"/>
    <w:rsid w:val="003203E7"/>
    <w:rsid w:val="0032096E"/>
    <w:rsid w:val="003213D4"/>
    <w:rsid w:val="0032149D"/>
    <w:rsid w:val="0032157B"/>
    <w:rsid w:val="003222FD"/>
    <w:rsid w:val="0032231C"/>
    <w:rsid w:val="003226BF"/>
    <w:rsid w:val="0032297C"/>
    <w:rsid w:val="00322A8C"/>
    <w:rsid w:val="003233EE"/>
    <w:rsid w:val="00323516"/>
    <w:rsid w:val="00323CFB"/>
    <w:rsid w:val="00323E01"/>
    <w:rsid w:val="003244AC"/>
    <w:rsid w:val="00325AB4"/>
    <w:rsid w:val="00326308"/>
    <w:rsid w:val="003264A3"/>
    <w:rsid w:val="00326518"/>
    <w:rsid w:val="0032679B"/>
    <w:rsid w:val="00326BCE"/>
    <w:rsid w:val="00326E9C"/>
    <w:rsid w:val="00326FBA"/>
    <w:rsid w:val="003307B7"/>
    <w:rsid w:val="00330EA8"/>
    <w:rsid w:val="0033135F"/>
    <w:rsid w:val="00331B2A"/>
    <w:rsid w:val="0033222B"/>
    <w:rsid w:val="00332987"/>
    <w:rsid w:val="003330B3"/>
    <w:rsid w:val="00333260"/>
    <w:rsid w:val="00333657"/>
    <w:rsid w:val="00333D4E"/>
    <w:rsid w:val="0033407A"/>
    <w:rsid w:val="00334127"/>
    <w:rsid w:val="003341D7"/>
    <w:rsid w:val="00334410"/>
    <w:rsid w:val="00334430"/>
    <w:rsid w:val="003356F8"/>
    <w:rsid w:val="00335F72"/>
    <w:rsid w:val="0033645E"/>
    <w:rsid w:val="00337259"/>
    <w:rsid w:val="00337C70"/>
    <w:rsid w:val="003400CE"/>
    <w:rsid w:val="003406A2"/>
    <w:rsid w:val="00340F39"/>
    <w:rsid w:val="0034100B"/>
    <w:rsid w:val="00341D7C"/>
    <w:rsid w:val="00341EA0"/>
    <w:rsid w:val="003421B3"/>
    <w:rsid w:val="00342AF9"/>
    <w:rsid w:val="00343771"/>
    <w:rsid w:val="00343E34"/>
    <w:rsid w:val="00344324"/>
    <w:rsid w:val="003443E6"/>
    <w:rsid w:val="0034440D"/>
    <w:rsid w:val="00344783"/>
    <w:rsid w:val="00344DAD"/>
    <w:rsid w:val="00345944"/>
    <w:rsid w:val="00346D28"/>
    <w:rsid w:val="00347310"/>
    <w:rsid w:val="00347EC7"/>
    <w:rsid w:val="00347FBA"/>
    <w:rsid w:val="00350BF1"/>
    <w:rsid w:val="0035145D"/>
    <w:rsid w:val="00352E48"/>
    <w:rsid w:val="0035351F"/>
    <w:rsid w:val="00354D91"/>
    <w:rsid w:val="0035533F"/>
    <w:rsid w:val="00355F74"/>
    <w:rsid w:val="00356056"/>
    <w:rsid w:val="0035666C"/>
    <w:rsid w:val="003567D6"/>
    <w:rsid w:val="00356CD0"/>
    <w:rsid w:val="00356CFF"/>
    <w:rsid w:val="00357292"/>
    <w:rsid w:val="00357912"/>
    <w:rsid w:val="00357F88"/>
    <w:rsid w:val="00360176"/>
    <w:rsid w:val="00360B87"/>
    <w:rsid w:val="003615EE"/>
    <w:rsid w:val="003618E5"/>
    <w:rsid w:val="00362898"/>
    <w:rsid w:val="00362E4F"/>
    <w:rsid w:val="00363E9D"/>
    <w:rsid w:val="00363FDD"/>
    <w:rsid w:val="003658A5"/>
    <w:rsid w:val="0036773A"/>
    <w:rsid w:val="00367B60"/>
    <w:rsid w:val="00367E44"/>
    <w:rsid w:val="00367F9E"/>
    <w:rsid w:val="00370346"/>
    <w:rsid w:val="00370A4A"/>
    <w:rsid w:val="00370BA1"/>
    <w:rsid w:val="00371A82"/>
    <w:rsid w:val="003722C6"/>
    <w:rsid w:val="003726C7"/>
    <w:rsid w:val="00372823"/>
    <w:rsid w:val="00372B18"/>
    <w:rsid w:val="003735A9"/>
    <w:rsid w:val="00373996"/>
    <w:rsid w:val="00373CAC"/>
    <w:rsid w:val="00373FCE"/>
    <w:rsid w:val="0037424D"/>
    <w:rsid w:val="0037443F"/>
    <w:rsid w:val="003744A3"/>
    <w:rsid w:val="003747A1"/>
    <w:rsid w:val="00374D2D"/>
    <w:rsid w:val="003752A9"/>
    <w:rsid w:val="003753EB"/>
    <w:rsid w:val="00375473"/>
    <w:rsid w:val="00375978"/>
    <w:rsid w:val="003759F2"/>
    <w:rsid w:val="00376178"/>
    <w:rsid w:val="0037617E"/>
    <w:rsid w:val="0037641F"/>
    <w:rsid w:val="003776BF"/>
    <w:rsid w:val="003808B4"/>
    <w:rsid w:val="003808D3"/>
    <w:rsid w:val="00380C2E"/>
    <w:rsid w:val="00382384"/>
    <w:rsid w:val="00382920"/>
    <w:rsid w:val="00382DCD"/>
    <w:rsid w:val="003830E5"/>
    <w:rsid w:val="00383C8C"/>
    <w:rsid w:val="00384111"/>
    <w:rsid w:val="00384283"/>
    <w:rsid w:val="0038479A"/>
    <w:rsid w:val="00385616"/>
    <w:rsid w:val="003863A7"/>
    <w:rsid w:val="00390BB1"/>
    <w:rsid w:val="00390C44"/>
    <w:rsid w:val="00390FCD"/>
    <w:rsid w:val="003923EC"/>
    <w:rsid w:val="00392500"/>
    <w:rsid w:val="0039317E"/>
    <w:rsid w:val="003942FF"/>
    <w:rsid w:val="0039563F"/>
    <w:rsid w:val="00395CA5"/>
    <w:rsid w:val="00396A0A"/>
    <w:rsid w:val="00396D6F"/>
    <w:rsid w:val="003979D7"/>
    <w:rsid w:val="003A09C4"/>
    <w:rsid w:val="003A0B12"/>
    <w:rsid w:val="003A120E"/>
    <w:rsid w:val="003A135D"/>
    <w:rsid w:val="003A18D1"/>
    <w:rsid w:val="003A1CE7"/>
    <w:rsid w:val="003A2598"/>
    <w:rsid w:val="003A39D0"/>
    <w:rsid w:val="003A4271"/>
    <w:rsid w:val="003A42B9"/>
    <w:rsid w:val="003A4ECA"/>
    <w:rsid w:val="003A52E2"/>
    <w:rsid w:val="003A59C3"/>
    <w:rsid w:val="003A5D9F"/>
    <w:rsid w:val="003A6451"/>
    <w:rsid w:val="003A76F1"/>
    <w:rsid w:val="003A7B28"/>
    <w:rsid w:val="003B07CC"/>
    <w:rsid w:val="003B11D9"/>
    <w:rsid w:val="003B1B19"/>
    <w:rsid w:val="003B1B1D"/>
    <w:rsid w:val="003B1B3B"/>
    <w:rsid w:val="003B25B7"/>
    <w:rsid w:val="003B264A"/>
    <w:rsid w:val="003B3283"/>
    <w:rsid w:val="003B345A"/>
    <w:rsid w:val="003B3724"/>
    <w:rsid w:val="003B376F"/>
    <w:rsid w:val="003B4B15"/>
    <w:rsid w:val="003B51C5"/>
    <w:rsid w:val="003B6116"/>
    <w:rsid w:val="003B631C"/>
    <w:rsid w:val="003B6958"/>
    <w:rsid w:val="003B6F90"/>
    <w:rsid w:val="003B70C3"/>
    <w:rsid w:val="003B753B"/>
    <w:rsid w:val="003B7C95"/>
    <w:rsid w:val="003B7F81"/>
    <w:rsid w:val="003C000F"/>
    <w:rsid w:val="003C01E2"/>
    <w:rsid w:val="003C03C4"/>
    <w:rsid w:val="003C0F6E"/>
    <w:rsid w:val="003C19B4"/>
    <w:rsid w:val="003C1E00"/>
    <w:rsid w:val="003C229B"/>
    <w:rsid w:val="003C268F"/>
    <w:rsid w:val="003C269E"/>
    <w:rsid w:val="003C2B4D"/>
    <w:rsid w:val="003C2D7F"/>
    <w:rsid w:val="003C2E13"/>
    <w:rsid w:val="003C2E8B"/>
    <w:rsid w:val="003C38B1"/>
    <w:rsid w:val="003C4365"/>
    <w:rsid w:val="003C44CF"/>
    <w:rsid w:val="003C4766"/>
    <w:rsid w:val="003C4B55"/>
    <w:rsid w:val="003C4CCF"/>
    <w:rsid w:val="003C51CE"/>
    <w:rsid w:val="003C6411"/>
    <w:rsid w:val="003C6A9F"/>
    <w:rsid w:val="003C7577"/>
    <w:rsid w:val="003C7D4E"/>
    <w:rsid w:val="003D00DB"/>
    <w:rsid w:val="003D09A8"/>
    <w:rsid w:val="003D0D01"/>
    <w:rsid w:val="003D0E76"/>
    <w:rsid w:val="003D25B2"/>
    <w:rsid w:val="003D2CDB"/>
    <w:rsid w:val="003D2E39"/>
    <w:rsid w:val="003D3121"/>
    <w:rsid w:val="003D3CBE"/>
    <w:rsid w:val="003D473A"/>
    <w:rsid w:val="003D4D85"/>
    <w:rsid w:val="003D4E5D"/>
    <w:rsid w:val="003D513E"/>
    <w:rsid w:val="003D55CD"/>
    <w:rsid w:val="003D572B"/>
    <w:rsid w:val="003D5A31"/>
    <w:rsid w:val="003D5E83"/>
    <w:rsid w:val="003D6197"/>
    <w:rsid w:val="003D7124"/>
    <w:rsid w:val="003D731B"/>
    <w:rsid w:val="003D74FE"/>
    <w:rsid w:val="003D7D7D"/>
    <w:rsid w:val="003D7EC7"/>
    <w:rsid w:val="003E158C"/>
    <w:rsid w:val="003E170B"/>
    <w:rsid w:val="003E186B"/>
    <w:rsid w:val="003E1A76"/>
    <w:rsid w:val="003E1C00"/>
    <w:rsid w:val="003E1E70"/>
    <w:rsid w:val="003E206B"/>
    <w:rsid w:val="003E2912"/>
    <w:rsid w:val="003E2E09"/>
    <w:rsid w:val="003E31C5"/>
    <w:rsid w:val="003E3338"/>
    <w:rsid w:val="003E3ED8"/>
    <w:rsid w:val="003E42C1"/>
    <w:rsid w:val="003E5132"/>
    <w:rsid w:val="003E5624"/>
    <w:rsid w:val="003E59D2"/>
    <w:rsid w:val="003E5C02"/>
    <w:rsid w:val="003E5C2D"/>
    <w:rsid w:val="003E5E96"/>
    <w:rsid w:val="003E653C"/>
    <w:rsid w:val="003F087E"/>
    <w:rsid w:val="003F0E3D"/>
    <w:rsid w:val="003F1922"/>
    <w:rsid w:val="003F1E16"/>
    <w:rsid w:val="003F1ED9"/>
    <w:rsid w:val="003F238E"/>
    <w:rsid w:val="003F4D36"/>
    <w:rsid w:val="003F517E"/>
    <w:rsid w:val="003F6BA6"/>
    <w:rsid w:val="003F6BE6"/>
    <w:rsid w:val="003F6EF9"/>
    <w:rsid w:val="003F7C39"/>
    <w:rsid w:val="003F7F1A"/>
    <w:rsid w:val="00400605"/>
    <w:rsid w:val="00400B03"/>
    <w:rsid w:val="00402A2A"/>
    <w:rsid w:val="00402A63"/>
    <w:rsid w:val="00402DAB"/>
    <w:rsid w:val="0040372C"/>
    <w:rsid w:val="004048A9"/>
    <w:rsid w:val="0040497E"/>
    <w:rsid w:val="00404D75"/>
    <w:rsid w:val="00404E71"/>
    <w:rsid w:val="0040595E"/>
    <w:rsid w:val="00405DC2"/>
    <w:rsid w:val="004062F2"/>
    <w:rsid w:val="00407E4E"/>
    <w:rsid w:val="004108A3"/>
    <w:rsid w:val="00410BEB"/>
    <w:rsid w:val="0041130C"/>
    <w:rsid w:val="00411AF2"/>
    <w:rsid w:val="00411C0B"/>
    <w:rsid w:val="0041336F"/>
    <w:rsid w:val="004133FF"/>
    <w:rsid w:val="004143D7"/>
    <w:rsid w:val="0041443B"/>
    <w:rsid w:val="0041545E"/>
    <w:rsid w:val="0041546E"/>
    <w:rsid w:val="0041646F"/>
    <w:rsid w:val="00417067"/>
    <w:rsid w:val="0041731A"/>
    <w:rsid w:val="00417A38"/>
    <w:rsid w:val="00420615"/>
    <w:rsid w:val="0042208B"/>
    <w:rsid w:val="004225D4"/>
    <w:rsid w:val="00423050"/>
    <w:rsid w:val="00423633"/>
    <w:rsid w:val="0042366A"/>
    <w:rsid w:val="0042455C"/>
    <w:rsid w:val="004247DC"/>
    <w:rsid w:val="004253BE"/>
    <w:rsid w:val="00425922"/>
    <w:rsid w:val="004259F3"/>
    <w:rsid w:val="00425E7C"/>
    <w:rsid w:val="00425FAD"/>
    <w:rsid w:val="0042633E"/>
    <w:rsid w:val="00426424"/>
    <w:rsid w:val="00426A44"/>
    <w:rsid w:val="00427124"/>
    <w:rsid w:val="00430736"/>
    <w:rsid w:val="0043097F"/>
    <w:rsid w:val="004309E4"/>
    <w:rsid w:val="00430A9F"/>
    <w:rsid w:val="00431097"/>
    <w:rsid w:val="00431326"/>
    <w:rsid w:val="004313F2"/>
    <w:rsid w:val="004320A4"/>
    <w:rsid w:val="00432F37"/>
    <w:rsid w:val="00432F7D"/>
    <w:rsid w:val="00433448"/>
    <w:rsid w:val="0043381E"/>
    <w:rsid w:val="004339D7"/>
    <w:rsid w:val="00433B18"/>
    <w:rsid w:val="00433D0C"/>
    <w:rsid w:val="00434BE2"/>
    <w:rsid w:val="00434EA2"/>
    <w:rsid w:val="00435009"/>
    <w:rsid w:val="0043684B"/>
    <w:rsid w:val="00436BA2"/>
    <w:rsid w:val="004376C8"/>
    <w:rsid w:val="0044189D"/>
    <w:rsid w:val="0044220B"/>
    <w:rsid w:val="004425ED"/>
    <w:rsid w:val="00443499"/>
    <w:rsid w:val="0044372B"/>
    <w:rsid w:val="00443A79"/>
    <w:rsid w:val="00443C6D"/>
    <w:rsid w:val="004440E8"/>
    <w:rsid w:val="00444249"/>
    <w:rsid w:val="0044428B"/>
    <w:rsid w:val="004447D9"/>
    <w:rsid w:val="004448E1"/>
    <w:rsid w:val="00444BEA"/>
    <w:rsid w:val="004450C1"/>
    <w:rsid w:val="0044532B"/>
    <w:rsid w:val="00445FF5"/>
    <w:rsid w:val="004461E2"/>
    <w:rsid w:val="00446212"/>
    <w:rsid w:val="00446413"/>
    <w:rsid w:val="0044699E"/>
    <w:rsid w:val="0044700B"/>
    <w:rsid w:val="00447AED"/>
    <w:rsid w:val="00447FBE"/>
    <w:rsid w:val="00450155"/>
    <w:rsid w:val="00450A46"/>
    <w:rsid w:val="004510B5"/>
    <w:rsid w:val="004512EB"/>
    <w:rsid w:val="004524A3"/>
    <w:rsid w:val="00452992"/>
    <w:rsid w:val="0045325F"/>
    <w:rsid w:val="00453A98"/>
    <w:rsid w:val="00453B1A"/>
    <w:rsid w:val="004548EB"/>
    <w:rsid w:val="00455206"/>
    <w:rsid w:val="00455401"/>
    <w:rsid w:val="004555AA"/>
    <w:rsid w:val="00455CFA"/>
    <w:rsid w:val="00456C2C"/>
    <w:rsid w:val="00457936"/>
    <w:rsid w:val="00460242"/>
    <w:rsid w:val="004608A0"/>
    <w:rsid w:val="0046219B"/>
    <w:rsid w:val="004625A6"/>
    <w:rsid w:val="00462F17"/>
    <w:rsid w:val="00463175"/>
    <w:rsid w:val="00464C68"/>
    <w:rsid w:val="00464D52"/>
    <w:rsid w:val="004655E4"/>
    <w:rsid w:val="004657E3"/>
    <w:rsid w:val="00466107"/>
    <w:rsid w:val="0046612A"/>
    <w:rsid w:val="004663B6"/>
    <w:rsid w:val="00466F30"/>
    <w:rsid w:val="00467005"/>
    <w:rsid w:val="00467E35"/>
    <w:rsid w:val="004700C9"/>
    <w:rsid w:val="00470430"/>
    <w:rsid w:val="00470539"/>
    <w:rsid w:val="0047062E"/>
    <w:rsid w:val="00470EF0"/>
    <w:rsid w:val="0047164A"/>
    <w:rsid w:val="00472443"/>
    <w:rsid w:val="00473181"/>
    <w:rsid w:val="004734C8"/>
    <w:rsid w:val="0047381C"/>
    <w:rsid w:val="00473E81"/>
    <w:rsid w:val="004743E2"/>
    <w:rsid w:val="0047457F"/>
    <w:rsid w:val="00474777"/>
    <w:rsid w:val="00474919"/>
    <w:rsid w:val="00474AFC"/>
    <w:rsid w:val="004767BF"/>
    <w:rsid w:val="00476E1F"/>
    <w:rsid w:val="0047708D"/>
    <w:rsid w:val="004770C0"/>
    <w:rsid w:val="004779DB"/>
    <w:rsid w:val="0048031D"/>
    <w:rsid w:val="004804E0"/>
    <w:rsid w:val="004808BC"/>
    <w:rsid w:val="004809FF"/>
    <w:rsid w:val="00480C27"/>
    <w:rsid w:val="00480E26"/>
    <w:rsid w:val="00480FAB"/>
    <w:rsid w:val="004810B0"/>
    <w:rsid w:val="00481544"/>
    <w:rsid w:val="00481813"/>
    <w:rsid w:val="00481859"/>
    <w:rsid w:val="00481952"/>
    <w:rsid w:val="0048277B"/>
    <w:rsid w:val="0048394A"/>
    <w:rsid w:val="004839C4"/>
    <w:rsid w:val="00483FC9"/>
    <w:rsid w:val="004844B5"/>
    <w:rsid w:val="004846D8"/>
    <w:rsid w:val="0048486E"/>
    <w:rsid w:val="004856A4"/>
    <w:rsid w:val="00485A12"/>
    <w:rsid w:val="004862CD"/>
    <w:rsid w:val="0048636E"/>
    <w:rsid w:val="004864F8"/>
    <w:rsid w:val="004874E7"/>
    <w:rsid w:val="00487AC3"/>
    <w:rsid w:val="00487EC5"/>
    <w:rsid w:val="004903B9"/>
    <w:rsid w:val="0049046D"/>
    <w:rsid w:val="00490A38"/>
    <w:rsid w:val="004910F1"/>
    <w:rsid w:val="0049131F"/>
    <w:rsid w:val="004913DF"/>
    <w:rsid w:val="00491842"/>
    <w:rsid w:val="00491D5B"/>
    <w:rsid w:val="00492D27"/>
    <w:rsid w:val="00492FE6"/>
    <w:rsid w:val="00493945"/>
    <w:rsid w:val="00494032"/>
    <w:rsid w:val="004941CD"/>
    <w:rsid w:val="00494262"/>
    <w:rsid w:val="00494625"/>
    <w:rsid w:val="00496A5B"/>
    <w:rsid w:val="00496C4A"/>
    <w:rsid w:val="00497038"/>
    <w:rsid w:val="004974F4"/>
    <w:rsid w:val="00497B4C"/>
    <w:rsid w:val="004A05A2"/>
    <w:rsid w:val="004A08F7"/>
    <w:rsid w:val="004A10DC"/>
    <w:rsid w:val="004A163E"/>
    <w:rsid w:val="004A1B5B"/>
    <w:rsid w:val="004A3C7D"/>
    <w:rsid w:val="004A4891"/>
    <w:rsid w:val="004A537F"/>
    <w:rsid w:val="004A56B5"/>
    <w:rsid w:val="004A56FE"/>
    <w:rsid w:val="004A5E67"/>
    <w:rsid w:val="004A69DD"/>
    <w:rsid w:val="004A6B87"/>
    <w:rsid w:val="004A7DF7"/>
    <w:rsid w:val="004B0987"/>
    <w:rsid w:val="004B09FC"/>
    <w:rsid w:val="004B0BB5"/>
    <w:rsid w:val="004B14FB"/>
    <w:rsid w:val="004B197A"/>
    <w:rsid w:val="004B2724"/>
    <w:rsid w:val="004B2C6E"/>
    <w:rsid w:val="004B3F31"/>
    <w:rsid w:val="004B595D"/>
    <w:rsid w:val="004B62A1"/>
    <w:rsid w:val="004B644D"/>
    <w:rsid w:val="004B6692"/>
    <w:rsid w:val="004B675A"/>
    <w:rsid w:val="004B6BAC"/>
    <w:rsid w:val="004B7049"/>
    <w:rsid w:val="004B736F"/>
    <w:rsid w:val="004B7EC0"/>
    <w:rsid w:val="004C0F52"/>
    <w:rsid w:val="004C1249"/>
    <w:rsid w:val="004C1261"/>
    <w:rsid w:val="004C1D69"/>
    <w:rsid w:val="004C2EA3"/>
    <w:rsid w:val="004C319C"/>
    <w:rsid w:val="004C35A8"/>
    <w:rsid w:val="004C37A9"/>
    <w:rsid w:val="004C39AE"/>
    <w:rsid w:val="004C4314"/>
    <w:rsid w:val="004C4CF4"/>
    <w:rsid w:val="004C4EB0"/>
    <w:rsid w:val="004C51FE"/>
    <w:rsid w:val="004C584C"/>
    <w:rsid w:val="004C62B7"/>
    <w:rsid w:val="004C6441"/>
    <w:rsid w:val="004C6D25"/>
    <w:rsid w:val="004C6DEF"/>
    <w:rsid w:val="004C7005"/>
    <w:rsid w:val="004C7014"/>
    <w:rsid w:val="004C76D9"/>
    <w:rsid w:val="004C7B08"/>
    <w:rsid w:val="004D043E"/>
    <w:rsid w:val="004D0774"/>
    <w:rsid w:val="004D080A"/>
    <w:rsid w:val="004D0933"/>
    <w:rsid w:val="004D13C8"/>
    <w:rsid w:val="004D1F35"/>
    <w:rsid w:val="004D2066"/>
    <w:rsid w:val="004D2EA0"/>
    <w:rsid w:val="004D3203"/>
    <w:rsid w:val="004D3283"/>
    <w:rsid w:val="004D3AB0"/>
    <w:rsid w:val="004D4805"/>
    <w:rsid w:val="004D480E"/>
    <w:rsid w:val="004D5177"/>
    <w:rsid w:val="004D6082"/>
    <w:rsid w:val="004D6AB9"/>
    <w:rsid w:val="004D7279"/>
    <w:rsid w:val="004D7784"/>
    <w:rsid w:val="004E0D93"/>
    <w:rsid w:val="004E226F"/>
    <w:rsid w:val="004E2ABD"/>
    <w:rsid w:val="004E340A"/>
    <w:rsid w:val="004E345D"/>
    <w:rsid w:val="004E3601"/>
    <w:rsid w:val="004E3706"/>
    <w:rsid w:val="004E395D"/>
    <w:rsid w:val="004E4452"/>
    <w:rsid w:val="004E4589"/>
    <w:rsid w:val="004E4697"/>
    <w:rsid w:val="004E4B97"/>
    <w:rsid w:val="004E4D7E"/>
    <w:rsid w:val="004E5038"/>
    <w:rsid w:val="004E556F"/>
    <w:rsid w:val="004E5594"/>
    <w:rsid w:val="004E59FD"/>
    <w:rsid w:val="004E6D01"/>
    <w:rsid w:val="004E7D69"/>
    <w:rsid w:val="004E7F1E"/>
    <w:rsid w:val="004F1B20"/>
    <w:rsid w:val="004F236C"/>
    <w:rsid w:val="004F2EDE"/>
    <w:rsid w:val="004F348C"/>
    <w:rsid w:val="004F36F2"/>
    <w:rsid w:val="004F3AA1"/>
    <w:rsid w:val="004F5CF8"/>
    <w:rsid w:val="004F65DE"/>
    <w:rsid w:val="004F6BE6"/>
    <w:rsid w:val="004F77E9"/>
    <w:rsid w:val="004F7ABD"/>
    <w:rsid w:val="004F7BC6"/>
    <w:rsid w:val="005009AC"/>
    <w:rsid w:val="00500B09"/>
    <w:rsid w:val="00500D54"/>
    <w:rsid w:val="00501225"/>
    <w:rsid w:val="00501746"/>
    <w:rsid w:val="00501EF3"/>
    <w:rsid w:val="00502446"/>
    <w:rsid w:val="0050256A"/>
    <w:rsid w:val="00502C48"/>
    <w:rsid w:val="005030DE"/>
    <w:rsid w:val="00503648"/>
    <w:rsid w:val="005040D2"/>
    <w:rsid w:val="0050453F"/>
    <w:rsid w:val="00504C28"/>
    <w:rsid w:val="00504E01"/>
    <w:rsid w:val="00506265"/>
    <w:rsid w:val="0050629F"/>
    <w:rsid w:val="00507078"/>
    <w:rsid w:val="0050743F"/>
    <w:rsid w:val="00507B5D"/>
    <w:rsid w:val="00510B9D"/>
    <w:rsid w:val="0051176C"/>
    <w:rsid w:val="00511999"/>
    <w:rsid w:val="00511B9E"/>
    <w:rsid w:val="005134F9"/>
    <w:rsid w:val="00513AC2"/>
    <w:rsid w:val="00513E83"/>
    <w:rsid w:val="00514261"/>
    <w:rsid w:val="00514BCF"/>
    <w:rsid w:val="00515F46"/>
    <w:rsid w:val="00516164"/>
    <w:rsid w:val="0051678B"/>
    <w:rsid w:val="005167B2"/>
    <w:rsid w:val="00516B80"/>
    <w:rsid w:val="0051732C"/>
    <w:rsid w:val="0052086A"/>
    <w:rsid w:val="00520F48"/>
    <w:rsid w:val="005212B3"/>
    <w:rsid w:val="005222D0"/>
    <w:rsid w:val="00522A0C"/>
    <w:rsid w:val="00522BAC"/>
    <w:rsid w:val="00523066"/>
    <w:rsid w:val="00523612"/>
    <w:rsid w:val="00523A0B"/>
    <w:rsid w:val="0052403E"/>
    <w:rsid w:val="00524AB4"/>
    <w:rsid w:val="00524E78"/>
    <w:rsid w:val="00525BFB"/>
    <w:rsid w:val="00525D3B"/>
    <w:rsid w:val="00525F1F"/>
    <w:rsid w:val="00525F8F"/>
    <w:rsid w:val="005260BD"/>
    <w:rsid w:val="00527A76"/>
    <w:rsid w:val="00527FC8"/>
    <w:rsid w:val="0053004B"/>
    <w:rsid w:val="00530CFB"/>
    <w:rsid w:val="00530D5D"/>
    <w:rsid w:val="005315B1"/>
    <w:rsid w:val="00531C78"/>
    <w:rsid w:val="00531C97"/>
    <w:rsid w:val="005325E0"/>
    <w:rsid w:val="0053326B"/>
    <w:rsid w:val="00533303"/>
    <w:rsid w:val="00533755"/>
    <w:rsid w:val="00534EEA"/>
    <w:rsid w:val="0053592F"/>
    <w:rsid w:val="00535A8F"/>
    <w:rsid w:val="00535B7D"/>
    <w:rsid w:val="0053610A"/>
    <w:rsid w:val="00536DE1"/>
    <w:rsid w:val="00537519"/>
    <w:rsid w:val="00540977"/>
    <w:rsid w:val="00540D84"/>
    <w:rsid w:val="00541462"/>
    <w:rsid w:val="00541701"/>
    <w:rsid w:val="00541E63"/>
    <w:rsid w:val="00542743"/>
    <w:rsid w:val="00542875"/>
    <w:rsid w:val="005428A6"/>
    <w:rsid w:val="00542FD6"/>
    <w:rsid w:val="00544D0C"/>
    <w:rsid w:val="00545372"/>
    <w:rsid w:val="005453E6"/>
    <w:rsid w:val="005453FC"/>
    <w:rsid w:val="005466A3"/>
    <w:rsid w:val="005466B1"/>
    <w:rsid w:val="0054672A"/>
    <w:rsid w:val="00546D36"/>
    <w:rsid w:val="0055092B"/>
    <w:rsid w:val="00550B03"/>
    <w:rsid w:val="00551245"/>
    <w:rsid w:val="00552A03"/>
    <w:rsid w:val="00553261"/>
    <w:rsid w:val="005534AF"/>
    <w:rsid w:val="005536DE"/>
    <w:rsid w:val="005541E7"/>
    <w:rsid w:val="00554921"/>
    <w:rsid w:val="00554FEC"/>
    <w:rsid w:val="005553F0"/>
    <w:rsid w:val="0055571A"/>
    <w:rsid w:val="00555AEB"/>
    <w:rsid w:val="00555B60"/>
    <w:rsid w:val="00555BDF"/>
    <w:rsid w:val="00555EB8"/>
    <w:rsid w:val="00556568"/>
    <w:rsid w:val="00556735"/>
    <w:rsid w:val="00556880"/>
    <w:rsid w:val="00556CA9"/>
    <w:rsid w:val="00556F22"/>
    <w:rsid w:val="0055772B"/>
    <w:rsid w:val="005577F8"/>
    <w:rsid w:val="005579D2"/>
    <w:rsid w:val="0056008C"/>
    <w:rsid w:val="00560394"/>
    <w:rsid w:val="005609F0"/>
    <w:rsid w:val="00561215"/>
    <w:rsid w:val="0056129D"/>
    <w:rsid w:val="00561D93"/>
    <w:rsid w:val="005620B9"/>
    <w:rsid w:val="0056252B"/>
    <w:rsid w:val="00563603"/>
    <w:rsid w:val="00563762"/>
    <w:rsid w:val="00564C66"/>
    <w:rsid w:val="005651FF"/>
    <w:rsid w:val="00565377"/>
    <w:rsid w:val="005654B1"/>
    <w:rsid w:val="00565500"/>
    <w:rsid w:val="005656A5"/>
    <w:rsid w:val="005657F8"/>
    <w:rsid w:val="00565A95"/>
    <w:rsid w:val="00565D7E"/>
    <w:rsid w:val="00566ACF"/>
    <w:rsid w:val="005675F3"/>
    <w:rsid w:val="00570105"/>
    <w:rsid w:val="00570856"/>
    <w:rsid w:val="00571FC9"/>
    <w:rsid w:val="00572BAD"/>
    <w:rsid w:val="005735B3"/>
    <w:rsid w:val="00573699"/>
    <w:rsid w:val="005736DB"/>
    <w:rsid w:val="00573BD5"/>
    <w:rsid w:val="00573D1B"/>
    <w:rsid w:val="005741BF"/>
    <w:rsid w:val="0057424D"/>
    <w:rsid w:val="00574C24"/>
    <w:rsid w:val="00574F8A"/>
    <w:rsid w:val="005751C6"/>
    <w:rsid w:val="00575902"/>
    <w:rsid w:val="005759EE"/>
    <w:rsid w:val="005769C8"/>
    <w:rsid w:val="00576BF8"/>
    <w:rsid w:val="00580BF2"/>
    <w:rsid w:val="00581206"/>
    <w:rsid w:val="00581A57"/>
    <w:rsid w:val="00581FFE"/>
    <w:rsid w:val="00582D2F"/>
    <w:rsid w:val="00582FFA"/>
    <w:rsid w:val="005832C6"/>
    <w:rsid w:val="005837C0"/>
    <w:rsid w:val="005840C8"/>
    <w:rsid w:val="0058498D"/>
    <w:rsid w:val="00584A00"/>
    <w:rsid w:val="00585260"/>
    <w:rsid w:val="00585987"/>
    <w:rsid w:val="00585CDC"/>
    <w:rsid w:val="00585FA0"/>
    <w:rsid w:val="0058651D"/>
    <w:rsid w:val="0058654E"/>
    <w:rsid w:val="005865A1"/>
    <w:rsid w:val="005877D6"/>
    <w:rsid w:val="005900F1"/>
    <w:rsid w:val="005905B7"/>
    <w:rsid w:val="00591896"/>
    <w:rsid w:val="005920EC"/>
    <w:rsid w:val="00592EE4"/>
    <w:rsid w:val="00592F63"/>
    <w:rsid w:val="00593BB6"/>
    <w:rsid w:val="005947E0"/>
    <w:rsid w:val="005948D9"/>
    <w:rsid w:val="005960DC"/>
    <w:rsid w:val="00596D21"/>
    <w:rsid w:val="00596DE8"/>
    <w:rsid w:val="00596F7D"/>
    <w:rsid w:val="005974CB"/>
    <w:rsid w:val="00597BD2"/>
    <w:rsid w:val="005A051F"/>
    <w:rsid w:val="005A0705"/>
    <w:rsid w:val="005A07B6"/>
    <w:rsid w:val="005A0FC4"/>
    <w:rsid w:val="005A1A81"/>
    <w:rsid w:val="005A2543"/>
    <w:rsid w:val="005A2D8D"/>
    <w:rsid w:val="005A3208"/>
    <w:rsid w:val="005A3316"/>
    <w:rsid w:val="005A3D1C"/>
    <w:rsid w:val="005A4626"/>
    <w:rsid w:val="005A4754"/>
    <w:rsid w:val="005A4883"/>
    <w:rsid w:val="005A4D22"/>
    <w:rsid w:val="005A4E16"/>
    <w:rsid w:val="005A4EE4"/>
    <w:rsid w:val="005A54CE"/>
    <w:rsid w:val="005A5814"/>
    <w:rsid w:val="005A63BD"/>
    <w:rsid w:val="005A65A7"/>
    <w:rsid w:val="005A6624"/>
    <w:rsid w:val="005A6A6E"/>
    <w:rsid w:val="005A7230"/>
    <w:rsid w:val="005A74AA"/>
    <w:rsid w:val="005A762F"/>
    <w:rsid w:val="005B0507"/>
    <w:rsid w:val="005B0580"/>
    <w:rsid w:val="005B1424"/>
    <w:rsid w:val="005B1E35"/>
    <w:rsid w:val="005B20FB"/>
    <w:rsid w:val="005B23D4"/>
    <w:rsid w:val="005B2D4B"/>
    <w:rsid w:val="005B32DB"/>
    <w:rsid w:val="005B33E8"/>
    <w:rsid w:val="005B3507"/>
    <w:rsid w:val="005B357A"/>
    <w:rsid w:val="005B3AB8"/>
    <w:rsid w:val="005B4025"/>
    <w:rsid w:val="005B4127"/>
    <w:rsid w:val="005B4179"/>
    <w:rsid w:val="005B49C2"/>
    <w:rsid w:val="005B4DFB"/>
    <w:rsid w:val="005B6045"/>
    <w:rsid w:val="005B6398"/>
    <w:rsid w:val="005B6A90"/>
    <w:rsid w:val="005B6BAA"/>
    <w:rsid w:val="005B78DA"/>
    <w:rsid w:val="005B7F41"/>
    <w:rsid w:val="005C0052"/>
    <w:rsid w:val="005C0C49"/>
    <w:rsid w:val="005C0CB8"/>
    <w:rsid w:val="005C1EAD"/>
    <w:rsid w:val="005C2690"/>
    <w:rsid w:val="005C47A9"/>
    <w:rsid w:val="005C495A"/>
    <w:rsid w:val="005C5077"/>
    <w:rsid w:val="005C65AA"/>
    <w:rsid w:val="005C66D9"/>
    <w:rsid w:val="005C6940"/>
    <w:rsid w:val="005C7BE4"/>
    <w:rsid w:val="005C7E3D"/>
    <w:rsid w:val="005D1260"/>
    <w:rsid w:val="005D21FB"/>
    <w:rsid w:val="005D3C7D"/>
    <w:rsid w:val="005D3E48"/>
    <w:rsid w:val="005D3F34"/>
    <w:rsid w:val="005D43E6"/>
    <w:rsid w:val="005D452D"/>
    <w:rsid w:val="005D4895"/>
    <w:rsid w:val="005D4F7C"/>
    <w:rsid w:val="005D5B4C"/>
    <w:rsid w:val="005D5B64"/>
    <w:rsid w:val="005D5F40"/>
    <w:rsid w:val="005D63A9"/>
    <w:rsid w:val="005D66A5"/>
    <w:rsid w:val="005D6A64"/>
    <w:rsid w:val="005D6BBF"/>
    <w:rsid w:val="005E024D"/>
    <w:rsid w:val="005E07E9"/>
    <w:rsid w:val="005E0CF2"/>
    <w:rsid w:val="005E1046"/>
    <w:rsid w:val="005E1695"/>
    <w:rsid w:val="005E1E0C"/>
    <w:rsid w:val="005E1E94"/>
    <w:rsid w:val="005E29C6"/>
    <w:rsid w:val="005E3EDC"/>
    <w:rsid w:val="005E40F2"/>
    <w:rsid w:val="005E5A55"/>
    <w:rsid w:val="005E5AE7"/>
    <w:rsid w:val="005E5C68"/>
    <w:rsid w:val="005E5EB3"/>
    <w:rsid w:val="005E70AE"/>
    <w:rsid w:val="005E7A62"/>
    <w:rsid w:val="005E7B04"/>
    <w:rsid w:val="005F00BC"/>
    <w:rsid w:val="005F09E7"/>
    <w:rsid w:val="005F0A9D"/>
    <w:rsid w:val="005F0B48"/>
    <w:rsid w:val="005F1304"/>
    <w:rsid w:val="005F138B"/>
    <w:rsid w:val="005F15AD"/>
    <w:rsid w:val="005F2B49"/>
    <w:rsid w:val="005F32F6"/>
    <w:rsid w:val="005F3A81"/>
    <w:rsid w:val="005F48D2"/>
    <w:rsid w:val="005F4E42"/>
    <w:rsid w:val="005F50F9"/>
    <w:rsid w:val="005F555B"/>
    <w:rsid w:val="005F5A87"/>
    <w:rsid w:val="005F5B2D"/>
    <w:rsid w:val="005F69A1"/>
    <w:rsid w:val="005F6BE8"/>
    <w:rsid w:val="005F6E87"/>
    <w:rsid w:val="005F748B"/>
    <w:rsid w:val="00600C31"/>
    <w:rsid w:val="006017A3"/>
    <w:rsid w:val="00601D53"/>
    <w:rsid w:val="006025C7"/>
    <w:rsid w:val="006030E3"/>
    <w:rsid w:val="0060320C"/>
    <w:rsid w:val="00603337"/>
    <w:rsid w:val="0060370B"/>
    <w:rsid w:val="006044DD"/>
    <w:rsid w:val="0060471D"/>
    <w:rsid w:val="00604AEE"/>
    <w:rsid w:val="00604D0F"/>
    <w:rsid w:val="0060541C"/>
    <w:rsid w:val="0060544B"/>
    <w:rsid w:val="006061C3"/>
    <w:rsid w:val="00606861"/>
    <w:rsid w:val="0060692E"/>
    <w:rsid w:val="00606F4A"/>
    <w:rsid w:val="006077CD"/>
    <w:rsid w:val="006100E1"/>
    <w:rsid w:val="00610DE1"/>
    <w:rsid w:val="0061101B"/>
    <w:rsid w:val="0061158F"/>
    <w:rsid w:val="00611931"/>
    <w:rsid w:val="00611BFB"/>
    <w:rsid w:val="00611D7C"/>
    <w:rsid w:val="0061204B"/>
    <w:rsid w:val="006121AE"/>
    <w:rsid w:val="00612DCB"/>
    <w:rsid w:val="006140E1"/>
    <w:rsid w:val="006145AB"/>
    <w:rsid w:val="00614B88"/>
    <w:rsid w:val="00614C71"/>
    <w:rsid w:val="00614E7F"/>
    <w:rsid w:val="00615C93"/>
    <w:rsid w:val="006161F9"/>
    <w:rsid w:val="0061624F"/>
    <w:rsid w:val="006179AF"/>
    <w:rsid w:val="006201CE"/>
    <w:rsid w:val="006204A1"/>
    <w:rsid w:val="00621343"/>
    <w:rsid w:val="00621384"/>
    <w:rsid w:val="00621536"/>
    <w:rsid w:val="006223E0"/>
    <w:rsid w:val="00626169"/>
    <w:rsid w:val="006268C5"/>
    <w:rsid w:val="0063107F"/>
    <w:rsid w:val="00631097"/>
    <w:rsid w:val="0063116B"/>
    <w:rsid w:val="00631DEC"/>
    <w:rsid w:val="006327FD"/>
    <w:rsid w:val="006331D5"/>
    <w:rsid w:val="006342ED"/>
    <w:rsid w:val="006344E2"/>
    <w:rsid w:val="006348EA"/>
    <w:rsid w:val="00634BD8"/>
    <w:rsid w:val="006351D9"/>
    <w:rsid w:val="006352EA"/>
    <w:rsid w:val="00635779"/>
    <w:rsid w:val="00635820"/>
    <w:rsid w:val="0063590B"/>
    <w:rsid w:val="00635990"/>
    <w:rsid w:val="00635FC7"/>
    <w:rsid w:val="006404B3"/>
    <w:rsid w:val="0064061A"/>
    <w:rsid w:val="00640624"/>
    <w:rsid w:val="0064064C"/>
    <w:rsid w:val="00640C38"/>
    <w:rsid w:val="00640CF3"/>
    <w:rsid w:val="00640F83"/>
    <w:rsid w:val="00641CA3"/>
    <w:rsid w:val="00641CAD"/>
    <w:rsid w:val="00641EDE"/>
    <w:rsid w:val="00642AF5"/>
    <w:rsid w:val="00642D8C"/>
    <w:rsid w:val="00644580"/>
    <w:rsid w:val="00644794"/>
    <w:rsid w:val="00644CE5"/>
    <w:rsid w:val="00645043"/>
    <w:rsid w:val="0064512F"/>
    <w:rsid w:val="00646051"/>
    <w:rsid w:val="00646060"/>
    <w:rsid w:val="0064627F"/>
    <w:rsid w:val="0064694C"/>
    <w:rsid w:val="00647452"/>
    <w:rsid w:val="00647777"/>
    <w:rsid w:val="006479F4"/>
    <w:rsid w:val="00647B0A"/>
    <w:rsid w:val="00650592"/>
    <w:rsid w:val="00650CA9"/>
    <w:rsid w:val="00650EEC"/>
    <w:rsid w:val="00651A60"/>
    <w:rsid w:val="00652128"/>
    <w:rsid w:val="00652457"/>
    <w:rsid w:val="00653302"/>
    <w:rsid w:val="006538C8"/>
    <w:rsid w:val="006538C9"/>
    <w:rsid w:val="00653997"/>
    <w:rsid w:val="00653F0A"/>
    <w:rsid w:val="00654819"/>
    <w:rsid w:val="006552AA"/>
    <w:rsid w:val="00655E70"/>
    <w:rsid w:val="00656414"/>
    <w:rsid w:val="006574E9"/>
    <w:rsid w:val="0065777A"/>
    <w:rsid w:val="00657E8E"/>
    <w:rsid w:val="006604A4"/>
    <w:rsid w:val="00660613"/>
    <w:rsid w:val="0066146D"/>
    <w:rsid w:val="00661E53"/>
    <w:rsid w:val="00662434"/>
    <w:rsid w:val="0066255A"/>
    <w:rsid w:val="006626E1"/>
    <w:rsid w:val="00662948"/>
    <w:rsid w:val="006630D9"/>
    <w:rsid w:val="00664EEE"/>
    <w:rsid w:val="00665163"/>
    <w:rsid w:val="00665203"/>
    <w:rsid w:val="006653C9"/>
    <w:rsid w:val="006657E0"/>
    <w:rsid w:val="006659ED"/>
    <w:rsid w:val="006673A0"/>
    <w:rsid w:val="0066742B"/>
    <w:rsid w:val="00667823"/>
    <w:rsid w:val="00667C7F"/>
    <w:rsid w:val="00670AE7"/>
    <w:rsid w:val="00670D26"/>
    <w:rsid w:val="00670D4C"/>
    <w:rsid w:val="00671184"/>
    <w:rsid w:val="00671E6C"/>
    <w:rsid w:val="0067205E"/>
    <w:rsid w:val="0067214C"/>
    <w:rsid w:val="0067219F"/>
    <w:rsid w:val="006722FF"/>
    <w:rsid w:val="00672378"/>
    <w:rsid w:val="006724BE"/>
    <w:rsid w:val="006725BA"/>
    <w:rsid w:val="0067332D"/>
    <w:rsid w:val="0067337A"/>
    <w:rsid w:val="00673C0E"/>
    <w:rsid w:val="00673C52"/>
    <w:rsid w:val="00674478"/>
    <w:rsid w:val="006748D5"/>
    <w:rsid w:val="00674E53"/>
    <w:rsid w:val="00676452"/>
    <w:rsid w:val="00676A92"/>
    <w:rsid w:val="00677406"/>
    <w:rsid w:val="006814B1"/>
    <w:rsid w:val="00681854"/>
    <w:rsid w:val="00681FFD"/>
    <w:rsid w:val="00682561"/>
    <w:rsid w:val="006832C4"/>
    <w:rsid w:val="00683548"/>
    <w:rsid w:val="00683771"/>
    <w:rsid w:val="00683791"/>
    <w:rsid w:val="006839B7"/>
    <w:rsid w:val="00683CC2"/>
    <w:rsid w:val="00683E1F"/>
    <w:rsid w:val="00685037"/>
    <w:rsid w:val="00685B75"/>
    <w:rsid w:val="00686493"/>
    <w:rsid w:val="006866BD"/>
    <w:rsid w:val="00687246"/>
    <w:rsid w:val="006872F7"/>
    <w:rsid w:val="00687C92"/>
    <w:rsid w:val="00687FBB"/>
    <w:rsid w:val="00690543"/>
    <w:rsid w:val="00690705"/>
    <w:rsid w:val="006909D8"/>
    <w:rsid w:val="006916CE"/>
    <w:rsid w:val="006918C8"/>
    <w:rsid w:val="00692495"/>
    <w:rsid w:val="00693568"/>
    <w:rsid w:val="00693E16"/>
    <w:rsid w:val="006946FD"/>
    <w:rsid w:val="0069531B"/>
    <w:rsid w:val="0069548D"/>
    <w:rsid w:val="00695DEE"/>
    <w:rsid w:val="00696046"/>
    <w:rsid w:val="00696428"/>
    <w:rsid w:val="006966D3"/>
    <w:rsid w:val="00696D53"/>
    <w:rsid w:val="00697A13"/>
    <w:rsid w:val="00697E73"/>
    <w:rsid w:val="006A0343"/>
    <w:rsid w:val="006A0BCB"/>
    <w:rsid w:val="006A0E48"/>
    <w:rsid w:val="006A1588"/>
    <w:rsid w:val="006A163C"/>
    <w:rsid w:val="006A175D"/>
    <w:rsid w:val="006A2464"/>
    <w:rsid w:val="006A258C"/>
    <w:rsid w:val="006A2C93"/>
    <w:rsid w:val="006A33F6"/>
    <w:rsid w:val="006A3426"/>
    <w:rsid w:val="006A3625"/>
    <w:rsid w:val="006A3BCA"/>
    <w:rsid w:val="006A59E5"/>
    <w:rsid w:val="006A5BCB"/>
    <w:rsid w:val="006A6022"/>
    <w:rsid w:val="006A6BBF"/>
    <w:rsid w:val="006A6EE6"/>
    <w:rsid w:val="006A70CC"/>
    <w:rsid w:val="006A7540"/>
    <w:rsid w:val="006A7760"/>
    <w:rsid w:val="006A7951"/>
    <w:rsid w:val="006A7BDD"/>
    <w:rsid w:val="006A7C48"/>
    <w:rsid w:val="006B010F"/>
    <w:rsid w:val="006B121E"/>
    <w:rsid w:val="006B1427"/>
    <w:rsid w:val="006B192D"/>
    <w:rsid w:val="006B1EF9"/>
    <w:rsid w:val="006B2132"/>
    <w:rsid w:val="006B22F9"/>
    <w:rsid w:val="006B247C"/>
    <w:rsid w:val="006B2A89"/>
    <w:rsid w:val="006B3007"/>
    <w:rsid w:val="006B3F82"/>
    <w:rsid w:val="006B499D"/>
    <w:rsid w:val="006B4D1E"/>
    <w:rsid w:val="006B5A5F"/>
    <w:rsid w:val="006B649F"/>
    <w:rsid w:val="006B667A"/>
    <w:rsid w:val="006B70AB"/>
    <w:rsid w:val="006C0390"/>
    <w:rsid w:val="006C07A3"/>
    <w:rsid w:val="006C0EFA"/>
    <w:rsid w:val="006C10CF"/>
    <w:rsid w:val="006C119C"/>
    <w:rsid w:val="006C13A8"/>
    <w:rsid w:val="006C169A"/>
    <w:rsid w:val="006C1F82"/>
    <w:rsid w:val="006C20A2"/>
    <w:rsid w:val="006C2302"/>
    <w:rsid w:val="006C2324"/>
    <w:rsid w:val="006C271D"/>
    <w:rsid w:val="006C292C"/>
    <w:rsid w:val="006C2A77"/>
    <w:rsid w:val="006C2FD3"/>
    <w:rsid w:val="006C2FE8"/>
    <w:rsid w:val="006C30A6"/>
    <w:rsid w:val="006C32B1"/>
    <w:rsid w:val="006C3657"/>
    <w:rsid w:val="006C3723"/>
    <w:rsid w:val="006C3785"/>
    <w:rsid w:val="006C4112"/>
    <w:rsid w:val="006C4180"/>
    <w:rsid w:val="006C43CA"/>
    <w:rsid w:val="006C43F0"/>
    <w:rsid w:val="006C44B8"/>
    <w:rsid w:val="006C4863"/>
    <w:rsid w:val="006C518D"/>
    <w:rsid w:val="006C54F8"/>
    <w:rsid w:val="006C555B"/>
    <w:rsid w:val="006C66D4"/>
    <w:rsid w:val="006C6EE7"/>
    <w:rsid w:val="006C7495"/>
    <w:rsid w:val="006C7B60"/>
    <w:rsid w:val="006C7BE4"/>
    <w:rsid w:val="006D037E"/>
    <w:rsid w:val="006D0447"/>
    <w:rsid w:val="006D0CEE"/>
    <w:rsid w:val="006D0D67"/>
    <w:rsid w:val="006D1F90"/>
    <w:rsid w:val="006D2928"/>
    <w:rsid w:val="006D2CBA"/>
    <w:rsid w:val="006D4889"/>
    <w:rsid w:val="006D4B21"/>
    <w:rsid w:val="006D526B"/>
    <w:rsid w:val="006D55EF"/>
    <w:rsid w:val="006D68A4"/>
    <w:rsid w:val="006D7010"/>
    <w:rsid w:val="006D736B"/>
    <w:rsid w:val="006D7E2C"/>
    <w:rsid w:val="006E04DA"/>
    <w:rsid w:val="006E1368"/>
    <w:rsid w:val="006E1D3A"/>
    <w:rsid w:val="006E1DAE"/>
    <w:rsid w:val="006E1FB3"/>
    <w:rsid w:val="006E3395"/>
    <w:rsid w:val="006E4622"/>
    <w:rsid w:val="006E555E"/>
    <w:rsid w:val="006E55C3"/>
    <w:rsid w:val="006E5865"/>
    <w:rsid w:val="006E61CD"/>
    <w:rsid w:val="006E69B7"/>
    <w:rsid w:val="006E6D31"/>
    <w:rsid w:val="006E6EA7"/>
    <w:rsid w:val="006E6FDB"/>
    <w:rsid w:val="006E72C4"/>
    <w:rsid w:val="006E732F"/>
    <w:rsid w:val="006E77A0"/>
    <w:rsid w:val="006E7C62"/>
    <w:rsid w:val="006F078E"/>
    <w:rsid w:val="006F0856"/>
    <w:rsid w:val="006F0E03"/>
    <w:rsid w:val="006F12F6"/>
    <w:rsid w:val="006F18F7"/>
    <w:rsid w:val="006F3905"/>
    <w:rsid w:val="006F4476"/>
    <w:rsid w:val="006F5216"/>
    <w:rsid w:val="006F5847"/>
    <w:rsid w:val="006F6173"/>
    <w:rsid w:val="006F638D"/>
    <w:rsid w:val="006F6CC7"/>
    <w:rsid w:val="006F70E9"/>
    <w:rsid w:val="006F7E69"/>
    <w:rsid w:val="007002A7"/>
    <w:rsid w:val="00700BE3"/>
    <w:rsid w:val="00702CE6"/>
    <w:rsid w:val="007032F8"/>
    <w:rsid w:val="00703DA3"/>
    <w:rsid w:val="00703FF5"/>
    <w:rsid w:val="00704817"/>
    <w:rsid w:val="00704EB2"/>
    <w:rsid w:val="00705165"/>
    <w:rsid w:val="007056DF"/>
    <w:rsid w:val="00706725"/>
    <w:rsid w:val="00706A4E"/>
    <w:rsid w:val="00706DF9"/>
    <w:rsid w:val="00707722"/>
    <w:rsid w:val="0070779F"/>
    <w:rsid w:val="0070784A"/>
    <w:rsid w:val="0070796C"/>
    <w:rsid w:val="00707CF0"/>
    <w:rsid w:val="007100B9"/>
    <w:rsid w:val="00710196"/>
    <w:rsid w:val="00710E9F"/>
    <w:rsid w:val="00711379"/>
    <w:rsid w:val="007118EC"/>
    <w:rsid w:val="00711B8F"/>
    <w:rsid w:val="00711BC4"/>
    <w:rsid w:val="00712595"/>
    <w:rsid w:val="00712C26"/>
    <w:rsid w:val="00712ED0"/>
    <w:rsid w:val="0071335B"/>
    <w:rsid w:val="00714C68"/>
    <w:rsid w:val="00715102"/>
    <w:rsid w:val="00715107"/>
    <w:rsid w:val="007152FD"/>
    <w:rsid w:val="007158D8"/>
    <w:rsid w:val="007158F0"/>
    <w:rsid w:val="007159B6"/>
    <w:rsid w:val="00715EAA"/>
    <w:rsid w:val="0071605D"/>
    <w:rsid w:val="007161A0"/>
    <w:rsid w:val="007162E6"/>
    <w:rsid w:val="00716E77"/>
    <w:rsid w:val="0071710C"/>
    <w:rsid w:val="007176C3"/>
    <w:rsid w:val="00717CB2"/>
    <w:rsid w:val="00717E61"/>
    <w:rsid w:val="007203C2"/>
    <w:rsid w:val="00720729"/>
    <w:rsid w:val="007207FB"/>
    <w:rsid w:val="00720E9D"/>
    <w:rsid w:val="0072114A"/>
    <w:rsid w:val="0072119C"/>
    <w:rsid w:val="007212E1"/>
    <w:rsid w:val="007214FE"/>
    <w:rsid w:val="00721CE4"/>
    <w:rsid w:val="00722279"/>
    <w:rsid w:val="0072296A"/>
    <w:rsid w:val="00723187"/>
    <w:rsid w:val="007235B7"/>
    <w:rsid w:val="00723A65"/>
    <w:rsid w:val="00724B79"/>
    <w:rsid w:val="00724CA3"/>
    <w:rsid w:val="007251F0"/>
    <w:rsid w:val="00725910"/>
    <w:rsid w:val="0072624D"/>
    <w:rsid w:val="00726370"/>
    <w:rsid w:val="007267C7"/>
    <w:rsid w:val="0072696B"/>
    <w:rsid w:val="007272D3"/>
    <w:rsid w:val="0072770A"/>
    <w:rsid w:val="00730238"/>
    <w:rsid w:val="00730256"/>
    <w:rsid w:val="00731C20"/>
    <w:rsid w:val="00731C29"/>
    <w:rsid w:val="00731D5B"/>
    <w:rsid w:val="007320F2"/>
    <w:rsid w:val="00733ED8"/>
    <w:rsid w:val="00734691"/>
    <w:rsid w:val="007351AC"/>
    <w:rsid w:val="0073542F"/>
    <w:rsid w:val="007357D2"/>
    <w:rsid w:val="00735CCA"/>
    <w:rsid w:val="00735F17"/>
    <w:rsid w:val="00736172"/>
    <w:rsid w:val="00737869"/>
    <w:rsid w:val="00737C40"/>
    <w:rsid w:val="00740EDF"/>
    <w:rsid w:val="00741121"/>
    <w:rsid w:val="0074185E"/>
    <w:rsid w:val="007424B9"/>
    <w:rsid w:val="007428BA"/>
    <w:rsid w:val="00742F01"/>
    <w:rsid w:val="007430DE"/>
    <w:rsid w:val="007449EE"/>
    <w:rsid w:val="00744D89"/>
    <w:rsid w:val="00745D5A"/>
    <w:rsid w:val="007468B4"/>
    <w:rsid w:val="00751E10"/>
    <w:rsid w:val="007521B5"/>
    <w:rsid w:val="00752A75"/>
    <w:rsid w:val="00752D63"/>
    <w:rsid w:val="007556AA"/>
    <w:rsid w:val="00755B5A"/>
    <w:rsid w:val="0075650F"/>
    <w:rsid w:val="007568F1"/>
    <w:rsid w:val="00756D3B"/>
    <w:rsid w:val="0075725B"/>
    <w:rsid w:val="00757728"/>
    <w:rsid w:val="00757760"/>
    <w:rsid w:val="00757A9D"/>
    <w:rsid w:val="00757D27"/>
    <w:rsid w:val="007600C3"/>
    <w:rsid w:val="00760BB0"/>
    <w:rsid w:val="00760C11"/>
    <w:rsid w:val="00760F0C"/>
    <w:rsid w:val="007612B1"/>
    <w:rsid w:val="007612C9"/>
    <w:rsid w:val="007612E8"/>
    <w:rsid w:val="00761B85"/>
    <w:rsid w:val="00761FD6"/>
    <w:rsid w:val="0076237D"/>
    <w:rsid w:val="007625BA"/>
    <w:rsid w:val="00763693"/>
    <w:rsid w:val="007639D5"/>
    <w:rsid w:val="00764F47"/>
    <w:rsid w:val="00764FAB"/>
    <w:rsid w:val="007652BE"/>
    <w:rsid w:val="00765400"/>
    <w:rsid w:val="00767A11"/>
    <w:rsid w:val="00771A05"/>
    <w:rsid w:val="00771F72"/>
    <w:rsid w:val="00772C54"/>
    <w:rsid w:val="007745F3"/>
    <w:rsid w:val="007746DF"/>
    <w:rsid w:val="00774800"/>
    <w:rsid w:val="007753F9"/>
    <w:rsid w:val="00776264"/>
    <w:rsid w:val="00776A2B"/>
    <w:rsid w:val="00776E22"/>
    <w:rsid w:val="007770BC"/>
    <w:rsid w:val="00777278"/>
    <w:rsid w:val="0077753A"/>
    <w:rsid w:val="0077753E"/>
    <w:rsid w:val="007805AA"/>
    <w:rsid w:val="0078072F"/>
    <w:rsid w:val="007808A5"/>
    <w:rsid w:val="00780DBC"/>
    <w:rsid w:val="00780E39"/>
    <w:rsid w:val="00780EF5"/>
    <w:rsid w:val="007810A4"/>
    <w:rsid w:val="007818EE"/>
    <w:rsid w:val="00781B86"/>
    <w:rsid w:val="00781CD2"/>
    <w:rsid w:val="00782204"/>
    <w:rsid w:val="007825C5"/>
    <w:rsid w:val="00784C1B"/>
    <w:rsid w:val="00784F02"/>
    <w:rsid w:val="007853AB"/>
    <w:rsid w:val="00785591"/>
    <w:rsid w:val="00786037"/>
    <w:rsid w:val="0078643E"/>
    <w:rsid w:val="007865FD"/>
    <w:rsid w:val="00786952"/>
    <w:rsid w:val="00786EBD"/>
    <w:rsid w:val="007872FB"/>
    <w:rsid w:val="007873E8"/>
    <w:rsid w:val="007907F6"/>
    <w:rsid w:val="00791061"/>
    <w:rsid w:val="007918EE"/>
    <w:rsid w:val="00791CCE"/>
    <w:rsid w:val="0079226B"/>
    <w:rsid w:val="00792A80"/>
    <w:rsid w:val="00794402"/>
    <w:rsid w:val="007947ED"/>
    <w:rsid w:val="00795208"/>
    <w:rsid w:val="00795306"/>
    <w:rsid w:val="007957BB"/>
    <w:rsid w:val="0079590B"/>
    <w:rsid w:val="0079611C"/>
    <w:rsid w:val="007965C0"/>
    <w:rsid w:val="007969D8"/>
    <w:rsid w:val="00796D8D"/>
    <w:rsid w:val="00796ECE"/>
    <w:rsid w:val="00797A8D"/>
    <w:rsid w:val="007A0D28"/>
    <w:rsid w:val="007A0DE4"/>
    <w:rsid w:val="007A13C9"/>
    <w:rsid w:val="007A14CF"/>
    <w:rsid w:val="007A1F6E"/>
    <w:rsid w:val="007A2016"/>
    <w:rsid w:val="007A2327"/>
    <w:rsid w:val="007A24EA"/>
    <w:rsid w:val="007A2C11"/>
    <w:rsid w:val="007A3732"/>
    <w:rsid w:val="007A3C83"/>
    <w:rsid w:val="007A3D37"/>
    <w:rsid w:val="007A4543"/>
    <w:rsid w:val="007A45EF"/>
    <w:rsid w:val="007A51F5"/>
    <w:rsid w:val="007A5343"/>
    <w:rsid w:val="007A5356"/>
    <w:rsid w:val="007A5986"/>
    <w:rsid w:val="007A6406"/>
    <w:rsid w:val="007A6BE9"/>
    <w:rsid w:val="007B150C"/>
    <w:rsid w:val="007B15AC"/>
    <w:rsid w:val="007B18FB"/>
    <w:rsid w:val="007B25DC"/>
    <w:rsid w:val="007B2709"/>
    <w:rsid w:val="007B2F70"/>
    <w:rsid w:val="007B3939"/>
    <w:rsid w:val="007B3D84"/>
    <w:rsid w:val="007B4384"/>
    <w:rsid w:val="007B445A"/>
    <w:rsid w:val="007B4560"/>
    <w:rsid w:val="007B4C94"/>
    <w:rsid w:val="007B4F30"/>
    <w:rsid w:val="007B63FC"/>
    <w:rsid w:val="007B6883"/>
    <w:rsid w:val="007B6939"/>
    <w:rsid w:val="007B79EA"/>
    <w:rsid w:val="007B7BBA"/>
    <w:rsid w:val="007B7CAE"/>
    <w:rsid w:val="007C0111"/>
    <w:rsid w:val="007C017A"/>
    <w:rsid w:val="007C0286"/>
    <w:rsid w:val="007C0E94"/>
    <w:rsid w:val="007C10E1"/>
    <w:rsid w:val="007C139A"/>
    <w:rsid w:val="007C1DD7"/>
    <w:rsid w:val="007C3189"/>
    <w:rsid w:val="007C3756"/>
    <w:rsid w:val="007C3C1C"/>
    <w:rsid w:val="007C3D39"/>
    <w:rsid w:val="007C3E7D"/>
    <w:rsid w:val="007C49F3"/>
    <w:rsid w:val="007C500C"/>
    <w:rsid w:val="007C5295"/>
    <w:rsid w:val="007C53CC"/>
    <w:rsid w:val="007C5646"/>
    <w:rsid w:val="007C62C1"/>
    <w:rsid w:val="007C68D6"/>
    <w:rsid w:val="007C738B"/>
    <w:rsid w:val="007C7808"/>
    <w:rsid w:val="007D0D3D"/>
    <w:rsid w:val="007D0FD2"/>
    <w:rsid w:val="007D16E4"/>
    <w:rsid w:val="007D1930"/>
    <w:rsid w:val="007D1B51"/>
    <w:rsid w:val="007D280B"/>
    <w:rsid w:val="007D2812"/>
    <w:rsid w:val="007D2A66"/>
    <w:rsid w:val="007D2FE5"/>
    <w:rsid w:val="007D343A"/>
    <w:rsid w:val="007D34B7"/>
    <w:rsid w:val="007D36DB"/>
    <w:rsid w:val="007D3969"/>
    <w:rsid w:val="007D3C42"/>
    <w:rsid w:val="007D47D6"/>
    <w:rsid w:val="007D489E"/>
    <w:rsid w:val="007D533F"/>
    <w:rsid w:val="007D5752"/>
    <w:rsid w:val="007D5A4D"/>
    <w:rsid w:val="007D5CC4"/>
    <w:rsid w:val="007D66BD"/>
    <w:rsid w:val="007D686A"/>
    <w:rsid w:val="007D6C77"/>
    <w:rsid w:val="007D7122"/>
    <w:rsid w:val="007D71A3"/>
    <w:rsid w:val="007D75B2"/>
    <w:rsid w:val="007E0344"/>
    <w:rsid w:val="007E062A"/>
    <w:rsid w:val="007E09A5"/>
    <w:rsid w:val="007E0DCF"/>
    <w:rsid w:val="007E12A2"/>
    <w:rsid w:val="007E13D2"/>
    <w:rsid w:val="007E1AEB"/>
    <w:rsid w:val="007E2419"/>
    <w:rsid w:val="007E3413"/>
    <w:rsid w:val="007E3466"/>
    <w:rsid w:val="007E3516"/>
    <w:rsid w:val="007E398D"/>
    <w:rsid w:val="007E47F3"/>
    <w:rsid w:val="007E4E09"/>
    <w:rsid w:val="007E559E"/>
    <w:rsid w:val="007E55D1"/>
    <w:rsid w:val="007E6A99"/>
    <w:rsid w:val="007E7132"/>
    <w:rsid w:val="007E7F32"/>
    <w:rsid w:val="007F00EA"/>
    <w:rsid w:val="007F015C"/>
    <w:rsid w:val="007F01A8"/>
    <w:rsid w:val="007F0E3A"/>
    <w:rsid w:val="007F109E"/>
    <w:rsid w:val="007F14E4"/>
    <w:rsid w:val="007F1AF5"/>
    <w:rsid w:val="007F2351"/>
    <w:rsid w:val="007F2588"/>
    <w:rsid w:val="007F3576"/>
    <w:rsid w:val="007F35B6"/>
    <w:rsid w:val="007F3E9B"/>
    <w:rsid w:val="007F509A"/>
    <w:rsid w:val="007F577A"/>
    <w:rsid w:val="007F5C42"/>
    <w:rsid w:val="007F5D2F"/>
    <w:rsid w:val="007F5D79"/>
    <w:rsid w:val="007F5EF9"/>
    <w:rsid w:val="007F6315"/>
    <w:rsid w:val="007F65F6"/>
    <w:rsid w:val="007F694C"/>
    <w:rsid w:val="007F6A53"/>
    <w:rsid w:val="007F6EC1"/>
    <w:rsid w:val="007F71E5"/>
    <w:rsid w:val="007F7325"/>
    <w:rsid w:val="00800BA6"/>
    <w:rsid w:val="00801918"/>
    <w:rsid w:val="0080191C"/>
    <w:rsid w:val="008019B5"/>
    <w:rsid w:val="00801CF6"/>
    <w:rsid w:val="008024CA"/>
    <w:rsid w:val="0080287F"/>
    <w:rsid w:val="00802A31"/>
    <w:rsid w:val="00802D75"/>
    <w:rsid w:val="00803250"/>
    <w:rsid w:val="00803F7A"/>
    <w:rsid w:val="0080400C"/>
    <w:rsid w:val="008047D1"/>
    <w:rsid w:val="00804EEA"/>
    <w:rsid w:val="008051D3"/>
    <w:rsid w:val="00805406"/>
    <w:rsid w:val="00805C8B"/>
    <w:rsid w:val="00805E90"/>
    <w:rsid w:val="00805FE7"/>
    <w:rsid w:val="00806636"/>
    <w:rsid w:val="0080678D"/>
    <w:rsid w:val="008068EB"/>
    <w:rsid w:val="00806C7C"/>
    <w:rsid w:val="00807A87"/>
    <w:rsid w:val="00807ECB"/>
    <w:rsid w:val="00807EEA"/>
    <w:rsid w:val="00807FA7"/>
    <w:rsid w:val="00810C13"/>
    <w:rsid w:val="00811AF9"/>
    <w:rsid w:val="008123C2"/>
    <w:rsid w:val="008126D2"/>
    <w:rsid w:val="00812743"/>
    <w:rsid w:val="00812D05"/>
    <w:rsid w:val="00813033"/>
    <w:rsid w:val="0081340F"/>
    <w:rsid w:val="008139FF"/>
    <w:rsid w:val="00814530"/>
    <w:rsid w:val="0081462F"/>
    <w:rsid w:val="00814D9E"/>
    <w:rsid w:val="00815636"/>
    <w:rsid w:val="008159FA"/>
    <w:rsid w:val="00816370"/>
    <w:rsid w:val="008167F8"/>
    <w:rsid w:val="00816DC9"/>
    <w:rsid w:val="00817460"/>
    <w:rsid w:val="0081748B"/>
    <w:rsid w:val="00820228"/>
    <w:rsid w:val="00820471"/>
    <w:rsid w:val="00820614"/>
    <w:rsid w:val="00822723"/>
    <w:rsid w:val="00822B4E"/>
    <w:rsid w:val="00823D71"/>
    <w:rsid w:val="00824257"/>
    <w:rsid w:val="0082430C"/>
    <w:rsid w:val="008244FA"/>
    <w:rsid w:val="00824D4B"/>
    <w:rsid w:val="00824FF2"/>
    <w:rsid w:val="00826BEF"/>
    <w:rsid w:val="00827118"/>
    <w:rsid w:val="008279C9"/>
    <w:rsid w:val="00827A59"/>
    <w:rsid w:val="00827F75"/>
    <w:rsid w:val="008305FD"/>
    <w:rsid w:val="008309E1"/>
    <w:rsid w:val="00830F77"/>
    <w:rsid w:val="00831229"/>
    <w:rsid w:val="008318B4"/>
    <w:rsid w:val="008319AE"/>
    <w:rsid w:val="00831CCB"/>
    <w:rsid w:val="00831D27"/>
    <w:rsid w:val="0083213E"/>
    <w:rsid w:val="00833401"/>
    <w:rsid w:val="00833770"/>
    <w:rsid w:val="0083377F"/>
    <w:rsid w:val="008338AC"/>
    <w:rsid w:val="0083396D"/>
    <w:rsid w:val="0083397B"/>
    <w:rsid w:val="00833E13"/>
    <w:rsid w:val="00834498"/>
    <w:rsid w:val="0083498D"/>
    <w:rsid w:val="00836B4A"/>
    <w:rsid w:val="008371F8"/>
    <w:rsid w:val="00837B9A"/>
    <w:rsid w:val="00840147"/>
    <w:rsid w:val="00840E2D"/>
    <w:rsid w:val="008417E5"/>
    <w:rsid w:val="00841C2D"/>
    <w:rsid w:val="008427BF"/>
    <w:rsid w:val="00842CC8"/>
    <w:rsid w:val="008436E1"/>
    <w:rsid w:val="00843817"/>
    <w:rsid w:val="00843DEA"/>
    <w:rsid w:val="00843F09"/>
    <w:rsid w:val="00844223"/>
    <w:rsid w:val="0084426B"/>
    <w:rsid w:val="00844682"/>
    <w:rsid w:val="00845153"/>
    <w:rsid w:val="00845226"/>
    <w:rsid w:val="00845519"/>
    <w:rsid w:val="00845BD9"/>
    <w:rsid w:val="008460BD"/>
    <w:rsid w:val="008466F6"/>
    <w:rsid w:val="00846E36"/>
    <w:rsid w:val="0084734A"/>
    <w:rsid w:val="00850906"/>
    <w:rsid w:val="00850962"/>
    <w:rsid w:val="0085178F"/>
    <w:rsid w:val="00851AC2"/>
    <w:rsid w:val="00852C18"/>
    <w:rsid w:val="00852CF1"/>
    <w:rsid w:val="00853026"/>
    <w:rsid w:val="00853270"/>
    <w:rsid w:val="00853C66"/>
    <w:rsid w:val="00853DDB"/>
    <w:rsid w:val="0085416B"/>
    <w:rsid w:val="0085439D"/>
    <w:rsid w:val="008558E9"/>
    <w:rsid w:val="0085595C"/>
    <w:rsid w:val="00855E78"/>
    <w:rsid w:val="00856040"/>
    <w:rsid w:val="008561EB"/>
    <w:rsid w:val="00856D6B"/>
    <w:rsid w:val="00857A79"/>
    <w:rsid w:val="00857BF3"/>
    <w:rsid w:val="00857D7F"/>
    <w:rsid w:val="00860076"/>
    <w:rsid w:val="00860DFA"/>
    <w:rsid w:val="008610BD"/>
    <w:rsid w:val="0086132B"/>
    <w:rsid w:val="008613BD"/>
    <w:rsid w:val="00861FE3"/>
    <w:rsid w:val="0086206C"/>
    <w:rsid w:val="00862375"/>
    <w:rsid w:val="0086252E"/>
    <w:rsid w:val="008625E0"/>
    <w:rsid w:val="00862B36"/>
    <w:rsid w:val="00862C79"/>
    <w:rsid w:val="00862CBE"/>
    <w:rsid w:val="008639B5"/>
    <w:rsid w:val="00864083"/>
    <w:rsid w:val="00865402"/>
    <w:rsid w:val="0086556B"/>
    <w:rsid w:val="008659C1"/>
    <w:rsid w:val="00865D42"/>
    <w:rsid w:val="00865F71"/>
    <w:rsid w:val="008662FF"/>
    <w:rsid w:val="0086772A"/>
    <w:rsid w:val="00867BF0"/>
    <w:rsid w:val="00867C8A"/>
    <w:rsid w:val="0087055F"/>
    <w:rsid w:val="008711FE"/>
    <w:rsid w:val="00871201"/>
    <w:rsid w:val="00871F06"/>
    <w:rsid w:val="00872409"/>
    <w:rsid w:val="00873606"/>
    <w:rsid w:val="008772DA"/>
    <w:rsid w:val="00877386"/>
    <w:rsid w:val="00877517"/>
    <w:rsid w:val="0088073A"/>
    <w:rsid w:val="008814A7"/>
    <w:rsid w:val="008815FF"/>
    <w:rsid w:val="00881B03"/>
    <w:rsid w:val="00881D6D"/>
    <w:rsid w:val="008820CC"/>
    <w:rsid w:val="00882425"/>
    <w:rsid w:val="008828EB"/>
    <w:rsid w:val="00882B01"/>
    <w:rsid w:val="00883854"/>
    <w:rsid w:val="008838A4"/>
    <w:rsid w:val="00883BEB"/>
    <w:rsid w:val="0088404B"/>
    <w:rsid w:val="00884253"/>
    <w:rsid w:val="00884531"/>
    <w:rsid w:val="008849A8"/>
    <w:rsid w:val="00884A9F"/>
    <w:rsid w:val="008853ED"/>
    <w:rsid w:val="0088587F"/>
    <w:rsid w:val="008864B4"/>
    <w:rsid w:val="00886F52"/>
    <w:rsid w:val="0088798F"/>
    <w:rsid w:val="0089095B"/>
    <w:rsid w:val="008912A7"/>
    <w:rsid w:val="00892939"/>
    <w:rsid w:val="00892E92"/>
    <w:rsid w:val="00893378"/>
    <w:rsid w:val="008933AD"/>
    <w:rsid w:val="00893C49"/>
    <w:rsid w:val="00894A49"/>
    <w:rsid w:val="008959C8"/>
    <w:rsid w:val="00895BBC"/>
    <w:rsid w:val="00897253"/>
    <w:rsid w:val="00897D31"/>
    <w:rsid w:val="008A0448"/>
    <w:rsid w:val="008A0CD5"/>
    <w:rsid w:val="008A0E93"/>
    <w:rsid w:val="008A1B92"/>
    <w:rsid w:val="008A1C94"/>
    <w:rsid w:val="008A29E1"/>
    <w:rsid w:val="008A2BF3"/>
    <w:rsid w:val="008A343E"/>
    <w:rsid w:val="008A3966"/>
    <w:rsid w:val="008A3DAC"/>
    <w:rsid w:val="008A43B7"/>
    <w:rsid w:val="008A44C9"/>
    <w:rsid w:val="008A51DA"/>
    <w:rsid w:val="008A567B"/>
    <w:rsid w:val="008A58A8"/>
    <w:rsid w:val="008A66F2"/>
    <w:rsid w:val="008A705B"/>
    <w:rsid w:val="008A7C1E"/>
    <w:rsid w:val="008A7E53"/>
    <w:rsid w:val="008B0F5E"/>
    <w:rsid w:val="008B13EA"/>
    <w:rsid w:val="008B1674"/>
    <w:rsid w:val="008B17CF"/>
    <w:rsid w:val="008B1E94"/>
    <w:rsid w:val="008B22C3"/>
    <w:rsid w:val="008B27D1"/>
    <w:rsid w:val="008B2C70"/>
    <w:rsid w:val="008B2E19"/>
    <w:rsid w:val="008B3595"/>
    <w:rsid w:val="008B40AB"/>
    <w:rsid w:val="008B4791"/>
    <w:rsid w:val="008B50D3"/>
    <w:rsid w:val="008B5359"/>
    <w:rsid w:val="008B558E"/>
    <w:rsid w:val="008B5E0D"/>
    <w:rsid w:val="008B6241"/>
    <w:rsid w:val="008B63C2"/>
    <w:rsid w:val="008B6C3B"/>
    <w:rsid w:val="008B6F33"/>
    <w:rsid w:val="008B6FD0"/>
    <w:rsid w:val="008B71F4"/>
    <w:rsid w:val="008B730B"/>
    <w:rsid w:val="008C002E"/>
    <w:rsid w:val="008C08B3"/>
    <w:rsid w:val="008C0F45"/>
    <w:rsid w:val="008C1BDA"/>
    <w:rsid w:val="008C2534"/>
    <w:rsid w:val="008C2AB8"/>
    <w:rsid w:val="008C2B8D"/>
    <w:rsid w:val="008C30CB"/>
    <w:rsid w:val="008C31EB"/>
    <w:rsid w:val="008C3B3C"/>
    <w:rsid w:val="008C4C4D"/>
    <w:rsid w:val="008C59E9"/>
    <w:rsid w:val="008C6636"/>
    <w:rsid w:val="008C67C0"/>
    <w:rsid w:val="008C6950"/>
    <w:rsid w:val="008C6A62"/>
    <w:rsid w:val="008C7387"/>
    <w:rsid w:val="008C7E93"/>
    <w:rsid w:val="008D0398"/>
    <w:rsid w:val="008D0676"/>
    <w:rsid w:val="008D126F"/>
    <w:rsid w:val="008D15FB"/>
    <w:rsid w:val="008D1A16"/>
    <w:rsid w:val="008D1CC3"/>
    <w:rsid w:val="008D216D"/>
    <w:rsid w:val="008D264A"/>
    <w:rsid w:val="008D3778"/>
    <w:rsid w:val="008D3A33"/>
    <w:rsid w:val="008D438C"/>
    <w:rsid w:val="008D4582"/>
    <w:rsid w:val="008D4916"/>
    <w:rsid w:val="008D4AB0"/>
    <w:rsid w:val="008D50E1"/>
    <w:rsid w:val="008D590A"/>
    <w:rsid w:val="008D5A28"/>
    <w:rsid w:val="008D6C48"/>
    <w:rsid w:val="008D6C95"/>
    <w:rsid w:val="008D6FCC"/>
    <w:rsid w:val="008D7B6A"/>
    <w:rsid w:val="008D7F3C"/>
    <w:rsid w:val="008E09FF"/>
    <w:rsid w:val="008E1299"/>
    <w:rsid w:val="008E1450"/>
    <w:rsid w:val="008E2597"/>
    <w:rsid w:val="008E29D5"/>
    <w:rsid w:val="008E384B"/>
    <w:rsid w:val="008E3DE1"/>
    <w:rsid w:val="008E41CF"/>
    <w:rsid w:val="008E451F"/>
    <w:rsid w:val="008E4654"/>
    <w:rsid w:val="008E4850"/>
    <w:rsid w:val="008E4AC0"/>
    <w:rsid w:val="008E4EA0"/>
    <w:rsid w:val="008E5053"/>
    <w:rsid w:val="008E5092"/>
    <w:rsid w:val="008E5425"/>
    <w:rsid w:val="008E54D3"/>
    <w:rsid w:val="008E563E"/>
    <w:rsid w:val="008E5998"/>
    <w:rsid w:val="008E59E6"/>
    <w:rsid w:val="008E5F3F"/>
    <w:rsid w:val="008E7BAB"/>
    <w:rsid w:val="008E7C25"/>
    <w:rsid w:val="008F05ED"/>
    <w:rsid w:val="008F0891"/>
    <w:rsid w:val="008F0C4D"/>
    <w:rsid w:val="008F1FBC"/>
    <w:rsid w:val="008F24DB"/>
    <w:rsid w:val="008F2765"/>
    <w:rsid w:val="008F2B65"/>
    <w:rsid w:val="008F32DF"/>
    <w:rsid w:val="008F39FD"/>
    <w:rsid w:val="008F4C6F"/>
    <w:rsid w:val="008F534E"/>
    <w:rsid w:val="008F6B84"/>
    <w:rsid w:val="008F6D0A"/>
    <w:rsid w:val="008F760E"/>
    <w:rsid w:val="008F7D9F"/>
    <w:rsid w:val="00900780"/>
    <w:rsid w:val="00900B45"/>
    <w:rsid w:val="00900C65"/>
    <w:rsid w:val="00900C92"/>
    <w:rsid w:val="009010B5"/>
    <w:rsid w:val="009012C8"/>
    <w:rsid w:val="009014C4"/>
    <w:rsid w:val="0090166F"/>
    <w:rsid w:val="00901CFE"/>
    <w:rsid w:val="009028F1"/>
    <w:rsid w:val="00902939"/>
    <w:rsid w:val="009035FB"/>
    <w:rsid w:val="0090382C"/>
    <w:rsid w:val="00903BDE"/>
    <w:rsid w:val="00903D5E"/>
    <w:rsid w:val="00904236"/>
    <w:rsid w:val="0090428F"/>
    <w:rsid w:val="009043FA"/>
    <w:rsid w:val="00905276"/>
    <w:rsid w:val="00905838"/>
    <w:rsid w:val="009068B7"/>
    <w:rsid w:val="0090728C"/>
    <w:rsid w:val="00907600"/>
    <w:rsid w:val="00907DBE"/>
    <w:rsid w:val="00910178"/>
    <w:rsid w:val="0091073C"/>
    <w:rsid w:val="009108A8"/>
    <w:rsid w:val="0091156B"/>
    <w:rsid w:val="0091172B"/>
    <w:rsid w:val="00911CEB"/>
    <w:rsid w:val="009121B0"/>
    <w:rsid w:val="009123C7"/>
    <w:rsid w:val="00912490"/>
    <w:rsid w:val="009129FB"/>
    <w:rsid w:val="00912A4D"/>
    <w:rsid w:val="00912D8D"/>
    <w:rsid w:val="00914053"/>
    <w:rsid w:val="00914583"/>
    <w:rsid w:val="00914A1B"/>
    <w:rsid w:val="00914FB6"/>
    <w:rsid w:val="009153C4"/>
    <w:rsid w:val="009156F1"/>
    <w:rsid w:val="0091595B"/>
    <w:rsid w:val="009159C3"/>
    <w:rsid w:val="00915E86"/>
    <w:rsid w:val="009162F8"/>
    <w:rsid w:val="009165CE"/>
    <w:rsid w:val="00916A68"/>
    <w:rsid w:val="0091735A"/>
    <w:rsid w:val="0091751E"/>
    <w:rsid w:val="009177D6"/>
    <w:rsid w:val="00917BCC"/>
    <w:rsid w:val="00917D4C"/>
    <w:rsid w:val="00917E67"/>
    <w:rsid w:val="00917FA2"/>
    <w:rsid w:val="00920C90"/>
    <w:rsid w:val="00920C91"/>
    <w:rsid w:val="00921398"/>
    <w:rsid w:val="00923350"/>
    <w:rsid w:val="00923747"/>
    <w:rsid w:val="00924809"/>
    <w:rsid w:val="009248F4"/>
    <w:rsid w:val="00924DB9"/>
    <w:rsid w:val="00926497"/>
    <w:rsid w:val="009265CF"/>
    <w:rsid w:val="00926A9A"/>
    <w:rsid w:val="00927C91"/>
    <w:rsid w:val="00927E82"/>
    <w:rsid w:val="009307CF"/>
    <w:rsid w:val="00930DB5"/>
    <w:rsid w:val="00931A6B"/>
    <w:rsid w:val="00931D68"/>
    <w:rsid w:val="009320F9"/>
    <w:rsid w:val="00932230"/>
    <w:rsid w:val="00932802"/>
    <w:rsid w:val="00933776"/>
    <w:rsid w:val="00933D48"/>
    <w:rsid w:val="00934242"/>
    <w:rsid w:val="0093464F"/>
    <w:rsid w:val="00934C18"/>
    <w:rsid w:val="00934CD0"/>
    <w:rsid w:val="009351C0"/>
    <w:rsid w:val="00935968"/>
    <w:rsid w:val="00935C00"/>
    <w:rsid w:val="00935C17"/>
    <w:rsid w:val="00935CA4"/>
    <w:rsid w:val="00937356"/>
    <w:rsid w:val="0094096B"/>
    <w:rsid w:val="00940A83"/>
    <w:rsid w:val="00940C48"/>
    <w:rsid w:val="00940F22"/>
    <w:rsid w:val="009414F4"/>
    <w:rsid w:val="00941B28"/>
    <w:rsid w:val="00942272"/>
    <w:rsid w:val="00942CB6"/>
    <w:rsid w:val="00942E0E"/>
    <w:rsid w:val="00944208"/>
    <w:rsid w:val="0094446A"/>
    <w:rsid w:val="00946352"/>
    <w:rsid w:val="0094646B"/>
    <w:rsid w:val="00946FF2"/>
    <w:rsid w:val="00947B4C"/>
    <w:rsid w:val="009508C1"/>
    <w:rsid w:val="00950B59"/>
    <w:rsid w:val="00950CD9"/>
    <w:rsid w:val="00950D4E"/>
    <w:rsid w:val="009516C8"/>
    <w:rsid w:val="00951BD8"/>
    <w:rsid w:val="0095314B"/>
    <w:rsid w:val="00953E18"/>
    <w:rsid w:val="00954814"/>
    <w:rsid w:val="009548A5"/>
    <w:rsid w:val="00954DD1"/>
    <w:rsid w:val="00955183"/>
    <w:rsid w:val="00955D31"/>
    <w:rsid w:val="00955F97"/>
    <w:rsid w:val="009563DE"/>
    <w:rsid w:val="00956765"/>
    <w:rsid w:val="009574F5"/>
    <w:rsid w:val="009601B6"/>
    <w:rsid w:val="00960964"/>
    <w:rsid w:val="00961D3B"/>
    <w:rsid w:val="00961F90"/>
    <w:rsid w:val="009622FE"/>
    <w:rsid w:val="00962383"/>
    <w:rsid w:val="00962832"/>
    <w:rsid w:val="00962884"/>
    <w:rsid w:val="00962A66"/>
    <w:rsid w:val="00962DC8"/>
    <w:rsid w:val="00962F49"/>
    <w:rsid w:val="00962FE9"/>
    <w:rsid w:val="009630E5"/>
    <w:rsid w:val="00963AA7"/>
    <w:rsid w:val="00963B94"/>
    <w:rsid w:val="0096438D"/>
    <w:rsid w:val="009651FE"/>
    <w:rsid w:val="00965B64"/>
    <w:rsid w:val="00965BEA"/>
    <w:rsid w:val="00966501"/>
    <w:rsid w:val="0096670E"/>
    <w:rsid w:val="00966886"/>
    <w:rsid w:val="009668A2"/>
    <w:rsid w:val="00966B19"/>
    <w:rsid w:val="00967614"/>
    <w:rsid w:val="00967A91"/>
    <w:rsid w:val="009700B0"/>
    <w:rsid w:val="00970430"/>
    <w:rsid w:val="00970B96"/>
    <w:rsid w:val="00971482"/>
    <w:rsid w:val="0097243F"/>
    <w:rsid w:val="00972994"/>
    <w:rsid w:val="00972D99"/>
    <w:rsid w:val="0097322D"/>
    <w:rsid w:val="00973C61"/>
    <w:rsid w:val="0097429E"/>
    <w:rsid w:val="00974D6C"/>
    <w:rsid w:val="0097590E"/>
    <w:rsid w:val="009759BB"/>
    <w:rsid w:val="00975FA2"/>
    <w:rsid w:val="00976957"/>
    <w:rsid w:val="00976F51"/>
    <w:rsid w:val="00977238"/>
    <w:rsid w:val="00977757"/>
    <w:rsid w:val="009777BB"/>
    <w:rsid w:val="00980301"/>
    <w:rsid w:val="00980792"/>
    <w:rsid w:val="0098152F"/>
    <w:rsid w:val="00981694"/>
    <w:rsid w:val="009817A3"/>
    <w:rsid w:val="0098251D"/>
    <w:rsid w:val="009828F6"/>
    <w:rsid w:val="00982B97"/>
    <w:rsid w:val="00982C89"/>
    <w:rsid w:val="009834B0"/>
    <w:rsid w:val="009847FF"/>
    <w:rsid w:val="00984D02"/>
    <w:rsid w:val="00984F6E"/>
    <w:rsid w:val="00984F99"/>
    <w:rsid w:val="009856DE"/>
    <w:rsid w:val="00985A41"/>
    <w:rsid w:val="00985C8E"/>
    <w:rsid w:val="00985CC0"/>
    <w:rsid w:val="009865CC"/>
    <w:rsid w:val="00986C25"/>
    <w:rsid w:val="00986C94"/>
    <w:rsid w:val="00986D3C"/>
    <w:rsid w:val="009870E7"/>
    <w:rsid w:val="0098755B"/>
    <w:rsid w:val="00987888"/>
    <w:rsid w:val="00987EDE"/>
    <w:rsid w:val="00987EF7"/>
    <w:rsid w:val="009904A7"/>
    <w:rsid w:val="00990673"/>
    <w:rsid w:val="0099088B"/>
    <w:rsid w:val="00990ACF"/>
    <w:rsid w:val="00991B7E"/>
    <w:rsid w:val="00991FB3"/>
    <w:rsid w:val="00992030"/>
    <w:rsid w:val="00992049"/>
    <w:rsid w:val="0099262B"/>
    <w:rsid w:val="0099276F"/>
    <w:rsid w:val="00992BE1"/>
    <w:rsid w:val="00992E68"/>
    <w:rsid w:val="00993793"/>
    <w:rsid w:val="00993A3B"/>
    <w:rsid w:val="00993B4E"/>
    <w:rsid w:val="00993D7E"/>
    <w:rsid w:val="00994AAE"/>
    <w:rsid w:val="00994DB0"/>
    <w:rsid w:val="00994E07"/>
    <w:rsid w:val="0099557F"/>
    <w:rsid w:val="00995C6F"/>
    <w:rsid w:val="009965F2"/>
    <w:rsid w:val="0099701F"/>
    <w:rsid w:val="00997554"/>
    <w:rsid w:val="0099777F"/>
    <w:rsid w:val="009979C5"/>
    <w:rsid w:val="00997B45"/>
    <w:rsid w:val="00997CBF"/>
    <w:rsid w:val="00997CE9"/>
    <w:rsid w:val="00997F44"/>
    <w:rsid w:val="009A0652"/>
    <w:rsid w:val="009A0CFB"/>
    <w:rsid w:val="009A139E"/>
    <w:rsid w:val="009A150E"/>
    <w:rsid w:val="009A1779"/>
    <w:rsid w:val="009A18AA"/>
    <w:rsid w:val="009A1F42"/>
    <w:rsid w:val="009A2142"/>
    <w:rsid w:val="009A2FE4"/>
    <w:rsid w:val="009A3135"/>
    <w:rsid w:val="009A3AA8"/>
    <w:rsid w:val="009A3B30"/>
    <w:rsid w:val="009A4057"/>
    <w:rsid w:val="009A5666"/>
    <w:rsid w:val="009A5DF4"/>
    <w:rsid w:val="009A6A1D"/>
    <w:rsid w:val="009A7F67"/>
    <w:rsid w:val="009B057B"/>
    <w:rsid w:val="009B07D9"/>
    <w:rsid w:val="009B0FCF"/>
    <w:rsid w:val="009B21CE"/>
    <w:rsid w:val="009B23AC"/>
    <w:rsid w:val="009B2854"/>
    <w:rsid w:val="009B2EDF"/>
    <w:rsid w:val="009B32E7"/>
    <w:rsid w:val="009B3FC3"/>
    <w:rsid w:val="009B4609"/>
    <w:rsid w:val="009B4CD2"/>
    <w:rsid w:val="009B4D43"/>
    <w:rsid w:val="009B4DD9"/>
    <w:rsid w:val="009B5800"/>
    <w:rsid w:val="009B5801"/>
    <w:rsid w:val="009B587D"/>
    <w:rsid w:val="009B5B1F"/>
    <w:rsid w:val="009B602E"/>
    <w:rsid w:val="009B7477"/>
    <w:rsid w:val="009B77A3"/>
    <w:rsid w:val="009B78AB"/>
    <w:rsid w:val="009B7B49"/>
    <w:rsid w:val="009C2151"/>
    <w:rsid w:val="009C28E9"/>
    <w:rsid w:val="009C2C7B"/>
    <w:rsid w:val="009C2C83"/>
    <w:rsid w:val="009C2C86"/>
    <w:rsid w:val="009C2FFD"/>
    <w:rsid w:val="009C308B"/>
    <w:rsid w:val="009C30D0"/>
    <w:rsid w:val="009C3A99"/>
    <w:rsid w:val="009C3ED7"/>
    <w:rsid w:val="009C41E1"/>
    <w:rsid w:val="009C45D1"/>
    <w:rsid w:val="009C4CE5"/>
    <w:rsid w:val="009C6559"/>
    <w:rsid w:val="009C7691"/>
    <w:rsid w:val="009D03A2"/>
    <w:rsid w:val="009D1064"/>
    <w:rsid w:val="009D11EA"/>
    <w:rsid w:val="009D1BA1"/>
    <w:rsid w:val="009D203F"/>
    <w:rsid w:val="009D3838"/>
    <w:rsid w:val="009D3FD1"/>
    <w:rsid w:val="009D66AB"/>
    <w:rsid w:val="009D6D48"/>
    <w:rsid w:val="009D6EA0"/>
    <w:rsid w:val="009D7A45"/>
    <w:rsid w:val="009D7EF2"/>
    <w:rsid w:val="009E032D"/>
    <w:rsid w:val="009E0516"/>
    <w:rsid w:val="009E0FB8"/>
    <w:rsid w:val="009E143E"/>
    <w:rsid w:val="009E1AF6"/>
    <w:rsid w:val="009E2576"/>
    <w:rsid w:val="009E3B35"/>
    <w:rsid w:val="009E4B5C"/>
    <w:rsid w:val="009E54DF"/>
    <w:rsid w:val="009E6821"/>
    <w:rsid w:val="009E6CEA"/>
    <w:rsid w:val="009E6FAA"/>
    <w:rsid w:val="009E706A"/>
    <w:rsid w:val="009E7247"/>
    <w:rsid w:val="009E749C"/>
    <w:rsid w:val="009E76EF"/>
    <w:rsid w:val="009E77A3"/>
    <w:rsid w:val="009F0157"/>
    <w:rsid w:val="009F1370"/>
    <w:rsid w:val="009F265B"/>
    <w:rsid w:val="009F26D0"/>
    <w:rsid w:val="009F28A9"/>
    <w:rsid w:val="009F2D42"/>
    <w:rsid w:val="009F316C"/>
    <w:rsid w:val="009F380E"/>
    <w:rsid w:val="009F4238"/>
    <w:rsid w:val="009F49EB"/>
    <w:rsid w:val="009F51BF"/>
    <w:rsid w:val="009F52D2"/>
    <w:rsid w:val="009F6C4B"/>
    <w:rsid w:val="00A0040B"/>
    <w:rsid w:val="00A005D7"/>
    <w:rsid w:val="00A015D1"/>
    <w:rsid w:val="00A01E57"/>
    <w:rsid w:val="00A02060"/>
    <w:rsid w:val="00A022C4"/>
    <w:rsid w:val="00A028DD"/>
    <w:rsid w:val="00A03096"/>
    <w:rsid w:val="00A036B1"/>
    <w:rsid w:val="00A038E7"/>
    <w:rsid w:val="00A05BF2"/>
    <w:rsid w:val="00A06414"/>
    <w:rsid w:val="00A06CF9"/>
    <w:rsid w:val="00A070AD"/>
    <w:rsid w:val="00A07B9E"/>
    <w:rsid w:val="00A1042C"/>
    <w:rsid w:val="00A10512"/>
    <w:rsid w:val="00A1060C"/>
    <w:rsid w:val="00A10615"/>
    <w:rsid w:val="00A11A8F"/>
    <w:rsid w:val="00A12118"/>
    <w:rsid w:val="00A12FCB"/>
    <w:rsid w:val="00A133FB"/>
    <w:rsid w:val="00A1348B"/>
    <w:rsid w:val="00A1384E"/>
    <w:rsid w:val="00A13A79"/>
    <w:rsid w:val="00A141A9"/>
    <w:rsid w:val="00A14319"/>
    <w:rsid w:val="00A14858"/>
    <w:rsid w:val="00A149DA"/>
    <w:rsid w:val="00A14CF6"/>
    <w:rsid w:val="00A15397"/>
    <w:rsid w:val="00A1547D"/>
    <w:rsid w:val="00A158C5"/>
    <w:rsid w:val="00A161AE"/>
    <w:rsid w:val="00A163F0"/>
    <w:rsid w:val="00A16668"/>
    <w:rsid w:val="00A1690F"/>
    <w:rsid w:val="00A16BFD"/>
    <w:rsid w:val="00A172D0"/>
    <w:rsid w:val="00A17B7F"/>
    <w:rsid w:val="00A17C21"/>
    <w:rsid w:val="00A20621"/>
    <w:rsid w:val="00A20D60"/>
    <w:rsid w:val="00A21955"/>
    <w:rsid w:val="00A21EA4"/>
    <w:rsid w:val="00A22C6E"/>
    <w:rsid w:val="00A22CC7"/>
    <w:rsid w:val="00A22D34"/>
    <w:rsid w:val="00A2372D"/>
    <w:rsid w:val="00A23748"/>
    <w:rsid w:val="00A23A4D"/>
    <w:rsid w:val="00A24791"/>
    <w:rsid w:val="00A25441"/>
    <w:rsid w:val="00A25538"/>
    <w:rsid w:val="00A259BF"/>
    <w:rsid w:val="00A25ED1"/>
    <w:rsid w:val="00A268E0"/>
    <w:rsid w:val="00A2697E"/>
    <w:rsid w:val="00A27044"/>
    <w:rsid w:val="00A271A8"/>
    <w:rsid w:val="00A273B9"/>
    <w:rsid w:val="00A27522"/>
    <w:rsid w:val="00A278F8"/>
    <w:rsid w:val="00A27FAF"/>
    <w:rsid w:val="00A30298"/>
    <w:rsid w:val="00A3095B"/>
    <w:rsid w:val="00A30C82"/>
    <w:rsid w:val="00A3141F"/>
    <w:rsid w:val="00A314BB"/>
    <w:rsid w:val="00A31849"/>
    <w:rsid w:val="00A31A46"/>
    <w:rsid w:val="00A31D21"/>
    <w:rsid w:val="00A32010"/>
    <w:rsid w:val="00A32598"/>
    <w:rsid w:val="00A32600"/>
    <w:rsid w:val="00A32872"/>
    <w:rsid w:val="00A331C2"/>
    <w:rsid w:val="00A334FD"/>
    <w:rsid w:val="00A336C1"/>
    <w:rsid w:val="00A3391F"/>
    <w:rsid w:val="00A33CFA"/>
    <w:rsid w:val="00A36BBB"/>
    <w:rsid w:val="00A371DC"/>
    <w:rsid w:val="00A376D2"/>
    <w:rsid w:val="00A40C44"/>
    <w:rsid w:val="00A40CC8"/>
    <w:rsid w:val="00A415D9"/>
    <w:rsid w:val="00A41796"/>
    <w:rsid w:val="00A41B0B"/>
    <w:rsid w:val="00A422BA"/>
    <w:rsid w:val="00A42C2C"/>
    <w:rsid w:val="00A42D1B"/>
    <w:rsid w:val="00A42E9F"/>
    <w:rsid w:val="00A44C7B"/>
    <w:rsid w:val="00A45301"/>
    <w:rsid w:val="00A45467"/>
    <w:rsid w:val="00A46627"/>
    <w:rsid w:val="00A46CD5"/>
    <w:rsid w:val="00A4706D"/>
    <w:rsid w:val="00A472CE"/>
    <w:rsid w:val="00A4740F"/>
    <w:rsid w:val="00A477C9"/>
    <w:rsid w:val="00A47CAC"/>
    <w:rsid w:val="00A503A8"/>
    <w:rsid w:val="00A508C0"/>
    <w:rsid w:val="00A50E26"/>
    <w:rsid w:val="00A5247E"/>
    <w:rsid w:val="00A52814"/>
    <w:rsid w:val="00A52E95"/>
    <w:rsid w:val="00A533B6"/>
    <w:rsid w:val="00A54512"/>
    <w:rsid w:val="00A54CA9"/>
    <w:rsid w:val="00A54EF2"/>
    <w:rsid w:val="00A5510B"/>
    <w:rsid w:val="00A554CF"/>
    <w:rsid w:val="00A55C7E"/>
    <w:rsid w:val="00A55EAA"/>
    <w:rsid w:val="00A5611D"/>
    <w:rsid w:val="00A56293"/>
    <w:rsid w:val="00A56353"/>
    <w:rsid w:val="00A564BE"/>
    <w:rsid w:val="00A5680F"/>
    <w:rsid w:val="00A57D9E"/>
    <w:rsid w:val="00A609E7"/>
    <w:rsid w:val="00A60FC2"/>
    <w:rsid w:val="00A611B3"/>
    <w:rsid w:val="00A6228B"/>
    <w:rsid w:val="00A622C7"/>
    <w:rsid w:val="00A623E8"/>
    <w:rsid w:val="00A62562"/>
    <w:rsid w:val="00A627B2"/>
    <w:rsid w:val="00A62D0F"/>
    <w:rsid w:val="00A636F0"/>
    <w:rsid w:val="00A637E4"/>
    <w:rsid w:val="00A63B9F"/>
    <w:rsid w:val="00A6411E"/>
    <w:rsid w:val="00A64F43"/>
    <w:rsid w:val="00A6540E"/>
    <w:rsid w:val="00A6572C"/>
    <w:rsid w:val="00A662BB"/>
    <w:rsid w:val="00A66335"/>
    <w:rsid w:val="00A665B1"/>
    <w:rsid w:val="00A665BC"/>
    <w:rsid w:val="00A66AF9"/>
    <w:rsid w:val="00A66E61"/>
    <w:rsid w:val="00A67DCD"/>
    <w:rsid w:val="00A71870"/>
    <w:rsid w:val="00A72487"/>
    <w:rsid w:val="00A72765"/>
    <w:rsid w:val="00A729A1"/>
    <w:rsid w:val="00A72B3D"/>
    <w:rsid w:val="00A7386E"/>
    <w:rsid w:val="00A739A8"/>
    <w:rsid w:val="00A7432B"/>
    <w:rsid w:val="00A748EA"/>
    <w:rsid w:val="00A764BD"/>
    <w:rsid w:val="00A76834"/>
    <w:rsid w:val="00A76E61"/>
    <w:rsid w:val="00A77125"/>
    <w:rsid w:val="00A777CB"/>
    <w:rsid w:val="00A7788D"/>
    <w:rsid w:val="00A80822"/>
    <w:rsid w:val="00A811B0"/>
    <w:rsid w:val="00A8221F"/>
    <w:rsid w:val="00A82506"/>
    <w:rsid w:val="00A82639"/>
    <w:rsid w:val="00A82FE6"/>
    <w:rsid w:val="00A85CD2"/>
    <w:rsid w:val="00A85F68"/>
    <w:rsid w:val="00A86150"/>
    <w:rsid w:val="00A87294"/>
    <w:rsid w:val="00A92185"/>
    <w:rsid w:val="00A92533"/>
    <w:rsid w:val="00A93464"/>
    <w:rsid w:val="00A93B67"/>
    <w:rsid w:val="00A93D5D"/>
    <w:rsid w:val="00A93F1D"/>
    <w:rsid w:val="00A943C7"/>
    <w:rsid w:val="00A9525D"/>
    <w:rsid w:val="00A95BBA"/>
    <w:rsid w:val="00A95DAD"/>
    <w:rsid w:val="00A96150"/>
    <w:rsid w:val="00A96585"/>
    <w:rsid w:val="00A9678F"/>
    <w:rsid w:val="00A96FD6"/>
    <w:rsid w:val="00AA0D4F"/>
    <w:rsid w:val="00AA10E2"/>
    <w:rsid w:val="00AA200B"/>
    <w:rsid w:val="00AA2723"/>
    <w:rsid w:val="00AA27A5"/>
    <w:rsid w:val="00AA286F"/>
    <w:rsid w:val="00AA33F9"/>
    <w:rsid w:val="00AA3B3E"/>
    <w:rsid w:val="00AA3EB5"/>
    <w:rsid w:val="00AA48DB"/>
    <w:rsid w:val="00AA52BF"/>
    <w:rsid w:val="00AA5961"/>
    <w:rsid w:val="00AA60D8"/>
    <w:rsid w:val="00AA700E"/>
    <w:rsid w:val="00AA734D"/>
    <w:rsid w:val="00AA7ADE"/>
    <w:rsid w:val="00AB1128"/>
    <w:rsid w:val="00AB1203"/>
    <w:rsid w:val="00AB131C"/>
    <w:rsid w:val="00AB1480"/>
    <w:rsid w:val="00AB1A2B"/>
    <w:rsid w:val="00AB39D8"/>
    <w:rsid w:val="00AB4B32"/>
    <w:rsid w:val="00AB4DB4"/>
    <w:rsid w:val="00AB4FEA"/>
    <w:rsid w:val="00AB5947"/>
    <w:rsid w:val="00AB60C3"/>
    <w:rsid w:val="00AB65D9"/>
    <w:rsid w:val="00AB69F6"/>
    <w:rsid w:val="00AB74E1"/>
    <w:rsid w:val="00AC04C4"/>
    <w:rsid w:val="00AC0894"/>
    <w:rsid w:val="00AC0BD5"/>
    <w:rsid w:val="00AC1387"/>
    <w:rsid w:val="00AC179B"/>
    <w:rsid w:val="00AC1C7C"/>
    <w:rsid w:val="00AC1D69"/>
    <w:rsid w:val="00AC23A4"/>
    <w:rsid w:val="00AC2C24"/>
    <w:rsid w:val="00AC36AF"/>
    <w:rsid w:val="00AC3B9C"/>
    <w:rsid w:val="00AC449D"/>
    <w:rsid w:val="00AC4796"/>
    <w:rsid w:val="00AC502B"/>
    <w:rsid w:val="00AC555E"/>
    <w:rsid w:val="00AC5BE9"/>
    <w:rsid w:val="00AC5C1C"/>
    <w:rsid w:val="00AC6C10"/>
    <w:rsid w:val="00AC7031"/>
    <w:rsid w:val="00AC7109"/>
    <w:rsid w:val="00AC7427"/>
    <w:rsid w:val="00AC76F3"/>
    <w:rsid w:val="00AC7EF1"/>
    <w:rsid w:val="00AD0235"/>
    <w:rsid w:val="00AD1145"/>
    <w:rsid w:val="00AD2006"/>
    <w:rsid w:val="00AD2428"/>
    <w:rsid w:val="00AD34D8"/>
    <w:rsid w:val="00AD3B1E"/>
    <w:rsid w:val="00AD3F02"/>
    <w:rsid w:val="00AD43C2"/>
    <w:rsid w:val="00AD5723"/>
    <w:rsid w:val="00AD5B45"/>
    <w:rsid w:val="00AD5C4D"/>
    <w:rsid w:val="00AD5D5A"/>
    <w:rsid w:val="00AD5EB4"/>
    <w:rsid w:val="00AD690A"/>
    <w:rsid w:val="00AD69FE"/>
    <w:rsid w:val="00AD728C"/>
    <w:rsid w:val="00AD74AD"/>
    <w:rsid w:val="00AE0116"/>
    <w:rsid w:val="00AE03C0"/>
    <w:rsid w:val="00AE165C"/>
    <w:rsid w:val="00AE1B82"/>
    <w:rsid w:val="00AE25F7"/>
    <w:rsid w:val="00AE3010"/>
    <w:rsid w:val="00AE3823"/>
    <w:rsid w:val="00AE3E57"/>
    <w:rsid w:val="00AE4BA2"/>
    <w:rsid w:val="00AE52ED"/>
    <w:rsid w:val="00AE5AFE"/>
    <w:rsid w:val="00AE66EF"/>
    <w:rsid w:val="00AE6A32"/>
    <w:rsid w:val="00AF0013"/>
    <w:rsid w:val="00AF053F"/>
    <w:rsid w:val="00AF133A"/>
    <w:rsid w:val="00AF1659"/>
    <w:rsid w:val="00AF190F"/>
    <w:rsid w:val="00AF2297"/>
    <w:rsid w:val="00AF27E6"/>
    <w:rsid w:val="00AF2886"/>
    <w:rsid w:val="00AF2D7C"/>
    <w:rsid w:val="00AF37AA"/>
    <w:rsid w:val="00AF40F1"/>
    <w:rsid w:val="00AF4922"/>
    <w:rsid w:val="00AF4CC1"/>
    <w:rsid w:val="00AF4D48"/>
    <w:rsid w:val="00AF4DE5"/>
    <w:rsid w:val="00AF5518"/>
    <w:rsid w:val="00AF5D99"/>
    <w:rsid w:val="00AF5FEB"/>
    <w:rsid w:val="00AF602F"/>
    <w:rsid w:val="00AF6752"/>
    <w:rsid w:val="00AF725F"/>
    <w:rsid w:val="00AF7F6A"/>
    <w:rsid w:val="00B001BC"/>
    <w:rsid w:val="00B00C1C"/>
    <w:rsid w:val="00B019CC"/>
    <w:rsid w:val="00B0226B"/>
    <w:rsid w:val="00B02CC7"/>
    <w:rsid w:val="00B03D97"/>
    <w:rsid w:val="00B04316"/>
    <w:rsid w:val="00B04807"/>
    <w:rsid w:val="00B05976"/>
    <w:rsid w:val="00B05AF1"/>
    <w:rsid w:val="00B06327"/>
    <w:rsid w:val="00B07632"/>
    <w:rsid w:val="00B106B1"/>
    <w:rsid w:val="00B108C4"/>
    <w:rsid w:val="00B11A3F"/>
    <w:rsid w:val="00B11BFA"/>
    <w:rsid w:val="00B1228A"/>
    <w:rsid w:val="00B12641"/>
    <w:rsid w:val="00B128D9"/>
    <w:rsid w:val="00B12CFA"/>
    <w:rsid w:val="00B12F68"/>
    <w:rsid w:val="00B13472"/>
    <w:rsid w:val="00B13982"/>
    <w:rsid w:val="00B15189"/>
    <w:rsid w:val="00B152A9"/>
    <w:rsid w:val="00B153AD"/>
    <w:rsid w:val="00B16AB9"/>
    <w:rsid w:val="00B16CBA"/>
    <w:rsid w:val="00B206C2"/>
    <w:rsid w:val="00B206E3"/>
    <w:rsid w:val="00B20B38"/>
    <w:rsid w:val="00B20B43"/>
    <w:rsid w:val="00B2141A"/>
    <w:rsid w:val="00B21625"/>
    <w:rsid w:val="00B2244A"/>
    <w:rsid w:val="00B2371F"/>
    <w:rsid w:val="00B23795"/>
    <w:rsid w:val="00B24DD9"/>
    <w:rsid w:val="00B2553D"/>
    <w:rsid w:val="00B25615"/>
    <w:rsid w:val="00B25FFC"/>
    <w:rsid w:val="00B26415"/>
    <w:rsid w:val="00B26DDB"/>
    <w:rsid w:val="00B26FBA"/>
    <w:rsid w:val="00B3116A"/>
    <w:rsid w:val="00B3126B"/>
    <w:rsid w:val="00B32C6D"/>
    <w:rsid w:val="00B33B62"/>
    <w:rsid w:val="00B34E55"/>
    <w:rsid w:val="00B35015"/>
    <w:rsid w:val="00B35334"/>
    <w:rsid w:val="00B35838"/>
    <w:rsid w:val="00B35AE9"/>
    <w:rsid w:val="00B35BE3"/>
    <w:rsid w:val="00B36038"/>
    <w:rsid w:val="00B36409"/>
    <w:rsid w:val="00B373F7"/>
    <w:rsid w:val="00B37855"/>
    <w:rsid w:val="00B37A6D"/>
    <w:rsid w:val="00B37F31"/>
    <w:rsid w:val="00B40783"/>
    <w:rsid w:val="00B409E0"/>
    <w:rsid w:val="00B40C20"/>
    <w:rsid w:val="00B40C41"/>
    <w:rsid w:val="00B41744"/>
    <w:rsid w:val="00B417E5"/>
    <w:rsid w:val="00B41D42"/>
    <w:rsid w:val="00B4256A"/>
    <w:rsid w:val="00B4263D"/>
    <w:rsid w:val="00B42A59"/>
    <w:rsid w:val="00B42ED7"/>
    <w:rsid w:val="00B43727"/>
    <w:rsid w:val="00B43995"/>
    <w:rsid w:val="00B4424B"/>
    <w:rsid w:val="00B45079"/>
    <w:rsid w:val="00B451C0"/>
    <w:rsid w:val="00B452AA"/>
    <w:rsid w:val="00B45B53"/>
    <w:rsid w:val="00B45D5F"/>
    <w:rsid w:val="00B46A82"/>
    <w:rsid w:val="00B47555"/>
    <w:rsid w:val="00B506A2"/>
    <w:rsid w:val="00B50900"/>
    <w:rsid w:val="00B50C2B"/>
    <w:rsid w:val="00B50DB2"/>
    <w:rsid w:val="00B512E0"/>
    <w:rsid w:val="00B513A2"/>
    <w:rsid w:val="00B51EA1"/>
    <w:rsid w:val="00B52204"/>
    <w:rsid w:val="00B52FD0"/>
    <w:rsid w:val="00B5300F"/>
    <w:rsid w:val="00B53C09"/>
    <w:rsid w:val="00B54233"/>
    <w:rsid w:val="00B54513"/>
    <w:rsid w:val="00B55229"/>
    <w:rsid w:val="00B553C8"/>
    <w:rsid w:val="00B55624"/>
    <w:rsid w:val="00B570AD"/>
    <w:rsid w:val="00B573E3"/>
    <w:rsid w:val="00B57822"/>
    <w:rsid w:val="00B57D22"/>
    <w:rsid w:val="00B60789"/>
    <w:rsid w:val="00B60906"/>
    <w:rsid w:val="00B60A3C"/>
    <w:rsid w:val="00B60F48"/>
    <w:rsid w:val="00B61390"/>
    <w:rsid w:val="00B62EAC"/>
    <w:rsid w:val="00B634B9"/>
    <w:rsid w:val="00B642BA"/>
    <w:rsid w:val="00B65171"/>
    <w:rsid w:val="00B6578E"/>
    <w:rsid w:val="00B65F59"/>
    <w:rsid w:val="00B66A4D"/>
    <w:rsid w:val="00B66FB5"/>
    <w:rsid w:val="00B6719E"/>
    <w:rsid w:val="00B6724C"/>
    <w:rsid w:val="00B679F6"/>
    <w:rsid w:val="00B67C50"/>
    <w:rsid w:val="00B70729"/>
    <w:rsid w:val="00B712FA"/>
    <w:rsid w:val="00B71B4A"/>
    <w:rsid w:val="00B72C45"/>
    <w:rsid w:val="00B72F14"/>
    <w:rsid w:val="00B7301A"/>
    <w:rsid w:val="00B7310C"/>
    <w:rsid w:val="00B738F0"/>
    <w:rsid w:val="00B744F9"/>
    <w:rsid w:val="00B74F83"/>
    <w:rsid w:val="00B7559C"/>
    <w:rsid w:val="00B75EBF"/>
    <w:rsid w:val="00B7658C"/>
    <w:rsid w:val="00B767BC"/>
    <w:rsid w:val="00B768CB"/>
    <w:rsid w:val="00B76C3D"/>
    <w:rsid w:val="00B77152"/>
    <w:rsid w:val="00B774FD"/>
    <w:rsid w:val="00B775D0"/>
    <w:rsid w:val="00B775D3"/>
    <w:rsid w:val="00B77714"/>
    <w:rsid w:val="00B801FC"/>
    <w:rsid w:val="00B80962"/>
    <w:rsid w:val="00B809F8"/>
    <w:rsid w:val="00B80D78"/>
    <w:rsid w:val="00B81106"/>
    <w:rsid w:val="00B81BE0"/>
    <w:rsid w:val="00B82D52"/>
    <w:rsid w:val="00B830C7"/>
    <w:rsid w:val="00B8323B"/>
    <w:rsid w:val="00B837C1"/>
    <w:rsid w:val="00B8574F"/>
    <w:rsid w:val="00B85D42"/>
    <w:rsid w:val="00B86039"/>
    <w:rsid w:val="00B862AA"/>
    <w:rsid w:val="00B865B1"/>
    <w:rsid w:val="00B86A0C"/>
    <w:rsid w:val="00B86E12"/>
    <w:rsid w:val="00B86F8B"/>
    <w:rsid w:val="00B8705F"/>
    <w:rsid w:val="00B87FDF"/>
    <w:rsid w:val="00B91405"/>
    <w:rsid w:val="00B917C8"/>
    <w:rsid w:val="00B91A9E"/>
    <w:rsid w:val="00B922E8"/>
    <w:rsid w:val="00B926C4"/>
    <w:rsid w:val="00B92C98"/>
    <w:rsid w:val="00B92E4C"/>
    <w:rsid w:val="00B93555"/>
    <w:rsid w:val="00B94314"/>
    <w:rsid w:val="00B945EA"/>
    <w:rsid w:val="00B951F0"/>
    <w:rsid w:val="00B955D1"/>
    <w:rsid w:val="00B96C7D"/>
    <w:rsid w:val="00B96C8D"/>
    <w:rsid w:val="00B9706A"/>
    <w:rsid w:val="00B973F5"/>
    <w:rsid w:val="00B97FCE"/>
    <w:rsid w:val="00BA0566"/>
    <w:rsid w:val="00BA0804"/>
    <w:rsid w:val="00BA08A7"/>
    <w:rsid w:val="00BA0DFC"/>
    <w:rsid w:val="00BA0FCB"/>
    <w:rsid w:val="00BA258A"/>
    <w:rsid w:val="00BA483C"/>
    <w:rsid w:val="00BA4A92"/>
    <w:rsid w:val="00BA4CB5"/>
    <w:rsid w:val="00BA4D18"/>
    <w:rsid w:val="00BA4D49"/>
    <w:rsid w:val="00BA5083"/>
    <w:rsid w:val="00BA6482"/>
    <w:rsid w:val="00BA7359"/>
    <w:rsid w:val="00BB0D00"/>
    <w:rsid w:val="00BB0F6C"/>
    <w:rsid w:val="00BB1489"/>
    <w:rsid w:val="00BB216A"/>
    <w:rsid w:val="00BB21CD"/>
    <w:rsid w:val="00BB2D12"/>
    <w:rsid w:val="00BB30EA"/>
    <w:rsid w:val="00BB3743"/>
    <w:rsid w:val="00BB3F65"/>
    <w:rsid w:val="00BB4167"/>
    <w:rsid w:val="00BB44C2"/>
    <w:rsid w:val="00BB4713"/>
    <w:rsid w:val="00BB474D"/>
    <w:rsid w:val="00BB5462"/>
    <w:rsid w:val="00BB599E"/>
    <w:rsid w:val="00BB6320"/>
    <w:rsid w:val="00BB676B"/>
    <w:rsid w:val="00BB749D"/>
    <w:rsid w:val="00BB7EF5"/>
    <w:rsid w:val="00BC0539"/>
    <w:rsid w:val="00BC0550"/>
    <w:rsid w:val="00BC090E"/>
    <w:rsid w:val="00BC1ED4"/>
    <w:rsid w:val="00BC2994"/>
    <w:rsid w:val="00BC3318"/>
    <w:rsid w:val="00BC3A64"/>
    <w:rsid w:val="00BC4F10"/>
    <w:rsid w:val="00BC5404"/>
    <w:rsid w:val="00BC5BA8"/>
    <w:rsid w:val="00BC6D30"/>
    <w:rsid w:val="00BC6E14"/>
    <w:rsid w:val="00BD0662"/>
    <w:rsid w:val="00BD0A3C"/>
    <w:rsid w:val="00BD12FE"/>
    <w:rsid w:val="00BD28EC"/>
    <w:rsid w:val="00BD2B5F"/>
    <w:rsid w:val="00BD2CEC"/>
    <w:rsid w:val="00BD3013"/>
    <w:rsid w:val="00BD327D"/>
    <w:rsid w:val="00BD33A1"/>
    <w:rsid w:val="00BD370C"/>
    <w:rsid w:val="00BD3B1D"/>
    <w:rsid w:val="00BD3F61"/>
    <w:rsid w:val="00BD4079"/>
    <w:rsid w:val="00BD6121"/>
    <w:rsid w:val="00BD6341"/>
    <w:rsid w:val="00BD6D04"/>
    <w:rsid w:val="00BE0666"/>
    <w:rsid w:val="00BE1B45"/>
    <w:rsid w:val="00BE2233"/>
    <w:rsid w:val="00BE22A0"/>
    <w:rsid w:val="00BE2531"/>
    <w:rsid w:val="00BE3022"/>
    <w:rsid w:val="00BE3404"/>
    <w:rsid w:val="00BE3960"/>
    <w:rsid w:val="00BE3A14"/>
    <w:rsid w:val="00BE4069"/>
    <w:rsid w:val="00BE4DBC"/>
    <w:rsid w:val="00BE5341"/>
    <w:rsid w:val="00BE5530"/>
    <w:rsid w:val="00BE7449"/>
    <w:rsid w:val="00BE753C"/>
    <w:rsid w:val="00BE7CE8"/>
    <w:rsid w:val="00BE7F30"/>
    <w:rsid w:val="00BF0714"/>
    <w:rsid w:val="00BF08CB"/>
    <w:rsid w:val="00BF112D"/>
    <w:rsid w:val="00BF13C7"/>
    <w:rsid w:val="00BF17AF"/>
    <w:rsid w:val="00BF186F"/>
    <w:rsid w:val="00BF2378"/>
    <w:rsid w:val="00BF32F8"/>
    <w:rsid w:val="00BF3373"/>
    <w:rsid w:val="00BF3C1F"/>
    <w:rsid w:val="00BF564D"/>
    <w:rsid w:val="00BF5925"/>
    <w:rsid w:val="00BF5A52"/>
    <w:rsid w:val="00BF62A0"/>
    <w:rsid w:val="00BF666D"/>
    <w:rsid w:val="00BF6837"/>
    <w:rsid w:val="00BF7A2A"/>
    <w:rsid w:val="00BF7DB2"/>
    <w:rsid w:val="00BF7E95"/>
    <w:rsid w:val="00C00165"/>
    <w:rsid w:val="00C007C6"/>
    <w:rsid w:val="00C01233"/>
    <w:rsid w:val="00C01801"/>
    <w:rsid w:val="00C01E4A"/>
    <w:rsid w:val="00C02938"/>
    <w:rsid w:val="00C0322B"/>
    <w:rsid w:val="00C033CF"/>
    <w:rsid w:val="00C044DA"/>
    <w:rsid w:val="00C048CB"/>
    <w:rsid w:val="00C05109"/>
    <w:rsid w:val="00C07461"/>
    <w:rsid w:val="00C07897"/>
    <w:rsid w:val="00C07EFF"/>
    <w:rsid w:val="00C10E71"/>
    <w:rsid w:val="00C114EF"/>
    <w:rsid w:val="00C11DD7"/>
    <w:rsid w:val="00C123B8"/>
    <w:rsid w:val="00C125FE"/>
    <w:rsid w:val="00C12FDB"/>
    <w:rsid w:val="00C134E6"/>
    <w:rsid w:val="00C136C1"/>
    <w:rsid w:val="00C13B07"/>
    <w:rsid w:val="00C13B6A"/>
    <w:rsid w:val="00C13C70"/>
    <w:rsid w:val="00C14977"/>
    <w:rsid w:val="00C15688"/>
    <w:rsid w:val="00C15804"/>
    <w:rsid w:val="00C15EE3"/>
    <w:rsid w:val="00C16656"/>
    <w:rsid w:val="00C1677E"/>
    <w:rsid w:val="00C1741F"/>
    <w:rsid w:val="00C17BE5"/>
    <w:rsid w:val="00C20062"/>
    <w:rsid w:val="00C200B6"/>
    <w:rsid w:val="00C2022D"/>
    <w:rsid w:val="00C2028B"/>
    <w:rsid w:val="00C2076F"/>
    <w:rsid w:val="00C20B0F"/>
    <w:rsid w:val="00C2144F"/>
    <w:rsid w:val="00C21ECF"/>
    <w:rsid w:val="00C2213A"/>
    <w:rsid w:val="00C22981"/>
    <w:rsid w:val="00C2433B"/>
    <w:rsid w:val="00C2469A"/>
    <w:rsid w:val="00C25486"/>
    <w:rsid w:val="00C25B66"/>
    <w:rsid w:val="00C2697E"/>
    <w:rsid w:val="00C26B0B"/>
    <w:rsid w:val="00C26EE9"/>
    <w:rsid w:val="00C27050"/>
    <w:rsid w:val="00C270D9"/>
    <w:rsid w:val="00C27267"/>
    <w:rsid w:val="00C275D4"/>
    <w:rsid w:val="00C275DD"/>
    <w:rsid w:val="00C303B2"/>
    <w:rsid w:val="00C30A66"/>
    <w:rsid w:val="00C30FA2"/>
    <w:rsid w:val="00C31BE0"/>
    <w:rsid w:val="00C32105"/>
    <w:rsid w:val="00C3212B"/>
    <w:rsid w:val="00C32198"/>
    <w:rsid w:val="00C333D1"/>
    <w:rsid w:val="00C34150"/>
    <w:rsid w:val="00C346A5"/>
    <w:rsid w:val="00C34C40"/>
    <w:rsid w:val="00C363E6"/>
    <w:rsid w:val="00C36DA5"/>
    <w:rsid w:val="00C37724"/>
    <w:rsid w:val="00C40D68"/>
    <w:rsid w:val="00C41041"/>
    <w:rsid w:val="00C414B8"/>
    <w:rsid w:val="00C424CE"/>
    <w:rsid w:val="00C42C4A"/>
    <w:rsid w:val="00C42E19"/>
    <w:rsid w:val="00C4315B"/>
    <w:rsid w:val="00C43EC4"/>
    <w:rsid w:val="00C44524"/>
    <w:rsid w:val="00C445D3"/>
    <w:rsid w:val="00C44A7F"/>
    <w:rsid w:val="00C44B43"/>
    <w:rsid w:val="00C45478"/>
    <w:rsid w:val="00C466EC"/>
    <w:rsid w:val="00C467C8"/>
    <w:rsid w:val="00C4744B"/>
    <w:rsid w:val="00C476AD"/>
    <w:rsid w:val="00C5009E"/>
    <w:rsid w:val="00C50CBB"/>
    <w:rsid w:val="00C5130B"/>
    <w:rsid w:val="00C515AB"/>
    <w:rsid w:val="00C51D7D"/>
    <w:rsid w:val="00C51F15"/>
    <w:rsid w:val="00C52C45"/>
    <w:rsid w:val="00C52D36"/>
    <w:rsid w:val="00C52F5D"/>
    <w:rsid w:val="00C532A6"/>
    <w:rsid w:val="00C54A23"/>
    <w:rsid w:val="00C54C79"/>
    <w:rsid w:val="00C55A5D"/>
    <w:rsid w:val="00C56EAB"/>
    <w:rsid w:val="00C57279"/>
    <w:rsid w:val="00C573FC"/>
    <w:rsid w:val="00C57BFA"/>
    <w:rsid w:val="00C60221"/>
    <w:rsid w:val="00C6036A"/>
    <w:rsid w:val="00C606BA"/>
    <w:rsid w:val="00C60732"/>
    <w:rsid w:val="00C60A59"/>
    <w:rsid w:val="00C60DCB"/>
    <w:rsid w:val="00C61C49"/>
    <w:rsid w:val="00C62E10"/>
    <w:rsid w:val="00C63DD1"/>
    <w:rsid w:val="00C648DD"/>
    <w:rsid w:val="00C6504E"/>
    <w:rsid w:val="00C658B7"/>
    <w:rsid w:val="00C65DC6"/>
    <w:rsid w:val="00C67CEE"/>
    <w:rsid w:val="00C703A9"/>
    <w:rsid w:val="00C70A83"/>
    <w:rsid w:val="00C70C16"/>
    <w:rsid w:val="00C70D7E"/>
    <w:rsid w:val="00C712B3"/>
    <w:rsid w:val="00C712E8"/>
    <w:rsid w:val="00C7136C"/>
    <w:rsid w:val="00C717C5"/>
    <w:rsid w:val="00C71EA7"/>
    <w:rsid w:val="00C7294B"/>
    <w:rsid w:val="00C72DE6"/>
    <w:rsid w:val="00C72ECE"/>
    <w:rsid w:val="00C737D6"/>
    <w:rsid w:val="00C738A0"/>
    <w:rsid w:val="00C74120"/>
    <w:rsid w:val="00C747CA"/>
    <w:rsid w:val="00C7593B"/>
    <w:rsid w:val="00C764A9"/>
    <w:rsid w:val="00C76911"/>
    <w:rsid w:val="00C76A05"/>
    <w:rsid w:val="00C76D70"/>
    <w:rsid w:val="00C775A5"/>
    <w:rsid w:val="00C776B8"/>
    <w:rsid w:val="00C77ADB"/>
    <w:rsid w:val="00C804D6"/>
    <w:rsid w:val="00C805CF"/>
    <w:rsid w:val="00C815C2"/>
    <w:rsid w:val="00C81974"/>
    <w:rsid w:val="00C81AE3"/>
    <w:rsid w:val="00C82472"/>
    <w:rsid w:val="00C82EE6"/>
    <w:rsid w:val="00C83160"/>
    <w:rsid w:val="00C83A84"/>
    <w:rsid w:val="00C83E2E"/>
    <w:rsid w:val="00C8452D"/>
    <w:rsid w:val="00C85432"/>
    <w:rsid w:val="00C85E3A"/>
    <w:rsid w:val="00C86687"/>
    <w:rsid w:val="00C86FF1"/>
    <w:rsid w:val="00C87232"/>
    <w:rsid w:val="00C8729B"/>
    <w:rsid w:val="00C87BFC"/>
    <w:rsid w:val="00C87F93"/>
    <w:rsid w:val="00C9126E"/>
    <w:rsid w:val="00C91956"/>
    <w:rsid w:val="00C919CB"/>
    <w:rsid w:val="00C91EF8"/>
    <w:rsid w:val="00C92AC2"/>
    <w:rsid w:val="00C93235"/>
    <w:rsid w:val="00C934F5"/>
    <w:rsid w:val="00C93787"/>
    <w:rsid w:val="00C93FF1"/>
    <w:rsid w:val="00C94580"/>
    <w:rsid w:val="00C94957"/>
    <w:rsid w:val="00C94B91"/>
    <w:rsid w:val="00C94CD4"/>
    <w:rsid w:val="00C95AE6"/>
    <w:rsid w:val="00C95BDF"/>
    <w:rsid w:val="00C95E70"/>
    <w:rsid w:val="00C9627F"/>
    <w:rsid w:val="00C96358"/>
    <w:rsid w:val="00C965AB"/>
    <w:rsid w:val="00C96D29"/>
    <w:rsid w:val="00C970CC"/>
    <w:rsid w:val="00C97B13"/>
    <w:rsid w:val="00C97C1C"/>
    <w:rsid w:val="00CA1CF2"/>
    <w:rsid w:val="00CA218E"/>
    <w:rsid w:val="00CA261F"/>
    <w:rsid w:val="00CA30C5"/>
    <w:rsid w:val="00CA3517"/>
    <w:rsid w:val="00CA3541"/>
    <w:rsid w:val="00CA3AE3"/>
    <w:rsid w:val="00CA3C17"/>
    <w:rsid w:val="00CA3D45"/>
    <w:rsid w:val="00CA47AA"/>
    <w:rsid w:val="00CA4987"/>
    <w:rsid w:val="00CA4BC0"/>
    <w:rsid w:val="00CA4E89"/>
    <w:rsid w:val="00CA539A"/>
    <w:rsid w:val="00CA5D72"/>
    <w:rsid w:val="00CA672E"/>
    <w:rsid w:val="00CA74AC"/>
    <w:rsid w:val="00CB0E69"/>
    <w:rsid w:val="00CB1509"/>
    <w:rsid w:val="00CB15C3"/>
    <w:rsid w:val="00CB2BC1"/>
    <w:rsid w:val="00CB2CA7"/>
    <w:rsid w:val="00CB3644"/>
    <w:rsid w:val="00CB3CA3"/>
    <w:rsid w:val="00CB3D06"/>
    <w:rsid w:val="00CB3D5E"/>
    <w:rsid w:val="00CB3DE3"/>
    <w:rsid w:val="00CB4926"/>
    <w:rsid w:val="00CB4AE4"/>
    <w:rsid w:val="00CB4EEE"/>
    <w:rsid w:val="00CB52D0"/>
    <w:rsid w:val="00CB5FAD"/>
    <w:rsid w:val="00CB6167"/>
    <w:rsid w:val="00CB6F96"/>
    <w:rsid w:val="00CB717D"/>
    <w:rsid w:val="00CC09DA"/>
    <w:rsid w:val="00CC0E22"/>
    <w:rsid w:val="00CC0F18"/>
    <w:rsid w:val="00CC166B"/>
    <w:rsid w:val="00CC1B11"/>
    <w:rsid w:val="00CC2822"/>
    <w:rsid w:val="00CC36E8"/>
    <w:rsid w:val="00CC3C1F"/>
    <w:rsid w:val="00CC4929"/>
    <w:rsid w:val="00CC5119"/>
    <w:rsid w:val="00CC51D8"/>
    <w:rsid w:val="00CC6542"/>
    <w:rsid w:val="00CC7DD9"/>
    <w:rsid w:val="00CC7F48"/>
    <w:rsid w:val="00CD0B17"/>
    <w:rsid w:val="00CD0B9B"/>
    <w:rsid w:val="00CD0D3A"/>
    <w:rsid w:val="00CD1A9A"/>
    <w:rsid w:val="00CD22A0"/>
    <w:rsid w:val="00CD3338"/>
    <w:rsid w:val="00CD39F1"/>
    <w:rsid w:val="00CD4A60"/>
    <w:rsid w:val="00CD5888"/>
    <w:rsid w:val="00CD5EAC"/>
    <w:rsid w:val="00CD6EE7"/>
    <w:rsid w:val="00CD713C"/>
    <w:rsid w:val="00CE0082"/>
    <w:rsid w:val="00CE02BE"/>
    <w:rsid w:val="00CE0485"/>
    <w:rsid w:val="00CE072A"/>
    <w:rsid w:val="00CE0E56"/>
    <w:rsid w:val="00CE103D"/>
    <w:rsid w:val="00CE12D1"/>
    <w:rsid w:val="00CE148B"/>
    <w:rsid w:val="00CE203C"/>
    <w:rsid w:val="00CE36F9"/>
    <w:rsid w:val="00CE43A7"/>
    <w:rsid w:val="00CE5394"/>
    <w:rsid w:val="00CE643F"/>
    <w:rsid w:val="00CE75AD"/>
    <w:rsid w:val="00CF0085"/>
    <w:rsid w:val="00CF0896"/>
    <w:rsid w:val="00CF0C2E"/>
    <w:rsid w:val="00CF0D7F"/>
    <w:rsid w:val="00CF138A"/>
    <w:rsid w:val="00CF1854"/>
    <w:rsid w:val="00CF2230"/>
    <w:rsid w:val="00CF2328"/>
    <w:rsid w:val="00CF2533"/>
    <w:rsid w:val="00CF2EB4"/>
    <w:rsid w:val="00CF3697"/>
    <w:rsid w:val="00CF37E4"/>
    <w:rsid w:val="00CF3C7A"/>
    <w:rsid w:val="00CF50B7"/>
    <w:rsid w:val="00CF648B"/>
    <w:rsid w:val="00CF66E3"/>
    <w:rsid w:val="00CF6FE3"/>
    <w:rsid w:val="00CF70ED"/>
    <w:rsid w:val="00CF77EB"/>
    <w:rsid w:val="00CF7850"/>
    <w:rsid w:val="00D00166"/>
    <w:rsid w:val="00D00844"/>
    <w:rsid w:val="00D00CFD"/>
    <w:rsid w:val="00D01157"/>
    <w:rsid w:val="00D011C7"/>
    <w:rsid w:val="00D017A9"/>
    <w:rsid w:val="00D01BB2"/>
    <w:rsid w:val="00D01F7C"/>
    <w:rsid w:val="00D02234"/>
    <w:rsid w:val="00D0229F"/>
    <w:rsid w:val="00D02305"/>
    <w:rsid w:val="00D025DF"/>
    <w:rsid w:val="00D02E5A"/>
    <w:rsid w:val="00D03132"/>
    <w:rsid w:val="00D0376D"/>
    <w:rsid w:val="00D03FFA"/>
    <w:rsid w:val="00D04221"/>
    <w:rsid w:val="00D04380"/>
    <w:rsid w:val="00D05E3F"/>
    <w:rsid w:val="00D05EBE"/>
    <w:rsid w:val="00D0787E"/>
    <w:rsid w:val="00D079F7"/>
    <w:rsid w:val="00D07A5C"/>
    <w:rsid w:val="00D07DA5"/>
    <w:rsid w:val="00D1155E"/>
    <w:rsid w:val="00D117CF"/>
    <w:rsid w:val="00D11954"/>
    <w:rsid w:val="00D11DC5"/>
    <w:rsid w:val="00D11EA5"/>
    <w:rsid w:val="00D1256E"/>
    <w:rsid w:val="00D12724"/>
    <w:rsid w:val="00D1290D"/>
    <w:rsid w:val="00D12E5B"/>
    <w:rsid w:val="00D1320A"/>
    <w:rsid w:val="00D13D12"/>
    <w:rsid w:val="00D1422C"/>
    <w:rsid w:val="00D143A1"/>
    <w:rsid w:val="00D14DCF"/>
    <w:rsid w:val="00D15018"/>
    <w:rsid w:val="00D15698"/>
    <w:rsid w:val="00D1571A"/>
    <w:rsid w:val="00D16849"/>
    <w:rsid w:val="00D16C91"/>
    <w:rsid w:val="00D17CC2"/>
    <w:rsid w:val="00D2040C"/>
    <w:rsid w:val="00D20EB6"/>
    <w:rsid w:val="00D20F3E"/>
    <w:rsid w:val="00D2103D"/>
    <w:rsid w:val="00D21935"/>
    <w:rsid w:val="00D219BF"/>
    <w:rsid w:val="00D219EC"/>
    <w:rsid w:val="00D21C62"/>
    <w:rsid w:val="00D21E1C"/>
    <w:rsid w:val="00D22384"/>
    <w:rsid w:val="00D22D5E"/>
    <w:rsid w:val="00D23568"/>
    <w:rsid w:val="00D2379D"/>
    <w:rsid w:val="00D2395D"/>
    <w:rsid w:val="00D23B74"/>
    <w:rsid w:val="00D23DF3"/>
    <w:rsid w:val="00D23EB1"/>
    <w:rsid w:val="00D23F4B"/>
    <w:rsid w:val="00D24439"/>
    <w:rsid w:val="00D24762"/>
    <w:rsid w:val="00D248D0"/>
    <w:rsid w:val="00D24996"/>
    <w:rsid w:val="00D24B28"/>
    <w:rsid w:val="00D24C11"/>
    <w:rsid w:val="00D25170"/>
    <w:rsid w:val="00D2574D"/>
    <w:rsid w:val="00D25A5F"/>
    <w:rsid w:val="00D25BC0"/>
    <w:rsid w:val="00D26193"/>
    <w:rsid w:val="00D261EC"/>
    <w:rsid w:val="00D27146"/>
    <w:rsid w:val="00D27DCF"/>
    <w:rsid w:val="00D305FC"/>
    <w:rsid w:val="00D30B68"/>
    <w:rsid w:val="00D312EE"/>
    <w:rsid w:val="00D31F9D"/>
    <w:rsid w:val="00D321A9"/>
    <w:rsid w:val="00D32D64"/>
    <w:rsid w:val="00D335ED"/>
    <w:rsid w:val="00D34477"/>
    <w:rsid w:val="00D34F80"/>
    <w:rsid w:val="00D3518E"/>
    <w:rsid w:val="00D35C66"/>
    <w:rsid w:val="00D36F7B"/>
    <w:rsid w:val="00D37D56"/>
    <w:rsid w:val="00D40159"/>
    <w:rsid w:val="00D4023C"/>
    <w:rsid w:val="00D4051D"/>
    <w:rsid w:val="00D40BD4"/>
    <w:rsid w:val="00D41A4B"/>
    <w:rsid w:val="00D423A8"/>
    <w:rsid w:val="00D424F1"/>
    <w:rsid w:val="00D42B36"/>
    <w:rsid w:val="00D432DD"/>
    <w:rsid w:val="00D43BA6"/>
    <w:rsid w:val="00D43C56"/>
    <w:rsid w:val="00D44395"/>
    <w:rsid w:val="00D45E09"/>
    <w:rsid w:val="00D461C6"/>
    <w:rsid w:val="00D46602"/>
    <w:rsid w:val="00D466FA"/>
    <w:rsid w:val="00D4695F"/>
    <w:rsid w:val="00D47161"/>
    <w:rsid w:val="00D47948"/>
    <w:rsid w:val="00D50A4D"/>
    <w:rsid w:val="00D50F49"/>
    <w:rsid w:val="00D526EF"/>
    <w:rsid w:val="00D53561"/>
    <w:rsid w:val="00D53FB5"/>
    <w:rsid w:val="00D54B39"/>
    <w:rsid w:val="00D550B2"/>
    <w:rsid w:val="00D553E8"/>
    <w:rsid w:val="00D55DB3"/>
    <w:rsid w:val="00D55E43"/>
    <w:rsid w:val="00D560D5"/>
    <w:rsid w:val="00D5622E"/>
    <w:rsid w:val="00D56396"/>
    <w:rsid w:val="00D56511"/>
    <w:rsid w:val="00D5654C"/>
    <w:rsid w:val="00D5694F"/>
    <w:rsid w:val="00D571F6"/>
    <w:rsid w:val="00D57625"/>
    <w:rsid w:val="00D578D5"/>
    <w:rsid w:val="00D57F81"/>
    <w:rsid w:val="00D6046E"/>
    <w:rsid w:val="00D60693"/>
    <w:rsid w:val="00D610E5"/>
    <w:rsid w:val="00D6230F"/>
    <w:rsid w:val="00D625C4"/>
    <w:rsid w:val="00D628BE"/>
    <w:rsid w:val="00D638F1"/>
    <w:rsid w:val="00D64160"/>
    <w:rsid w:val="00D64361"/>
    <w:rsid w:val="00D6476D"/>
    <w:rsid w:val="00D64C93"/>
    <w:rsid w:val="00D64CBD"/>
    <w:rsid w:val="00D652A7"/>
    <w:rsid w:val="00D65B8C"/>
    <w:rsid w:val="00D65E67"/>
    <w:rsid w:val="00D6678B"/>
    <w:rsid w:val="00D67239"/>
    <w:rsid w:val="00D67E80"/>
    <w:rsid w:val="00D7183D"/>
    <w:rsid w:val="00D71E87"/>
    <w:rsid w:val="00D720AE"/>
    <w:rsid w:val="00D729BC"/>
    <w:rsid w:val="00D72D96"/>
    <w:rsid w:val="00D73C61"/>
    <w:rsid w:val="00D7423A"/>
    <w:rsid w:val="00D74399"/>
    <w:rsid w:val="00D74493"/>
    <w:rsid w:val="00D749FD"/>
    <w:rsid w:val="00D750CB"/>
    <w:rsid w:val="00D759C1"/>
    <w:rsid w:val="00D76A42"/>
    <w:rsid w:val="00D76F1C"/>
    <w:rsid w:val="00D773C9"/>
    <w:rsid w:val="00D8052D"/>
    <w:rsid w:val="00D80B4F"/>
    <w:rsid w:val="00D81EE9"/>
    <w:rsid w:val="00D829FC"/>
    <w:rsid w:val="00D836D5"/>
    <w:rsid w:val="00D84259"/>
    <w:rsid w:val="00D84387"/>
    <w:rsid w:val="00D845F9"/>
    <w:rsid w:val="00D84A9F"/>
    <w:rsid w:val="00D861EE"/>
    <w:rsid w:val="00D8670A"/>
    <w:rsid w:val="00D86C7C"/>
    <w:rsid w:val="00D86F54"/>
    <w:rsid w:val="00D8720A"/>
    <w:rsid w:val="00D87ABF"/>
    <w:rsid w:val="00D87F98"/>
    <w:rsid w:val="00D90036"/>
    <w:rsid w:val="00D90480"/>
    <w:rsid w:val="00D904BE"/>
    <w:rsid w:val="00D9065A"/>
    <w:rsid w:val="00D91CA3"/>
    <w:rsid w:val="00D920A4"/>
    <w:rsid w:val="00D93031"/>
    <w:rsid w:val="00D93079"/>
    <w:rsid w:val="00D93592"/>
    <w:rsid w:val="00D935CE"/>
    <w:rsid w:val="00D93BB4"/>
    <w:rsid w:val="00D94173"/>
    <w:rsid w:val="00D94C4D"/>
    <w:rsid w:val="00D94C7C"/>
    <w:rsid w:val="00D95972"/>
    <w:rsid w:val="00D960C3"/>
    <w:rsid w:val="00D9647A"/>
    <w:rsid w:val="00D96EE2"/>
    <w:rsid w:val="00D96F1B"/>
    <w:rsid w:val="00D97683"/>
    <w:rsid w:val="00D97D09"/>
    <w:rsid w:val="00DA005B"/>
    <w:rsid w:val="00DA0366"/>
    <w:rsid w:val="00DA1219"/>
    <w:rsid w:val="00DA161D"/>
    <w:rsid w:val="00DA1773"/>
    <w:rsid w:val="00DA177E"/>
    <w:rsid w:val="00DA1986"/>
    <w:rsid w:val="00DA1A54"/>
    <w:rsid w:val="00DA2194"/>
    <w:rsid w:val="00DA25B9"/>
    <w:rsid w:val="00DA26B7"/>
    <w:rsid w:val="00DA2998"/>
    <w:rsid w:val="00DA32DB"/>
    <w:rsid w:val="00DA3EDD"/>
    <w:rsid w:val="00DA469A"/>
    <w:rsid w:val="00DA4A45"/>
    <w:rsid w:val="00DA4D25"/>
    <w:rsid w:val="00DA50BA"/>
    <w:rsid w:val="00DA513B"/>
    <w:rsid w:val="00DA516E"/>
    <w:rsid w:val="00DA5643"/>
    <w:rsid w:val="00DA5AD8"/>
    <w:rsid w:val="00DA5B27"/>
    <w:rsid w:val="00DA5F74"/>
    <w:rsid w:val="00DA5FF7"/>
    <w:rsid w:val="00DA6F3A"/>
    <w:rsid w:val="00DA703F"/>
    <w:rsid w:val="00DA72B4"/>
    <w:rsid w:val="00DB05FE"/>
    <w:rsid w:val="00DB1A86"/>
    <w:rsid w:val="00DB1C2C"/>
    <w:rsid w:val="00DB1EFC"/>
    <w:rsid w:val="00DB21CF"/>
    <w:rsid w:val="00DB2CFB"/>
    <w:rsid w:val="00DB3D4D"/>
    <w:rsid w:val="00DB49FE"/>
    <w:rsid w:val="00DB4AA8"/>
    <w:rsid w:val="00DB4AFF"/>
    <w:rsid w:val="00DB52CF"/>
    <w:rsid w:val="00DB547B"/>
    <w:rsid w:val="00DB5FF5"/>
    <w:rsid w:val="00DB6050"/>
    <w:rsid w:val="00DB6250"/>
    <w:rsid w:val="00DB67C6"/>
    <w:rsid w:val="00DB69B0"/>
    <w:rsid w:val="00DB6D71"/>
    <w:rsid w:val="00DB6EF5"/>
    <w:rsid w:val="00DB71A4"/>
    <w:rsid w:val="00DB737C"/>
    <w:rsid w:val="00DB7655"/>
    <w:rsid w:val="00DB7916"/>
    <w:rsid w:val="00DC04B1"/>
    <w:rsid w:val="00DC07F1"/>
    <w:rsid w:val="00DC0EDF"/>
    <w:rsid w:val="00DC100F"/>
    <w:rsid w:val="00DC10BC"/>
    <w:rsid w:val="00DC1659"/>
    <w:rsid w:val="00DC19FF"/>
    <w:rsid w:val="00DC1FC4"/>
    <w:rsid w:val="00DC26DD"/>
    <w:rsid w:val="00DC2876"/>
    <w:rsid w:val="00DC382E"/>
    <w:rsid w:val="00DC4619"/>
    <w:rsid w:val="00DC4CA7"/>
    <w:rsid w:val="00DC4ECD"/>
    <w:rsid w:val="00DC5053"/>
    <w:rsid w:val="00DC5788"/>
    <w:rsid w:val="00DC5A4A"/>
    <w:rsid w:val="00DC5CCA"/>
    <w:rsid w:val="00DC5D66"/>
    <w:rsid w:val="00DC6843"/>
    <w:rsid w:val="00DC686D"/>
    <w:rsid w:val="00DC717B"/>
    <w:rsid w:val="00DC7634"/>
    <w:rsid w:val="00DC7FF9"/>
    <w:rsid w:val="00DD0116"/>
    <w:rsid w:val="00DD0AA0"/>
    <w:rsid w:val="00DD121D"/>
    <w:rsid w:val="00DD161C"/>
    <w:rsid w:val="00DD271C"/>
    <w:rsid w:val="00DD28FA"/>
    <w:rsid w:val="00DD31EB"/>
    <w:rsid w:val="00DD3496"/>
    <w:rsid w:val="00DD38CE"/>
    <w:rsid w:val="00DD42F4"/>
    <w:rsid w:val="00DD4B6C"/>
    <w:rsid w:val="00DD513E"/>
    <w:rsid w:val="00DD5C36"/>
    <w:rsid w:val="00DD5FF2"/>
    <w:rsid w:val="00DD5FF6"/>
    <w:rsid w:val="00DD6353"/>
    <w:rsid w:val="00DD6424"/>
    <w:rsid w:val="00DD66B1"/>
    <w:rsid w:val="00DD6729"/>
    <w:rsid w:val="00DD703F"/>
    <w:rsid w:val="00DD735D"/>
    <w:rsid w:val="00DD78CB"/>
    <w:rsid w:val="00DD7AD0"/>
    <w:rsid w:val="00DD7CD3"/>
    <w:rsid w:val="00DD7E9A"/>
    <w:rsid w:val="00DE009C"/>
    <w:rsid w:val="00DE076A"/>
    <w:rsid w:val="00DE0F3F"/>
    <w:rsid w:val="00DE1865"/>
    <w:rsid w:val="00DE19C4"/>
    <w:rsid w:val="00DE1A2F"/>
    <w:rsid w:val="00DE1EB9"/>
    <w:rsid w:val="00DE2500"/>
    <w:rsid w:val="00DE4057"/>
    <w:rsid w:val="00DE4DE9"/>
    <w:rsid w:val="00DE4F77"/>
    <w:rsid w:val="00DE53D3"/>
    <w:rsid w:val="00DE561C"/>
    <w:rsid w:val="00DE5826"/>
    <w:rsid w:val="00DE5A53"/>
    <w:rsid w:val="00DE661D"/>
    <w:rsid w:val="00DE6D04"/>
    <w:rsid w:val="00DE6EE1"/>
    <w:rsid w:val="00DF03F2"/>
    <w:rsid w:val="00DF042C"/>
    <w:rsid w:val="00DF2136"/>
    <w:rsid w:val="00DF22DA"/>
    <w:rsid w:val="00DF25DA"/>
    <w:rsid w:val="00DF2663"/>
    <w:rsid w:val="00DF2A31"/>
    <w:rsid w:val="00DF34C9"/>
    <w:rsid w:val="00DF3587"/>
    <w:rsid w:val="00DF369B"/>
    <w:rsid w:val="00DF4700"/>
    <w:rsid w:val="00DF4D22"/>
    <w:rsid w:val="00DF59D0"/>
    <w:rsid w:val="00DF6290"/>
    <w:rsid w:val="00DF6344"/>
    <w:rsid w:val="00DF726E"/>
    <w:rsid w:val="00DF76FF"/>
    <w:rsid w:val="00DF7C89"/>
    <w:rsid w:val="00DF7C9E"/>
    <w:rsid w:val="00E00047"/>
    <w:rsid w:val="00E00269"/>
    <w:rsid w:val="00E006D9"/>
    <w:rsid w:val="00E009C9"/>
    <w:rsid w:val="00E00CB1"/>
    <w:rsid w:val="00E01050"/>
    <w:rsid w:val="00E01B01"/>
    <w:rsid w:val="00E02239"/>
    <w:rsid w:val="00E032AF"/>
    <w:rsid w:val="00E0418D"/>
    <w:rsid w:val="00E046C4"/>
    <w:rsid w:val="00E04BE6"/>
    <w:rsid w:val="00E052DE"/>
    <w:rsid w:val="00E059C7"/>
    <w:rsid w:val="00E06665"/>
    <w:rsid w:val="00E06958"/>
    <w:rsid w:val="00E06B7F"/>
    <w:rsid w:val="00E10450"/>
    <w:rsid w:val="00E10EA0"/>
    <w:rsid w:val="00E1137F"/>
    <w:rsid w:val="00E115AE"/>
    <w:rsid w:val="00E11AE6"/>
    <w:rsid w:val="00E11B13"/>
    <w:rsid w:val="00E11FF3"/>
    <w:rsid w:val="00E1273F"/>
    <w:rsid w:val="00E14742"/>
    <w:rsid w:val="00E14E57"/>
    <w:rsid w:val="00E15175"/>
    <w:rsid w:val="00E151A2"/>
    <w:rsid w:val="00E15AA4"/>
    <w:rsid w:val="00E169D6"/>
    <w:rsid w:val="00E16D84"/>
    <w:rsid w:val="00E20BB7"/>
    <w:rsid w:val="00E20DAC"/>
    <w:rsid w:val="00E20E95"/>
    <w:rsid w:val="00E2187A"/>
    <w:rsid w:val="00E219B0"/>
    <w:rsid w:val="00E21CC5"/>
    <w:rsid w:val="00E22158"/>
    <w:rsid w:val="00E23874"/>
    <w:rsid w:val="00E23965"/>
    <w:rsid w:val="00E23D80"/>
    <w:rsid w:val="00E24029"/>
    <w:rsid w:val="00E24795"/>
    <w:rsid w:val="00E24D49"/>
    <w:rsid w:val="00E259F5"/>
    <w:rsid w:val="00E25B5C"/>
    <w:rsid w:val="00E25EBA"/>
    <w:rsid w:val="00E261C6"/>
    <w:rsid w:val="00E270E7"/>
    <w:rsid w:val="00E27CA8"/>
    <w:rsid w:val="00E301C1"/>
    <w:rsid w:val="00E30836"/>
    <w:rsid w:val="00E3106B"/>
    <w:rsid w:val="00E312A6"/>
    <w:rsid w:val="00E31827"/>
    <w:rsid w:val="00E326F4"/>
    <w:rsid w:val="00E33112"/>
    <w:rsid w:val="00E33145"/>
    <w:rsid w:val="00E347E3"/>
    <w:rsid w:val="00E34E98"/>
    <w:rsid w:val="00E3515A"/>
    <w:rsid w:val="00E367FB"/>
    <w:rsid w:val="00E368F7"/>
    <w:rsid w:val="00E400BA"/>
    <w:rsid w:val="00E402E5"/>
    <w:rsid w:val="00E405A6"/>
    <w:rsid w:val="00E40B5B"/>
    <w:rsid w:val="00E4150D"/>
    <w:rsid w:val="00E4153D"/>
    <w:rsid w:val="00E417C8"/>
    <w:rsid w:val="00E41BD7"/>
    <w:rsid w:val="00E4219B"/>
    <w:rsid w:val="00E4258D"/>
    <w:rsid w:val="00E42A62"/>
    <w:rsid w:val="00E42CAE"/>
    <w:rsid w:val="00E42D34"/>
    <w:rsid w:val="00E43715"/>
    <w:rsid w:val="00E451AC"/>
    <w:rsid w:val="00E45BC3"/>
    <w:rsid w:val="00E47086"/>
    <w:rsid w:val="00E472E4"/>
    <w:rsid w:val="00E4737C"/>
    <w:rsid w:val="00E47A91"/>
    <w:rsid w:val="00E50665"/>
    <w:rsid w:val="00E508E6"/>
    <w:rsid w:val="00E51587"/>
    <w:rsid w:val="00E51BDE"/>
    <w:rsid w:val="00E529A9"/>
    <w:rsid w:val="00E52E98"/>
    <w:rsid w:val="00E52EC3"/>
    <w:rsid w:val="00E52EDA"/>
    <w:rsid w:val="00E52EE6"/>
    <w:rsid w:val="00E531E2"/>
    <w:rsid w:val="00E533BF"/>
    <w:rsid w:val="00E535BF"/>
    <w:rsid w:val="00E543A1"/>
    <w:rsid w:val="00E54502"/>
    <w:rsid w:val="00E54827"/>
    <w:rsid w:val="00E55D56"/>
    <w:rsid w:val="00E55FDF"/>
    <w:rsid w:val="00E560FA"/>
    <w:rsid w:val="00E561E6"/>
    <w:rsid w:val="00E57EC2"/>
    <w:rsid w:val="00E57F61"/>
    <w:rsid w:val="00E60242"/>
    <w:rsid w:val="00E6079B"/>
    <w:rsid w:val="00E61062"/>
    <w:rsid w:val="00E61131"/>
    <w:rsid w:val="00E613A1"/>
    <w:rsid w:val="00E62A22"/>
    <w:rsid w:val="00E631FD"/>
    <w:rsid w:val="00E6358D"/>
    <w:rsid w:val="00E6403E"/>
    <w:rsid w:val="00E64428"/>
    <w:rsid w:val="00E644EA"/>
    <w:rsid w:val="00E657FF"/>
    <w:rsid w:val="00E65D19"/>
    <w:rsid w:val="00E65E16"/>
    <w:rsid w:val="00E65EC3"/>
    <w:rsid w:val="00E67322"/>
    <w:rsid w:val="00E7074D"/>
    <w:rsid w:val="00E709BC"/>
    <w:rsid w:val="00E70A55"/>
    <w:rsid w:val="00E70FBF"/>
    <w:rsid w:val="00E712BE"/>
    <w:rsid w:val="00E7149C"/>
    <w:rsid w:val="00E719C7"/>
    <w:rsid w:val="00E719D3"/>
    <w:rsid w:val="00E72EA4"/>
    <w:rsid w:val="00E732D9"/>
    <w:rsid w:val="00E7356F"/>
    <w:rsid w:val="00E73920"/>
    <w:rsid w:val="00E73AAC"/>
    <w:rsid w:val="00E7429A"/>
    <w:rsid w:val="00E765B4"/>
    <w:rsid w:val="00E770E3"/>
    <w:rsid w:val="00E80063"/>
    <w:rsid w:val="00E807F7"/>
    <w:rsid w:val="00E80BE4"/>
    <w:rsid w:val="00E80E01"/>
    <w:rsid w:val="00E81F9C"/>
    <w:rsid w:val="00E82BA3"/>
    <w:rsid w:val="00E82BA6"/>
    <w:rsid w:val="00E83760"/>
    <w:rsid w:val="00E839D0"/>
    <w:rsid w:val="00E83C4E"/>
    <w:rsid w:val="00E84CEF"/>
    <w:rsid w:val="00E85123"/>
    <w:rsid w:val="00E85F71"/>
    <w:rsid w:val="00E86940"/>
    <w:rsid w:val="00E86A39"/>
    <w:rsid w:val="00E872C7"/>
    <w:rsid w:val="00E872F7"/>
    <w:rsid w:val="00E90284"/>
    <w:rsid w:val="00E90CA6"/>
    <w:rsid w:val="00E90D71"/>
    <w:rsid w:val="00E91231"/>
    <w:rsid w:val="00E91235"/>
    <w:rsid w:val="00E91322"/>
    <w:rsid w:val="00E9212D"/>
    <w:rsid w:val="00E922C0"/>
    <w:rsid w:val="00E922EB"/>
    <w:rsid w:val="00E92497"/>
    <w:rsid w:val="00E933A6"/>
    <w:rsid w:val="00E93BC3"/>
    <w:rsid w:val="00E94813"/>
    <w:rsid w:val="00E9594A"/>
    <w:rsid w:val="00E959C5"/>
    <w:rsid w:val="00E95C8A"/>
    <w:rsid w:val="00E963F6"/>
    <w:rsid w:val="00E96D2D"/>
    <w:rsid w:val="00E97A5C"/>
    <w:rsid w:val="00E97E74"/>
    <w:rsid w:val="00EA02A7"/>
    <w:rsid w:val="00EA0A0D"/>
    <w:rsid w:val="00EA1DFA"/>
    <w:rsid w:val="00EA251B"/>
    <w:rsid w:val="00EA2650"/>
    <w:rsid w:val="00EA2E4F"/>
    <w:rsid w:val="00EA350F"/>
    <w:rsid w:val="00EA4081"/>
    <w:rsid w:val="00EA45D3"/>
    <w:rsid w:val="00EA6064"/>
    <w:rsid w:val="00EA6D89"/>
    <w:rsid w:val="00EA6DE9"/>
    <w:rsid w:val="00EA6E45"/>
    <w:rsid w:val="00EA6EF4"/>
    <w:rsid w:val="00EA719D"/>
    <w:rsid w:val="00EA72E6"/>
    <w:rsid w:val="00EA7D37"/>
    <w:rsid w:val="00EA7E9F"/>
    <w:rsid w:val="00EB1075"/>
    <w:rsid w:val="00EB186E"/>
    <w:rsid w:val="00EB2097"/>
    <w:rsid w:val="00EB246A"/>
    <w:rsid w:val="00EB2712"/>
    <w:rsid w:val="00EB2CAF"/>
    <w:rsid w:val="00EB2F95"/>
    <w:rsid w:val="00EB3C57"/>
    <w:rsid w:val="00EB3F19"/>
    <w:rsid w:val="00EB41C8"/>
    <w:rsid w:val="00EB4417"/>
    <w:rsid w:val="00EB4D0C"/>
    <w:rsid w:val="00EB4EAC"/>
    <w:rsid w:val="00EB70FB"/>
    <w:rsid w:val="00EC0C33"/>
    <w:rsid w:val="00EC0F48"/>
    <w:rsid w:val="00EC0F80"/>
    <w:rsid w:val="00EC0F9A"/>
    <w:rsid w:val="00EC1E94"/>
    <w:rsid w:val="00EC2012"/>
    <w:rsid w:val="00EC20D6"/>
    <w:rsid w:val="00EC265F"/>
    <w:rsid w:val="00EC2E52"/>
    <w:rsid w:val="00EC31D2"/>
    <w:rsid w:val="00EC3507"/>
    <w:rsid w:val="00EC35ED"/>
    <w:rsid w:val="00EC47F2"/>
    <w:rsid w:val="00EC480F"/>
    <w:rsid w:val="00EC4EBA"/>
    <w:rsid w:val="00EC4F08"/>
    <w:rsid w:val="00EC6130"/>
    <w:rsid w:val="00EC6A96"/>
    <w:rsid w:val="00EC6B13"/>
    <w:rsid w:val="00EC6BA4"/>
    <w:rsid w:val="00EC754C"/>
    <w:rsid w:val="00ED1273"/>
    <w:rsid w:val="00ED1BE0"/>
    <w:rsid w:val="00ED1BFE"/>
    <w:rsid w:val="00ED1C51"/>
    <w:rsid w:val="00ED1F73"/>
    <w:rsid w:val="00ED25DB"/>
    <w:rsid w:val="00ED3D7D"/>
    <w:rsid w:val="00ED40D9"/>
    <w:rsid w:val="00ED424C"/>
    <w:rsid w:val="00ED424D"/>
    <w:rsid w:val="00ED4350"/>
    <w:rsid w:val="00ED4AC4"/>
    <w:rsid w:val="00ED4B86"/>
    <w:rsid w:val="00ED537C"/>
    <w:rsid w:val="00ED563D"/>
    <w:rsid w:val="00ED5711"/>
    <w:rsid w:val="00ED629C"/>
    <w:rsid w:val="00ED70A0"/>
    <w:rsid w:val="00EE027B"/>
    <w:rsid w:val="00EE0620"/>
    <w:rsid w:val="00EE091B"/>
    <w:rsid w:val="00EE0A10"/>
    <w:rsid w:val="00EE0EB2"/>
    <w:rsid w:val="00EE1011"/>
    <w:rsid w:val="00EE125D"/>
    <w:rsid w:val="00EE12FA"/>
    <w:rsid w:val="00EE1465"/>
    <w:rsid w:val="00EE1825"/>
    <w:rsid w:val="00EE1CB9"/>
    <w:rsid w:val="00EE2A06"/>
    <w:rsid w:val="00EE2A46"/>
    <w:rsid w:val="00EE2CB7"/>
    <w:rsid w:val="00EE2F01"/>
    <w:rsid w:val="00EE30F6"/>
    <w:rsid w:val="00EE3939"/>
    <w:rsid w:val="00EE41ED"/>
    <w:rsid w:val="00EE46ED"/>
    <w:rsid w:val="00EE4AB6"/>
    <w:rsid w:val="00EE4E6B"/>
    <w:rsid w:val="00EE5126"/>
    <w:rsid w:val="00EE5443"/>
    <w:rsid w:val="00EE582B"/>
    <w:rsid w:val="00EE61C8"/>
    <w:rsid w:val="00EE6846"/>
    <w:rsid w:val="00EE6C7E"/>
    <w:rsid w:val="00EE72A7"/>
    <w:rsid w:val="00EF0819"/>
    <w:rsid w:val="00EF0F7F"/>
    <w:rsid w:val="00EF1040"/>
    <w:rsid w:val="00EF1A3E"/>
    <w:rsid w:val="00EF1B59"/>
    <w:rsid w:val="00EF1C83"/>
    <w:rsid w:val="00EF2C8D"/>
    <w:rsid w:val="00EF35A5"/>
    <w:rsid w:val="00EF36E4"/>
    <w:rsid w:val="00EF390D"/>
    <w:rsid w:val="00EF3ECA"/>
    <w:rsid w:val="00EF5617"/>
    <w:rsid w:val="00EF5A45"/>
    <w:rsid w:val="00EF5C5F"/>
    <w:rsid w:val="00EF670A"/>
    <w:rsid w:val="00EF6C7A"/>
    <w:rsid w:val="00EF7829"/>
    <w:rsid w:val="00EF7E09"/>
    <w:rsid w:val="00F00435"/>
    <w:rsid w:val="00F013C7"/>
    <w:rsid w:val="00F0155A"/>
    <w:rsid w:val="00F016ED"/>
    <w:rsid w:val="00F01F2A"/>
    <w:rsid w:val="00F021C5"/>
    <w:rsid w:val="00F02FE0"/>
    <w:rsid w:val="00F033D4"/>
    <w:rsid w:val="00F03CF3"/>
    <w:rsid w:val="00F043BC"/>
    <w:rsid w:val="00F06070"/>
    <w:rsid w:val="00F061C9"/>
    <w:rsid w:val="00F06274"/>
    <w:rsid w:val="00F06721"/>
    <w:rsid w:val="00F0784C"/>
    <w:rsid w:val="00F07A72"/>
    <w:rsid w:val="00F07AED"/>
    <w:rsid w:val="00F10BB7"/>
    <w:rsid w:val="00F11670"/>
    <w:rsid w:val="00F117EB"/>
    <w:rsid w:val="00F122E8"/>
    <w:rsid w:val="00F1256B"/>
    <w:rsid w:val="00F12597"/>
    <w:rsid w:val="00F12BB4"/>
    <w:rsid w:val="00F12E18"/>
    <w:rsid w:val="00F13775"/>
    <w:rsid w:val="00F144F2"/>
    <w:rsid w:val="00F1454E"/>
    <w:rsid w:val="00F148E7"/>
    <w:rsid w:val="00F15526"/>
    <w:rsid w:val="00F15A47"/>
    <w:rsid w:val="00F20667"/>
    <w:rsid w:val="00F20842"/>
    <w:rsid w:val="00F20A98"/>
    <w:rsid w:val="00F214A2"/>
    <w:rsid w:val="00F21661"/>
    <w:rsid w:val="00F216AC"/>
    <w:rsid w:val="00F22ECB"/>
    <w:rsid w:val="00F23C83"/>
    <w:rsid w:val="00F23DE3"/>
    <w:rsid w:val="00F25456"/>
    <w:rsid w:val="00F25694"/>
    <w:rsid w:val="00F2586E"/>
    <w:rsid w:val="00F26CB3"/>
    <w:rsid w:val="00F274FA"/>
    <w:rsid w:val="00F27505"/>
    <w:rsid w:val="00F30254"/>
    <w:rsid w:val="00F306C9"/>
    <w:rsid w:val="00F3109D"/>
    <w:rsid w:val="00F31512"/>
    <w:rsid w:val="00F31829"/>
    <w:rsid w:val="00F32A1F"/>
    <w:rsid w:val="00F32A7D"/>
    <w:rsid w:val="00F32DEB"/>
    <w:rsid w:val="00F33944"/>
    <w:rsid w:val="00F34213"/>
    <w:rsid w:val="00F34289"/>
    <w:rsid w:val="00F34A36"/>
    <w:rsid w:val="00F34FD2"/>
    <w:rsid w:val="00F35C9D"/>
    <w:rsid w:val="00F36089"/>
    <w:rsid w:val="00F362E2"/>
    <w:rsid w:val="00F367B4"/>
    <w:rsid w:val="00F3683D"/>
    <w:rsid w:val="00F37493"/>
    <w:rsid w:val="00F37EF1"/>
    <w:rsid w:val="00F4081A"/>
    <w:rsid w:val="00F40E6B"/>
    <w:rsid w:val="00F41183"/>
    <w:rsid w:val="00F4224E"/>
    <w:rsid w:val="00F422FC"/>
    <w:rsid w:val="00F4391E"/>
    <w:rsid w:val="00F43E67"/>
    <w:rsid w:val="00F447C2"/>
    <w:rsid w:val="00F4522A"/>
    <w:rsid w:val="00F45363"/>
    <w:rsid w:val="00F45500"/>
    <w:rsid w:val="00F45FA5"/>
    <w:rsid w:val="00F469BD"/>
    <w:rsid w:val="00F46A05"/>
    <w:rsid w:val="00F47208"/>
    <w:rsid w:val="00F47801"/>
    <w:rsid w:val="00F47A53"/>
    <w:rsid w:val="00F47F45"/>
    <w:rsid w:val="00F5007C"/>
    <w:rsid w:val="00F5077C"/>
    <w:rsid w:val="00F50B7A"/>
    <w:rsid w:val="00F50B9A"/>
    <w:rsid w:val="00F51ABD"/>
    <w:rsid w:val="00F5246B"/>
    <w:rsid w:val="00F5275D"/>
    <w:rsid w:val="00F52832"/>
    <w:rsid w:val="00F53FB9"/>
    <w:rsid w:val="00F5479F"/>
    <w:rsid w:val="00F55365"/>
    <w:rsid w:val="00F55D08"/>
    <w:rsid w:val="00F56267"/>
    <w:rsid w:val="00F566EA"/>
    <w:rsid w:val="00F5687C"/>
    <w:rsid w:val="00F56BE3"/>
    <w:rsid w:val="00F57CBA"/>
    <w:rsid w:val="00F601D9"/>
    <w:rsid w:val="00F60A07"/>
    <w:rsid w:val="00F61172"/>
    <w:rsid w:val="00F618D5"/>
    <w:rsid w:val="00F620B1"/>
    <w:rsid w:val="00F6226A"/>
    <w:rsid w:val="00F625B2"/>
    <w:rsid w:val="00F63617"/>
    <w:rsid w:val="00F63E1A"/>
    <w:rsid w:val="00F63EB2"/>
    <w:rsid w:val="00F64247"/>
    <w:rsid w:val="00F656BB"/>
    <w:rsid w:val="00F660F6"/>
    <w:rsid w:val="00F667C2"/>
    <w:rsid w:val="00F6695D"/>
    <w:rsid w:val="00F67527"/>
    <w:rsid w:val="00F675B8"/>
    <w:rsid w:val="00F6776E"/>
    <w:rsid w:val="00F679E8"/>
    <w:rsid w:val="00F67FFC"/>
    <w:rsid w:val="00F708BE"/>
    <w:rsid w:val="00F70E0C"/>
    <w:rsid w:val="00F712FC"/>
    <w:rsid w:val="00F71652"/>
    <w:rsid w:val="00F71DED"/>
    <w:rsid w:val="00F72147"/>
    <w:rsid w:val="00F72464"/>
    <w:rsid w:val="00F735BB"/>
    <w:rsid w:val="00F73AF7"/>
    <w:rsid w:val="00F73E25"/>
    <w:rsid w:val="00F73E5E"/>
    <w:rsid w:val="00F742FB"/>
    <w:rsid w:val="00F74E84"/>
    <w:rsid w:val="00F75072"/>
    <w:rsid w:val="00F75140"/>
    <w:rsid w:val="00F752F5"/>
    <w:rsid w:val="00F75859"/>
    <w:rsid w:val="00F75CAD"/>
    <w:rsid w:val="00F75F25"/>
    <w:rsid w:val="00F76023"/>
    <w:rsid w:val="00F77BEE"/>
    <w:rsid w:val="00F803C6"/>
    <w:rsid w:val="00F80414"/>
    <w:rsid w:val="00F816B1"/>
    <w:rsid w:val="00F81945"/>
    <w:rsid w:val="00F822E4"/>
    <w:rsid w:val="00F8244C"/>
    <w:rsid w:val="00F82B22"/>
    <w:rsid w:val="00F831A6"/>
    <w:rsid w:val="00F83268"/>
    <w:rsid w:val="00F838D3"/>
    <w:rsid w:val="00F8393B"/>
    <w:rsid w:val="00F843F5"/>
    <w:rsid w:val="00F85BD8"/>
    <w:rsid w:val="00F86014"/>
    <w:rsid w:val="00F86350"/>
    <w:rsid w:val="00F87397"/>
    <w:rsid w:val="00F90843"/>
    <w:rsid w:val="00F91332"/>
    <w:rsid w:val="00F91620"/>
    <w:rsid w:val="00F91D80"/>
    <w:rsid w:val="00F91FD1"/>
    <w:rsid w:val="00F923C0"/>
    <w:rsid w:val="00F93EC8"/>
    <w:rsid w:val="00F93FED"/>
    <w:rsid w:val="00F941B0"/>
    <w:rsid w:val="00F949DF"/>
    <w:rsid w:val="00F95780"/>
    <w:rsid w:val="00F971D2"/>
    <w:rsid w:val="00F975A9"/>
    <w:rsid w:val="00F97727"/>
    <w:rsid w:val="00F9775A"/>
    <w:rsid w:val="00FA0460"/>
    <w:rsid w:val="00FA06FC"/>
    <w:rsid w:val="00FA0872"/>
    <w:rsid w:val="00FA250C"/>
    <w:rsid w:val="00FA2A55"/>
    <w:rsid w:val="00FA395D"/>
    <w:rsid w:val="00FA3D3B"/>
    <w:rsid w:val="00FA3E69"/>
    <w:rsid w:val="00FA41BF"/>
    <w:rsid w:val="00FA43FD"/>
    <w:rsid w:val="00FA4A79"/>
    <w:rsid w:val="00FA4CA6"/>
    <w:rsid w:val="00FA68DE"/>
    <w:rsid w:val="00FA6AE8"/>
    <w:rsid w:val="00FA702C"/>
    <w:rsid w:val="00FA7491"/>
    <w:rsid w:val="00FA7960"/>
    <w:rsid w:val="00FA7C5B"/>
    <w:rsid w:val="00FA7EDF"/>
    <w:rsid w:val="00FB037B"/>
    <w:rsid w:val="00FB0385"/>
    <w:rsid w:val="00FB0C95"/>
    <w:rsid w:val="00FB17A8"/>
    <w:rsid w:val="00FB35B0"/>
    <w:rsid w:val="00FB3EAA"/>
    <w:rsid w:val="00FB3F2D"/>
    <w:rsid w:val="00FB4C64"/>
    <w:rsid w:val="00FB57F4"/>
    <w:rsid w:val="00FB5892"/>
    <w:rsid w:val="00FB5E8A"/>
    <w:rsid w:val="00FB6589"/>
    <w:rsid w:val="00FB6FF9"/>
    <w:rsid w:val="00FB7011"/>
    <w:rsid w:val="00FB7B03"/>
    <w:rsid w:val="00FB7D1E"/>
    <w:rsid w:val="00FC0596"/>
    <w:rsid w:val="00FC0799"/>
    <w:rsid w:val="00FC0FFA"/>
    <w:rsid w:val="00FC100C"/>
    <w:rsid w:val="00FC2D70"/>
    <w:rsid w:val="00FC31DA"/>
    <w:rsid w:val="00FC342B"/>
    <w:rsid w:val="00FC4CE7"/>
    <w:rsid w:val="00FC603A"/>
    <w:rsid w:val="00FC6216"/>
    <w:rsid w:val="00FC64BF"/>
    <w:rsid w:val="00FC6A3D"/>
    <w:rsid w:val="00FC6A6B"/>
    <w:rsid w:val="00FC6A84"/>
    <w:rsid w:val="00FC72F8"/>
    <w:rsid w:val="00FC7479"/>
    <w:rsid w:val="00FC7EAA"/>
    <w:rsid w:val="00FD0F87"/>
    <w:rsid w:val="00FD0FB2"/>
    <w:rsid w:val="00FD1059"/>
    <w:rsid w:val="00FD10D4"/>
    <w:rsid w:val="00FD29DF"/>
    <w:rsid w:val="00FD2A1E"/>
    <w:rsid w:val="00FD3BEC"/>
    <w:rsid w:val="00FD5730"/>
    <w:rsid w:val="00FD5D4E"/>
    <w:rsid w:val="00FD5EC6"/>
    <w:rsid w:val="00FD615D"/>
    <w:rsid w:val="00FD64BB"/>
    <w:rsid w:val="00FD65D6"/>
    <w:rsid w:val="00FD6645"/>
    <w:rsid w:val="00FD7036"/>
    <w:rsid w:val="00FD7403"/>
    <w:rsid w:val="00FD74B4"/>
    <w:rsid w:val="00FD7ABC"/>
    <w:rsid w:val="00FD7E3F"/>
    <w:rsid w:val="00FE0226"/>
    <w:rsid w:val="00FE0D4C"/>
    <w:rsid w:val="00FE0EDB"/>
    <w:rsid w:val="00FE1163"/>
    <w:rsid w:val="00FE16EC"/>
    <w:rsid w:val="00FE1892"/>
    <w:rsid w:val="00FE283B"/>
    <w:rsid w:val="00FE2969"/>
    <w:rsid w:val="00FE32B3"/>
    <w:rsid w:val="00FE39F4"/>
    <w:rsid w:val="00FE4371"/>
    <w:rsid w:val="00FE43CD"/>
    <w:rsid w:val="00FE4A0D"/>
    <w:rsid w:val="00FE5226"/>
    <w:rsid w:val="00FE57FA"/>
    <w:rsid w:val="00FE5F17"/>
    <w:rsid w:val="00FE6094"/>
    <w:rsid w:val="00FE634A"/>
    <w:rsid w:val="00FE677A"/>
    <w:rsid w:val="00FE6E01"/>
    <w:rsid w:val="00FE79A8"/>
    <w:rsid w:val="00FE7D2F"/>
    <w:rsid w:val="00FE7EE0"/>
    <w:rsid w:val="00FF0909"/>
    <w:rsid w:val="00FF0931"/>
    <w:rsid w:val="00FF1512"/>
    <w:rsid w:val="00FF1D80"/>
    <w:rsid w:val="00FF1E5B"/>
    <w:rsid w:val="00FF2881"/>
    <w:rsid w:val="00FF2AAE"/>
    <w:rsid w:val="00FF326E"/>
    <w:rsid w:val="00FF41BD"/>
    <w:rsid w:val="00FF43A1"/>
    <w:rsid w:val="00FF445F"/>
    <w:rsid w:val="00FF4E39"/>
    <w:rsid w:val="00FF5780"/>
    <w:rsid w:val="00FF68B9"/>
    <w:rsid w:val="00FF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F29B"/>
  <w14:defaultImageDpi w14:val="32767"/>
  <w15:chartTrackingRefBased/>
  <w15:docId w15:val="{E810A5C1-0A2D-417A-8366-B626258E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907600"/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qFormat/>
    <w:rsid w:val="00B738F0"/>
    <w:pPr>
      <w:keepNext/>
      <w:keepLines/>
      <w:numPr>
        <w:numId w:val="16"/>
      </w:numPr>
      <w:spacing w:before="280" w:after="280"/>
      <w:contextualSpacing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3"/>
    <w:next w:val="a3"/>
    <w:link w:val="20"/>
    <w:uiPriority w:val="9"/>
    <w:unhideWhenUsed/>
    <w:qFormat/>
    <w:rsid w:val="00FC6A6B"/>
    <w:pPr>
      <w:keepNext/>
      <w:keepLines/>
      <w:numPr>
        <w:ilvl w:val="1"/>
        <w:numId w:val="16"/>
      </w:numPr>
      <w:spacing w:before="280" w:after="280"/>
      <w:contextualSpacing/>
      <w:outlineLvl w:val="1"/>
    </w:pPr>
    <w:rPr>
      <w:rFonts w:eastAsiaTheme="majorEastAsia" w:cstheme="majorBidi"/>
      <w:b/>
      <w:bCs/>
      <w:szCs w:val="32"/>
    </w:rPr>
  </w:style>
  <w:style w:type="paragraph" w:styleId="3">
    <w:name w:val="heading 3"/>
    <w:basedOn w:val="a3"/>
    <w:next w:val="a3"/>
    <w:link w:val="30"/>
    <w:uiPriority w:val="9"/>
    <w:unhideWhenUsed/>
    <w:qFormat/>
    <w:rsid w:val="009D6EA0"/>
    <w:pPr>
      <w:keepNext/>
      <w:keepLines/>
      <w:numPr>
        <w:ilvl w:val="2"/>
        <w:numId w:val="16"/>
      </w:numPr>
      <w:spacing w:before="280" w:after="280"/>
      <w:contextualSpacing/>
      <w:outlineLvl w:val="2"/>
    </w:pPr>
    <w:rPr>
      <w:rFonts w:eastAsiaTheme="majorEastAsia" w:cstheme="majorBidi"/>
      <w:b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3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33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338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338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338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338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B738F0"/>
    <w:rPr>
      <w:rFonts w:ascii="Times New Roman" w:eastAsiaTheme="majorEastAsia" w:hAnsi="Times New Roman" w:cstheme="majorBidi"/>
      <w:b/>
      <w:caps/>
      <w:szCs w:val="40"/>
    </w:rPr>
  </w:style>
  <w:style w:type="character" w:customStyle="1" w:styleId="20">
    <w:name w:val="Заголовок 2 Знак"/>
    <w:basedOn w:val="a4"/>
    <w:link w:val="2"/>
    <w:uiPriority w:val="9"/>
    <w:rsid w:val="00FC6A6B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30">
    <w:name w:val="Заголовок 3 Знак"/>
    <w:basedOn w:val="a4"/>
    <w:link w:val="3"/>
    <w:uiPriority w:val="9"/>
    <w:rsid w:val="009D6EA0"/>
    <w:rPr>
      <w:rFonts w:ascii="Times New Roman" w:eastAsiaTheme="majorEastAsia" w:hAnsi="Times New Roman" w:cstheme="majorBidi"/>
      <w:b/>
    </w:rPr>
  </w:style>
  <w:style w:type="character" w:customStyle="1" w:styleId="40">
    <w:name w:val="Заголовок 4 Знак"/>
    <w:basedOn w:val="a4"/>
    <w:link w:val="4"/>
    <w:uiPriority w:val="9"/>
    <w:semiHidden/>
    <w:rsid w:val="008338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8338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833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833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833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8338AC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3"/>
    <w:next w:val="a3"/>
    <w:link w:val="a8"/>
    <w:qFormat/>
    <w:rsid w:val="006F4476"/>
    <w:pPr>
      <w:spacing w:after="28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8">
    <w:name w:val="Заголовок Знак"/>
    <w:basedOn w:val="a4"/>
    <w:link w:val="a7"/>
    <w:rsid w:val="006F4476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a9">
    <w:name w:val="Subtitle"/>
    <w:basedOn w:val="a3"/>
    <w:next w:val="a3"/>
    <w:link w:val="aa"/>
    <w:uiPriority w:val="11"/>
    <w:rsid w:val="008338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8338AC"/>
    <w:rPr>
      <w:rFonts w:eastAsiaTheme="majorEastAsia" w:cstheme="majorBidi"/>
      <w:color w:val="595959" w:themeColor="text1" w:themeTint="A6"/>
      <w:spacing w:val="15"/>
    </w:rPr>
  </w:style>
  <w:style w:type="paragraph" w:styleId="21">
    <w:name w:val="Quote"/>
    <w:basedOn w:val="a3"/>
    <w:next w:val="a3"/>
    <w:link w:val="22"/>
    <w:uiPriority w:val="29"/>
    <w:rsid w:val="008338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8338AC"/>
    <w:rPr>
      <w:i/>
      <w:iCs/>
      <w:color w:val="404040" w:themeColor="text1" w:themeTint="BF"/>
    </w:rPr>
  </w:style>
  <w:style w:type="paragraph" w:styleId="a1">
    <w:name w:val="List Paragraph"/>
    <w:basedOn w:val="a3"/>
    <w:uiPriority w:val="34"/>
    <w:qFormat/>
    <w:rsid w:val="003E5C02"/>
    <w:pPr>
      <w:numPr>
        <w:numId w:val="3"/>
      </w:numPr>
      <w:ind w:left="935"/>
      <w:contextualSpacing/>
    </w:pPr>
  </w:style>
  <w:style w:type="character" w:styleId="ab">
    <w:name w:val="Intense Emphasis"/>
    <w:basedOn w:val="a4"/>
    <w:uiPriority w:val="21"/>
    <w:rsid w:val="008338AC"/>
    <w:rPr>
      <w:i/>
      <w:iCs/>
      <w:color w:val="0F4761" w:themeColor="accent1" w:themeShade="BF"/>
    </w:rPr>
  </w:style>
  <w:style w:type="paragraph" w:styleId="ac">
    <w:name w:val="Intense Quote"/>
    <w:basedOn w:val="a3"/>
    <w:next w:val="a3"/>
    <w:link w:val="ad"/>
    <w:uiPriority w:val="30"/>
    <w:rsid w:val="0083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4"/>
    <w:link w:val="ac"/>
    <w:uiPriority w:val="30"/>
    <w:rsid w:val="008338AC"/>
    <w:rPr>
      <w:i/>
      <w:iCs/>
      <w:color w:val="0F4761" w:themeColor="accent1" w:themeShade="BF"/>
    </w:rPr>
  </w:style>
  <w:style w:type="character" w:styleId="ae">
    <w:name w:val="Intense Reference"/>
    <w:basedOn w:val="a4"/>
    <w:uiPriority w:val="32"/>
    <w:rsid w:val="008338AC"/>
    <w:rPr>
      <w:b/>
      <w:bCs/>
      <w:smallCaps/>
      <w:color w:val="0F4761" w:themeColor="accent1" w:themeShade="BF"/>
      <w:spacing w:val="5"/>
    </w:rPr>
  </w:style>
  <w:style w:type="paragraph" w:styleId="af">
    <w:name w:val="No Spacing"/>
    <w:uiPriority w:val="1"/>
    <w:rsid w:val="00244E33"/>
    <w:rPr>
      <w:rFonts w:ascii="Times New Roman" w:hAnsi="Times New Roman"/>
    </w:rPr>
  </w:style>
  <w:style w:type="paragraph" w:styleId="af0">
    <w:name w:val="caption"/>
    <w:basedOn w:val="a3"/>
    <w:next w:val="a3"/>
    <w:link w:val="af1"/>
    <w:uiPriority w:val="35"/>
    <w:unhideWhenUsed/>
    <w:qFormat/>
    <w:rsid w:val="00175997"/>
    <w:pPr>
      <w:spacing w:after="280"/>
      <w:contextualSpacing/>
      <w:jc w:val="center"/>
    </w:pPr>
    <w:rPr>
      <w:iCs/>
      <w:szCs w:val="18"/>
    </w:rPr>
  </w:style>
  <w:style w:type="table" w:styleId="af2">
    <w:name w:val="Table Grid"/>
    <w:basedOn w:val="a5"/>
    <w:uiPriority w:val="39"/>
    <w:rsid w:val="00BD2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line number"/>
    <w:basedOn w:val="a4"/>
    <w:uiPriority w:val="99"/>
    <w:semiHidden/>
    <w:unhideWhenUsed/>
    <w:rsid w:val="00552A03"/>
  </w:style>
  <w:style w:type="paragraph" w:styleId="af4">
    <w:name w:val="header"/>
    <w:basedOn w:val="a3"/>
    <w:link w:val="af5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4"/>
    <w:link w:val="af4"/>
    <w:uiPriority w:val="99"/>
    <w:rsid w:val="00552A03"/>
    <w:rPr>
      <w:rFonts w:ascii="Times New Roman" w:hAnsi="Times New Roman"/>
    </w:rPr>
  </w:style>
  <w:style w:type="paragraph" w:styleId="af6">
    <w:name w:val="footer"/>
    <w:basedOn w:val="a3"/>
    <w:link w:val="af7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4"/>
    <w:link w:val="af6"/>
    <w:uiPriority w:val="99"/>
    <w:rsid w:val="00552A03"/>
    <w:rPr>
      <w:rFonts w:ascii="Times New Roman" w:hAnsi="Times New Roman"/>
    </w:rPr>
  </w:style>
  <w:style w:type="character" w:styleId="af8">
    <w:name w:val="Placeholder Text"/>
    <w:basedOn w:val="a4"/>
    <w:uiPriority w:val="99"/>
    <w:semiHidden/>
    <w:rsid w:val="00480C27"/>
    <w:rPr>
      <w:color w:val="666666"/>
    </w:rPr>
  </w:style>
  <w:style w:type="paragraph" w:customStyle="1" w:styleId="af9">
    <w:name w:val="Абзац"/>
    <w:basedOn w:val="a3"/>
    <w:link w:val="afa"/>
    <w:qFormat/>
    <w:rsid w:val="00BC3A64"/>
    <w:pPr>
      <w:ind w:firstLine="709"/>
      <w:contextualSpacing/>
    </w:pPr>
  </w:style>
  <w:style w:type="character" w:customStyle="1" w:styleId="afa">
    <w:name w:val="Абзац Знак"/>
    <w:basedOn w:val="a4"/>
    <w:link w:val="af9"/>
    <w:rsid w:val="00BC3A64"/>
    <w:rPr>
      <w:rFonts w:ascii="Times New Roman" w:hAnsi="Times New Roman"/>
    </w:rPr>
  </w:style>
  <w:style w:type="paragraph" w:styleId="afb">
    <w:name w:val="List"/>
    <w:basedOn w:val="a3"/>
    <w:uiPriority w:val="99"/>
    <w:unhideWhenUsed/>
    <w:rsid w:val="00ED1F73"/>
    <w:pPr>
      <w:ind w:left="283" w:hanging="283"/>
      <w:contextualSpacing/>
    </w:pPr>
  </w:style>
  <w:style w:type="paragraph" w:styleId="a">
    <w:name w:val="List Number"/>
    <w:basedOn w:val="a3"/>
    <w:uiPriority w:val="99"/>
    <w:unhideWhenUsed/>
    <w:rsid w:val="00ED1F73"/>
    <w:pPr>
      <w:numPr>
        <w:numId w:val="7"/>
      </w:numPr>
      <w:contextualSpacing/>
    </w:pPr>
  </w:style>
  <w:style w:type="numbering" w:customStyle="1" w:styleId="a0">
    <w:name w:val="Список элементов"/>
    <w:basedOn w:val="a6"/>
    <w:uiPriority w:val="99"/>
    <w:rsid w:val="00ED1F73"/>
    <w:pPr>
      <w:numPr>
        <w:numId w:val="9"/>
      </w:numPr>
    </w:pPr>
  </w:style>
  <w:style w:type="paragraph" w:customStyle="1" w:styleId="a2">
    <w:name w:val="Списочек"/>
    <w:basedOn w:val="a3"/>
    <w:link w:val="afc"/>
    <w:autoRedefine/>
    <w:qFormat/>
    <w:rsid w:val="00E47086"/>
    <w:pPr>
      <w:numPr>
        <w:numId w:val="12"/>
      </w:numPr>
    </w:pPr>
  </w:style>
  <w:style w:type="character" w:customStyle="1" w:styleId="afc">
    <w:name w:val="Списочек Знак"/>
    <w:basedOn w:val="a4"/>
    <w:link w:val="a2"/>
    <w:rsid w:val="00E47086"/>
    <w:rPr>
      <w:rFonts w:ascii="Times New Roman" w:hAnsi="Times New Roman"/>
    </w:rPr>
  </w:style>
  <w:style w:type="paragraph" w:customStyle="1" w:styleId="afd">
    <w:name w:val="Изображение"/>
    <w:basedOn w:val="a3"/>
    <w:link w:val="afe"/>
    <w:qFormat/>
    <w:rsid w:val="000742EF"/>
    <w:pPr>
      <w:spacing w:before="400"/>
      <w:contextualSpacing/>
      <w:jc w:val="center"/>
    </w:pPr>
    <w:rPr>
      <w:noProof/>
    </w:rPr>
  </w:style>
  <w:style w:type="character" w:customStyle="1" w:styleId="afe">
    <w:name w:val="Изображение Знак"/>
    <w:basedOn w:val="a4"/>
    <w:link w:val="afd"/>
    <w:rsid w:val="000742EF"/>
    <w:rPr>
      <w:rFonts w:ascii="Times New Roman" w:hAnsi="Times New Roman"/>
      <w:noProof/>
    </w:rPr>
  </w:style>
  <w:style w:type="character" w:styleId="aff">
    <w:name w:val="Hyperlink"/>
    <w:basedOn w:val="a4"/>
    <w:uiPriority w:val="99"/>
    <w:unhideWhenUsed/>
    <w:rsid w:val="00B20B43"/>
    <w:rPr>
      <w:color w:val="467886" w:themeColor="hyperlink"/>
      <w:u w:val="single"/>
    </w:rPr>
  </w:style>
  <w:style w:type="character" w:styleId="aff0">
    <w:name w:val="Unresolved Mention"/>
    <w:basedOn w:val="a4"/>
    <w:uiPriority w:val="99"/>
    <w:semiHidden/>
    <w:unhideWhenUsed/>
    <w:rsid w:val="00B20B43"/>
    <w:rPr>
      <w:color w:val="605E5C"/>
      <w:shd w:val="clear" w:color="auto" w:fill="E1DFDD"/>
    </w:rPr>
  </w:style>
  <w:style w:type="paragraph" w:styleId="aff1">
    <w:name w:val="Normal (Web)"/>
    <w:basedOn w:val="a3"/>
    <w:uiPriority w:val="99"/>
    <w:unhideWhenUsed/>
    <w:rsid w:val="002D4EED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customStyle="1" w:styleId="aff2">
    <w:name w:val="Основной текст с отступом Знак"/>
    <w:link w:val="aff3"/>
    <w:semiHidden/>
    <w:locked/>
    <w:rsid w:val="0061158F"/>
  </w:style>
  <w:style w:type="paragraph" w:styleId="aff3">
    <w:name w:val="Body Text Indent"/>
    <w:basedOn w:val="a3"/>
    <w:link w:val="aff2"/>
    <w:semiHidden/>
    <w:rsid w:val="0061158F"/>
    <w:pPr>
      <w:spacing w:after="120"/>
      <w:ind w:left="283"/>
      <w:jc w:val="left"/>
    </w:pPr>
    <w:rPr>
      <w:rFonts w:asciiTheme="minorHAnsi" w:hAnsiTheme="minorHAnsi"/>
    </w:rPr>
  </w:style>
  <w:style w:type="character" w:customStyle="1" w:styleId="11">
    <w:name w:val="Основной текст с отступом Знак1"/>
    <w:basedOn w:val="a4"/>
    <w:uiPriority w:val="99"/>
    <w:semiHidden/>
    <w:rsid w:val="0061158F"/>
    <w:rPr>
      <w:rFonts w:ascii="Times New Roman" w:hAnsi="Times New Roman"/>
    </w:rPr>
  </w:style>
  <w:style w:type="paragraph" w:customStyle="1" w:styleId="aff4">
    <w:name w:val="Название таблицы"/>
    <w:basedOn w:val="af0"/>
    <w:next w:val="a3"/>
    <w:link w:val="aff5"/>
    <w:qFormat/>
    <w:rsid w:val="00742F01"/>
    <w:pPr>
      <w:keepNext/>
      <w:spacing w:before="280" w:after="0"/>
      <w:jc w:val="both"/>
    </w:pPr>
  </w:style>
  <w:style w:type="character" w:customStyle="1" w:styleId="af1">
    <w:name w:val="Название объекта Знак"/>
    <w:basedOn w:val="a4"/>
    <w:link w:val="af0"/>
    <w:uiPriority w:val="35"/>
    <w:rsid w:val="00D960C3"/>
    <w:rPr>
      <w:rFonts w:ascii="Times New Roman" w:hAnsi="Times New Roman"/>
      <w:iCs/>
      <w:szCs w:val="18"/>
    </w:rPr>
  </w:style>
  <w:style w:type="character" w:customStyle="1" w:styleId="aff5">
    <w:name w:val="Название таблицы Знак"/>
    <w:basedOn w:val="af1"/>
    <w:link w:val="aff4"/>
    <w:rsid w:val="00742F01"/>
    <w:rPr>
      <w:rFonts w:ascii="Times New Roman" w:hAnsi="Times New Roman"/>
      <w:iCs/>
      <w:szCs w:val="18"/>
    </w:rPr>
  </w:style>
  <w:style w:type="paragraph" w:styleId="23">
    <w:name w:val="Body Text Indent 2"/>
    <w:basedOn w:val="a3"/>
    <w:link w:val="24"/>
    <w:uiPriority w:val="99"/>
    <w:semiHidden/>
    <w:unhideWhenUsed/>
    <w:rsid w:val="00AF7F6A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4"/>
    <w:link w:val="23"/>
    <w:uiPriority w:val="99"/>
    <w:semiHidden/>
    <w:rsid w:val="00AF7F6A"/>
    <w:rPr>
      <w:rFonts w:ascii="Times New Roman" w:hAnsi="Times New Roman"/>
    </w:rPr>
  </w:style>
  <w:style w:type="character" w:styleId="aff6">
    <w:name w:val="annotation reference"/>
    <w:basedOn w:val="a4"/>
    <w:uiPriority w:val="99"/>
    <w:semiHidden/>
    <w:unhideWhenUsed/>
    <w:rsid w:val="00C25486"/>
    <w:rPr>
      <w:sz w:val="16"/>
      <w:szCs w:val="16"/>
    </w:rPr>
  </w:style>
  <w:style w:type="paragraph" w:styleId="aff7">
    <w:name w:val="annotation text"/>
    <w:basedOn w:val="a3"/>
    <w:link w:val="aff8"/>
    <w:uiPriority w:val="99"/>
    <w:semiHidden/>
    <w:unhideWhenUsed/>
    <w:rsid w:val="00C25486"/>
    <w:rPr>
      <w:sz w:val="20"/>
      <w:szCs w:val="20"/>
    </w:rPr>
  </w:style>
  <w:style w:type="character" w:customStyle="1" w:styleId="aff8">
    <w:name w:val="Текст примечания Знак"/>
    <w:basedOn w:val="a4"/>
    <w:link w:val="aff7"/>
    <w:uiPriority w:val="99"/>
    <w:semiHidden/>
    <w:rsid w:val="00C25486"/>
    <w:rPr>
      <w:rFonts w:ascii="Times New Roman" w:hAnsi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C25486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C25486"/>
    <w:rPr>
      <w:rFonts w:ascii="Times New Roman" w:hAnsi="Times New Roman"/>
      <w:b/>
      <w:bCs/>
      <w:sz w:val="20"/>
      <w:szCs w:val="20"/>
    </w:rPr>
  </w:style>
  <w:style w:type="character" w:customStyle="1" w:styleId="apple-converted-space">
    <w:name w:val="apple-converted-space"/>
    <w:rsid w:val="001E3B34"/>
    <w:rPr>
      <w:rFonts w:ascii="Times New Roman" w:hAnsi="Times New Roman" w:cs="Times New Roman" w:hint="default"/>
    </w:rPr>
  </w:style>
  <w:style w:type="paragraph" w:styleId="affb">
    <w:name w:val="Body Text"/>
    <w:basedOn w:val="a3"/>
    <w:link w:val="affc"/>
    <w:uiPriority w:val="99"/>
    <w:semiHidden/>
    <w:unhideWhenUsed/>
    <w:rsid w:val="00CB15C3"/>
    <w:pPr>
      <w:spacing w:after="120"/>
    </w:pPr>
  </w:style>
  <w:style w:type="character" w:customStyle="1" w:styleId="affc">
    <w:name w:val="Основной текст Знак"/>
    <w:basedOn w:val="a4"/>
    <w:link w:val="affb"/>
    <w:uiPriority w:val="99"/>
    <w:semiHidden/>
    <w:rsid w:val="00CB15C3"/>
    <w:rPr>
      <w:rFonts w:ascii="Times New Roman" w:hAnsi="Times New Roman"/>
    </w:rPr>
  </w:style>
  <w:style w:type="character" w:styleId="affd">
    <w:name w:val="Strong"/>
    <w:basedOn w:val="a4"/>
    <w:uiPriority w:val="22"/>
    <w:qFormat/>
    <w:rsid w:val="007F577A"/>
    <w:rPr>
      <w:b/>
      <w:bCs/>
    </w:rPr>
  </w:style>
  <w:style w:type="character" w:styleId="affe">
    <w:name w:val="Emphasis"/>
    <w:basedOn w:val="a4"/>
    <w:uiPriority w:val="20"/>
    <w:qFormat/>
    <w:rsid w:val="00246E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37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9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l\OneDrive\&#1044;&#1086;&#1082;&#1091;&#1084;&#1077;&#1085;&#1090;&#1099;\&#1053;&#1072;&#1089;&#1090;&#1088;&#1072;&#1080;&#1074;&#1072;&#1077;&#1084;&#1099;&#1077;%20&#1096;&#1072;&#1073;&#1083;&#1086;&#1085;&#1099;%20Office\&#1054;&#1090;&#1095;&#1105;&#1090;%20&#1087;&#1086;%20&#1087;&#1088;&#1072;&#1082;&#1090;&#1080;&#1095;&#1077;&#1089;&#1082;&#1086;&#1081;%20&#1088;&#1072;&#1073;&#1086;&#1090;&#1077;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 w:rsidR="00AD3584" w:rsidRDefault="00000000">
          <w:pPr>
            <w:pStyle w:val="D84159BBAEDF420C9A1F65AD544F52D4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08A82D03344465BE823ADE8DA9EC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3F8C06-07F3-4CC6-A7E6-DBF678CE011A}"/>
      </w:docPartPr>
      <w:docPartBody>
        <w:p w:rsidR="00AD3584" w:rsidRDefault="00000000">
          <w:pPr>
            <w:pStyle w:val="F308A82D03344465BE823ADE8DA9ECFE"/>
          </w:pPr>
          <w:r>
            <w:t>Пересунько Е. О.</w:t>
          </w:r>
        </w:p>
      </w:docPartBody>
    </w:docPart>
    <w:docPart>
      <w:docPartPr>
        <w:name w:val="7729D85F1F2D433FA83F632E0EB8E5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E41771-76C9-4013-B45F-D1E8CF038432}"/>
      </w:docPartPr>
      <w:docPartBody>
        <w:p w:rsidR="00AD3584" w:rsidRDefault="00000000">
          <w:pPr>
            <w:pStyle w:val="7729D85F1F2D433FA83F632E0EB8E51F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 w:rsidR="00AD3584" w:rsidRDefault="00000000">
          <w:pPr>
            <w:pStyle w:val="0B804F642F7642E5977BCD5DCE8C93B2"/>
          </w:pPr>
          <w:r w:rsidRPr="00FB7011">
            <w:rPr>
              <w:color w:val="000000" w:themeColor="text1"/>
            </w:rPr>
            <w:t>202</w:t>
          </w:r>
          <w:r>
            <w:t>4</w:t>
          </w:r>
        </w:p>
      </w:docPartBody>
    </w:docPart>
    <w:docPart>
      <w:docPartPr>
        <w:name w:val="1C51CB3D90EF424F9DAEB39CF65A4E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04FBFF-AE75-4DF3-AC27-B1F539C2E3C3}"/>
      </w:docPartPr>
      <w:docPartBody>
        <w:p w:rsidR="00D41754" w:rsidRDefault="0087130F" w:rsidP="0087130F">
          <w:pPr>
            <w:pStyle w:val="1C51CB3D90EF424F9DAEB39CF65A4EFA"/>
          </w:pPr>
          <w:r w:rsidRPr="009C3BDF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83"/>
    <w:rsid w:val="000172FD"/>
    <w:rsid w:val="00063A50"/>
    <w:rsid w:val="000871C8"/>
    <w:rsid w:val="00092AD7"/>
    <w:rsid w:val="000B63BF"/>
    <w:rsid w:val="000C7353"/>
    <w:rsid w:val="000F4584"/>
    <w:rsid w:val="00145368"/>
    <w:rsid w:val="001633E7"/>
    <w:rsid w:val="001B4602"/>
    <w:rsid w:val="00245482"/>
    <w:rsid w:val="00281C7B"/>
    <w:rsid w:val="002942DB"/>
    <w:rsid w:val="002B1AA7"/>
    <w:rsid w:val="002C62BE"/>
    <w:rsid w:val="002E78BF"/>
    <w:rsid w:val="003079E1"/>
    <w:rsid w:val="003220AF"/>
    <w:rsid w:val="0032679B"/>
    <w:rsid w:val="00326E9C"/>
    <w:rsid w:val="003A186F"/>
    <w:rsid w:val="003A6AD1"/>
    <w:rsid w:val="003C4883"/>
    <w:rsid w:val="003E158C"/>
    <w:rsid w:val="003F1922"/>
    <w:rsid w:val="003F7C39"/>
    <w:rsid w:val="00401138"/>
    <w:rsid w:val="0041138B"/>
    <w:rsid w:val="00424B20"/>
    <w:rsid w:val="004445F7"/>
    <w:rsid w:val="00455401"/>
    <w:rsid w:val="00461CF0"/>
    <w:rsid w:val="00476E1F"/>
    <w:rsid w:val="004D0B5F"/>
    <w:rsid w:val="004E7D69"/>
    <w:rsid w:val="00522F6D"/>
    <w:rsid w:val="005552AC"/>
    <w:rsid w:val="005844D6"/>
    <w:rsid w:val="005D641D"/>
    <w:rsid w:val="005E70AE"/>
    <w:rsid w:val="00607627"/>
    <w:rsid w:val="00611823"/>
    <w:rsid w:val="00613291"/>
    <w:rsid w:val="00622238"/>
    <w:rsid w:val="0062395F"/>
    <w:rsid w:val="00637109"/>
    <w:rsid w:val="00641EDE"/>
    <w:rsid w:val="00670AE7"/>
    <w:rsid w:val="006C378C"/>
    <w:rsid w:val="006F5847"/>
    <w:rsid w:val="0070465E"/>
    <w:rsid w:val="00707722"/>
    <w:rsid w:val="007C0FF8"/>
    <w:rsid w:val="007D3CB8"/>
    <w:rsid w:val="007F534C"/>
    <w:rsid w:val="00843D90"/>
    <w:rsid w:val="00852CF1"/>
    <w:rsid w:val="00853C66"/>
    <w:rsid w:val="00857D7F"/>
    <w:rsid w:val="008610C2"/>
    <w:rsid w:val="00862C79"/>
    <w:rsid w:val="00866199"/>
    <w:rsid w:val="0087130F"/>
    <w:rsid w:val="0088072B"/>
    <w:rsid w:val="00890106"/>
    <w:rsid w:val="008A7F11"/>
    <w:rsid w:val="00951BD8"/>
    <w:rsid w:val="00976957"/>
    <w:rsid w:val="009922D3"/>
    <w:rsid w:val="009C3ED7"/>
    <w:rsid w:val="00A95187"/>
    <w:rsid w:val="00AA3592"/>
    <w:rsid w:val="00AD3584"/>
    <w:rsid w:val="00AE5A20"/>
    <w:rsid w:val="00B206E3"/>
    <w:rsid w:val="00B53546"/>
    <w:rsid w:val="00B83BC2"/>
    <w:rsid w:val="00BB4713"/>
    <w:rsid w:val="00BE1854"/>
    <w:rsid w:val="00C862F7"/>
    <w:rsid w:val="00CC779C"/>
    <w:rsid w:val="00CD3ADF"/>
    <w:rsid w:val="00D0180D"/>
    <w:rsid w:val="00D05B03"/>
    <w:rsid w:val="00D30598"/>
    <w:rsid w:val="00D41754"/>
    <w:rsid w:val="00D571B7"/>
    <w:rsid w:val="00D6020B"/>
    <w:rsid w:val="00D804D5"/>
    <w:rsid w:val="00D829FC"/>
    <w:rsid w:val="00DD7AD0"/>
    <w:rsid w:val="00DE5411"/>
    <w:rsid w:val="00E01346"/>
    <w:rsid w:val="00E510FE"/>
    <w:rsid w:val="00E7230F"/>
    <w:rsid w:val="00EB01BD"/>
    <w:rsid w:val="00EF2193"/>
    <w:rsid w:val="00EF7951"/>
    <w:rsid w:val="00F032CE"/>
    <w:rsid w:val="00F03678"/>
    <w:rsid w:val="00F21DA2"/>
    <w:rsid w:val="00FB357B"/>
    <w:rsid w:val="00FC100C"/>
    <w:rsid w:val="00FF1D80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7130F"/>
    <w:rPr>
      <w:color w:val="666666"/>
    </w:rPr>
  </w:style>
  <w:style w:type="paragraph" w:customStyle="1" w:styleId="D84159BBAEDF420C9A1F65AD544F52D4">
    <w:name w:val="D84159BBAEDF420C9A1F65AD544F52D4"/>
  </w:style>
  <w:style w:type="paragraph" w:customStyle="1" w:styleId="F308A82D03344465BE823ADE8DA9ECFE">
    <w:name w:val="F308A82D03344465BE823ADE8DA9ECFE"/>
  </w:style>
  <w:style w:type="paragraph" w:customStyle="1" w:styleId="7729D85F1F2D433FA83F632E0EB8E51F">
    <w:name w:val="7729D85F1F2D433FA83F632E0EB8E51F"/>
  </w:style>
  <w:style w:type="paragraph" w:customStyle="1" w:styleId="0B804F642F7642E5977BCD5DCE8C93B2">
    <w:name w:val="0B804F642F7642E5977BCD5DCE8C93B2"/>
  </w:style>
  <w:style w:type="paragraph" w:customStyle="1" w:styleId="1C51CB3D90EF424F9DAEB39CF65A4EFA">
    <w:name w:val="1C51CB3D90EF424F9DAEB39CF65A4EFA"/>
    <w:rsid w:val="008713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TotalTime>5</TotalTime>
  <Pages>6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Лысаковский</dc:creator>
  <cp:keywords/>
  <dc:description/>
  <cp:lastModifiedBy>Максим Музалевский</cp:lastModifiedBy>
  <cp:revision>2</cp:revision>
  <cp:lastPrinted>2025-12-09T11:31:00Z</cp:lastPrinted>
  <dcterms:created xsi:type="dcterms:W3CDTF">2025-12-09T11:40:00Z</dcterms:created>
  <dcterms:modified xsi:type="dcterms:W3CDTF">2025-12-09T11:40:00Z</dcterms:modified>
</cp:coreProperties>
</file>