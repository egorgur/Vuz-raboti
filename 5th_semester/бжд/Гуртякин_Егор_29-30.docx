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4A6ED844" w:rsidR="002247D9" w:rsidRDefault="00544D0C" w:rsidP="00480C27">
                <w:pPr>
                  <w:jc w:val="center"/>
                </w:pPr>
                <w:r>
                  <w:t>Политехнический институт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DA5D908" w:rsidR="00203346" w:rsidRPr="001F4DAC" w:rsidRDefault="00544D0C" w:rsidP="001F4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="001F4DAC" w:rsidRPr="001F4DAC">
              <w:rPr>
                <w:sz w:val="20"/>
                <w:szCs w:val="20"/>
              </w:rPr>
              <w:t>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508B3581" w:rsidR="001F4DAC" w:rsidRDefault="00544D0C" w:rsidP="00480C27">
                <w:pPr>
                  <w:jc w:val="center"/>
                </w:pPr>
                <w:r>
                  <w:t>Кафедра техносферной и экологической безопасности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333B9BD4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973E3E" w14:textId="77777777" w:rsidR="00C303B2" w:rsidRPr="00C303B2" w:rsidRDefault="00C303B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51D72554" w:rsidR="00470539" w:rsidRPr="00E11B13" w:rsidRDefault="00470539" w:rsidP="00470539">
            <w:pPr>
              <w:jc w:val="center"/>
              <w:rPr>
                <w:b/>
                <w:bCs/>
                <w:lang w:val="en-US"/>
              </w:rPr>
            </w:pPr>
            <w:r w:rsidRPr="00470539">
              <w:rPr>
                <w:b/>
                <w:bCs/>
              </w:rPr>
              <w:t>ОТЧЕТ О ПРАКТИЧЕСКОЙ РАБОТЕ</w:t>
            </w:r>
            <w:r w:rsidR="00E11B13">
              <w:rPr>
                <w:b/>
                <w:bCs/>
              </w:rPr>
              <w:t xml:space="preserve"> №</w:t>
            </w:r>
            <w:r w:rsidR="007F01A8">
              <w:rPr>
                <w:b/>
                <w:bCs/>
              </w:rPr>
              <w:t>1</w:t>
            </w:r>
          </w:p>
        </w:tc>
      </w:tr>
      <w:tr w:rsidR="00470539" w:rsidRPr="00107562" w14:paraId="7941704E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FAC416" w14:textId="08F900A2" w:rsidR="00470539" w:rsidRPr="00F23C83" w:rsidRDefault="00F23C83" w:rsidP="001F0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дисциплине</w:t>
            </w:r>
          </w:p>
        </w:tc>
      </w:tr>
      <w:tr w:rsidR="00470539" w:rsidRPr="00107562" w14:paraId="32E56D76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7E6B40" w14:textId="03619925" w:rsidR="00470539" w:rsidRPr="00B86A0C" w:rsidRDefault="00B86A0C" w:rsidP="00B8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«Безопасность жизнедеятельности»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67ABC53A" w:rsidR="00470539" w:rsidRPr="00107562" w:rsidRDefault="00470539" w:rsidP="00444249">
            <w:pPr>
              <w:jc w:val="center"/>
            </w:pPr>
          </w:p>
        </w:tc>
      </w:tr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4089A78C" w:rsidR="00470539" w:rsidRPr="00107562" w:rsidRDefault="00DB52CF" w:rsidP="00C05109">
            <w:pPr>
              <w:jc w:val="center"/>
            </w:pPr>
            <w:r>
              <w:t>Вредные</w:t>
            </w:r>
            <w:r w:rsidRPr="00CD7937">
              <w:t xml:space="preserve"> веществ</w:t>
            </w:r>
            <w:r>
              <w:t>а</w:t>
            </w:r>
            <w:bookmarkStart w:id="0" w:name="_Toc406763852"/>
            <w:bookmarkStart w:id="1" w:name="_Toc477863012"/>
            <w:r>
              <w:t xml:space="preserve"> </w:t>
            </w:r>
            <w:r w:rsidRPr="00CD7937">
              <w:t>в воздухе рабочей зоны</w:t>
            </w:r>
            <w:bookmarkEnd w:id="0"/>
            <w:bookmarkEnd w:id="1"/>
          </w:p>
        </w:tc>
      </w:tr>
      <w:tr w:rsidR="00470539" w:rsidRPr="00107562" w14:paraId="5D03C70A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071A0" w14:textId="222E3AB3" w:rsidR="00470539" w:rsidRPr="00107562" w:rsidRDefault="002858B5" w:rsidP="002858B5">
            <w:pPr>
              <w:jc w:val="center"/>
            </w:pPr>
            <w:r>
              <w:t xml:space="preserve">Задачи № </w:t>
            </w:r>
            <w:r>
              <w:rPr>
                <w:lang w:val="en-US"/>
              </w:rPr>
              <w:t>2</w:t>
            </w:r>
            <w:r w:rsidR="00262984">
              <w:t>9</w:t>
            </w:r>
            <w:r>
              <w:t>-</w:t>
            </w:r>
            <w:r w:rsidR="00262984">
              <w:t>30</w:t>
            </w:r>
            <w:r>
              <w:t xml:space="preserve">, Вариант № </w:t>
            </w:r>
            <w:r w:rsidR="00875103">
              <w:t>2</w:t>
            </w:r>
            <w:r w:rsidR="00866611">
              <w:t>0</w:t>
            </w:r>
          </w:p>
        </w:tc>
      </w:tr>
      <w:tr w:rsidR="00470539" w:rsidRPr="00107562" w14:paraId="5B146BA3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7A225" w14:textId="20325283" w:rsidR="00470539" w:rsidRPr="00290E7C" w:rsidRDefault="00470539" w:rsidP="002858B5">
            <w:pPr>
              <w:rPr>
                <w:lang w:val="en-US"/>
              </w:rPr>
            </w:pPr>
          </w:p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Инициалы, фамилия"/>
            <w:tag w:val="Преподаватель. Инициалы, фамилия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4AE1970A" w:rsidR="00470539" w:rsidRPr="00107562" w:rsidRDefault="0040595E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О.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Н.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Ледяева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3442AE04"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="00866611">
              <w:t>032322546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rPr>
              <w:color w:val="auto"/>
              <w14:ligatures w14:val="none"/>
            </w:rPr>
            <w:alias w:val="Студент. Инициалы, фамилия"/>
            <w:tag w:val="Студент. Инициалы, фамилия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45603A" w14:textId="6F663B13" w:rsidR="00470539" w:rsidRPr="00107562" w:rsidRDefault="00866611" w:rsidP="00DE076A">
                <w:pPr>
                  <w:jc w:val="left"/>
                </w:pPr>
                <w:r w:rsidRPr="00866611">
                  <w:rPr>
                    <w:color w:val="auto"/>
                    <w14:ligatures w14:val="none"/>
                  </w:rPr>
                  <w:t xml:space="preserve">Е. А. </w:t>
                </w:r>
                <w:proofErr w:type="spellStart"/>
                <w:r w:rsidRPr="00866611">
                  <w:rPr>
                    <w:color w:val="auto"/>
                    <w14:ligatures w14:val="none"/>
                  </w:rPr>
                  <w:t>Гуртякин</w:t>
                </w:r>
                <w:proofErr w:type="spellEnd"/>
              </w:p>
            </w:tc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p w14:paraId="6DB56D41" w14:textId="77777777" w:rsidR="008F24DB" w:rsidRPr="008F24DB" w:rsidRDefault="00F47208" w:rsidP="003808D3">
      <w:pPr>
        <w:pStyle w:val="1"/>
        <w:ind w:firstLine="0"/>
      </w:pPr>
      <w:r w:rsidRPr="008F24DB">
        <w:lastRenderedPageBreak/>
        <w:t>ВВЕДЕНИЕ</w:t>
      </w:r>
    </w:p>
    <w:p w14:paraId="642D58FD" w14:textId="77777777" w:rsidR="005F1304" w:rsidRPr="008F24DB" w:rsidRDefault="00432F37" w:rsidP="008F24DB">
      <w:pPr>
        <w:pStyle w:val="2"/>
      </w:pPr>
      <w:r w:rsidRPr="008F24DB">
        <w:t>Цель работы</w:t>
      </w:r>
    </w:p>
    <w:p w14:paraId="3ABBBDD9" w14:textId="5EEE8FA2" w:rsidR="008B2E19" w:rsidRPr="00056B40" w:rsidRDefault="00056B40" w:rsidP="00AF40F1">
      <w:pPr>
        <w:pStyle w:val="af9"/>
      </w:pPr>
      <w:r>
        <w:t xml:space="preserve">Изучить теоретический материал </w:t>
      </w:r>
      <w:r w:rsidR="00994E07">
        <w:t>по предложенным темам.</w:t>
      </w:r>
      <w:r w:rsidR="00A0040B">
        <w:t xml:space="preserve"> Выполнить поставленные </w:t>
      </w:r>
      <w:r w:rsidR="00A06414">
        <w:t>задачи.</w:t>
      </w:r>
    </w:p>
    <w:p w14:paraId="633A0FD1" w14:textId="77777777" w:rsidR="000B0C12" w:rsidRPr="008C2534" w:rsidRDefault="000B0C12" w:rsidP="000B0C12"/>
    <w:p w14:paraId="4F6F02CD" w14:textId="77777777" w:rsidR="00432F37" w:rsidRDefault="00432F37" w:rsidP="008F24DB">
      <w:pPr>
        <w:pStyle w:val="2"/>
      </w:pPr>
      <w:r>
        <w:t>Задачи</w:t>
      </w:r>
    </w:p>
    <w:p w14:paraId="70CB4B8F" w14:textId="77777777" w:rsidR="00E91235" w:rsidRDefault="00E91235" w:rsidP="00AF40F1">
      <w:pPr>
        <w:pStyle w:val="af9"/>
      </w:pPr>
      <w:r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E47086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E47086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62B91722" w14:textId="77777777" w:rsidR="00ED1F73" w:rsidRDefault="00E91235" w:rsidP="00E47086">
      <w:pPr>
        <w:pStyle w:val="a2"/>
        <w:rPr>
          <w:lang w:val="en-US"/>
        </w:rPr>
      </w:pPr>
      <w:r>
        <w:t>предоставить отчёт преподавателю.</w:t>
      </w:r>
    </w:p>
    <w:p w14:paraId="5A1E8D11" w14:textId="77777777" w:rsidR="00DC5CCA" w:rsidRDefault="00DC5CCA" w:rsidP="00AF40F1">
      <w:pPr>
        <w:pStyle w:val="af9"/>
      </w:pPr>
    </w:p>
    <w:p w14:paraId="2A7B28B5" w14:textId="7E81F19A" w:rsidR="003E5C02" w:rsidRDefault="003E5C02" w:rsidP="00E47086">
      <w:pPr>
        <w:pStyle w:val="a2"/>
        <w:numPr>
          <w:ilvl w:val="0"/>
          <w:numId w:val="0"/>
        </w:numPr>
        <w:ind w:left="936"/>
      </w:pPr>
      <w:r>
        <w:br w:type="page"/>
      </w:r>
    </w:p>
    <w:p w14:paraId="51D564BF" w14:textId="77777777" w:rsidR="007100B9" w:rsidRPr="006F4476" w:rsidRDefault="00756D3B" w:rsidP="00431326">
      <w:pPr>
        <w:pStyle w:val="1"/>
        <w:ind w:firstLine="0"/>
      </w:pPr>
      <w:r>
        <w:lastRenderedPageBreak/>
        <w:t>ХОД РАБОТЫ</w:t>
      </w:r>
    </w:p>
    <w:p w14:paraId="0286C7AF" w14:textId="71AA1E04" w:rsidR="00786952" w:rsidRDefault="008E1299" w:rsidP="008F24DB">
      <w:pPr>
        <w:pStyle w:val="2"/>
      </w:pPr>
      <w:r>
        <w:t xml:space="preserve">Задание </w:t>
      </w:r>
      <w:r w:rsidR="00BC0550">
        <w:t>29</w:t>
      </w:r>
    </w:p>
    <w:p w14:paraId="4A17A9C0" w14:textId="6497CF03" w:rsidR="005F6E87" w:rsidRDefault="00A764BD" w:rsidP="00B955D1">
      <w:pPr>
        <w:pStyle w:val="3"/>
      </w:pPr>
      <w:r>
        <w:t>Услови</w:t>
      </w:r>
      <w:r w:rsidR="00860DFA">
        <w:t>я</w:t>
      </w:r>
    </w:p>
    <w:p w14:paraId="03280BE9" w14:textId="1EEA2F1B" w:rsidR="00FC6A6B" w:rsidRPr="00E47086" w:rsidRDefault="00E47086" w:rsidP="007625BA">
      <w:pPr>
        <w:pStyle w:val="a2"/>
        <w:numPr>
          <w:ilvl w:val="0"/>
          <w:numId w:val="30"/>
        </w:numPr>
        <w:ind w:left="0" w:firstLine="709"/>
      </w:pPr>
      <w:r w:rsidRPr="00CD7937">
        <w:t>Выбрать вариант задания</w:t>
      </w:r>
      <w:r>
        <w:rPr>
          <w:lang w:val="en-US"/>
        </w:rPr>
        <w:t>;</w:t>
      </w:r>
    </w:p>
    <w:p w14:paraId="53845C69" w14:textId="4B54F262" w:rsidR="00E47086" w:rsidRPr="00E47086" w:rsidRDefault="00E47086" w:rsidP="007625BA">
      <w:pPr>
        <w:pStyle w:val="a2"/>
        <w:numPr>
          <w:ilvl w:val="0"/>
          <w:numId w:val="30"/>
        </w:numPr>
        <w:ind w:left="0" w:firstLine="709"/>
      </w:pPr>
      <w:r w:rsidRPr="00E47086">
        <w:t xml:space="preserve">В табл. </w:t>
      </w:r>
      <w:r w:rsidR="00912A4D">
        <w:t>2</w:t>
      </w:r>
      <w:r w:rsidRPr="00E47086">
        <w:t xml:space="preserve"> перенести из табл. </w:t>
      </w:r>
      <w:r w:rsidR="00912A4D">
        <w:t>1</w:t>
      </w:r>
      <w:r w:rsidRPr="00E47086">
        <w:t xml:space="preserve"> данные согласно варианту работы: наименование веществ и фактическую их концентрацию;</w:t>
      </w:r>
    </w:p>
    <w:p w14:paraId="28F9421B" w14:textId="7F7BC10D" w:rsidR="00E47086" w:rsidRDefault="003C7577" w:rsidP="007625BA">
      <w:pPr>
        <w:pStyle w:val="a2"/>
        <w:numPr>
          <w:ilvl w:val="0"/>
          <w:numId w:val="30"/>
        </w:numPr>
        <w:ind w:left="0" w:firstLine="709"/>
      </w:pPr>
      <w:r w:rsidRPr="003C7577">
        <w:t xml:space="preserve">Заполнить таблицу </w:t>
      </w:r>
      <w:r w:rsidR="00480FAB">
        <w:t>2</w:t>
      </w:r>
      <w:r w:rsidRPr="003C7577">
        <w:t>: из табл. П.</w:t>
      </w:r>
      <w:r w:rsidR="00F620B1">
        <w:t>6</w:t>
      </w:r>
      <w:r w:rsidRPr="003C7577">
        <w:t xml:space="preserve"> перенести величины ПДК и класс опасности выбранных вами вредных веществ.</w:t>
      </w:r>
    </w:p>
    <w:p w14:paraId="28E4A6F4" w14:textId="39013C55" w:rsidR="009C2C7B" w:rsidRPr="009C2C7B" w:rsidRDefault="009C2C7B" w:rsidP="009C2C7B">
      <w:pPr>
        <w:ind w:firstLine="720"/>
        <w:rPr>
          <w:rFonts w:eastAsia="Calibri" w:cs="Times New Roman"/>
          <w:b/>
          <w:bCs/>
          <w:color w:val="auto"/>
          <w:kern w:val="0"/>
          <w:lang w:eastAsia="ru-RU"/>
          <w14:ligatures w14:val="none"/>
        </w:rPr>
      </w:pPr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Сопоставить данные по концентрации веществ с ПДК, т.е. </w:t>
      </w:r>
      <w:proofErr w:type="spellStart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>расчитать</w:t>
      </w:r>
      <w:proofErr w:type="spellEnd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 для каждого вещества величину С / ПДК. Сделать вывод о соответствии нормам каждого из веществ в </w:t>
      </w:r>
      <w:proofErr w:type="gramStart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>отдельности</w:t>
      </w:r>
      <w:proofErr w:type="gramEnd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 т. е. …˂ПДК, …˃ ПДК, … = ПДК.</w:t>
      </w:r>
    </w:p>
    <w:p w14:paraId="66E59EC7" w14:textId="77777777" w:rsidR="009C2C7B" w:rsidRPr="009C2C7B" w:rsidRDefault="009C2C7B" w:rsidP="009C2C7B">
      <w:pPr>
        <w:ind w:firstLine="720"/>
        <w:rPr>
          <w:rFonts w:eastAsia="Calibri" w:cs="Times New Roman"/>
          <w:b/>
          <w:bCs/>
          <w:color w:val="auto"/>
          <w:kern w:val="0"/>
          <w:lang w:eastAsia="ru-RU"/>
          <w14:ligatures w14:val="none"/>
        </w:rPr>
      </w:pPr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>Отметить соответствие или не соответствие нормам заданной по варианту совокупности веществ при их одновременном воздействии.</w:t>
      </w:r>
    </w:p>
    <w:p w14:paraId="03D253F4" w14:textId="524AE2C8" w:rsidR="009C2C7B" w:rsidRPr="009C2C7B" w:rsidRDefault="009C2C7B" w:rsidP="002078A3">
      <w:pPr>
        <w:ind w:firstLine="540"/>
        <w:rPr>
          <w:rFonts w:eastAsia="Calibri" w:cs="Times New Roman"/>
          <w:b/>
          <w:bCs/>
          <w:color w:val="auto"/>
          <w:kern w:val="0"/>
          <w:lang w:eastAsia="ru-RU"/>
          <w14:ligatures w14:val="none"/>
        </w:rPr>
      </w:pPr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>Из табл.</w:t>
      </w:r>
      <w:r w:rsidR="00867BF0">
        <w:rPr>
          <w:rFonts w:eastAsia="Calibri" w:cs="Times New Roman"/>
          <w:color w:val="auto"/>
          <w:kern w:val="0"/>
          <w:lang w:eastAsia="ru-RU"/>
          <w14:ligatures w14:val="none"/>
        </w:rPr>
        <w:t>3</w:t>
      </w:r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 выявить вещества, обладающие суммацией действия, обозначив их символом «Σ» перед названием вещества. Эффект суммации оценивают по набору веществ </w:t>
      </w:r>
      <w:proofErr w:type="gramStart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>согласно варианта</w:t>
      </w:r>
      <w:proofErr w:type="gramEnd"/>
      <w:r w:rsidRPr="009C2C7B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 и перечню веществ, обладающих суммацией действия и затем последующим расчетом по формуле (11.1). При этом считать, что эффект суммации имеет место, если хотя бы два из веществ, заданных по варианту, имеются в табл. П.7. Рассчитать эффект суммации по формуле 11.1.</w:t>
      </w:r>
    </w:p>
    <w:p w14:paraId="15C11351" w14:textId="77777777" w:rsidR="00B77152" w:rsidRDefault="00B77152" w:rsidP="00B77152">
      <w:pPr>
        <w:pStyle w:val="af9"/>
        <w:rPr>
          <w:rFonts w:eastAsia="Calibri"/>
          <w:lang w:eastAsia="ru-RU"/>
        </w:rPr>
      </w:pPr>
      <w:r w:rsidRPr="00B77152">
        <w:rPr>
          <w:rFonts w:eastAsia="Calibri"/>
          <w:lang w:eastAsia="ru-RU"/>
        </w:rPr>
        <w:t>Оформить отчет к расчетной работе в виде табл. 6 и сделать выводы о соответствии нормам фактических значений концентраций веществ, обладающих эффектом суммации («соответствует» или «не соответствует»).</w:t>
      </w:r>
    </w:p>
    <w:p w14:paraId="70C191A9" w14:textId="18B850A6" w:rsidR="00F20667" w:rsidRPr="00F20667" w:rsidRDefault="00F20667" w:rsidP="00F20667">
      <w:pPr>
        <w:pStyle w:val="af9"/>
        <w:rPr>
          <w:rFonts w:eastAsia="Calibri"/>
          <w:b/>
          <w:bCs/>
          <w:lang w:eastAsia="ru-RU"/>
        </w:rPr>
      </w:pPr>
      <w:r w:rsidRPr="00F20667">
        <w:rPr>
          <w:rFonts w:eastAsia="Calibri"/>
          <w:lang w:eastAsia="ru-RU"/>
        </w:rPr>
        <w:t>Определить класс условий труда по табл. 4. В случае несоответствия вредных веществ (данных в варианте) гигиеническим нормам, предложить мероприятия по снижению выбросов и методы защиты работников от воздействия вредных веществ.</w:t>
      </w:r>
    </w:p>
    <w:p w14:paraId="32871588" w14:textId="188D3505" w:rsidR="00275301" w:rsidRPr="00275301" w:rsidRDefault="00275301" w:rsidP="00275301">
      <w:pPr>
        <w:pStyle w:val="aff4"/>
      </w:pPr>
      <w:r>
        <w:t xml:space="preserve">Таблица </w:t>
      </w:r>
      <w:r w:rsidR="00BE5544">
        <w:fldChar w:fldCharType="begin"/>
      </w:r>
      <w:r w:rsidR="00BE5544">
        <w:instrText xml:space="preserve"> SEQ Таблица \* ARABIC </w:instrText>
      </w:r>
      <w:r w:rsidR="00BE5544">
        <w:fldChar w:fldCharType="separate"/>
      </w:r>
      <w:r w:rsidR="00A54840">
        <w:rPr>
          <w:noProof/>
        </w:rPr>
        <w:t>1</w:t>
      </w:r>
      <w:r w:rsidR="00BE5544">
        <w:rPr>
          <w:noProof/>
        </w:rPr>
        <w:fldChar w:fldCharType="end"/>
      </w:r>
      <w:r>
        <w:rPr>
          <w:lang w:val="en-US"/>
        </w:rPr>
        <w:t xml:space="preserve"> – </w:t>
      </w:r>
      <w:r>
        <w:t>Вариант задания</w:t>
      </w:r>
    </w:p>
    <w:tbl>
      <w:tblPr>
        <w:tblStyle w:val="af2"/>
        <w:tblW w:w="5000" w:type="pct"/>
        <w:tblLook w:val="00A0" w:firstRow="1" w:lastRow="0" w:firstColumn="1" w:lastColumn="0" w:noHBand="0" w:noVBand="0"/>
      </w:tblPr>
      <w:tblGrid>
        <w:gridCol w:w="2752"/>
        <w:gridCol w:w="3046"/>
        <w:gridCol w:w="3830"/>
      </w:tblGrid>
      <w:tr w:rsidR="00EA6D89" w:rsidRPr="00CB15C3" w14:paraId="1B23E526" w14:textId="77777777" w:rsidTr="003B1B19">
        <w:tc>
          <w:tcPr>
            <w:tcW w:w="1429" w:type="pct"/>
            <w:tcBorders>
              <w:bottom w:val="double" w:sz="4" w:space="0" w:color="auto"/>
            </w:tcBorders>
          </w:tcPr>
          <w:p w14:paraId="6C30C6C3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Номер</w:t>
            </w:r>
          </w:p>
          <w:p w14:paraId="264614B0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варианта</w:t>
            </w:r>
          </w:p>
        </w:tc>
        <w:tc>
          <w:tcPr>
            <w:tcW w:w="1582" w:type="pct"/>
            <w:tcBorders>
              <w:bottom w:val="double" w:sz="4" w:space="0" w:color="auto"/>
            </w:tcBorders>
          </w:tcPr>
          <w:p w14:paraId="69946280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 </w:t>
            </w:r>
          </w:p>
          <w:p w14:paraId="7C93BC09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Вещество</w:t>
            </w:r>
          </w:p>
        </w:tc>
        <w:tc>
          <w:tcPr>
            <w:tcW w:w="1989" w:type="pct"/>
            <w:tcBorders>
              <w:bottom w:val="double" w:sz="4" w:space="0" w:color="auto"/>
            </w:tcBorders>
          </w:tcPr>
          <w:p w14:paraId="4AA1A8EB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Фактическая</w:t>
            </w:r>
          </w:p>
          <w:p w14:paraId="36DA1EC1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концентрация</w:t>
            </w:r>
          </w:p>
          <w:p w14:paraId="68DAB4B7" w14:textId="77777777" w:rsidR="00EA6D89" w:rsidRPr="00CB15C3" w:rsidRDefault="00EA6D89" w:rsidP="00CB15C3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мг/м</w:t>
            </w:r>
            <w:r w:rsidRPr="00CB15C3">
              <w:rPr>
                <w:rFonts w:eastAsia="Times New Roman" w:cs="Times New Roman"/>
                <w:b/>
                <w:bCs/>
                <w:color w:val="auto"/>
                <w:kern w:val="0"/>
                <w:vertAlign w:val="superscript"/>
                <w14:ligatures w14:val="none"/>
              </w:rPr>
              <w:t>3</w:t>
            </w:r>
          </w:p>
        </w:tc>
      </w:tr>
      <w:tr w:rsidR="00EA6D89" w:rsidRPr="00CB15C3" w14:paraId="5FB0C28A" w14:textId="77777777" w:rsidTr="00BF62A0">
        <w:tc>
          <w:tcPr>
            <w:tcW w:w="1429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17F6CC" w14:textId="74DF4A02" w:rsidR="00EA6D89" w:rsidRPr="00866611" w:rsidRDefault="00866611" w:rsidP="003B1B1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1582" w:type="pct"/>
            <w:tcBorders>
              <w:top w:val="double" w:sz="4" w:space="0" w:color="auto"/>
              <w:bottom w:val="single" w:sz="4" w:space="0" w:color="auto"/>
            </w:tcBorders>
          </w:tcPr>
          <w:p w14:paraId="4873468E" w14:textId="77777777" w:rsidR="00866611" w:rsidRDefault="00866611" w:rsidP="00866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Азот окислы</w:t>
            </w:r>
          </w:p>
          <w:p w14:paraId="0966962C" w14:textId="77777777" w:rsidR="00866611" w:rsidRDefault="00866611" w:rsidP="00866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Алюминий окись</w:t>
            </w:r>
          </w:p>
          <w:p w14:paraId="3F9BCEA1" w14:textId="77777777" w:rsidR="00866611" w:rsidRDefault="00866611" w:rsidP="00866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Фенол</w:t>
            </w:r>
          </w:p>
          <w:p w14:paraId="5752DC9D" w14:textId="77777777" w:rsidR="00866611" w:rsidRDefault="00866611" w:rsidP="00866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Бензол</w:t>
            </w:r>
          </w:p>
          <w:p w14:paraId="20E662FB" w14:textId="77777777" w:rsidR="00866611" w:rsidRDefault="00866611" w:rsidP="00866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Формальдегид</w:t>
            </w:r>
          </w:p>
          <w:p w14:paraId="74DCA0FC" w14:textId="416FF8E5" w:rsidR="00EA6D89" w:rsidRPr="00CB15C3" w:rsidRDefault="00866611" w:rsidP="00866611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>Винилацетат</w:t>
            </w:r>
          </w:p>
        </w:tc>
        <w:tc>
          <w:tcPr>
            <w:tcW w:w="1989" w:type="pct"/>
            <w:tcBorders>
              <w:top w:val="double" w:sz="4" w:space="0" w:color="auto"/>
              <w:bottom w:val="single" w:sz="4" w:space="0" w:color="auto"/>
            </w:tcBorders>
          </w:tcPr>
          <w:p w14:paraId="2E114064" w14:textId="77777777" w:rsidR="00866611" w:rsidRDefault="00866611" w:rsidP="00866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  <w:p w14:paraId="66E006E1" w14:textId="77777777" w:rsidR="00866611" w:rsidRDefault="00866611" w:rsidP="00866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</w:t>
            </w:r>
          </w:p>
          <w:p w14:paraId="3B74DBAD" w14:textId="77777777" w:rsidR="00866611" w:rsidRDefault="00866611" w:rsidP="00866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  <w:p w14:paraId="0D1C51F2" w14:textId="77777777" w:rsidR="00866611" w:rsidRDefault="00866611" w:rsidP="00866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  <w:p w14:paraId="12805914" w14:textId="77777777" w:rsidR="00866611" w:rsidRDefault="00866611" w:rsidP="00866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  <w:p w14:paraId="69969EF0" w14:textId="60E61587" w:rsidR="00EA6D89" w:rsidRPr="00CB15C3" w:rsidRDefault="00866611" w:rsidP="00866611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>0,1</w:t>
            </w:r>
          </w:p>
        </w:tc>
      </w:tr>
    </w:tbl>
    <w:p w14:paraId="4F3BE797" w14:textId="77777777" w:rsidR="00BF62A0" w:rsidRDefault="00BF62A0" w:rsidP="006D4889">
      <w:pPr>
        <w:pStyle w:val="aff4"/>
      </w:pPr>
    </w:p>
    <w:p w14:paraId="53398B94" w14:textId="016CD196" w:rsidR="006D4889" w:rsidRDefault="006D4889" w:rsidP="006D4889">
      <w:pPr>
        <w:pStyle w:val="aff4"/>
      </w:pPr>
      <w:r>
        <w:t xml:space="preserve">Таблица </w:t>
      </w:r>
      <w:r w:rsidR="00BE5544">
        <w:fldChar w:fldCharType="begin"/>
      </w:r>
      <w:r w:rsidR="00BE5544">
        <w:instrText xml:space="preserve"> SEQ Таблица \* ARABIC </w:instrText>
      </w:r>
      <w:r w:rsidR="00BE5544">
        <w:fldChar w:fldCharType="separate"/>
      </w:r>
      <w:r w:rsidR="00A54840">
        <w:rPr>
          <w:noProof/>
        </w:rPr>
        <w:t>2</w:t>
      </w:r>
      <w:r w:rsidR="00BE5544">
        <w:rPr>
          <w:noProof/>
        </w:rPr>
        <w:fldChar w:fldCharType="end"/>
      </w:r>
      <w:r>
        <w:t xml:space="preserve"> – </w:t>
      </w:r>
      <w:r w:rsidR="00AA3B3E" w:rsidRPr="003F72C9">
        <w:rPr>
          <w:szCs w:val="28"/>
        </w:rPr>
        <w:t>Гигиеническая оценка условий работы с вредными веществами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1783"/>
        <w:gridCol w:w="1194"/>
        <w:gridCol w:w="1219"/>
        <w:gridCol w:w="1334"/>
        <w:gridCol w:w="851"/>
        <w:gridCol w:w="1833"/>
      </w:tblGrid>
      <w:tr w:rsidR="00AA5961" w:rsidRPr="00A163F0" w14:paraId="65DD50E3" w14:textId="77777777" w:rsidTr="00600C31"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7B88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Наименование веществ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F33C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Фактичес</w:t>
            </w:r>
            <w:proofErr w:type="spellEnd"/>
          </w:p>
          <w:p w14:paraId="2789351E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 xml:space="preserve">кая </w:t>
            </w: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концен</w:t>
            </w:r>
            <w:proofErr w:type="spellEnd"/>
          </w:p>
          <w:p w14:paraId="55C77E17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трация</w:t>
            </w:r>
            <w:proofErr w:type="spellEnd"/>
          </w:p>
          <w:p w14:paraId="613D090D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мг/м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perscript"/>
                <w14:ligatures w14:val="none"/>
              </w:rPr>
              <w:t>3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 xml:space="preserve">, 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299C" w14:textId="61463F93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ПДК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bscript"/>
                <w14:ligatures w14:val="none"/>
              </w:rPr>
              <w:t>р.з</w:t>
            </w:r>
            <w:proofErr w:type="spellEnd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, мг/м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perscript"/>
                <w14:ligatures w14:val="none"/>
              </w:rPr>
              <w:t>3</w:t>
            </w:r>
          </w:p>
          <w:p w14:paraId="44F64979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6DEA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Класс опасности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845E" w14:textId="54DE6D68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Вещества с эффектом суммации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0C99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:u w:val="single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:u w:val="single"/>
                <w14:ligatures w14:val="none"/>
              </w:rPr>
              <w:t>С</w:t>
            </w:r>
          </w:p>
          <w:p w14:paraId="70F52C8F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ПДК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6822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Гигиеническая оценка</w:t>
            </w:r>
          </w:p>
          <w:p w14:paraId="18968F56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помещения</w:t>
            </w:r>
          </w:p>
          <w:p w14:paraId="63058572" w14:textId="77777777" w:rsidR="00AA5961" w:rsidRPr="00A163F0" w:rsidRDefault="00AA5961" w:rsidP="00A163F0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</w:p>
        </w:tc>
      </w:tr>
    </w:tbl>
    <w:p w14:paraId="1BA87D2C" w14:textId="03D2BF4E" w:rsidR="0051678B" w:rsidRDefault="0051678B" w:rsidP="00267B95">
      <w:pPr>
        <w:pStyle w:val="aff4"/>
      </w:pPr>
      <w:r>
        <w:t xml:space="preserve">Таблица </w:t>
      </w:r>
      <w:r w:rsidR="00BE5544">
        <w:fldChar w:fldCharType="begin"/>
      </w:r>
      <w:r w:rsidR="00BE5544">
        <w:instrText xml:space="preserve"> SEQ Таблица \* ARABIC </w:instrText>
      </w:r>
      <w:r w:rsidR="00BE5544">
        <w:fldChar w:fldCharType="separate"/>
      </w:r>
      <w:r w:rsidR="00A54840">
        <w:rPr>
          <w:noProof/>
        </w:rPr>
        <w:t>3</w:t>
      </w:r>
      <w:r w:rsidR="00BE5544">
        <w:rPr>
          <w:noProof/>
        </w:rPr>
        <w:fldChar w:fldCharType="end"/>
      </w:r>
      <w:r>
        <w:t xml:space="preserve"> – </w:t>
      </w:r>
      <w:r w:rsidRPr="003F72C9">
        <w:rPr>
          <w:bCs/>
          <w:szCs w:val="28"/>
        </w:rPr>
        <w:t>Классы условий труда в зависимости от содержания в воздухе рабочей зоны вредных веществ (кратность превышения ПДК)</w:t>
      </w:r>
    </w:p>
    <w:tbl>
      <w:tblPr>
        <w:tblW w:w="5000" w:type="pct"/>
        <w:jc w:val="center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2928"/>
        <w:gridCol w:w="950"/>
        <w:gridCol w:w="797"/>
        <w:gridCol w:w="892"/>
        <w:gridCol w:w="892"/>
        <w:gridCol w:w="895"/>
        <w:gridCol w:w="2268"/>
      </w:tblGrid>
      <w:tr w:rsidR="0051678B" w:rsidRPr="0051678B" w14:paraId="72CC5D59" w14:textId="77777777" w:rsidTr="006223E0">
        <w:trPr>
          <w:cantSplit/>
          <w:jc w:val="center"/>
        </w:trPr>
        <w:tc>
          <w:tcPr>
            <w:tcW w:w="160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CBCC8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3398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31FEC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Класс условий труда</w:t>
            </w:r>
          </w:p>
        </w:tc>
      </w:tr>
      <w:tr w:rsidR="0051678B" w:rsidRPr="0051678B" w14:paraId="25CD7596" w14:textId="77777777" w:rsidTr="006A2464">
        <w:trPr>
          <w:cantSplit/>
          <w:jc w:val="center"/>
        </w:trPr>
        <w:tc>
          <w:tcPr>
            <w:tcW w:w="160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61D83" w14:textId="77777777" w:rsidR="0051678B" w:rsidRPr="0051678B" w:rsidRDefault="0051678B" w:rsidP="0051678B">
            <w:pPr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246FFEF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51678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Допус-тимый</w:t>
            </w:r>
            <w:proofErr w:type="spellEnd"/>
          </w:p>
        </w:tc>
        <w:tc>
          <w:tcPr>
            <w:tcW w:w="2177" w:type="pct"/>
            <w:gridSpan w:val="4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8D54965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Вредный</w:t>
            </w:r>
          </w:p>
        </w:tc>
        <w:tc>
          <w:tcPr>
            <w:tcW w:w="696" w:type="pct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96D6BCD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Опасный (экстремальный)</w:t>
            </w:r>
          </w:p>
        </w:tc>
      </w:tr>
      <w:tr w:rsidR="0051678B" w:rsidRPr="0051678B" w14:paraId="7BA01C1A" w14:textId="77777777" w:rsidTr="006A2464">
        <w:trPr>
          <w:cantSplit/>
          <w:jc w:val="center"/>
        </w:trPr>
        <w:tc>
          <w:tcPr>
            <w:tcW w:w="160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4B45D" w14:textId="77777777" w:rsidR="0051678B" w:rsidRPr="0051678B" w:rsidRDefault="0051678B" w:rsidP="0051678B">
            <w:pPr>
              <w:jc w:val="left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525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82874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4CDB8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3.1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4F50A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3.2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981BC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3.3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2E1F0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3.4</w:t>
            </w:r>
          </w:p>
        </w:tc>
        <w:tc>
          <w:tcPr>
            <w:tcW w:w="696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28976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</w:tr>
      <w:tr w:rsidR="0051678B" w:rsidRPr="0051678B" w14:paraId="19055D5F" w14:textId="77777777" w:rsidTr="006223E0">
        <w:trPr>
          <w:cantSplit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3000A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kern w:val="0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b/>
                <w:bCs/>
                <w:i/>
                <w:iCs/>
                <w:color w:val="auto"/>
                <w:kern w:val="0"/>
                <w:lang w:eastAsia="ru-RU"/>
                <w14:ligatures w14:val="none"/>
              </w:rPr>
              <w:t>Превышение ПДК, раз</w:t>
            </w:r>
          </w:p>
        </w:tc>
      </w:tr>
      <w:tr w:rsidR="0051678B" w:rsidRPr="0051678B" w14:paraId="31DCE949" w14:textId="77777777" w:rsidTr="00C82472">
        <w:trPr>
          <w:jc w:val="center"/>
        </w:trPr>
        <w:tc>
          <w:tcPr>
            <w:tcW w:w="1602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BC1E7" w14:textId="77777777" w:rsidR="0051678B" w:rsidRPr="0051678B" w:rsidRDefault="0051678B" w:rsidP="0051678B">
            <w:pP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Концентрация вредных веществ</w:t>
            </w:r>
          </w:p>
        </w:tc>
        <w:tc>
          <w:tcPr>
            <w:tcW w:w="525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AA431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≤  ПДК</w:t>
            </w:r>
            <w:proofErr w:type="gramEnd"/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9CD96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1,1-2,0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0A89E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2,1-5,0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186EC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5,1-10,0</w:t>
            </w:r>
          </w:p>
        </w:tc>
        <w:tc>
          <w:tcPr>
            <w:tcW w:w="544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1D730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678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&gt; 10,0</w:t>
            </w:r>
          </w:p>
        </w:tc>
        <w:tc>
          <w:tcPr>
            <w:tcW w:w="696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922E7" w14:textId="77777777" w:rsidR="0051678B" w:rsidRPr="0051678B" w:rsidRDefault="0051678B" w:rsidP="0051678B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BD9888B" w14:textId="50C8DFC3" w:rsidR="003D7D7D" w:rsidRDefault="006D2CBA" w:rsidP="006D2CBA">
      <w:pPr>
        <w:pStyle w:val="3"/>
        <w:rPr>
          <w:lang w:val="en-US"/>
        </w:rPr>
      </w:pPr>
      <w:r>
        <w:t>Решение</w:t>
      </w:r>
    </w:p>
    <w:p w14:paraId="65105D54" w14:textId="578D3F4A" w:rsidR="007825C5" w:rsidRPr="00E368F7" w:rsidRDefault="00E368F7" w:rsidP="00E368F7">
      <w:pPr>
        <w:pStyle w:val="af9"/>
      </w:pPr>
      <w:r>
        <w:t xml:space="preserve">Перенесём данные в таблицу 2. Получим таблицу </w:t>
      </w:r>
      <w:r w:rsidR="009E0FB8">
        <w:t>4</w:t>
      </w:r>
      <w:r>
        <w:t>.</w:t>
      </w:r>
    </w:p>
    <w:p w14:paraId="7C8890E2" w14:textId="7BC3A90D" w:rsidR="00C43EC4" w:rsidRPr="00C43EC4" w:rsidRDefault="00C43EC4" w:rsidP="00C43EC4">
      <w:pPr>
        <w:pStyle w:val="aff4"/>
      </w:pPr>
      <w:r>
        <w:t xml:space="preserve">Таблица </w:t>
      </w:r>
      <w:r w:rsidR="00BE5544">
        <w:fldChar w:fldCharType="begin"/>
      </w:r>
      <w:r w:rsidR="00BE5544">
        <w:instrText xml:space="preserve"> SEQ Таблица \* ARABIC </w:instrText>
      </w:r>
      <w:r w:rsidR="00BE5544">
        <w:fldChar w:fldCharType="separate"/>
      </w:r>
      <w:r w:rsidR="00A54840">
        <w:rPr>
          <w:noProof/>
        </w:rPr>
        <w:t>4</w:t>
      </w:r>
      <w:r w:rsidR="00BE5544">
        <w:rPr>
          <w:noProof/>
        </w:rPr>
        <w:fldChar w:fldCharType="end"/>
      </w:r>
      <w:r>
        <w:t xml:space="preserve"> – </w:t>
      </w:r>
      <w:r w:rsidRPr="003F72C9">
        <w:rPr>
          <w:szCs w:val="28"/>
        </w:rPr>
        <w:t>Гигиеническая оценка условий работы с вредными веществами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2"/>
        <w:gridCol w:w="1292"/>
        <w:gridCol w:w="1031"/>
        <w:gridCol w:w="1329"/>
        <w:gridCol w:w="1475"/>
        <w:gridCol w:w="785"/>
        <w:gridCol w:w="1884"/>
      </w:tblGrid>
      <w:tr w:rsidR="00434EA2" w:rsidRPr="00A163F0" w14:paraId="2F652931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928AE3E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Наименование веществ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B16767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Фактичес</w:t>
            </w:r>
            <w:proofErr w:type="spellEnd"/>
          </w:p>
          <w:p w14:paraId="08D89CF5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 xml:space="preserve">кая </w:t>
            </w: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концен</w:t>
            </w:r>
            <w:proofErr w:type="spellEnd"/>
          </w:p>
          <w:p w14:paraId="790A21DE" w14:textId="069844B5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трация</w:t>
            </w:r>
            <w:proofErr w:type="spellEnd"/>
            <w:r w:rsidRPr="008E5998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,</w:t>
            </w:r>
          </w:p>
          <w:p w14:paraId="14C22AB3" w14:textId="21DC032F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мг/м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perscript"/>
                <w14:ligatures w14:val="none"/>
              </w:rPr>
              <w:t>3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A62290" w14:textId="0AD62365" w:rsidR="00434EA2" w:rsidRPr="00A163F0" w:rsidRDefault="00434EA2" w:rsidP="00492D27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:lang w:val="en-US"/>
                <w14:ligatures w14:val="none"/>
              </w:rPr>
            </w:pPr>
            <w:proofErr w:type="spellStart"/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ПДК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bscript"/>
                <w14:ligatures w14:val="none"/>
              </w:rPr>
              <w:t>р.з</w:t>
            </w:r>
            <w:proofErr w:type="spellEnd"/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bscript"/>
                <w14:ligatures w14:val="none"/>
              </w:rPr>
              <w:t>.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 xml:space="preserve">, </w:t>
            </w:r>
            <w:r w:rsidRPr="008E5998">
              <w:rPr>
                <w:rFonts w:eastAsia="Calibri" w:cs="Times New Roman"/>
                <w:b/>
                <w:bCs/>
                <w:color w:val="auto"/>
                <w:kern w:val="0"/>
                <w:lang w:val="en-US"/>
                <w14:ligatures w14:val="none"/>
              </w:rPr>
              <w:br/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мг/м</w:t>
            </w:r>
            <w:r w:rsidRPr="00A163F0">
              <w:rPr>
                <w:rFonts w:eastAsia="Calibri" w:cs="Times New Roman"/>
                <w:b/>
                <w:bCs/>
                <w:color w:val="auto"/>
                <w:kern w:val="0"/>
                <w:vertAlign w:val="superscript"/>
                <w14:ligatures w14:val="none"/>
              </w:rPr>
              <w:t>3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188DA22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Класс опасности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A2532CD" w14:textId="7F1160AD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Вещества с эффектом суммации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01AC441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:u w:val="single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:u w:val="single"/>
                <w14:ligatures w14:val="none"/>
              </w:rPr>
              <w:t>С</w:t>
            </w:r>
          </w:p>
          <w:p w14:paraId="7DE7CD06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ПДК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B15019" w14:textId="77777777" w:rsidR="00434EA2" w:rsidRPr="00A163F0" w:rsidRDefault="00434EA2" w:rsidP="00F132B1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Гигиеническая оценка</w:t>
            </w:r>
          </w:p>
          <w:p w14:paraId="488848FF" w14:textId="6FB290D5" w:rsidR="00434EA2" w:rsidRPr="00A163F0" w:rsidRDefault="00434EA2" w:rsidP="00161899">
            <w:pPr>
              <w:jc w:val="center"/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</w:pPr>
            <w:r w:rsidRPr="00A163F0">
              <w:rPr>
                <w:rFonts w:eastAsia="Calibri" w:cs="Times New Roman"/>
                <w:b/>
                <w:bCs/>
                <w:color w:val="auto"/>
                <w:kern w:val="0"/>
                <w14:ligatures w14:val="none"/>
              </w:rPr>
              <w:t>помещения</w:t>
            </w:r>
          </w:p>
        </w:tc>
      </w:tr>
      <w:tr w:rsidR="00434EA2" w:rsidRPr="00A163F0" w14:paraId="3C54C6FC" w14:textId="77777777" w:rsidTr="00434EA2">
        <w:tc>
          <w:tcPr>
            <w:tcW w:w="74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5AF8" w14:textId="4AA53EDD" w:rsidR="00434EA2" w:rsidRPr="00BA08A7" w:rsidRDefault="00866611" w:rsidP="00BA08A7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Фенол</w:t>
            </w:r>
          </w:p>
        </w:tc>
        <w:tc>
          <w:tcPr>
            <w:tcW w:w="63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9BDC" w14:textId="3D039677" w:rsidR="00434EA2" w:rsidRPr="00866611" w:rsidRDefault="00866611" w:rsidP="0032157B">
            <w:pPr>
              <w:jc w:val="center"/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2"/>
                <w:szCs w:val="22"/>
                <w14:ligatures w14:val="none"/>
              </w:rPr>
              <w:t>0,001</w:t>
            </w:r>
          </w:p>
        </w:tc>
        <w:tc>
          <w:tcPr>
            <w:tcW w:w="79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1081" w14:textId="14D6F89D" w:rsidR="00434EA2" w:rsidRPr="006A6BBF" w:rsidRDefault="00866611" w:rsidP="00F132B1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0,30</w:t>
            </w:r>
          </w:p>
        </w:tc>
        <w:tc>
          <w:tcPr>
            <w:tcW w:w="55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E694" w14:textId="334A0836" w:rsidR="00434EA2" w:rsidRPr="00A163F0" w:rsidRDefault="00866611" w:rsidP="00F132B1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7AB5" w14:textId="1C28E200" w:rsidR="00434EA2" w:rsidRPr="00A163F0" w:rsidRDefault="00866611" w:rsidP="00F132B1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Σ фенол</w:t>
            </w: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 xml:space="preserve"> (если требуются ≥2 сумм.)</w:t>
            </w:r>
          </w:p>
        </w:tc>
        <w:tc>
          <w:tcPr>
            <w:tcW w:w="63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3B68" w14:textId="1AB7951C" w:rsidR="00434EA2" w:rsidRPr="003C7D4E" w:rsidRDefault="00866611" w:rsidP="00F132B1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0,0033</w:t>
            </w:r>
          </w:p>
        </w:tc>
        <w:tc>
          <w:tcPr>
            <w:tcW w:w="77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F3D3" w14:textId="3FB31E15" w:rsidR="00434EA2" w:rsidRPr="00A163F0" w:rsidRDefault="00866611" w:rsidP="00F132B1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  <w:tr w:rsidR="00434EA2" w:rsidRPr="00A163F0" w14:paraId="5656DB8B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909" w14:textId="6E538CF2" w:rsidR="00434EA2" w:rsidRPr="0032157B" w:rsidRDefault="00866611" w:rsidP="00161899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Оксиды азота (NO₂)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1F3A" w14:textId="756DD5F7" w:rsidR="00434EA2" w:rsidRPr="00740EDF" w:rsidRDefault="00866611" w:rsidP="0016189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0,10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CF90" w14:textId="298D9936" w:rsidR="00434EA2" w:rsidRPr="006A6BBF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2,0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7278" w14:textId="6A0D1CF4" w:rsidR="00434EA2" w:rsidRPr="00A163F0" w:rsidRDefault="00866611" w:rsidP="00866611">
            <w:pPr>
              <w:tabs>
                <w:tab w:val="left" w:pos="450"/>
                <w:tab w:val="center" w:pos="542"/>
              </w:tabs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576A" w14:textId="58F05E60" w:rsidR="00434EA2" w:rsidRPr="00A163F0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Σ NO₂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2DB0" w14:textId="3DD27338" w:rsidR="00434EA2" w:rsidRPr="003C7D4E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0,05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8AE9" w14:textId="7A54EDA2" w:rsidR="00434EA2" w:rsidRPr="00161899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416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  <w:tr w:rsidR="00434EA2" w:rsidRPr="00A163F0" w14:paraId="6E1C95DC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B509" w14:textId="7F2AD4CE" w:rsidR="00434EA2" w:rsidRPr="0032157B" w:rsidRDefault="00866611" w:rsidP="00161899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Вольфрам (пыль/аэрозоль)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EF9E" w14:textId="01D3F848" w:rsidR="00434EA2" w:rsidRPr="00740EDF" w:rsidRDefault="00434EA2" w:rsidP="0016189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  <w:t>10,0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2F9B" w14:textId="3D97023B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116B" w14:textId="2785E96C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13FB" w14:textId="5AA31ED5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036B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Σ</w:t>
            </w: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Оксид</w:t>
            </w:r>
            <w:proofErr w:type="spellEnd"/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 xml:space="preserve"> углерода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636A" w14:textId="39C19F30" w:rsidR="00434EA2" w:rsidRPr="003C7D4E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D48B" w14:textId="272D4801" w:rsidR="00434EA2" w:rsidRPr="00161899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416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  <w:tr w:rsidR="00434EA2" w:rsidRPr="00A163F0" w14:paraId="60C5580F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5665" w14:textId="6F39CF43" w:rsidR="00434EA2" w:rsidRPr="0032157B" w:rsidRDefault="00866611" w:rsidP="00161899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Полипропилен (пыль)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5248" w14:textId="30ED8716" w:rsidR="00434EA2" w:rsidRPr="00740EDF" w:rsidRDefault="00866611" w:rsidP="0016189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5,0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7C14" w14:textId="195F0806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0912" w14:textId="38AFCA9F" w:rsidR="00434EA2" w:rsidRPr="00A163F0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D07B" w14:textId="245BF4A5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C976" w14:textId="4D44003E" w:rsidR="00434EA2" w:rsidRPr="003C7D4E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9859" w14:textId="0F30146D" w:rsidR="00434EA2" w:rsidRPr="00161899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416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  <w:tr w:rsidR="00434EA2" w:rsidRPr="00A163F0" w14:paraId="2E770FBF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915A" w14:textId="3E7C1676" w:rsidR="00434EA2" w:rsidRPr="0032157B" w:rsidRDefault="00866611" w:rsidP="00161899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Ацетон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1A8A" w14:textId="6EC70150" w:rsidR="00434EA2" w:rsidRPr="00740EDF" w:rsidRDefault="00866611" w:rsidP="0016189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  <w:t>0,50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E8E4" w14:textId="2045888C" w:rsidR="00434EA2" w:rsidRPr="006A6BBF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349D" w14:textId="008BDF42" w:rsidR="00434EA2" w:rsidRPr="00A163F0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574F" w14:textId="3D643EB5" w:rsidR="00434EA2" w:rsidRPr="00A163F0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3750" w14:textId="255C818D" w:rsidR="00434EA2" w:rsidRPr="003C7D4E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0,0025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A1BA" w14:textId="428C46B4" w:rsidR="00434EA2" w:rsidRPr="00161899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416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  <w:tr w:rsidR="00434EA2" w:rsidRPr="00A163F0" w14:paraId="17EB9EE1" w14:textId="77777777" w:rsidTr="00434EA2"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8971" w14:textId="7A4C3D8E" w:rsidR="00434EA2" w:rsidRPr="00CB15C3" w:rsidRDefault="00866611" w:rsidP="00161899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Формальдегид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8BA4" w14:textId="2965E205" w:rsidR="00434EA2" w:rsidRPr="00740EDF" w:rsidRDefault="00866611" w:rsidP="00161899">
            <w:pPr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  <w:t>0,020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F962" w14:textId="4616CD7B" w:rsidR="00434EA2" w:rsidRPr="006A6BBF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  <w:t>0,50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E02C" w14:textId="5B9CA565" w:rsidR="00434EA2" w:rsidRPr="00A163F0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BAF9" w14:textId="552F8C7E" w:rsidR="00434EA2" w:rsidRPr="00A163F0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Σ формальдегид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A4C4" w14:textId="636F3F45" w:rsidR="00434EA2" w:rsidRPr="00866611" w:rsidRDefault="00866611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:lang w:val="en-US"/>
                <w14:ligatures w14:val="none"/>
              </w:rPr>
            </w:pPr>
            <w:r w:rsidRPr="0086661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0,04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E9E4" w14:textId="1A814E92" w:rsidR="00434EA2" w:rsidRPr="00161899" w:rsidRDefault="00434EA2" w:rsidP="00161899">
            <w:pPr>
              <w:jc w:val="center"/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864161">
              <w:rPr>
                <w:rFonts w:eastAsia="Calibri" w:cs="Times New Roman"/>
                <w:color w:val="auto"/>
                <w:kern w:val="0"/>
                <w:sz w:val="24"/>
                <w:szCs w:val="24"/>
                <w14:ligatures w14:val="none"/>
              </w:rPr>
              <w:t>Соответствует ПДК</w:t>
            </w:r>
          </w:p>
        </w:tc>
      </w:tr>
    </w:tbl>
    <w:p w14:paraId="230D7808" w14:textId="77777777" w:rsidR="00204835" w:rsidRDefault="00204835" w:rsidP="00FC6A6B"/>
    <w:p w14:paraId="20CFCFA1" w14:textId="77777777" w:rsidR="0073542F" w:rsidRPr="0073542F" w:rsidRDefault="0073542F" w:rsidP="0073542F">
      <w:pPr>
        <w:ind w:firstLine="540"/>
        <w:rPr>
          <w:rFonts w:eastAsia="Calibri" w:cs="Times New Roman"/>
          <w:color w:val="auto"/>
          <w:kern w:val="0"/>
          <w:lang w:eastAsia="ru-RU"/>
          <w14:ligatures w14:val="none"/>
        </w:rPr>
      </w:pPr>
      <w:r w:rsidRPr="0073542F">
        <w:rPr>
          <w:rFonts w:eastAsia="Calibri" w:cs="Times New Roman"/>
          <w:color w:val="auto"/>
          <w:kern w:val="0"/>
          <w:lang w:eastAsia="ru-RU"/>
          <w14:ligatures w14:val="none"/>
        </w:rPr>
        <w:t>Для гигиенической оценки воздушной среды при совместном присутствии в воздухе нескольких веществ, обладающих суммацией действия, сумма их концентраций не должна превышать единицу, т. е.</w:t>
      </w:r>
    </w:p>
    <w:p w14:paraId="5F5D1606" w14:textId="77777777" w:rsidR="0073542F" w:rsidRPr="0073542F" w:rsidRDefault="0073542F" w:rsidP="0073542F">
      <w:pPr>
        <w:jc w:val="center"/>
        <w:rPr>
          <w:rFonts w:eastAsia="Calibri" w:cs="Times New Roman"/>
          <w:color w:val="auto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667"/>
        <w:gridCol w:w="971"/>
      </w:tblGrid>
      <w:tr w:rsidR="0073542F" w:rsidRPr="0073542F" w14:paraId="48EF4F2E" w14:textId="77777777" w:rsidTr="00F132B1">
        <w:trPr>
          <w:trHeight w:val="702"/>
        </w:trPr>
        <w:tc>
          <w:tcPr>
            <w:tcW w:w="8755" w:type="dxa"/>
            <w:vAlign w:val="center"/>
          </w:tcPr>
          <w:p w14:paraId="1122C969" w14:textId="77777777" w:rsidR="0073542F" w:rsidRPr="0073542F" w:rsidRDefault="00000000" w:rsidP="0073542F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ПДК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ПДК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+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…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ПДК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E9583D4" w14:textId="77777777" w:rsidR="0073542F" w:rsidRPr="0073542F" w:rsidRDefault="00000000" w:rsidP="0073542F">
            <w:pPr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11.1</m:t>
                    </m:r>
                  </m:e>
                </m:d>
              </m:oMath>
            </m:oMathPara>
          </w:p>
        </w:tc>
      </w:tr>
    </w:tbl>
    <w:p w14:paraId="1FBD7898" w14:textId="77777777" w:rsidR="0073542F" w:rsidRDefault="0073542F" w:rsidP="0073542F">
      <w:pPr>
        <w:jc w:val="center"/>
        <w:rPr>
          <w:rFonts w:eastAsia="Calibri" w:cs="Times New Roman"/>
          <w:color w:val="auto"/>
          <w:kern w:val="0"/>
          <w:lang w:val="en-US" w:eastAsia="ru-RU"/>
          <w14:ligatures w14:val="none"/>
        </w:rPr>
      </w:pPr>
    </w:p>
    <w:p w14:paraId="779B7D39" w14:textId="77777777" w:rsidR="00EC47F2" w:rsidRPr="00EC47F2" w:rsidRDefault="00EC47F2" w:rsidP="00EC47F2">
      <w:pPr>
        <w:rPr>
          <w:rFonts w:eastAsia="Calibri" w:cs="Times New Roman"/>
          <w:b/>
          <w:bCs/>
          <w:color w:val="auto"/>
          <w:kern w:val="0"/>
          <w:lang w:eastAsia="ru-RU"/>
          <w14:ligatures w14:val="none"/>
        </w:rPr>
      </w:pP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где С</w:t>
      </w:r>
      <w:proofErr w:type="gramStart"/>
      <w:r w:rsidRPr="00EC47F2">
        <w:rPr>
          <w:rFonts w:eastAsia="Calibri" w:cs="Times New Roman"/>
          <w:color w:val="auto"/>
          <w:kern w:val="0"/>
          <w:vertAlign w:val="subscript"/>
          <w:lang w:eastAsia="ru-RU"/>
          <w14:ligatures w14:val="none"/>
        </w:rPr>
        <w:t>1 ,</w:t>
      </w:r>
      <w:proofErr w:type="gramEnd"/>
      <w:r w:rsidRPr="00EC47F2">
        <w:rPr>
          <w:rFonts w:eastAsia="Calibri" w:cs="Times New Roman"/>
          <w:color w:val="auto"/>
          <w:kern w:val="0"/>
          <w:vertAlign w:val="subscript"/>
          <w:lang w:eastAsia="ru-RU"/>
          <w14:ligatures w14:val="none"/>
        </w:rPr>
        <w:t> 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С</w:t>
      </w:r>
      <w:r w:rsidRPr="00EC47F2">
        <w:rPr>
          <w:rFonts w:eastAsia="Calibri" w:cs="Times New Roman"/>
          <w:color w:val="auto"/>
          <w:kern w:val="0"/>
          <w:vertAlign w:val="subscript"/>
          <w:lang w:eastAsia="ru-RU"/>
          <w14:ligatures w14:val="none"/>
        </w:rPr>
        <w:t> 2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 xml:space="preserve">, </w:t>
      </w:r>
      <w:proofErr w:type="gramStart"/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С</w:t>
      </w:r>
      <w:r w:rsidRPr="00EC47F2">
        <w:rPr>
          <w:rFonts w:eastAsia="Calibri" w:cs="Times New Roman"/>
          <w:color w:val="auto"/>
          <w:kern w:val="0"/>
          <w:vertAlign w:val="subscript"/>
          <w:lang w:eastAsia="ru-RU"/>
          <w14:ligatures w14:val="none"/>
        </w:rPr>
        <w:t>  </w:t>
      </w:r>
      <w:r w:rsidRPr="00EC47F2">
        <w:rPr>
          <w:rFonts w:eastAsia="Calibri" w:cs="Times New Roman"/>
          <w:color w:val="auto"/>
          <w:kern w:val="0"/>
          <w:vertAlign w:val="subscript"/>
          <w:lang w:val="en-US" w:eastAsia="ru-RU"/>
          <w14:ligatures w14:val="none"/>
        </w:rPr>
        <w:t>n</w:t>
      </w:r>
      <w:proofErr w:type="gramEnd"/>
      <w:r w:rsidRPr="00EC47F2">
        <w:rPr>
          <w:rFonts w:eastAsia="Calibri" w:cs="Times New Roman"/>
          <w:color w:val="auto"/>
          <w:kern w:val="0"/>
          <w:vertAlign w:val="subscript"/>
          <w:lang w:val="en-US" w:eastAsia="ru-RU"/>
          <w14:ligatures w14:val="none"/>
        </w:rPr>
        <w:t> 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 – концентрации каждого вещества в воздухе, обладающих эффектом суммации, мг/м</w:t>
      </w:r>
      <w:r w:rsidRPr="00EC47F2">
        <w:rPr>
          <w:rFonts w:eastAsia="Calibri" w:cs="Times New Roman"/>
          <w:color w:val="auto"/>
          <w:kern w:val="0"/>
          <w:vertAlign w:val="superscript"/>
          <w:lang w:eastAsia="ru-RU"/>
          <w14:ligatures w14:val="none"/>
        </w:rPr>
        <w:t>3</w:t>
      </w:r>
    </w:p>
    <w:p w14:paraId="7B3B96E8" w14:textId="491D566B" w:rsidR="00EC47F2" w:rsidRPr="00EC47F2" w:rsidRDefault="00EC47F2" w:rsidP="00EC47F2">
      <w:pPr>
        <w:rPr>
          <w:rFonts w:eastAsia="Calibri"/>
          <w:lang w:eastAsia="ru-RU"/>
        </w:rPr>
      </w:pP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ПДК</w:t>
      </w:r>
      <w:r w:rsidRPr="00EC47F2">
        <w:rPr>
          <w:rFonts w:eastAsia="Calibri" w:cs="Times New Roman"/>
          <w:color w:val="auto"/>
          <w:kern w:val="0"/>
          <w:vertAlign w:val="subscript"/>
          <w:lang w:eastAsia="ru-RU"/>
          <w14:ligatures w14:val="none"/>
        </w:rPr>
        <w:t>1 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…ПДК</w:t>
      </w:r>
      <w:r w:rsidRPr="00EC47F2">
        <w:rPr>
          <w:rFonts w:eastAsia="Calibri" w:cs="Times New Roman"/>
          <w:color w:val="auto"/>
          <w:kern w:val="0"/>
          <w:vertAlign w:val="subscript"/>
          <w:lang w:val="en-US" w:eastAsia="ru-RU"/>
          <w14:ligatures w14:val="none"/>
        </w:rPr>
        <w:t>n 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– соответствующие им предельно допустимые концентрации этих веществ, мг/м</w:t>
      </w:r>
      <w:r w:rsidRPr="00EC47F2">
        <w:rPr>
          <w:rFonts w:eastAsia="Calibri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Pr="00EC47F2">
        <w:rPr>
          <w:rFonts w:eastAsia="Calibri" w:cs="Times New Roman"/>
          <w:color w:val="auto"/>
          <w:kern w:val="0"/>
          <w:lang w:eastAsia="ru-RU"/>
          <w14:ligatures w14:val="none"/>
        </w:rPr>
        <w:t>.</w:t>
      </w:r>
    </w:p>
    <w:p w14:paraId="65FB2B10" w14:textId="39CDB895" w:rsidR="007652BE" w:rsidRDefault="00550B03" w:rsidP="00550B03">
      <w:pPr>
        <w:pStyle w:val="af9"/>
      </w:pPr>
      <w:r>
        <w:t>Вычислим данную оценку</w:t>
      </w:r>
      <w:r w:rsidR="002B38FB">
        <w:t>:</w:t>
      </w:r>
    </w:p>
    <w:p w14:paraId="4C72D682" w14:textId="77777777" w:rsidR="007652BE" w:rsidRDefault="007652BE" w:rsidP="00FC6A6B"/>
    <w:p w14:paraId="5CEB1108" w14:textId="17A4062E" w:rsidR="00866611" w:rsidRPr="00866611" w:rsidRDefault="00866611" w:rsidP="00866611">
      <w:pPr>
        <w:rPr>
          <w:rFonts w:ascii="Cambria Math" w:eastAsia="Calibri" w:hAnsi="Cambria Math" w:cs="Times New Roman"/>
          <w:color w:val="auto"/>
          <w:kern w:val="0"/>
          <w:oMath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color w:val="auto"/>
              <w:kern w:val="0"/>
              <w14:ligatures w14:val="none"/>
            </w:rPr>
            <m:t>ΣОксиды азота (NO2+ ΣФормальдегид (+ ΣФенол, если требуется по табл. 8)</m:t>
          </m:r>
        </m:oMath>
      </m:oMathPara>
    </w:p>
    <w:p w14:paraId="40F948F5" w14:textId="50C9FAFE" w:rsidR="00866611" w:rsidRPr="00866611" w:rsidRDefault="00866611" w:rsidP="00866611">
      <w:pPr>
        <w:rPr>
          <w:rFonts w:ascii="Cambria Math" w:eastAsia="Calibri" w:hAnsi="Cambria Math" w:cs="Times New Roman"/>
          <w:color w:val="auto"/>
          <w:kern w:val="0"/>
          <w:oMath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color w:val="auto"/>
              <w:kern w:val="0"/>
              <w14:ligatures w14:val="none"/>
            </w:rPr>
            <m:t>= 0,05 + 0,04 (= 0,09) [ + 0,0033 = 0,093 ]</m:t>
          </m:r>
        </m:oMath>
      </m:oMathPara>
    </w:p>
    <w:p w14:paraId="3670ABCE" w14:textId="202B16EA" w:rsidR="00866611" w:rsidRPr="00866611" w:rsidRDefault="00866611" w:rsidP="00866611">
      <w:pPr>
        <w:rPr>
          <w:rFonts w:eastAsiaTheme="minorEastAsia"/>
          <w:color w:val="auto"/>
          <w:kern w:val="0"/>
          <w:lang w:val="en-US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color w:val="auto"/>
              <w:kern w:val="0"/>
              <w14:ligatures w14:val="none"/>
            </w:rPr>
            <m:t>0,09 &lt; 1  (или 0,093 &lt; 1)</m:t>
          </m:r>
        </m:oMath>
      </m:oMathPara>
    </w:p>
    <w:p w14:paraId="2F4CF513" w14:textId="77777777" w:rsidR="00866611" w:rsidRDefault="00866611" w:rsidP="00866611">
      <w:pPr>
        <w:pStyle w:val="af9"/>
        <w:ind w:firstLine="0"/>
      </w:pPr>
    </w:p>
    <w:p w14:paraId="3662B6D0" w14:textId="77777777" w:rsidR="00866611" w:rsidRDefault="00866611" w:rsidP="00866611">
      <w:pPr>
        <w:pStyle w:val="af9"/>
      </w:pPr>
      <w:r>
        <w:t>Σ(C/</w:t>
      </w:r>
      <w:proofErr w:type="gramStart"/>
      <w:r>
        <w:t>ПДК)=</w:t>
      </w:r>
      <w:proofErr w:type="gramEnd"/>
      <w:r>
        <w:t>(NO2)0,05+(HCHO)0,</w:t>
      </w:r>
      <w:proofErr w:type="gramStart"/>
      <w:r>
        <w:t>04  [</w:t>
      </w:r>
      <w:proofErr w:type="gramEnd"/>
      <w:r>
        <w:t>+(фенол)0,</w:t>
      </w:r>
      <w:proofErr w:type="gramStart"/>
      <w:r>
        <w:t>0033]=</w:t>
      </w:r>
      <w:proofErr w:type="gramEnd"/>
      <w:r>
        <w:t>0,</w:t>
      </w:r>
      <w:proofErr w:type="gramStart"/>
      <w:r>
        <w:t>09  [0,093]≤</w:t>
      </w:r>
      <w:proofErr w:type="gramEnd"/>
      <w:r>
        <w:t>1</w:t>
      </w:r>
    </w:p>
    <w:p w14:paraId="34409B11" w14:textId="1B624B2C" w:rsidR="00866611" w:rsidRDefault="00866611" w:rsidP="00866611">
      <w:pPr>
        <w:pStyle w:val="af9"/>
      </w:pPr>
      <w:r>
        <w:t>Σ(C/</w:t>
      </w:r>
      <w:proofErr w:type="gramStart"/>
      <w:r>
        <w:t>ПДК)=</w:t>
      </w:r>
      <w:proofErr w:type="gramEnd"/>
      <w:r>
        <w:t>(NO2)0,05+(HCHO)0,04[+(фенол)0,</w:t>
      </w:r>
      <w:proofErr w:type="gramStart"/>
      <w:r>
        <w:t>0033]=</w:t>
      </w:r>
      <w:proofErr w:type="gramEnd"/>
      <w:r>
        <w:t>0,09[</w:t>
      </w:r>
      <w:proofErr w:type="gramStart"/>
      <w:r>
        <w:t>0,093]≤</w:t>
      </w:r>
      <w:proofErr w:type="gramEnd"/>
      <w:r>
        <w:t>1.</w:t>
      </w:r>
    </w:p>
    <w:p w14:paraId="2D89BC36" w14:textId="77777777" w:rsidR="00866611" w:rsidRDefault="00866611" w:rsidP="00866611">
      <w:pPr>
        <w:pStyle w:val="af9"/>
      </w:pPr>
      <w:r>
        <w:t>Вывод: по сумме — соответствует ПДК.</w:t>
      </w:r>
    </w:p>
    <w:p w14:paraId="18061FB6" w14:textId="77777777" w:rsidR="00866611" w:rsidRDefault="00866611" w:rsidP="00866611">
      <w:pPr>
        <w:pStyle w:val="af9"/>
      </w:pPr>
    </w:p>
    <w:p w14:paraId="59D890CD" w14:textId="240C3293" w:rsidR="00866611" w:rsidRDefault="00866611" w:rsidP="00866611">
      <w:pPr>
        <w:pStyle w:val="af9"/>
      </w:pPr>
      <w:r>
        <w:t>Индивидуальные превышения:</w:t>
      </w:r>
      <w:r>
        <w:t xml:space="preserve"> </w:t>
      </w:r>
      <w:r>
        <w:t>пыль вольфрама: C/ПДК=10/6=1,67&gt;1</w:t>
      </w:r>
      <w:r>
        <w:t xml:space="preserve"> </w:t>
      </w:r>
      <w:r>
        <w:t>C/ПДК=10/6=1,67&gt;1.</w:t>
      </w:r>
    </w:p>
    <w:p w14:paraId="4F3F853E" w14:textId="02FCFA29" w:rsidR="00866611" w:rsidRDefault="00866611" w:rsidP="00866611">
      <w:pPr>
        <w:pStyle w:val="af9"/>
      </w:pPr>
      <w:r>
        <w:t>Гигиеническая оценка: условия труда вредные, класс 3.1 (превышение ПДК в 1,1–2,0 раза). Остальные вещества — в пределах ПДК.</w:t>
      </w:r>
    </w:p>
    <w:p w14:paraId="150F9CA4" w14:textId="7103BC2B" w:rsidR="00866611" w:rsidRDefault="00866611" w:rsidP="00866611">
      <w:pPr>
        <w:pStyle w:val="af9"/>
      </w:pPr>
      <w:r>
        <w:t>Мероприятия по снижению воздействия (ориентированы на пыль вольфрама):</w:t>
      </w:r>
    </w:p>
    <w:p w14:paraId="7474478A" w14:textId="5D0A58F6" w:rsidR="00866611" w:rsidRDefault="00866611" w:rsidP="00866611">
      <w:pPr>
        <w:pStyle w:val="af9"/>
      </w:pPr>
      <w:r>
        <w:t>локальные отсосы/укрытия, «мокрые» методы, герметизация узлов пылеобразования;</w:t>
      </w:r>
    </w:p>
    <w:p w14:paraId="3403AAE5" w14:textId="3DC76922" w:rsidR="00866611" w:rsidRDefault="00866611" w:rsidP="00866611">
      <w:pPr>
        <w:pStyle w:val="af9"/>
      </w:pPr>
      <w:r>
        <w:t>механизация и/или дистанционное управление операциями, сокращение времени пребывания у источников;</w:t>
      </w:r>
    </w:p>
    <w:p w14:paraId="5965E693" w14:textId="6A89A68D" w:rsidR="00866611" w:rsidRDefault="00866611" w:rsidP="00866611">
      <w:pPr>
        <w:pStyle w:val="af9"/>
      </w:pPr>
      <w:r>
        <w:t>нормирование общеобменной вентиляции; регулярный производственный контроль воздуха;</w:t>
      </w:r>
    </w:p>
    <w:p w14:paraId="2A33CC7B" w14:textId="00196D7B" w:rsidR="00866611" w:rsidRDefault="00866611" w:rsidP="00866611">
      <w:pPr>
        <w:pStyle w:val="af9"/>
      </w:pPr>
      <w:r>
        <w:t>уборка пыли промышленными пылесосами (НЕРА/Р3-фильтры), запрет сухого подметания;</w:t>
      </w:r>
    </w:p>
    <w:p w14:paraId="2CEB6C12" w14:textId="5E8DC708" w:rsidR="00866611" w:rsidRDefault="00866611" w:rsidP="00866611">
      <w:pPr>
        <w:pStyle w:val="af9"/>
      </w:pPr>
      <w:r>
        <w:t>при возможности — замена операций/материалов на менее пылеобразующие.</w:t>
      </w:r>
    </w:p>
    <w:p w14:paraId="2CA73B6A" w14:textId="5E9DBD10" w:rsidR="00866611" w:rsidRPr="006077CD" w:rsidRDefault="00866611" w:rsidP="00866611">
      <w:pPr>
        <w:pStyle w:val="af9"/>
      </w:pPr>
      <w:r>
        <w:t>СИЗ: респираторы для аэрозолей класса P3 (FFP3/фильтры P3), защитные очки, перчатки, спецодежда.</w:t>
      </w:r>
    </w:p>
    <w:p w14:paraId="6DF7837D" w14:textId="622CED38" w:rsidR="007825C5" w:rsidRDefault="000A6022" w:rsidP="000A6022">
      <w:pPr>
        <w:pStyle w:val="2"/>
      </w:pPr>
      <w:r>
        <w:lastRenderedPageBreak/>
        <w:t xml:space="preserve">Задание </w:t>
      </w:r>
      <w:r w:rsidR="00A87294">
        <w:t>30</w:t>
      </w:r>
    </w:p>
    <w:p w14:paraId="7E0164A3" w14:textId="77777777" w:rsidR="0005433F" w:rsidRDefault="0005433F" w:rsidP="0005433F">
      <w:pPr>
        <w:pStyle w:val="3"/>
      </w:pPr>
      <w:r>
        <w:t>Условия</w:t>
      </w:r>
    </w:p>
    <w:p w14:paraId="7BF4FBCB" w14:textId="77777777" w:rsidR="00B2553D" w:rsidRPr="00B2553D" w:rsidRDefault="00B2553D" w:rsidP="008D15FB">
      <w:pPr>
        <w:pStyle w:val="af9"/>
        <w:rPr>
          <w:rFonts w:eastAsia="Times New Roman"/>
          <w:lang w:eastAsia="ru-RU"/>
        </w:rPr>
      </w:pPr>
      <w:r w:rsidRPr="00B2553D">
        <w:rPr>
          <w:rFonts w:eastAsia="Times New Roman"/>
          <w:lang w:eastAsia="ru-RU"/>
        </w:rPr>
        <w:t>Оценить опасность ингаляционного воздействия 1 кг краски в рабочей зоне в результате выделения из нее вредных веществ, которые будут находиться в помещении, имеющем объем, обозначенный по варианту в табл. 5. Оценку произвести по пунктам:</w:t>
      </w:r>
    </w:p>
    <w:p w14:paraId="006C87FF" w14:textId="65F1C378" w:rsidR="00B2553D" w:rsidRPr="0072696B" w:rsidRDefault="00B2553D" w:rsidP="0072696B">
      <w:pPr>
        <w:pStyle w:val="a2"/>
        <w:numPr>
          <w:ilvl w:val="0"/>
          <w:numId w:val="33"/>
        </w:numPr>
        <w:ind w:left="0" w:firstLine="709"/>
        <w:rPr>
          <w:rFonts w:eastAsia="Times New Roman"/>
          <w:color w:val="000000"/>
          <w:lang w:eastAsia="ru-RU"/>
        </w:rPr>
      </w:pPr>
      <w:r w:rsidRPr="0072696B">
        <w:rPr>
          <w:rFonts w:eastAsia="Times New Roman"/>
          <w:lang w:eastAsia="ru-RU"/>
        </w:rPr>
        <w:t xml:space="preserve">Сопоставить данные по концентрации веществ с ПДК, сделать вывод о соответствии нормам каждого из веществ в </w:t>
      </w:r>
      <w:proofErr w:type="gramStart"/>
      <w:r w:rsidRPr="0072696B">
        <w:rPr>
          <w:rFonts w:eastAsia="Times New Roman"/>
          <w:lang w:eastAsia="ru-RU"/>
        </w:rPr>
        <w:t>отдельности</w:t>
      </w:r>
      <w:proofErr w:type="gramEnd"/>
      <w:r w:rsidRPr="0072696B">
        <w:rPr>
          <w:rFonts w:eastAsia="Times New Roman"/>
          <w:lang w:eastAsia="ru-RU"/>
        </w:rPr>
        <w:t xml:space="preserve"> т. е. …˂ПДК, …˃ ПДК, … = ПДК.</w:t>
      </w:r>
      <w:r w:rsidRPr="0072696B">
        <w:rPr>
          <w:rFonts w:eastAsia="Times New Roman"/>
          <w:color w:val="0070C0"/>
          <w:lang w:eastAsia="ru-RU"/>
        </w:rPr>
        <w:t xml:space="preserve"> </w:t>
      </w:r>
      <w:r w:rsidRPr="0072696B">
        <w:rPr>
          <w:rFonts w:eastAsia="Times New Roman"/>
          <w:color w:val="000000"/>
          <w:lang w:eastAsia="ru-RU"/>
        </w:rPr>
        <w:t>Отметить соответствие или не соответствие нормам краски в целом, рассчитав для этого сумму всех ее компонентов</w:t>
      </w:r>
      <w:r w:rsidR="0072696B" w:rsidRPr="0072696B">
        <w:rPr>
          <w:rFonts w:eastAsia="Times New Roman"/>
          <w:color w:val="000000"/>
          <w:lang w:eastAsia="ru-RU"/>
        </w:rPr>
        <w:t>;</w:t>
      </w:r>
    </w:p>
    <w:p w14:paraId="5EA9EED1" w14:textId="1DB999A6" w:rsidR="00B2553D" w:rsidRPr="0072696B" w:rsidRDefault="00B2553D" w:rsidP="0072696B">
      <w:pPr>
        <w:pStyle w:val="a2"/>
        <w:numPr>
          <w:ilvl w:val="0"/>
          <w:numId w:val="33"/>
        </w:numPr>
        <w:ind w:left="0" w:firstLine="709"/>
        <w:rPr>
          <w:rFonts w:eastAsia="Calibri"/>
          <w:color w:val="000000"/>
          <w:lang w:eastAsia="ru-RU"/>
        </w:rPr>
      </w:pPr>
      <w:r w:rsidRPr="0072696B">
        <w:rPr>
          <w:rFonts w:eastAsia="Calibri"/>
          <w:lang w:eastAsia="ru-RU"/>
        </w:rPr>
        <w:t>Сделать вывод о том, с каким количеством краски можно работать в помещении вашего варианта работы</w:t>
      </w:r>
      <w:r w:rsidR="0072696B" w:rsidRPr="0072696B">
        <w:rPr>
          <w:rFonts w:eastAsia="Calibri"/>
          <w:lang w:eastAsia="ru-RU"/>
        </w:rPr>
        <w:t>;</w:t>
      </w:r>
    </w:p>
    <w:p w14:paraId="4774EB72" w14:textId="689A483F" w:rsidR="00204835" w:rsidRPr="001D38FD" w:rsidRDefault="00B2553D" w:rsidP="000D5ECC">
      <w:pPr>
        <w:pStyle w:val="a2"/>
        <w:numPr>
          <w:ilvl w:val="0"/>
          <w:numId w:val="33"/>
        </w:numPr>
        <w:ind w:left="0" w:firstLine="709"/>
      </w:pPr>
      <w:r w:rsidRPr="00D13D12">
        <w:rPr>
          <w:rFonts w:eastAsia="Times New Roman"/>
          <w:lang w:eastAsia="ru-RU"/>
        </w:rPr>
        <w:t>Написать, какие меры необходимо предпринять для выполнения работ в определенных вами условиях, чтобы максимально уменьшить влияние вредных веществ на организм человека.</w:t>
      </w:r>
    </w:p>
    <w:p w14:paraId="2D2689FD" w14:textId="77777777" w:rsidR="00A72765" w:rsidRDefault="00A72765" w:rsidP="0005433F">
      <w:pPr>
        <w:pStyle w:val="3"/>
        <w:sectPr w:rsidR="00A72765" w:rsidSect="00552A03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62654106" w14:textId="71A80A2B" w:rsidR="0005433F" w:rsidRDefault="0005433F" w:rsidP="0005433F">
      <w:pPr>
        <w:pStyle w:val="3"/>
      </w:pPr>
      <w:r>
        <w:lastRenderedPageBreak/>
        <w:t>Решение</w:t>
      </w:r>
    </w:p>
    <w:p w14:paraId="073CBD13" w14:textId="1A335872" w:rsidR="00D97683" w:rsidRPr="00D97683" w:rsidRDefault="00E61062" w:rsidP="00D97683">
      <w:pPr>
        <w:pStyle w:val="af9"/>
      </w:pPr>
      <w:r>
        <w:t>Заполним таблицу 5.</w:t>
      </w:r>
    </w:p>
    <w:p w14:paraId="45E09134" w14:textId="25694450" w:rsidR="005579D2" w:rsidRDefault="005579D2" w:rsidP="005579D2">
      <w:pPr>
        <w:pStyle w:val="aff4"/>
      </w:pPr>
      <w:r>
        <w:t xml:space="preserve">Таблица </w:t>
      </w:r>
      <w:r w:rsidR="00BE5544">
        <w:fldChar w:fldCharType="begin"/>
      </w:r>
      <w:r w:rsidR="00BE5544">
        <w:instrText xml:space="preserve"> SEQ Таблица \* ARABIC </w:instrText>
      </w:r>
      <w:r w:rsidR="00BE5544">
        <w:fldChar w:fldCharType="separate"/>
      </w:r>
      <w:r w:rsidR="00A54840">
        <w:rPr>
          <w:noProof/>
        </w:rPr>
        <w:t>5</w:t>
      </w:r>
      <w:r w:rsidR="00BE5544">
        <w:rPr>
          <w:noProof/>
        </w:rPr>
        <w:fldChar w:fldCharType="end"/>
      </w:r>
      <w:r>
        <w:t xml:space="preserve"> – </w:t>
      </w:r>
      <w:r w:rsidR="00BB4167" w:rsidRPr="003F72C9">
        <w:rPr>
          <w:szCs w:val="28"/>
        </w:rPr>
        <w:t>Результаты определения возможного количества краски при работе в помещении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6"/>
        <w:gridCol w:w="1837"/>
        <w:gridCol w:w="1507"/>
        <w:gridCol w:w="1083"/>
        <w:gridCol w:w="2936"/>
        <w:gridCol w:w="1788"/>
        <w:gridCol w:w="1738"/>
        <w:gridCol w:w="1935"/>
      </w:tblGrid>
      <w:tr w:rsidR="00004D5A" w:rsidRPr="00A72765" w14:paraId="5FF922E1" w14:textId="77777777" w:rsidTr="00004D5A">
        <w:tc>
          <w:tcPr>
            <w:tcW w:w="578" w:type="pct"/>
            <w:tcBorders>
              <w:bottom w:val="double" w:sz="4" w:space="0" w:color="auto"/>
            </w:tcBorders>
          </w:tcPr>
          <w:p w14:paraId="3F421FEC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Наименова-ние</w:t>
            </w:r>
            <w:proofErr w:type="spellEnd"/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 краски</w:t>
            </w:r>
          </w:p>
        </w:tc>
        <w:tc>
          <w:tcPr>
            <w:tcW w:w="581" w:type="pct"/>
            <w:tcBorders>
              <w:bottom w:val="double" w:sz="4" w:space="0" w:color="auto"/>
            </w:tcBorders>
          </w:tcPr>
          <w:p w14:paraId="66CF763A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Вредные вещества в краске</w:t>
            </w:r>
          </w:p>
        </w:tc>
        <w:tc>
          <w:tcPr>
            <w:tcW w:w="455" w:type="pct"/>
            <w:tcBorders>
              <w:bottom w:val="double" w:sz="4" w:space="0" w:color="auto"/>
            </w:tcBorders>
          </w:tcPr>
          <w:p w14:paraId="3FF77293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Класс опасности</w:t>
            </w:r>
          </w:p>
        </w:tc>
        <w:tc>
          <w:tcPr>
            <w:tcW w:w="415" w:type="pct"/>
            <w:tcBorders>
              <w:bottom w:val="double" w:sz="4" w:space="0" w:color="auto"/>
            </w:tcBorders>
          </w:tcPr>
          <w:p w14:paraId="12F353A3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ПДК,</w:t>
            </w:r>
          </w:p>
          <w:p w14:paraId="1BDC4CB7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мг/м</w:t>
            </w: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051" w:type="pct"/>
            <w:tcBorders>
              <w:bottom w:val="double" w:sz="4" w:space="0" w:color="auto"/>
            </w:tcBorders>
          </w:tcPr>
          <w:p w14:paraId="6D77BA4E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Действие на организм</w:t>
            </w:r>
          </w:p>
        </w:tc>
        <w:tc>
          <w:tcPr>
            <w:tcW w:w="657" w:type="pct"/>
            <w:tcBorders>
              <w:bottom w:val="double" w:sz="4" w:space="0" w:color="auto"/>
            </w:tcBorders>
          </w:tcPr>
          <w:p w14:paraId="25333A86" w14:textId="339CB2F0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Кол-во вредных вещ-в из 1 кг краски, мг</w:t>
            </w:r>
          </w:p>
        </w:tc>
        <w:tc>
          <w:tcPr>
            <w:tcW w:w="556" w:type="pct"/>
            <w:tcBorders>
              <w:bottom w:val="double" w:sz="4" w:space="0" w:color="auto"/>
            </w:tcBorders>
          </w:tcPr>
          <w:p w14:paraId="3958E7A5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Объем помещения, м</w:t>
            </w: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vertAlign w:val="superscript"/>
                <w:lang w:eastAsia="ru-RU"/>
                <w14:ligatures w14:val="none"/>
              </w:rPr>
              <w:t>3</w:t>
            </w:r>
          </w:p>
          <w:p w14:paraId="22BB6AED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707" w:type="pct"/>
            <w:tcBorders>
              <w:bottom w:val="double" w:sz="4" w:space="0" w:color="auto"/>
            </w:tcBorders>
          </w:tcPr>
          <w:p w14:paraId="0B01D29A" w14:textId="033AB6BD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Допустимое для работы кол-во краски, кг</w:t>
            </w:r>
          </w:p>
        </w:tc>
      </w:tr>
      <w:tr w:rsidR="00004D5A" w:rsidRPr="00A72765" w14:paraId="1B4F7900" w14:textId="77777777" w:rsidTr="00004D5A">
        <w:tc>
          <w:tcPr>
            <w:tcW w:w="578" w:type="pct"/>
            <w:tcBorders>
              <w:top w:val="double" w:sz="4" w:space="0" w:color="auto"/>
            </w:tcBorders>
          </w:tcPr>
          <w:p w14:paraId="5B4A8F1A" w14:textId="77777777" w:rsidR="00B86448" w:rsidRDefault="00B86448" w:rsidP="00B8644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Эпоксидная краска</w:t>
            </w:r>
          </w:p>
          <w:p w14:paraId="6FA4D39F" w14:textId="5660BF78" w:rsidR="00004D5A" w:rsidRPr="00A72765" w:rsidRDefault="00B86448" w:rsidP="00B86448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 xml:space="preserve"> П-ЭП-45</w:t>
            </w:r>
          </w:p>
        </w:tc>
        <w:tc>
          <w:tcPr>
            <w:tcW w:w="581" w:type="pct"/>
            <w:tcBorders>
              <w:top w:val="double" w:sz="4" w:space="0" w:color="auto"/>
            </w:tcBorders>
          </w:tcPr>
          <w:p w14:paraId="090E30F6" w14:textId="77777777" w:rsidR="00004D5A" w:rsidRPr="000E76F6" w:rsidRDefault="00004D5A" w:rsidP="000E76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76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Аммиак</w:t>
            </w:r>
          </w:p>
          <w:p w14:paraId="0079039F" w14:textId="77777777" w:rsidR="00004D5A" w:rsidRPr="000E76F6" w:rsidRDefault="00004D5A" w:rsidP="000E76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76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Толуол</w:t>
            </w:r>
          </w:p>
          <w:p w14:paraId="3D8C8B5B" w14:textId="77777777" w:rsidR="00004D5A" w:rsidRPr="000E76F6" w:rsidRDefault="00004D5A" w:rsidP="000E76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76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Фенол</w:t>
            </w:r>
          </w:p>
          <w:p w14:paraId="21576E27" w14:textId="53CAFC6C" w:rsidR="00004D5A" w:rsidRPr="00A72765" w:rsidRDefault="00004D5A" w:rsidP="000E76F6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76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Эпихлоргидрин</w:t>
            </w:r>
          </w:p>
        </w:tc>
        <w:tc>
          <w:tcPr>
            <w:tcW w:w="455" w:type="pct"/>
            <w:tcBorders>
              <w:top w:val="double" w:sz="4" w:space="0" w:color="auto"/>
            </w:tcBorders>
          </w:tcPr>
          <w:p w14:paraId="6D754E20" w14:textId="77777777" w:rsidR="00004D5A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  <w:p w14:paraId="356ED1B8" w14:textId="77777777" w:rsidR="00004D5A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  <w:p w14:paraId="0D383D0E" w14:textId="77777777" w:rsidR="00004D5A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  <w:p w14:paraId="32299D85" w14:textId="418AEEE5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415" w:type="pct"/>
            <w:tcBorders>
              <w:top w:val="double" w:sz="4" w:space="0" w:color="auto"/>
            </w:tcBorders>
          </w:tcPr>
          <w:p w14:paraId="78A8E977" w14:textId="77777777" w:rsidR="00004D5A" w:rsidRDefault="00004D5A" w:rsidP="00DA32DB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  <w:p w14:paraId="03117AF6" w14:textId="77777777" w:rsidR="00004D5A" w:rsidRDefault="00004D5A" w:rsidP="00DA32DB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  <w:p w14:paraId="50A6E53D" w14:textId="77777777" w:rsidR="00004D5A" w:rsidRDefault="00004D5A" w:rsidP="00DA32DB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0,3</w:t>
            </w:r>
          </w:p>
          <w:p w14:paraId="018CB882" w14:textId="2DB54602" w:rsidR="00004D5A" w:rsidRPr="00A72765" w:rsidRDefault="00004D5A" w:rsidP="00DA32DB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14:paraId="348DFAB2" w14:textId="77777777" w:rsidR="00004D5A" w:rsidRDefault="00566ACF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</w:t>
            </w:r>
          </w:p>
          <w:p w14:paraId="7DF24507" w14:textId="77777777" w:rsidR="00566ACF" w:rsidRDefault="00566ACF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  <w:p w14:paraId="4731B41E" w14:textId="77777777" w:rsidR="00566ACF" w:rsidRDefault="00566ACF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  <w:p w14:paraId="0E8F07C1" w14:textId="58D7B7CA" w:rsidR="00566ACF" w:rsidRPr="00A72765" w:rsidRDefault="00566ACF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</w:p>
        </w:tc>
        <w:tc>
          <w:tcPr>
            <w:tcW w:w="657" w:type="pct"/>
            <w:tcBorders>
              <w:top w:val="double" w:sz="4" w:space="0" w:color="auto"/>
            </w:tcBorders>
          </w:tcPr>
          <w:p w14:paraId="5106114E" w14:textId="77777777" w:rsidR="00004D5A" w:rsidRDefault="00EF2C8D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232,8</w:t>
            </w:r>
          </w:p>
          <w:p w14:paraId="0D696241" w14:textId="77777777" w:rsidR="00EF2C8D" w:rsidRDefault="00EF2C8D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3,4</w:t>
            </w:r>
          </w:p>
          <w:p w14:paraId="456A17BD" w14:textId="77777777" w:rsidR="00EF2C8D" w:rsidRDefault="00EF2C8D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  <w:p w14:paraId="20293741" w14:textId="11FDEA03" w:rsidR="00EF2C8D" w:rsidRPr="00A72765" w:rsidRDefault="00EF2C8D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57</w:t>
            </w:r>
          </w:p>
        </w:tc>
        <w:tc>
          <w:tcPr>
            <w:tcW w:w="556" w:type="pct"/>
            <w:tcBorders>
              <w:top w:val="double" w:sz="4" w:space="0" w:color="auto"/>
            </w:tcBorders>
          </w:tcPr>
          <w:p w14:paraId="68398A2C" w14:textId="77777777" w:rsidR="00004D5A" w:rsidRPr="00A72765" w:rsidRDefault="00004D5A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72765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50,4</w:t>
            </w:r>
          </w:p>
        </w:tc>
        <w:tc>
          <w:tcPr>
            <w:tcW w:w="707" w:type="pct"/>
            <w:tcBorders>
              <w:top w:val="double" w:sz="4" w:space="0" w:color="auto"/>
            </w:tcBorders>
          </w:tcPr>
          <w:p w14:paraId="02769C1B" w14:textId="42F14756" w:rsidR="00004D5A" w:rsidRPr="00A72765" w:rsidRDefault="007A6BE9" w:rsidP="00A72765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0,885</w:t>
            </w:r>
          </w:p>
        </w:tc>
      </w:tr>
    </w:tbl>
    <w:p w14:paraId="4FDAE349" w14:textId="1FA5E572" w:rsidR="00A93D5D" w:rsidRDefault="00A93D5D" w:rsidP="007825C5"/>
    <w:p w14:paraId="4D4FB5EC" w14:textId="7052DEBA" w:rsidR="00204835" w:rsidRDefault="00E72EA4" w:rsidP="00E72EA4">
      <w:pPr>
        <w:pStyle w:val="af9"/>
      </w:pPr>
      <w:r>
        <w:t xml:space="preserve">Расчёт </w:t>
      </w:r>
      <w:r w:rsidR="008820CC">
        <w:t>ПДК</w:t>
      </w:r>
      <w:r>
        <w:t xml:space="preserve"> </w:t>
      </w:r>
      <w:r w:rsidR="008820CC">
        <w:t>для веществ</w:t>
      </w:r>
      <w:r w:rsidR="004E395D">
        <w:t>:</w:t>
      </w:r>
    </w:p>
    <w:p w14:paraId="5F3EB842" w14:textId="77777777" w:rsidR="00A72765" w:rsidRDefault="00A72765" w:rsidP="007825C5"/>
    <w:p w14:paraId="3CDCDFC9" w14:textId="47031C51" w:rsidR="008E5F3F" w:rsidRPr="0072296A" w:rsidRDefault="00000000" w:rsidP="007825C5">
      <w:pPr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Аммиак</m:t>
              </m:r>
            </m:sub>
          </m:sSub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232,8</m:t>
              </m:r>
            </m:num>
            <m:den>
              <m:r>
                <w:rPr>
                  <w:rFonts w:ascii="Cambria Math" w:hAnsi="Cambria Math"/>
                  <w:lang w:val="en-US"/>
                </w:rPr>
                <m:t>50,4</m:t>
              </m:r>
            </m:den>
          </m:f>
          <m:r>
            <w:rPr>
              <w:rFonts w:ascii="Cambria Math" w:hAnsi="Cambria Math"/>
              <w:lang w:val="en-US"/>
            </w:rPr>
            <m:t xml:space="preserve">≈4,6190476190476190476190476190476≈4,62 </m:t>
          </m:r>
          <m:r>
            <w:rPr>
              <w:rFonts w:ascii="Cambria Math" w:hAnsi="Cambria Math"/>
            </w:rPr>
            <m:t>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15EA159F" w14:textId="77777777" w:rsidR="008E5F3F" w:rsidRDefault="008E5F3F" w:rsidP="007825C5">
      <w:pPr>
        <w:rPr>
          <w:lang w:val="en-US"/>
        </w:rPr>
      </w:pPr>
    </w:p>
    <w:p w14:paraId="77071AFF" w14:textId="052E685E" w:rsidR="00316F63" w:rsidRPr="00316F63" w:rsidRDefault="00000000" w:rsidP="007825C5">
      <w:pPr>
        <w:rPr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Аммиак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4,62</m:t>
              </m:r>
            </m:num>
            <m:den>
              <m:r>
                <w:rPr>
                  <w:rFonts w:ascii="Cambria Math" w:hAnsi="Cambria Math"/>
                  <w:lang w:val="en-US"/>
                </w:rPr>
                <m:t>20</m:t>
              </m:r>
            </m:den>
          </m:f>
          <m:r>
            <w:rPr>
              <w:rFonts w:ascii="Cambria Math" w:hAnsi="Cambria Math"/>
              <w:lang w:val="en-US"/>
            </w:rPr>
            <m:t>=0,231&lt;1</m:t>
          </m:r>
        </m:oMath>
      </m:oMathPara>
    </w:p>
    <w:p w14:paraId="30EA0256" w14:textId="77777777" w:rsidR="00316F63" w:rsidRDefault="00316F63" w:rsidP="007825C5">
      <w:pPr>
        <w:rPr>
          <w:lang w:val="en-US"/>
        </w:rPr>
      </w:pPr>
    </w:p>
    <w:p w14:paraId="6A888205" w14:textId="3550754F" w:rsidR="00316F63" w:rsidRDefault="00000000" w:rsidP="007825C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Толуол</m:t>
              </m:r>
            </m:sub>
          </m:sSub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3,4</m:t>
              </m:r>
            </m:num>
            <m:den>
              <m:r>
                <w:rPr>
                  <w:rFonts w:ascii="Cambria Math" w:hAnsi="Cambria Math"/>
                  <w:lang w:val="en-US"/>
                </w:rPr>
                <m:t>50,4</m:t>
              </m:r>
            </m:den>
          </m:f>
          <m:r>
            <w:rPr>
              <w:rFonts w:ascii="Cambria Math" w:hAnsi="Cambria Math"/>
              <w:lang w:val="en-US"/>
            </w:rPr>
            <m:t xml:space="preserve">≈0,06746031746031746031746031746032≈0,067 </m:t>
          </m:r>
          <m:r>
            <w:rPr>
              <w:rFonts w:ascii="Cambria Math" w:hAnsi="Cambria Math"/>
            </w:rPr>
            <m:t>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628F5C30" w14:textId="77777777" w:rsidR="00316F63" w:rsidRDefault="00316F63" w:rsidP="007825C5">
      <w:pPr>
        <w:rPr>
          <w:lang w:val="en-US"/>
        </w:rPr>
      </w:pPr>
    </w:p>
    <w:p w14:paraId="3D6295EB" w14:textId="1249CBBD" w:rsidR="00204835" w:rsidRPr="00A93D5D" w:rsidRDefault="00204835" w:rsidP="007825C5"/>
    <w:p w14:paraId="3A8872B9" w14:textId="77777777" w:rsidR="00A72765" w:rsidRPr="00A54840" w:rsidRDefault="00A72765">
      <w:pPr>
        <w:rPr>
          <w:lang w:val="en-US"/>
        </w:rPr>
        <w:sectPr w:rsidR="00A72765" w:rsidRPr="00A54840" w:rsidSect="000B5E05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5C23902E" w14:textId="20FA345F" w:rsidR="00D23EB1" w:rsidRPr="00D23EB1" w:rsidRDefault="00000000"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Толуол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,067</m:t>
              </m:r>
            </m:num>
            <m:den>
              <m:r>
                <w:rPr>
                  <w:rFonts w:ascii="Cambria Math" w:hAnsi="Cambria Math"/>
                  <w:lang w:val="en-US"/>
                </w:rPr>
                <m:t>50</m:t>
              </m:r>
            </m:den>
          </m:f>
          <m:r>
            <w:rPr>
              <w:rFonts w:ascii="Cambria Math" w:hAnsi="Cambria Math"/>
              <w:lang w:val="en-US"/>
            </w:rPr>
            <m:t>=0,00134&lt;1</m:t>
          </m:r>
        </m:oMath>
      </m:oMathPara>
    </w:p>
    <w:p w14:paraId="6A51E6AF" w14:textId="77777777" w:rsidR="00D23EB1" w:rsidRDefault="00D23EB1">
      <w:pPr>
        <w:rPr>
          <w:rFonts w:eastAsiaTheme="minorEastAsia"/>
        </w:rPr>
      </w:pPr>
    </w:p>
    <w:p w14:paraId="12DF881E" w14:textId="22FCED2D" w:rsidR="009B587D" w:rsidRPr="007C3189" w:rsidRDefault="00000000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Фенол</m:t>
              </m:r>
            </m:sub>
          </m:sSub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50,4</m:t>
              </m:r>
            </m:den>
          </m:f>
          <m:r>
            <w:rPr>
              <w:rFonts w:ascii="Cambria Math" w:hAnsi="Cambria Math"/>
              <w:lang w:val="en-US"/>
            </w:rPr>
            <m:t xml:space="preserve">≈0,07936507936507936507936507936508≈0,079 </m:t>
          </m:r>
          <m:r>
            <w:rPr>
              <w:rFonts w:ascii="Cambria Math" w:hAnsi="Cambria Math"/>
            </w:rPr>
            <m:t>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4565036B" w14:textId="77777777" w:rsidR="009B587D" w:rsidRDefault="009B587D">
      <w:pPr>
        <w:rPr>
          <w:lang w:val="en-US"/>
        </w:rPr>
      </w:pPr>
    </w:p>
    <w:p w14:paraId="08C4634C" w14:textId="37AE8912" w:rsidR="009B587D" w:rsidRDefault="00000000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Фенол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,079</m:t>
              </m:r>
            </m:num>
            <m:den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,3</m:t>
              </m:r>
            </m:den>
          </m:f>
          <m:r>
            <w:rPr>
              <w:rFonts w:ascii="Cambria Math" w:hAnsi="Cambria Math"/>
              <w:lang w:val="en-US"/>
            </w:rPr>
            <m:t>=0,26(3)&lt;1</m:t>
          </m:r>
        </m:oMath>
      </m:oMathPara>
    </w:p>
    <w:p w14:paraId="40ABC8E0" w14:textId="77777777" w:rsidR="009B587D" w:rsidRDefault="009B587D">
      <w:pPr>
        <w:rPr>
          <w:lang w:val="en-US"/>
        </w:rPr>
      </w:pPr>
    </w:p>
    <w:p w14:paraId="4F7968FF" w14:textId="147D6469" w:rsidR="009B587D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С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:lang w:eastAsia="ru-RU"/>
                  <w14:ligatures w14:val="none"/>
                </w:rPr>
                <m:t>Эпихлоргидрин</m:t>
              </m:r>
            </m:sub>
          </m:sSub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57</m:t>
              </m:r>
            </m:num>
            <m:den>
              <m:r>
                <w:rPr>
                  <w:rFonts w:ascii="Cambria Math" w:hAnsi="Cambria Math"/>
                  <w:lang w:val="en-US"/>
                </w:rPr>
                <m:t>50,4</m:t>
              </m:r>
            </m:den>
          </m:f>
          <m:r>
            <w:rPr>
              <w:rFonts w:ascii="Cambria Math" w:hAnsi="Cambria Math"/>
              <w:lang w:val="en-US"/>
            </w:rPr>
            <m:t xml:space="preserve">≈1,1309523809523809523809523809524≈1,13 </m:t>
          </m:r>
          <m:r>
            <w:rPr>
              <w:rFonts w:ascii="Cambria Math" w:hAnsi="Cambria Math"/>
            </w:rPr>
            <m:t>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304AABED" w14:textId="77777777" w:rsidR="009B587D" w:rsidRDefault="009B587D">
      <w:pPr>
        <w:rPr>
          <w:lang w:val="en-US"/>
        </w:rPr>
      </w:pPr>
    </w:p>
    <w:p w14:paraId="50879F24" w14:textId="5D36EA69" w:rsidR="004804E0" w:rsidRDefault="00000000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Эпихлоргидрин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1,13 </m:t>
              </m:r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=1,13&gt;1</m:t>
          </m:r>
        </m:oMath>
      </m:oMathPara>
    </w:p>
    <w:p w14:paraId="254D3EBB" w14:textId="77777777" w:rsidR="004804E0" w:rsidRPr="00A54840" w:rsidRDefault="004804E0">
      <w:pPr>
        <w:rPr>
          <w:i/>
          <w:lang w:val="en-US"/>
        </w:rPr>
      </w:pPr>
    </w:p>
    <w:p w14:paraId="5E4610E9" w14:textId="077991D5" w:rsidR="0077753A" w:rsidRPr="00771A05" w:rsidRDefault="00771A05" w:rsidP="00771A05">
      <w:pPr>
        <w:pStyle w:val="af9"/>
      </w:pPr>
      <w:r>
        <w:t>Аммиак, Толуол, Фенол – соответствуют нормам. Эпихлоргидрин – не соотв</w:t>
      </w:r>
      <w:r w:rsidR="004B2C6E">
        <w:t>е</w:t>
      </w:r>
      <w:r>
        <w:t>тствует.</w:t>
      </w:r>
      <w:r w:rsidR="005F555B">
        <w:t xml:space="preserve"> В целом краска не соответствует нормам</w:t>
      </w:r>
      <w:r w:rsidR="006B4D1E">
        <w:t xml:space="preserve"> из-за эпихлоргидрина</w:t>
      </w:r>
      <w:r w:rsidR="005F555B">
        <w:t>.</w:t>
      </w:r>
    </w:p>
    <w:p w14:paraId="40F40FC3" w14:textId="3397D219" w:rsidR="0077753A" w:rsidRDefault="002A442A" w:rsidP="007D5CC4">
      <w:pPr>
        <w:pStyle w:val="af9"/>
      </w:pPr>
      <w:r>
        <w:t>Рассчитаем допустимое количество краски.</w:t>
      </w:r>
    </w:p>
    <w:p w14:paraId="18A5A201" w14:textId="77777777" w:rsidR="004B2C6E" w:rsidRDefault="004B2C6E"/>
    <w:p w14:paraId="5B20C955" w14:textId="767FB50F" w:rsidR="004B2C6E" w:rsidRPr="00E400BA" w:rsidRDefault="00000000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ПДК</m:t>
              </m:r>
              <m:r>
                <w:rPr>
                  <w:rFonts w:ascii="Cambria Math" w:hAnsi="Cambria Math"/>
                  <w:lang w:val="en-US"/>
                </w:rPr>
                <m:t>⋅V</m:t>
              </m:r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</m:den>
          </m:f>
        </m:oMath>
      </m:oMathPara>
    </w:p>
    <w:p w14:paraId="792544A4" w14:textId="77777777" w:rsidR="004B2C6E" w:rsidRDefault="004B2C6E">
      <w:pPr>
        <w:rPr>
          <w:lang w:val="en-US"/>
        </w:rPr>
      </w:pPr>
    </w:p>
    <w:p w14:paraId="19D95003" w14:textId="29B123C6" w:rsidR="00DC7FF9" w:rsidRPr="00A41B0B" w:rsidRDefault="00000000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,0⋅50,4</m:t>
              </m:r>
            </m:num>
            <m:den>
              <m:r>
                <w:rPr>
                  <w:rFonts w:ascii="Cambria Math" w:hAnsi="Cambria Math"/>
                  <w:lang w:val="en-US"/>
                </w:rPr>
                <m:t>57</m:t>
              </m:r>
            </m:den>
          </m:f>
          <m:r>
            <w:rPr>
              <w:rFonts w:ascii="Cambria Math" w:hAnsi="Cambria Math"/>
              <w:lang w:val="en-US"/>
            </w:rPr>
            <m:t xml:space="preserve">≈0,88421052631578947368421052631579≈0,885 </m:t>
          </m:r>
          <m:r>
            <w:rPr>
              <w:rFonts w:ascii="Cambria Math" w:hAnsi="Cambria Math"/>
            </w:rPr>
            <m:t>кг</m:t>
          </m:r>
        </m:oMath>
      </m:oMathPara>
    </w:p>
    <w:p w14:paraId="5022F47E" w14:textId="77777777" w:rsidR="00DC7FF9" w:rsidRPr="00DC7FF9" w:rsidRDefault="00DC7FF9">
      <w:pPr>
        <w:rPr>
          <w:lang w:val="en-US"/>
        </w:rPr>
      </w:pPr>
    </w:p>
    <w:p w14:paraId="18B7DA93" w14:textId="5C23E62A" w:rsidR="004804E0" w:rsidRDefault="00E22158" w:rsidP="00E22158">
      <w:pPr>
        <w:pStyle w:val="af9"/>
      </w:pPr>
      <w:r>
        <w:t xml:space="preserve">В помещении 50,4 м³ можно использовать </w:t>
      </w:r>
      <w:r w:rsidRPr="00E22158">
        <w:rPr>
          <w:rStyle w:val="affd"/>
          <w:b w:val="0"/>
          <w:bCs w:val="0"/>
        </w:rPr>
        <w:t>не более ~0,88</w:t>
      </w:r>
      <w:r w:rsidR="00995C6F">
        <w:rPr>
          <w:rStyle w:val="affd"/>
          <w:b w:val="0"/>
          <w:bCs w:val="0"/>
        </w:rPr>
        <w:t>5</w:t>
      </w:r>
      <w:r w:rsidRPr="00E22158">
        <w:rPr>
          <w:rStyle w:val="affd"/>
          <w:b w:val="0"/>
          <w:bCs w:val="0"/>
        </w:rPr>
        <w:t xml:space="preserve"> кг</w:t>
      </w:r>
      <w:r>
        <w:t xml:space="preserve"> краски П–ЭП–971.</w:t>
      </w:r>
    </w:p>
    <w:p w14:paraId="4A355875" w14:textId="77777777" w:rsidR="001C7DA6" w:rsidRDefault="001C7DA6" w:rsidP="001C7DA6">
      <w:pPr>
        <w:pStyle w:val="af9"/>
      </w:pPr>
      <w:r>
        <w:t>Технические мероприятия по снижению выбросов и защите работников в условиях вредной среды:</w:t>
      </w:r>
    </w:p>
    <w:p w14:paraId="7B8F523F" w14:textId="77777777" w:rsidR="001C7DA6" w:rsidRPr="001C7DA6" w:rsidRDefault="001C7DA6" w:rsidP="001C7DA6">
      <w:pPr>
        <w:pStyle w:val="af9"/>
      </w:pPr>
      <w:r>
        <w:t xml:space="preserve">- Устройство и/или усиление </w:t>
      </w:r>
      <w:r w:rsidRPr="007F577A">
        <w:rPr>
          <w:rStyle w:val="affd"/>
          <w:b w:val="0"/>
          <w:bCs w:val="0"/>
        </w:rPr>
        <w:t>местной вытяжной вентиляции</w:t>
      </w:r>
      <w:r>
        <w:t xml:space="preserve"> в зонах выделения газов и паров</w:t>
      </w:r>
      <w:r w:rsidRPr="00865D42">
        <w:t>;</w:t>
      </w:r>
    </w:p>
    <w:p w14:paraId="4453419C" w14:textId="77777777" w:rsidR="001C7DA6" w:rsidRDefault="001C7DA6" w:rsidP="001C7DA6">
      <w:pPr>
        <w:pStyle w:val="af9"/>
      </w:pPr>
      <w:r w:rsidRPr="006E4622">
        <w:t>-</w:t>
      </w:r>
      <w:r>
        <w:rPr>
          <w:lang w:val="en-US"/>
        </w:rPr>
        <w:t> </w:t>
      </w:r>
      <w:r>
        <w:t>Автоматизация и дистанционное управление, сокращающее время пребывания человека в зоне выделения вредных веществ.</w:t>
      </w:r>
    </w:p>
    <w:p w14:paraId="4908C7ED" w14:textId="77777777" w:rsidR="001C7DA6" w:rsidRDefault="001C7DA6" w:rsidP="001C7DA6">
      <w:pPr>
        <w:pStyle w:val="af9"/>
      </w:pPr>
      <w:r>
        <w:t>Организационные мероприятия по снижению выбросов и защите работников в условиях вредной среды:</w:t>
      </w:r>
    </w:p>
    <w:p w14:paraId="70EAA929" w14:textId="77777777" w:rsidR="001C7DA6" w:rsidRPr="001C7DA6" w:rsidRDefault="001C7DA6" w:rsidP="001C7DA6">
      <w:pPr>
        <w:pStyle w:val="af9"/>
      </w:pPr>
      <w:r>
        <w:t>- Сокращение времени пребывания работников в зонах повышенных концентраций</w:t>
      </w:r>
      <w:r w:rsidRPr="00581206">
        <w:t>;</w:t>
      </w:r>
    </w:p>
    <w:p w14:paraId="75687078" w14:textId="77777777" w:rsidR="001C7DA6" w:rsidRPr="001C7DA6" w:rsidRDefault="001C7DA6" w:rsidP="001C7DA6">
      <w:pPr>
        <w:pStyle w:val="af9"/>
      </w:pPr>
      <w:r w:rsidRPr="00581206">
        <w:t>-</w:t>
      </w:r>
      <w:r>
        <w:rPr>
          <w:lang w:val="en-US"/>
        </w:rPr>
        <w:t> </w:t>
      </w:r>
      <w:r>
        <w:t>Регулярный контроль содержания вредных веществ в воздухе рабочей зоны</w:t>
      </w:r>
      <w:r w:rsidRPr="005B4025">
        <w:t>.</w:t>
      </w:r>
    </w:p>
    <w:p w14:paraId="42AF9F0F" w14:textId="77777777" w:rsidR="001C7DA6" w:rsidRDefault="001C7DA6" w:rsidP="001C7DA6">
      <w:pPr>
        <w:pStyle w:val="af9"/>
      </w:pPr>
      <w:r>
        <w:t>Мерой защиты от воздействия являются средства индивидуальной защиты:</w:t>
      </w:r>
    </w:p>
    <w:p w14:paraId="6675D8D7" w14:textId="77777777" w:rsidR="001C7DA6" w:rsidRDefault="001C7DA6" w:rsidP="001C7DA6">
      <w:pPr>
        <w:pStyle w:val="af9"/>
      </w:pPr>
      <w:r>
        <w:t>- </w:t>
      </w:r>
      <w:r>
        <w:rPr>
          <w:rStyle w:val="affd"/>
          <w:b w:val="0"/>
          <w:bCs w:val="0"/>
        </w:rPr>
        <w:t>Ф</w:t>
      </w:r>
      <w:r w:rsidRPr="006077CD">
        <w:rPr>
          <w:rStyle w:val="affd"/>
          <w:b w:val="0"/>
          <w:bCs w:val="0"/>
        </w:rPr>
        <w:t>ильтрующи</w:t>
      </w:r>
      <w:r>
        <w:rPr>
          <w:rStyle w:val="affd"/>
          <w:b w:val="0"/>
          <w:bCs w:val="0"/>
        </w:rPr>
        <w:t>е</w:t>
      </w:r>
      <w:r w:rsidRPr="006077CD">
        <w:rPr>
          <w:rStyle w:val="affd"/>
          <w:b w:val="0"/>
          <w:bCs w:val="0"/>
        </w:rPr>
        <w:t xml:space="preserve"> противогаз</w:t>
      </w:r>
      <w:r>
        <w:rPr>
          <w:rStyle w:val="affd"/>
          <w:b w:val="0"/>
          <w:bCs w:val="0"/>
        </w:rPr>
        <w:t>ы</w:t>
      </w:r>
      <w:r w:rsidRPr="006077CD">
        <w:rPr>
          <w:rStyle w:val="affd"/>
          <w:b w:val="0"/>
          <w:bCs w:val="0"/>
        </w:rPr>
        <w:t>/респиратор</w:t>
      </w:r>
      <w:r>
        <w:rPr>
          <w:rStyle w:val="affd"/>
          <w:b w:val="0"/>
          <w:bCs w:val="0"/>
        </w:rPr>
        <w:t>ы</w:t>
      </w:r>
      <w:r w:rsidRPr="006077CD">
        <w:t xml:space="preserve"> с патронами для газов и паров;</w:t>
      </w:r>
    </w:p>
    <w:p w14:paraId="520C9A81" w14:textId="77777777" w:rsidR="001C7DA6" w:rsidRPr="006077CD" w:rsidRDefault="001C7DA6" w:rsidP="001C7DA6">
      <w:pPr>
        <w:pStyle w:val="af9"/>
      </w:pPr>
      <w:r>
        <w:t>- Защитные очки, перчатки, спецодежда.</w:t>
      </w:r>
    </w:p>
    <w:p w14:paraId="0851650B" w14:textId="77777777" w:rsidR="00E22158" w:rsidRPr="00771A05" w:rsidRDefault="00E22158"/>
    <w:p w14:paraId="1F680A31" w14:textId="7FBDD2BD" w:rsidR="00EB2CAF" w:rsidRPr="009C3A99" w:rsidRDefault="00EB2CAF">
      <w:r w:rsidRPr="009C3A99">
        <w:br w:type="page"/>
      </w:r>
    </w:p>
    <w:p w14:paraId="1907CAF2" w14:textId="77777777" w:rsidR="00B738F0" w:rsidRDefault="00B738F0" w:rsidP="00A133FB">
      <w:pPr>
        <w:pStyle w:val="1"/>
        <w:ind w:firstLine="0"/>
      </w:pPr>
      <w:r w:rsidRPr="00B738F0">
        <w:lastRenderedPageBreak/>
        <w:t>ЗАКЛЮЧЕНИЕ</w:t>
      </w:r>
    </w:p>
    <w:p w14:paraId="5B015F3C" w14:textId="2B3C009C" w:rsidR="00B738F0" w:rsidRPr="00B738F0" w:rsidRDefault="00B738F0" w:rsidP="00AF40F1">
      <w:pPr>
        <w:pStyle w:val="af9"/>
      </w:pPr>
      <w:r>
        <w:t>По результатам работы был изучен теоретический материал по теме. Все поставленные цели и задачи были выполнены.</w:t>
      </w:r>
      <w:r w:rsidR="00AF190F">
        <w:t xml:space="preserve"> Задания были выполнены и помогли лучше усвоить пройденный материал.</w:t>
      </w:r>
    </w:p>
    <w:sectPr w:rsidR="00B738F0" w:rsidRPr="00B738F0" w:rsidSect="00552A03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62F36" w14:textId="77777777" w:rsidR="00D81106" w:rsidRDefault="00D81106" w:rsidP="00552A03">
      <w:r>
        <w:separator/>
      </w:r>
    </w:p>
  </w:endnote>
  <w:endnote w:type="continuationSeparator" w:id="0">
    <w:p w14:paraId="2AE7C7F8" w14:textId="77777777" w:rsidR="00D81106" w:rsidRDefault="00D81106" w:rsidP="0055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6B34" w14:textId="77777777" w:rsidR="00D81106" w:rsidRDefault="00D81106" w:rsidP="00552A03">
      <w:r>
        <w:separator/>
      </w:r>
    </w:p>
  </w:footnote>
  <w:footnote w:type="continuationSeparator" w:id="0">
    <w:p w14:paraId="2553147C" w14:textId="77777777" w:rsidR="00D81106" w:rsidRDefault="00D81106" w:rsidP="00552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6F3707"/>
    <w:multiLevelType w:val="hybridMultilevel"/>
    <w:tmpl w:val="E0BE83F2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11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523CA"/>
    <w:multiLevelType w:val="multilevel"/>
    <w:tmpl w:val="045C8E3E"/>
    <w:lvl w:ilvl="0">
      <w:start w:val="1"/>
      <w:numFmt w:val="decimal"/>
      <w:pStyle w:val="a2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3C646CC"/>
    <w:multiLevelType w:val="multilevel"/>
    <w:tmpl w:val="48B8390A"/>
    <w:numStyleLink w:val="a0"/>
  </w:abstractNum>
  <w:abstractNum w:abstractNumId="17" w15:restartNumberingAfterBreak="0">
    <w:nsid w:val="79370758"/>
    <w:multiLevelType w:val="multilevel"/>
    <w:tmpl w:val="21E010F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071150780">
    <w:abstractNumId w:val="10"/>
  </w:num>
  <w:num w:numId="2" w16cid:durableId="123432637">
    <w:abstractNumId w:val="4"/>
  </w:num>
  <w:num w:numId="3" w16cid:durableId="1693459548">
    <w:abstractNumId w:val="7"/>
  </w:num>
  <w:num w:numId="4" w16cid:durableId="1765226476">
    <w:abstractNumId w:val="8"/>
  </w:num>
  <w:num w:numId="5" w16cid:durableId="1273396711">
    <w:abstractNumId w:val="13"/>
  </w:num>
  <w:num w:numId="6" w16cid:durableId="596790296">
    <w:abstractNumId w:val="15"/>
  </w:num>
  <w:num w:numId="7" w16cid:durableId="1648824150">
    <w:abstractNumId w:val="0"/>
  </w:num>
  <w:num w:numId="8" w16cid:durableId="295180872">
    <w:abstractNumId w:val="18"/>
  </w:num>
  <w:num w:numId="9" w16cid:durableId="656306490">
    <w:abstractNumId w:val="3"/>
  </w:num>
  <w:num w:numId="10" w16cid:durableId="1764061334">
    <w:abstractNumId w:val="16"/>
  </w:num>
  <w:num w:numId="11" w16cid:durableId="801851286">
    <w:abstractNumId w:val="5"/>
  </w:num>
  <w:num w:numId="12" w16cid:durableId="366565868">
    <w:abstractNumId w:val="14"/>
  </w:num>
  <w:num w:numId="13" w16cid:durableId="127227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730409">
    <w:abstractNumId w:val="1"/>
  </w:num>
  <w:num w:numId="15" w16cid:durableId="1994792360">
    <w:abstractNumId w:val="2"/>
  </w:num>
  <w:num w:numId="16" w16cid:durableId="305858085">
    <w:abstractNumId w:val="17"/>
  </w:num>
  <w:num w:numId="17" w16cid:durableId="4268478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6729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5139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58196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1472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71139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9567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1954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66441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4877300">
    <w:abstractNumId w:val="19"/>
  </w:num>
  <w:num w:numId="27" w16cid:durableId="202816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3010414">
    <w:abstractNumId w:val="12"/>
  </w:num>
  <w:num w:numId="29" w16cid:durableId="1064722389">
    <w:abstractNumId w:val="6"/>
  </w:num>
  <w:num w:numId="30" w16cid:durableId="1163376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4454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3085206">
    <w:abstractNumId w:val="11"/>
  </w:num>
  <w:num w:numId="33" w16cid:durableId="16429545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8B3"/>
    <w:rsid w:val="0000090B"/>
    <w:rsid w:val="0000099E"/>
    <w:rsid w:val="00000FDB"/>
    <w:rsid w:val="00001773"/>
    <w:rsid w:val="0000239A"/>
    <w:rsid w:val="00002E91"/>
    <w:rsid w:val="00003734"/>
    <w:rsid w:val="00003E2E"/>
    <w:rsid w:val="00004C12"/>
    <w:rsid w:val="00004D33"/>
    <w:rsid w:val="00004D5A"/>
    <w:rsid w:val="00004E1C"/>
    <w:rsid w:val="000055EA"/>
    <w:rsid w:val="000058A1"/>
    <w:rsid w:val="00005A4B"/>
    <w:rsid w:val="00005EF6"/>
    <w:rsid w:val="000079CF"/>
    <w:rsid w:val="00007AE7"/>
    <w:rsid w:val="00007E21"/>
    <w:rsid w:val="00011243"/>
    <w:rsid w:val="00011348"/>
    <w:rsid w:val="000124BE"/>
    <w:rsid w:val="000126C9"/>
    <w:rsid w:val="00013114"/>
    <w:rsid w:val="000135DF"/>
    <w:rsid w:val="000136C3"/>
    <w:rsid w:val="00013CF6"/>
    <w:rsid w:val="00014323"/>
    <w:rsid w:val="000148C0"/>
    <w:rsid w:val="00014CB6"/>
    <w:rsid w:val="000154B6"/>
    <w:rsid w:val="000161F9"/>
    <w:rsid w:val="0001689D"/>
    <w:rsid w:val="00016980"/>
    <w:rsid w:val="00016D12"/>
    <w:rsid w:val="0001705D"/>
    <w:rsid w:val="000171FD"/>
    <w:rsid w:val="000175B1"/>
    <w:rsid w:val="0002060E"/>
    <w:rsid w:val="00020B37"/>
    <w:rsid w:val="00020BEB"/>
    <w:rsid w:val="000216A2"/>
    <w:rsid w:val="00022362"/>
    <w:rsid w:val="00022D55"/>
    <w:rsid w:val="000238F5"/>
    <w:rsid w:val="00023D81"/>
    <w:rsid w:val="00023E21"/>
    <w:rsid w:val="0002489E"/>
    <w:rsid w:val="00026513"/>
    <w:rsid w:val="000268DE"/>
    <w:rsid w:val="00030579"/>
    <w:rsid w:val="00031064"/>
    <w:rsid w:val="00031298"/>
    <w:rsid w:val="000317C3"/>
    <w:rsid w:val="00031B7C"/>
    <w:rsid w:val="00031F67"/>
    <w:rsid w:val="0003242C"/>
    <w:rsid w:val="000324C1"/>
    <w:rsid w:val="00032845"/>
    <w:rsid w:val="00032E14"/>
    <w:rsid w:val="00032EC7"/>
    <w:rsid w:val="000335CC"/>
    <w:rsid w:val="00033F27"/>
    <w:rsid w:val="000343EE"/>
    <w:rsid w:val="000346BD"/>
    <w:rsid w:val="00034B0F"/>
    <w:rsid w:val="00034C4B"/>
    <w:rsid w:val="00034F3D"/>
    <w:rsid w:val="0003502B"/>
    <w:rsid w:val="00035794"/>
    <w:rsid w:val="00036DDE"/>
    <w:rsid w:val="00037793"/>
    <w:rsid w:val="00037E5C"/>
    <w:rsid w:val="0004045A"/>
    <w:rsid w:val="0004100C"/>
    <w:rsid w:val="0004173D"/>
    <w:rsid w:val="0004193C"/>
    <w:rsid w:val="000422C8"/>
    <w:rsid w:val="0004280C"/>
    <w:rsid w:val="0004285D"/>
    <w:rsid w:val="00042F00"/>
    <w:rsid w:val="00043810"/>
    <w:rsid w:val="00044426"/>
    <w:rsid w:val="00045544"/>
    <w:rsid w:val="000461CA"/>
    <w:rsid w:val="00047362"/>
    <w:rsid w:val="00047BF5"/>
    <w:rsid w:val="00047D12"/>
    <w:rsid w:val="00047FAD"/>
    <w:rsid w:val="000501FC"/>
    <w:rsid w:val="00050259"/>
    <w:rsid w:val="000514A6"/>
    <w:rsid w:val="00051646"/>
    <w:rsid w:val="00052B1B"/>
    <w:rsid w:val="00053232"/>
    <w:rsid w:val="000536C2"/>
    <w:rsid w:val="0005433F"/>
    <w:rsid w:val="000559AD"/>
    <w:rsid w:val="00056B40"/>
    <w:rsid w:val="0005762A"/>
    <w:rsid w:val="00061360"/>
    <w:rsid w:val="000617B0"/>
    <w:rsid w:val="00062105"/>
    <w:rsid w:val="000624C2"/>
    <w:rsid w:val="00062B09"/>
    <w:rsid w:val="00062E73"/>
    <w:rsid w:val="00062F21"/>
    <w:rsid w:val="000632F1"/>
    <w:rsid w:val="00063B52"/>
    <w:rsid w:val="000646AC"/>
    <w:rsid w:val="00064BAD"/>
    <w:rsid w:val="00064F98"/>
    <w:rsid w:val="0006532E"/>
    <w:rsid w:val="00066519"/>
    <w:rsid w:val="0007007E"/>
    <w:rsid w:val="00070123"/>
    <w:rsid w:val="000709E3"/>
    <w:rsid w:val="0007190F"/>
    <w:rsid w:val="00071B64"/>
    <w:rsid w:val="000721AA"/>
    <w:rsid w:val="000722FC"/>
    <w:rsid w:val="00072502"/>
    <w:rsid w:val="00072E49"/>
    <w:rsid w:val="0007389F"/>
    <w:rsid w:val="00073A49"/>
    <w:rsid w:val="00073E8F"/>
    <w:rsid w:val="000742EF"/>
    <w:rsid w:val="00074900"/>
    <w:rsid w:val="00074AC5"/>
    <w:rsid w:val="00074B7E"/>
    <w:rsid w:val="000754EE"/>
    <w:rsid w:val="00075D6A"/>
    <w:rsid w:val="000767DD"/>
    <w:rsid w:val="000771CF"/>
    <w:rsid w:val="00077476"/>
    <w:rsid w:val="000774C1"/>
    <w:rsid w:val="00077FF8"/>
    <w:rsid w:val="0008028E"/>
    <w:rsid w:val="000805B2"/>
    <w:rsid w:val="000813DA"/>
    <w:rsid w:val="000819A7"/>
    <w:rsid w:val="00081C41"/>
    <w:rsid w:val="00082AE8"/>
    <w:rsid w:val="00082C68"/>
    <w:rsid w:val="00084A5B"/>
    <w:rsid w:val="0008542E"/>
    <w:rsid w:val="0008569B"/>
    <w:rsid w:val="00085AEB"/>
    <w:rsid w:val="00085EE3"/>
    <w:rsid w:val="0008617D"/>
    <w:rsid w:val="000868F4"/>
    <w:rsid w:val="000871C8"/>
    <w:rsid w:val="00087906"/>
    <w:rsid w:val="000900A0"/>
    <w:rsid w:val="00090C03"/>
    <w:rsid w:val="00090DEB"/>
    <w:rsid w:val="00091755"/>
    <w:rsid w:val="00092398"/>
    <w:rsid w:val="00092649"/>
    <w:rsid w:val="00092794"/>
    <w:rsid w:val="00092AD7"/>
    <w:rsid w:val="00092DA1"/>
    <w:rsid w:val="00093014"/>
    <w:rsid w:val="00093242"/>
    <w:rsid w:val="000933D9"/>
    <w:rsid w:val="000938F1"/>
    <w:rsid w:val="00093E07"/>
    <w:rsid w:val="00094CDC"/>
    <w:rsid w:val="000954AC"/>
    <w:rsid w:val="00096413"/>
    <w:rsid w:val="000969E0"/>
    <w:rsid w:val="00096D6A"/>
    <w:rsid w:val="00096E82"/>
    <w:rsid w:val="00097390"/>
    <w:rsid w:val="00097393"/>
    <w:rsid w:val="00097B09"/>
    <w:rsid w:val="00097B69"/>
    <w:rsid w:val="000A00E2"/>
    <w:rsid w:val="000A10A2"/>
    <w:rsid w:val="000A1103"/>
    <w:rsid w:val="000A20EF"/>
    <w:rsid w:val="000A240F"/>
    <w:rsid w:val="000A270E"/>
    <w:rsid w:val="000A2D7E"/>
    <w:rsid w:val="000A2ED5"/>
    <w:rsid w:val="000A3714"/>
    <w:rsid w:val="000A37C4"/>
    <w:rsid w:val="000A3C86"/>
    <w:rsid w:val="000A3D5B"/>
    <w:rsid w:val="000A3F7F"/>
    <w:rsid w:val="000A45E8"/>
    <w:rsid w:val="000A4DFA"/>
    <w:rsid w:val="000A52A7"/>
    <w:rsid w:val="000A6022"/>
    <w:rsid w:val="000A605C"/>
    <w:rsid w:val="000A6961"/>
    <w:rsid w:val="000A6D72"/>
    <w:rsid w:val="000A7366"/>
    <w:rsid w:val="000B031C"/>
    <w:rsid w:val="000B05D0"/>
    <w:rsid w:val="000B0949"/>
    <w:rsid w:val="000B0A7F"/>
    <w:rsid w:val="000B0BC4"/>
    <w:rsid w:val="000B0C12"/>
    <w:rsid w:val="000B0F16"/>
    <w:rsid w:val="000B23DD"/>
    <w:rsid w:val="000B30EC"/>
    <w:rsid w:val="000B34F1"/>
    <w:rsid w:val="000B3A0E"/>
    <w:rsid w:val="000B3ECB"/>
    <w:rsid w:val="000B426E"/>
    <w:rsid w:val="000B4C7C"/>
    <w:rsid w:val="000B5265"/>
    <w:rsid w:val="000B52EE"/>
    <w:rsid w:val="000B583B"/>
    <w:rsid w:val="000B58F1"/>
    <w:rsid w:val="000B5E05"/>
    <w:rsid w:val="000B63BF"/>
    <w:rsid w:val="000B673F"/>
    <w:rsid w:val="000B6888"/>
    <w:rsid w:val="000B73C5"/>
    <w:rsid w:val="000B79FA"/>
    <w:rsid w:val="000B7F06"/>
    <w:rsid w:val="000C1134"/>
    <w:rsid w:val="000C1F77"/>
    <w:rsid w:val="000C2319"/>
    <w:rsid w:val="000C2CEC"/>
    <w:rsid w:val="000C3128"/>
    <w:rsid w:val="000C3570"/>
    <w:rsid w:val="000C3701"/>
    <w:rsid w:val="000C387B"/>
    <w:rsid w:val="000C39FE"/>
    <w:rsid w:val="000C3DF3"/>
    <w:rsid w:val="000C41D0"/>
    <w:rsid w:val="000C4270"/>
    <w:rsid w:val="000C7353"/>
    <w:rsid w:val="000C7DFB"/>
    <w:rsid w:val="000D0E1D"/>
    <w:rsid w:val="000D1482"/>
    <w:rsid w:val="000D18C0"/>
    <w:rsid w:val="000D1A88"/>
    <w:rsid w:val="000D1EE4"/>
    <w:rsid w:val="000D3127"/>
    <w:rsid w:val="000D3733"/>
    <w:rsid w:val="000D3A23"/>
    <w:rsid w:val="000D49C0"/>
    <w:rsid w:val="000D5251"/>
    <w:rsid w:val="000D56B5"/>
    <w:rsid w:val="000D6721"/>
    <w:rsid w:val="000D6C68"/>
    <w:rsid w:val="000D6FC7"/>
    <w:rsid w:val="000D73BC"/>
    <w:rsid w:val="000D7778"/>
    <w:rsid w:val="000E1251"/>
    <w:rsid w:val="000E172D"/>
    <w:rsid w:val="000E1811"/>
    <w:rsid w:val="000E183D"/>
    <w:rsid w:val="000E1BE3"/>
    <w:rsid w:val="000E241A"/>
    <w:rsid w:val="000E285B"/>
    <w:rsid w:val="000E3317"/>
    <w:rsid w:val="000E34F5"/>
    <w:rsid w:val="000E3B3F"/>
    <w:rsid w:val="000E49D7"/>
    <w:rsid w:val="000E513C"/>
    <w:rsid w:val="000E56CA"/>
    <w:rsid w:val="000E5985"/>
    <w:rsid w:val="000E5C4B"/>
    <w:rsid w:val="000E5F03"/>
    <w:rsid w:val="000E65F0"/>
    <w:rsid w:val="000E6886"/>
    <w:rsid w:val="000E6B5C"/>
    <w:rsid w:val="000E6BFE"/>
    <w:rsid w:val="000E7410"/>
    <w:rsid w:val="000E76F6"/>
    <w:rsid w:val="000E7953"/>
    <w:rsid w:val="000E7EA5"/>
    <w:rsid w:val="000F077B"/>
    <w:rsid w:val="000F15E2"/>
    <w:rsid w:val="000F17B3"/>
    <w:rsid w:val="000F1851"/>
    <w:rsid w:val="000F1F1D"/>
    <w:rsid w:val="000F2F0C"/>
    <w:rsid w:val="000F52FB"/>
    <w:rsid w:val="000F5827"/>
    <w:rsid w:val="000F6104"/>
    <w:rsid w:val="000F6603"/>
    <w:rsid w:val="000F67C6"/>
    <w:rsid w:val="000F6F12"/>
    <w:rsid w:val="000F70FD"/>
    <w:rsid w:val="000F757D"/>
    <w:rsid w:val="000F7824"/>
    <w:rsid w:val="0010099C"/>
    <w:rsid w:val="0010102D"/>
    <w:rsid w:val="001022C8"/>
    <w:rsid w:val="001023AD"/>
    <w:rsid w:val="001043E0"/>
    <w:rsid w:val="00104569"/>
    <w:rsid w:val="001045B8"/>
    <w:rsid w:val="00104616"/>
    <w:rsid w:val="00104690"/>
    <w:rsid w:val="00105742"/>
    <w:rsid w:val="001058A5"/>
    <w:rsid w:val="00105B92"/>
    <w:rsid w:val="00105DA0"/>
    <w:rsid w:val="00105DD3"/>
    <w:rsid w:val="00105FFB"/>
    <w:rsid w:val="001061C9"/>
    <w:rsid w:val="00106BF8"/>
    <w:rsid w:val="00107016"/>
    <w:rsid w:val="00107065"/>
    <w:rsid w:val="001072FC"/>
    <w:rsid w:val="0010750D"/>
    <w:rsid w:val="00107562"/>
    <w:rsid w:val="0010764E"/>
    <w:rsid w:val="00107D5B"/>
    <w:rsid w:val="00107FAD"/>
    <w:rsid w:val="001106D8"/>
    <w:rsid w:val="00111465"/>
    <w:rsid w:val="00111EFA"/>
    <w:rsid w:val="00113309"/>
    <w:rsid w:val="00114877"/>
    <w:rsid w:val="00114F2D"/>
    <w:rsid w:val="0011516E"/>
    <w:rsid w:val="0011543E"/>
    <w:rsid w:val="00115BB8"/>
    <w:rsid w:val="001162AD"/>
    <w:rsid w:val="00116407"/>
    <w:rsid w:val="00116BBD"/>
    <w:rsid w:val="00116FC0"/>
    <w:rsid w:val="00120A84"/>
    <w:rsid w:val="001212D8"/>
    <w:rsid w:val="001221E5"/>
    <w:rsid w:val="0012226E"/>
    <w:rsid w:val="00122B14"/>
    <w:rsid w:val="00122BEB"/>
    <w:rsid w:val="001231DF"/>
    <w:rsid w:val="001233AE"/>
    <w:rsid w:val="001235C6"/>
    <w:rsid w:val="0012674C"/>
    <w:rsid w:val="001267C6"/>
    <w:rsid w:val="00126C0B"/>
    <w:rsid w:val="00127B5F"/>
    <w:rsid w:val="00127E8B"/>
    <w:rsid w:val="00130BD1"/>
    <w:rsid w:val="00131392"/>
    <w:rsid w:val="001321A7"/>
    <w:rsid w:val="0013397C"/>
    <w:rsid w:val="00133AE3"/>
    <w:rsid w:val="0013407F"/>
    <w:rsid w:val="001345EE"/>
    <w:rsid w:val="00134FD8"/>
    <w:rsid w:val="00135289"/>
    <w:rsid w:val="0013571B"/>
    <w:rsid w:val="001368E5"/>
    <w:rsid w:val="00136CD4"/>
    <w:rsid w:val="00136D4E"/>
    <w:rsid w:val="00137158"/>
    <w:rsid w:val="001401B4"/>
    <w:rsid w:val="00140737"/>
    <w:rsid w:val="001409BF"/>
    <w:rsid w:val="00142632"/>
    <w:rsid w:val="00142ABE"/>
    <w:rsid w:val="00142E51"/>
    <w:rsid w:val="001433B3"/>
    <w:rsid w:val="0014388E"/>
    <w:rsid w:val="001445E3"/>
    <w:rsid w:val="00145E31"/>
    <w:rsid w:val="00151BB0"/>
    <w:rsid w:val="001534CC"/>
    <w:rsid w:val="0015377F"/>
    <w:rsid w:val="00154277"/>
    <w:rsid w:val="001544E8"/>
    <w:rsid w:val="001547F9"/>
    <w:rsid w:val="00154FA3"/>
    <w:rsid w:val="00156012"/>
    <w:rsid w:val="00156759"/>
    <w:rsid w:val="00157252"/>
    <w:rsid w:val="001577E5"/>
    <w:rsid w:val="00157845"/>
    <w:rsid w:val="001578BD"/>
    <w:rsid w:val="00157B5E"/>
    <w:rsid w:val="00160493"/>
    <w:rsid w:val="0016065E"/>
    <w:rsid w:val="00160BA1"/>
    <w:rsid w:val="0016157F"/>
    <w:rsid w:val="00161899"/>
    <w:rsid w:val="001621C9"/>
    <w:rsid w:val="001629A3"/>
    <w:rsid w:val="0016345D"/>
    <w:rsid w:val="0016520C"/>
    <w:rsid w:val="00165711"/>
    <w:rsid w:val="00165BDE"/>
    <w:rsid w:val="00166209"/>
    <w:rsid w:val="00166817"/>
    <w:rsid w:val="00166DB8"/>
    <w:rsid w:val="00170115"/>
    <w:rsid w:val="00170680"/>
    <w:rsid w:val="001709D1"/>
    <w:rsid w:val="00170E4A"/>
    <w:rsid w:val="00171B09"/>
    <w:rsid w:val="00171F06"/>
    <w:rsid w:val="001729C2"/>
    <w:rsid w:val="00172FBB"/>
    <w:rsid w:val="00173651"/>
    <w:rsid w:val="0017381C"/>
    <w:rsid w:val="00173E53"/>
    <w:rsid w:val="001743E4"/>
    <w:rsid w:val="00174682"/>
    <w:rsid w:val="00174C3F"/>
    <w:rsid w:val="001753F4"/>
    <w:rsid w:val="00175997"/>
    <w:rsid w:val="00175BDF"/>
    <w:rsid w:val="00175E57"/>
    <w:rsid w:val="00176C88"/>
    <w:rsid w:val="00180D48"/>
    <w:rsid w:val="001816FF"/>
    <w:rsid w:val="00181A0E"/>
    <w:rsid w:val="00181DB6"/>
    <w:rsid w:val="00182002"/>
    <w:rsid w:val="0018253D"/>
    <w:rsid w:val="00182781"/>
    <w:rsid w:val="0018281C"/>
    <w:rsid w:val="001829E8"/>
    <w:rsid w:val="001829FA"/>
    <w:rsid w:val="00182AE1"/>
    <w:rsid w:val="001833D9"/>
    <w:rsid w:val="00183D28"/>
    <w:rsid w:val="00184085"/>
    <w:rsid w:val="00184162"/>
    <w:rsid w:val="00184286"/>
    <w:rsid w:val="001847E6"/>
    <w:rsid w:val="00185BDC"/>
    <w:rsid w:val="00186578"/>
    <w:rsid w:val="0018684A"/>
    <w:rsid w:val="00186AF5"/>
    <w:rsid w:val="00187214"/>
    <w:rsid w:val="0018771A"/>
    <w:rsid w:val="00191058"/>
    <w:rsid w:val="00191617"/>
    <w:rsid w:val="00192729"/>
    <w:rsid w:val="00194D7D"/>
    <w:rsid w:val="00194D88"/>
    <w:rsid w:val="00194FD9"/>
    <w:rsid w:val="001955A3"/>
    <w:rsid w:val="00195E2B"/>
    <w:rsid w:val="0019630B"/>
    <w:rsid w:val="00196EB2"/>
    <w:rsid w:val="001974B2"/>
    <w:rsid w:val="00197746"/>
    <w:rsid w:val="00197BE4"/>
    <w:rsid w:val="001A0581"/>
    <w:rsid w:val="001A0957"/>
    <w:rsid w:val="001A0A92"/>
    <w:rsid w:val="001A20D5"/>
    <w:rsid w:val="001A2671"/>
    <w:rsid w:val="001A33FC"/>
    <w:rsid w:val="001A3672"/>
    <w:rsid w:val="001A42A4"/>
    <w:rsid w:val="001A4ABE"/>
    <w:rsid w:val="001A4D4A"/>
    <w:rsid w:val="001A5BF8"/>
    <w:rsid w:val="001A5F42"/>
    <w:rsid w:val="001A6B10"/>
    <w:rsid w:val="001A6F33"/>
    <w:rsid w:val="001A748A"/>
    <w:rsid w:val="001A778B"/>
    <w:rsid w:val="001A7FB7"/>
    <w:rsid w:val="001B1398"/>
    <w:rsid w:val="001B25C1"/>
    <w:rsid w:val="001B329E"/>
    <w:rsid w:val="001B4602"/>
    <w:rsid w:val="001B5A0B"/>
    <w:rsid w:val="001B70CE"/>
    <w:rsid w:val="001B7282"/>
    <w:rsid w:val="001B7817"/>
    <w:rsid w:val="001B78E5"/>
    <w:rsid w:val="001C1EC8"/>
    <w:rsid w:val="001C1F7B"/>
    <w:rsid w:val="001C2639"/>
    <w:rsid w:val="001C2CB7"/>
    <w:rsid w:val="001C2CC3"/>
    <w:rsid w:val="001C37E9"/>
    <w:rsid w:val="001C3D74"/>
    <w:rsid w:val="001C45D2"/>
    <w:rsid w:val="001C48F7"/>
    <w:rsid w:val="001C49EA"/>
    <w:rsid w:val="001C4E38"/>
    <w:rsid w:val="001C4FE3"/>
    <w:rsid w:val="001C50A3"/>
    <w:rsid w:val="001C5622"/>
    <w:rsid w:val="001C5CF8"/>
    <w:rsid w:val="001C6C4B"/>
    <w:rsid w:val="001C71D0"/>
    <w:rsid w:val="001C7CB3"/>
    <w:rsid w:val="001C7D81"/>
    <w:rsid w:val="001C7DA6"/>
    <w:rsid w:val="001D0684"/>
    <w:rsid w:val="001D0881"/>
    <w:rsid w:val="001D1CD2"/>
    <w:rsid w:val="001D1E6C"/>
    <w:rsid w:val="001D2C69"/>
    <w:rsid w:val="001D2DE9"/>
    <w:rsid w:val="001D38FD"/>
    <w:rsid w:val="001D3938"/>
    <w:rsid w:val="001D39FE"/>
    <w:rsid w:val="001D41DD"/>
    <w:rsid w:val="001D4C74"/>
    <w:rsid w:val="001D4CBD"/>
    <w:rsid w:val="001D4DCA"/>
    <w:rsid w:val="001D536B"/>
    <w:rsid w:val="001D5D0B"/>
    <w:rsid w:val="001D5DED"/>
    <w:rsid w:val="001D5F08"/>
    <w:rsid w:val="001D623D"/>
    <w:rsid w:val="001D62B7"/>
    <w:rsid w:val="001D744D"/>
    <w:rsid w:val="001D7AFC"/>
    <w:rsid w:val="001D7C30"/>
    <w:rsid w:val="001D7DC0"/>
    <w:rsid w:val="001D7E9F"/>
    <w:rsid w:val="001E03C4"/>
    <w:rsid w:val="001E1899"/>
    <w:rsid w:val="001E1B1C"/>
    <w:rsid w:val="001E1BA0"/>
    <w:rsid w:val="001E1E15"/>
    <w:rsid w:val="001E2557"/>
    <w:rsid w:val="001E261C"/>
    <w:rsid w:val="001E295C"/>
    <w:rsid w:val="001E2AD8"/>
    <w:rsid w:val="001E2BA7"/>
    <w:rsid w:val="001E35DA"/>
    <w:rsid w:val="001E37CD"/>
    <w:rsid w:val="001E3B34"/>
    <w:rsid w:val="001E4133"/>
    <w:rsid w:val="001E419C"/>
    <w:rsid w:val="001E51D8"/>
    <w:rsid w:val="001E605D"/>
    <w:rsid w:val="001E68DA"/>
    <w:rsid w:val="001E6C0C"/>
    <w:rsid w:val="001E70C7"/>
    <w:rsid w:val="001E78CC"/>
    <w:rsid w:val="001F012E"/>
    <w:rsid w:val="001F049B"/>
    <w:rsid w:val="001F0E06"/>
    <w:rsid w:val="001F139B"/>
    <w:rsid w:val="001F1F79"/>
    <w:rsid w:val="001F24C3"/>
    <w:rsid w:val="001F27BB"/>
    <w:rsid w:val="001F27D6"/>
    <w:rsid w:val="001F281E"/>
    <w:rsid w:val="001F2ABB"/>
    <w:rsid w:val="001F305E"/>
    <w:rsid w:val="001F3781"/>
    <w:rsid w:val="001F41BC"/>
    <w:rsid w:val="001F4DAC"/>
    <w:rsid w:val="001F52F9"/>
    <w:rsid w:val="001F5DCC"/>
    <w:rsid w:val="001F5F85"/>
    <w:rsid w:val="001F66E3"/>
    <w:rsid w:val="001F67AC"/>
    <w:rsid w:val="001F6A8A"/>
    <w:rsid w:val="001F7A09"/>
    <w:rsid w:val="001F7DB8"/>
    <w:rsid w:val="0020030B"/>
    <w:rsid w:val="002007AF"/>
    <w:rsid w:val="002007DB"/>
    <w:rsid w:val="00200DA5"/>
    <w:rsid w:val="00201B23"/>
    <w:rsid w:val="002020FD"/>
    <w:rsid w:val="00203346"/>
    <w:rsid w:val="00203B00"/>
    <w:rsid w:val="00203D72"/>
    <w:rsid w:val="00203F46"/>
    <w:rsid w:val="00204117"/>
    <w:rsid w:val="0020428D"/>
    <w:rsid w:val="00204835"/>
    <w:rsid w:val="002057AC"/>
    <w:rsid w:val="00206610"/>
    <w:rsid w:val="002073A7"/>
    <w:rsid w:val="002075A2"/>
    <w:rsid w:val="002078A3"/>
    <w:rsid w:val="0020791B"/>
    <w:rsid w:val="00207F6C"/>
    <w:rsid w:val="0021018C"/>
    <w:rsid w:val="0021025B"/>
    <w:rsid w:val="002108E0"/>
    <w:rsid w:val="00210E40"/>
    <w:rsid w:val="00211444"/>
    <w:rsid w:val="0021192D"/>
    <w:rsid w:val="00211D98"/>
    <w:rsid w:val="002120C5"/>
    <w:rsid w:val="00212A67"/>
    <w:rsid w:val="00212A9B"/>
    <w:rsid w:val="00212BF1"/>
    <w:rsid w:val="0021334A"/>
    <w:rsid w:val="00213485"/>
    <w:rsid w:val="002135DD"/>
    <w:rsid w:val="00213C06"/>
    <w:rsid w:val="00214087"/>
    <w:rsid w:val="002144B6"/>
    <w:rsid w:val="00214E63"/>
    <w:rsid w:val="00215127"/>
    <w:rsid w:val="0021631C"/>
    <w:rsid w:val="00216561"/>
    <w:rsid w:val="002170F7"/>
    <w:rsid w:val="0021723D"/>
    <w:rsid w:val="00217A28"/>
    <w:rsid w:val="00221454"/>
    <w:rsid w:val="00221617"/>
    <w:rsid w:val="0022202C"/>
    <w:rsid w:val="002221D9"/>
    <w:rsid w:val="00223958"/>
    <w:rsid w:val="00224194"/>
    <w:rsid w:val="002244DF"/>
    <w:rsid w:val="002247D9"/>
    <w:rsid w:val="00225F31"/>
    <w:rsid w:val="00227922"/>
    <w:rsid w:val="00227ED7"/>
    <w:rsid w:val="0023044C"/>
    <w:rsid w:val="00231B49"/>
    <w:rsid w:val="00232A9F"/>
    <w:rsid w:val="00232E64"/>
    <w:rsid w:val="002338A9"/>
    <w:rsid w:val="00234237"/>
    <w:rsid w:val="00235839"/>
    <w:rsid w:val="002361D1"/>
    <w:rsid w:val="002362FF"/>
    <w:rsid w:val="00236A78"/>
    <w:rsid w:val="00236F01"/>
    <w:rsid w:val="00237505"/>
    <w:rsid w:val="00237517"/>
    <w:rsid w:val="002376CD"/>
    <w:rsid w:val="00240D3A"/>
    <w:rsid w:val="00240F36"/>
    <w:rsid w:val="002410AC"/>
    <w:rsid w:val="002415EE"/>
    <w:rsid w:val="002425A2"/>
    <w:rsid w:val="002433C1"/>
    <w:rsid w:val="00243BE4"/>
    <w:rsid w:val="002446CF"/>
    <w:rsid w:val="002447F7"/>
    <w:rsid w:val="00244889"/>
    <w:rsid w:val="00244A95"/>
    <w:rsid w:val="00244D3A"/>
    <w:rsid w:val="00244E33"/>
    <w:rsid w:val="00245342"/>
    <w:rsid w:val="002458F4"/>
    <w:rsid w:val="00245CAE"/>
    <w:rsid w:val="00245EE2"/>
    <w:rsid w:val="002460AC"/>
    <w:rsid w:val="00246EAF"/>
    <w:rsid w:val="002473C9"/>
    <w:rsid w:val="00247F9B"/>
    <w:rsid w:val="00251171"/>
    <w:rsid w:val="002517A0"/>
    <w:rsid w:val="00252A63"/>
    <w:rsid w:val="00252AAE"/>
    <w:rsid w:val="002537A1"/>
    <w:rsid w:val="00253C2E"/>
    <w:rsid w:val="00253F38"/>
    <w:rsid w:val="0025415E"/>
    <w:rsid w:val="00254278"/>
    <w:rsid w:val="00254966"/>
    <w:rsid w:val="00254B18"/>
    <w:rsid w:val="0025531D"/>
    <w:rsid w:val="00255425"/>
    <w:rsid w:val="002559C4"/>
    <w:rsid w:val="0025603B"/>
    <w:rsid w:val="0025620B"/>
    <w:rsid w:val="002564CB"/>
    <w:rsid w:val="00256F86"/>
    <w:rsid w:val="002571B8"/>
    <w:rsid w:val="00257B97"/>
    <w:rsid w:val="00257DAF"/>
    <w:rsid w:val="00260120"/>
    <w:rsid w:val="002606B3"/>
    <w:rsid w:val="0026106D"/>
    <w:rsid w:val="00261AD6"/>
    <w:rsid w:val="002624D5"/>
    <w:rsid w:val="002627FE"/>
    <w:rsid w:val="00262984"/>
    <w:rsid w:val="00262B86"/>
    <w:rsid w:val="00263C89"/>
    <w:rsid w:val="00263FFB"/>
    <w:rsid w:val="00264ABF"/>
    <w:rsid w:val="00267B95"/>
    <w:rsid w:val="0027004D"/>
    <w:rsid w:val="00270C09"/>
    <w:rsid w:val="00271923"/>
    <w:rsid w:val="00271C44"/>
    <w:rsid w:val="00272C92"/>
    <w:rsid w:val="00272D2C"/>
    <w:rsid w:val="0027331E"/>
    <w:rsid w:val="00273FBD"/>
    <w:rsid w:val="00275164"/>
    <w:rsid w:val="00275301"/>
    <w:rsid w:val="00275689"/>
    <w:rsid w:val="00275C6C"/>
    <w:rsid w:val="00275D3A"/>
    <w:rsid w:val="00276503"/>
    <w:rsid w:val="00276640"/>
    <w:rsid w:val="002769EF"/>
    <w:rsid w:val="00277092"/>
    <w:rsid w:val="00280B17"/>
    <w:rsid w:val="00280D73"/>
    <w:rsid w:val="00281F77"/>
    <w:rsid w:val="00282545"/>
    <w:rsid w:val="002826F6"/>
    <w:rsid w:val="00283603"/>
    <w:rsid w:val="002836C5"/>
    <w:rsid w:val="00283AE2"/>
    <w:rsid w:val="00283DE3"/>
    <w:rsid w:val="00284971"/>
    <w:rsid w:val="00285562"/>
    <w:rsid w:val="00285748"/>
    <w:rsid w:val="002858B5"/>
    <w:rsid w:val="00285C5F"/>
    <w:rsid w:val="00286852"/>
    <w:rsid w:val="00286B68"/>
    <w:rsid w:val="002877AF"/>
    <w:rsid w:val="00287ED2"/>
    <w:rsid w:val="00290E7C"/>
    <w:rsid w:val="0029109D"/>
    <w:rsid w:val="00291592"/>
    <w:rsid w:val="00291BDC"/>
    <w:rsid w:val="00292982"/>
    <w:rsid w:val="00292A64"/>
    <w:rsid w:val="002933C5"/>
    <w:rsid w:val="00293B54"/>
    <w:rsid w:val="00294A06"/>
    <w:rsid w:val="00294B70"/>
    <w:rsid w:val="00294C0F"/>
    <w:rsid w:val="00295714"/>
    <w:rsid w:val="00295ADB"/>
    <w:rsid w:val="00295B3B"/>
    <w:rsid w:val="0029693C"/>
    <w:rsid w:val="00296DEF"/>
    <w:rsid w:val="00297BD6"/>
    <w:rsid w:val="002A08C1"/>
    <w:rsid w:val="002A13E1"/>
    <w:rsid w:val="002A1EEC"/>
    <w:rsid w:val="002A27F2"/>
    <w:rsid w:val="002A39B6"/>
    <w:rsid w:val="002A39DA"/>
    <w:rsid w:val="002A442A"/>
    <w:rsid w:val="002A5A2A"/>
    <w:rsid w:val="002A7096"/>
    <w:rsid w:val="002A7A69"/>
    <w:rsid w:val="002B03ED"/>
    <w:rsid w:val="002B069A"/>
    <w:rsid w:val="002B1639"/>
    <w:rsid w:val="002B1792"/>
    <w:rsid w:val="002B1EB0"/>
    <w:rsid w:val="002B220C"/>
    <w:rsid w:val="002B27FA"/>
    <w:rsid w:val="002B2949"/>
    <w:rsid w:val="002B29CB"/>
    <w:rsid w:val="002B3124"/>
    <w:rsid w:val="002B34D6"/>
    <w:rsid w:val="002B354C"/>
    <w:rsid w:val="002B38FB"/>
    <w:rsid w:val="002B39C3"/>
    <w:rsid w:val="002B3DB7"/>
    <w:rsid w:val="002B4CBE"/>
    <w:rsid w:val="002B4FF9"/>
    <w:rsid w:val="002B6DDE"/>
    <w:rsid w:val="002B72EF"/>
    <w:rsid w:val="002B7FBA"/>
    <w:rsid w:val="002C059F"/>
    <w:rsid w:val="002C084E"/>
    <w:rsid w:val="002C1863"/>
    <w:rsid w:val="002C1D06"/>
    <w:rsid w:val="002C1EF1"/>
    <w:rsid w:val="002C1F5C"/>
    <w:rsid w:val="002C2936"/>
    <w:rsid w:val="002C2E8B"/>
    <w:rsid w:val="002C303D"/>
    <w:rsid w:val="002C35CB"/>
    <w:rsid w:val="002C3F01"/>
    <w:rsid w:val="002C459C"/>
    <w:rsid w:val="002C4853"/>
    <w:rsid w:val="002C5758"/>
    <w:rsid w:val="002C62BE"/>
    <w:rsid w:val="002C63C2"/>
    <w:rsid w:val="002C6B83"/>
    <w:rsid w:val="002C6E3D"/>
    <w:rsid w:val="002C74A4"/>
    <w:rsid w:val="002C7961"/>
    <w:rsid w:val="002D0B2A"/>
    <w:rsid w:val="002D0F4F"/>
    <w:rsid w:val="002D117D"/>
    <w:rsid w:val="002D1458"/>
    <w:rsid w:val="002D184A"/>
    <w:rsid w:val="002D2401"/>
    <w:rsid w:val="002D27B5"/>
    <w:rsid w:val="002D3B24"/>
    <w:rsid w:val="002D3FF5"/>
    <w:rsid w:val="002D4129"/>
    <w:rsid w:val="002D484C"/>
    <w:rsid w:val="002D4EED"/>
    <w:rsid w:val="002D5EE5"/>
    <w:rsid w:val="002D61B0"/>
    <w:rsid w:val="002D697D"/>
    <w:rsid w:val="002D6A7D"/>
    <w:rsid w:val="002D735C"/>
    <w:rsid w:val="002D778A"/>
    <w:rsid w:val="002E014A"/>
    <w:rsid w:val="002E0BE6"/>
    <w:rsid w:val="002E125A"/>
    <w:rsid w:val="002E13E6"/>
    <w:rsid w:val="002E16C0"/>
    <w:rsid w:val="002E1740"/>
    <w:rsid w:val="002E1C69"/>
    <w:rsid w:val="002E2127"/>
    <w:rsid w:val="002E29C3"/>
    <w:rsid w:val="002E2B7F"/>
    <w:rsid w:val="002E2D25"/>
    <w:rsid w:val="002E41C8"/>
    <w:rsid w:val="002E4C60"/>
    <w:rsid w:val="002E5571"/>
    <w:rsid w:val="002E5A2D"/>
    <w:rsid w:val="002E5D5C"/>
    <w:rsid w:val="002E62CB"/>
    <w:rsid w:val="002E6BC3"/>
    <w:rsid w:val="002E78BF"/>
    <w:rsid w:val="002E7F22"/>
    <w:rsid w:val="002F004A"/>
    <w:rsid w:val="002F086A"/>
    <w:rsid w:val="002F103A"/>
    <w:rsid w:val="002F20BC"/>
    <w:rsid w:val="002F231C"/>
    <w:rsid w:val="002F2740"/>
    <w:rsid w:val="002F3074"/>
    <w:rsid w:val="002F311A"/>
    <w:rsid w:val="002F3BBC"/>
    <w:rsid w:val="002F3F1A"/>
    <w:rsid w:val="002F43B1"/>
    <w:rsid w:val="002F4D94"/>
    <w:rsid w:val="002F5B37"/>
    <w:rsid w:val="002F6DD9"/>
    <w:rsid w:val="002F7529"/>
    <w:rsid w:val="002F7602"/>
    <w:rsid w:val="00300C62"/>
    <w:rsid w:val="00301CB6"/>
    <w:rsid w:val="00302283"/>
    <w:rsid w:val="0030264D"/>
    <w:rsid w:val="00302BA1"/>
    <w:rsid w:val="0030308A"/>
    <w:rsid w:val="003035F1"/>
    <w:rsid w:val="003037A9"/>
    <w:rsid w:val="00304F0A"/>
    <w:rsid w:val="003055DD"/>
    <w:rsid w:val="00305BD7"/>
    <w:rsid w:val="00305C2C"/>
    <w:rsid w:val="00306A73"/>
    <w:rsid w:val="00307304"/>
    <w:rsid w:val="0030780A"/>
    <w:rsid w:val="0031047C"/>
    <w:rsid w:val="0031060E"/>
    <w:rsid w:val="00310BF0"/>
    <w:rsid w:val="00310D71"/>
    <w:rsid w:val="003115E5"/>
    <w:rsid w:val="003126C8"/>
    <w:rsid w:val="00313091"/>
    <w:rsid w:val="00313633"/>
    <w:rsid w:val="00314458"/>
    <w:rsid w:val="0031567A"/>
    <w:rsid w:val="003158C7"/>
    <w:rsid w:val="00316540"/>
    <w:rsid w:val="00316BA4"/>
    <w:rsid w:val="00316C8F"/>
    <w:rsid w:val="00316F63"/>
    <w:rsid w:val="003170D7"/>
    <w:rsid w:val="00317ABB"/>
    <w:rsid w:val="003203E7"/>
    <w:rsid w:val="0032096E"/>
    <w:rsid w:val="003213D4"/>
    <w:rsid w:val="0032149D"/>
    <w:rsid w:val="0032157B"/>
    <w:rsid w:val="003222FD"/>
    <w:rsid w:val="0032231C"/>
    <w:rsid w:val="003226BF"/>
    <w:rsid w:val="00322A8C"/>
    <w:rsid w:val="003233EE"/>
    <w:rsid w:val="00323516"/>
    <w:rsid w:val="00323CFB"/>
    <w:rsid w:val="00323E01"/>
    <w:rsid w:val="003244AC"/>
    <w:rsid w:val="00325AB4"/>
    <w:rsid w:val="00326308"/>
    <w:rsid w:val="003264A3"/>
    <w:rsid w:val="00326518"/>
    <w:rsid w:val="0032679B"/>
    <w:rsid w:val="00326BCE"/>
    <w:rsid w:val="00326E9C"/>
    <w:rsid w:val="00326FBA"/>
    <w:rsid w:val="003307B7"/>
    <w:rsid w:val="00330EA8"/>
    <w:rsid w:val="0033135F"/>
    <w:rsid w:val="00331B2A"/>
    <w:rsid w:val="0033222B"/>
    <w:rsid w:val="00332987"/>
    <w:rsid w:val="003330B3"/>
    <w:rsid w:val="00333260"/>
    <w:rsid w:val="00333657"/>
    <w:rsid w:val="00333D4E"/>
    <w:rsid w:val="0033407A"/>
    <w:rsid w:val="00334127"/>
    <w:rsid w:val="003341D7"/>
    <w:rsid w:val="00334410"/>
    <w:rsid w:val="003356F8"/>
    <w:rsid w:val="00335F72"/>
    <w:rsid w:val="0033645E"/>
    <w:rsid w:val="00337259"/>
    <w:rsid w:val="00337C70"/>
    <w:rsid w:val="003400CE"/>
    <w:rsid w:val="003406A2"/>
    <w:rsid w:val="00340F39"/>
    <w:rsid w:val="0034100B"/>
    <w:rsid w:val="00341D7C"/>
    <w:rsid w:val="00341EA0"/>
    <w:rsid w:val="003421B3"/>
    <w:rsid w:val="00342AF9"/>
    <w:rsid w:val="00343771"/>
    <w:rsid w:val="00343E34"/>
    <w:rsid w:val="00344324"/>
    <w:rsid w:val="003443E6"/>
    <w:rsid w:val="00344783"/>
    <w:rsid w:val="00344DAD"/>
    <w:rsid w:val="00345944"/>
    <w:rsid w:val="00346D28"/>
    <w:rsid w:val="00347310"/>
    <w:rsid w:val="00347EC7"/>
    <w:rsid w:val="00347FBA"/>
    <w:rsid w:val="00350BF1"/>
    <w:rsid w:val="0035145D"/>
    <w:rsid w:val="00352E48"/>
    <w:rsid w:val="0035351F"/>
    <w:rsid w:val="00354D91"/>
    <w:rsid w:val="0035533F"/>
    <w:rsid w:val="00355F74"/>
    <w:rsid w:val="00356056"/>
    <w:rsid w:val="0035666C"/>
    <w:rsid w:val="003567D6"/>
    <w:rsid w:val="00356CD0"/>
    <w:rsid w:val="00356CFF"/>
    <w:rsid w:val="00357292"/>
    <w:rsid w:val="00357912"/>
    <w:rsid w:val="00357F88"/>
    <w:rsid w:val="00360176"/>
    <w:rsid w:val="00360B87"/>
    <w:rsid w:val="003615EE"/>
    <w:rsid w:val="003618E5"/>
    <w:rsid w:val="00362898"/>
    <w:rsid w:val="00362E4F"/>
    <w:rsid w:val="00363E9D"/>
    <w:rsid w:val="00363FDD"/>
    <w:rsid w:val="003658A5"/>
    <w:rsid w:val="0036773A"/>
    <w:rsid w:val="00367B60"/>
    <w:rsid w:val="00367E44"/>
    <w:rsid w:val="00367F9E"/>
    <w:rsid w:val="00370346"/>
    <w:rsid w:val="00370A4A"/>
    <w:rsid w:val="00370BA1"/>
    <w:rsid w:val="00371A82"/>
    <w:rsid w:val="003722C6"/>
    <w:rsid w:val="003726C7"/>
    <w:rsid w:val="00372B18"/>
    <w:rsid w:val="003735A9"/>
    <w:rsid w:val="00373996"/>
    <w:rsid w:val="00373CAC"/>
    <w:rsid w:val="00373FCE"/>
    <w:rsid w:val="0037424D"/>
    <w:rsid w:val="0037443F"/>
    <w:rsid w:val="003744A3"/>
    <w:rsid w:val="003747A1"/>
    <w:rsid w:val="00374D2D"/>
    <w:rsid w:val="003752A9"/>
    <w:rsid w:val="003753EB"/>
    <w:rsid w:val="00375473"/>
    <w:rsid w:val="00375978"/>
    <w:rsid w:val="003759F2"/>
    <w:rsid w:val="00376178"/>
    <w:rsid w:val="0037617E"/>
    <w:rsid w:val="0037641F"/>
    <w:rsid w:val="003776BF"/>
    <w:rsid w:val="003808B4"/>
    <w:rsid w:val="003808D3"/>
    <w:rsid w:val="00380C2E"/>
    <w:rsid w:val="00382384"/>
    <w:rsid w:val="00382920"/>
    <w:rsid w:val="00382DCD"/>
    <w:rsid w:val="003830E5"/>
    <w:rsid w:val="00383C8C"/>
    <w:rsid w:val="00384111"/>
    <w:rsid w:val="00384283"/>
    <w:rsid w:val="0038479A"/>
    <w:rsid w:val="00385616"/>
    <w:rsid w:val="003863A7"/>
    <w:rsid w:val="00390BB1"/>
    <w:rsid w:val="00390FCD"/>
    <w:rsid w:val="003923EC"/>
    <w:rsid w:val="00392500"/>
    <w:rsid w:val="0039317E"/>
    <w:rsid w:val="003942FF"/>
    <w:rsid w:val="0039563F"/>
    <w:rsid w:val="00395CA5"/>
    <w:rsid w:val="00396A0A"/>
    <w:rsid w:val="00396D6F"/>
    <w:rsid w:val="003979D7"/>
    <w:rsid w:val="003A09C4"/>
    <w:rsid w:val="003A0B12"/>
    <w:rsid w:val="003A120E"/>
    <w:rsid w:val="003A135D"/>
    <w:rsid w:val="003A18D1"/>
    <w:rsid w:val="003A1CE7"/>
    <w:rsid w:val="003A2598"/>
    <w:rsid w:val="003A39D0"/>
    <w:rsid w:val="003A42B9"/>
    <w:rsid w:val="003A4ECA"/>
    <w:rsid w:val="003A52E2"/>
    <w:rsid w:val="003A59C3"/>
    <w:rsid w:val="003A5D9F"/>
    <w:rsid w:val="003A6451"/>
    <w:rsid w:val="003A76F1"/>
    <w:rsid w:val="003A7B28"/>
    <w:rsid w:val="003B11D9"/>
    <w:rsid w:val="003B1B19"/>
    <w:rsid w:val="003B1B1D"/>
    <w:rsid w:val="003B1B3B"/>
    <w:rsid w:val="003B25B7"/>
    <w:rsid w:val="003B264A"/>
    <w:rsid w:val="003B345A"/>
    <w:rsid w:val="003B3724"/>
    <w:rsid w:val="003B42F4"/>
    <w:rsid w:val="003B4B15"/>
    <w:rsid w:val="003B51C5"/>
    <w:rsid w:val="003B631C"/>
    <w:rsid w:val="003B6958"/>
    <w:rsid w:val="003B6F90"/>
    <w:rsid w:val="003B70C3"/>
    <w:rsid w:val="003B753B"/>
    <w:rsid w:val="003B7C95"/>
    <w:rsid w:val="003B7F81"/>
    <w:rsid w:val="003C000F"/>
    <w:rsid w:val="003C01E2"/>
    <w:rsid w:val="003C03C4"/>
    <w:rsid w:val="003C0F6E"/>
    <w:rsid w:val="003C19B4"/>
    <w:rsid w:val="003C1E00"/>
    <w:rsid w:val="003C268F"/>
    <w:rsid w:val="003C2B4D"/>
    <w:rsid w:val="003C2D7F"/>
    <w:rsid w:val="003C2E13"/>
    <w:rsid w:val="003C2E8B"/>
    <w:rsid w:val="003C38B1"/>
    <w:rsid w:val="003C4365"/>
    <w:rsid w:val="003C44CF"/>
    <w:rsid w:val="003C4766"/>
    <w:rsid w:val="003C4CCF"/>
    <w:rsid w:val="003C6411"/>
    <w:rsid w:val="003C6A9F"/>
    <w:rsid w:val="003C7577"/>
    <w:rsid w:val="003C7D4E"/>
    <w:rsid w:val="003D00DB"/>
    <w:rsid w:val="003D09A8"/>
    <w:rsid w:val="003D0D01"/>
    <w:rsid w:val="003D25B2"/>
    <w:rsid w:val="003D2CDB"/>
    <w:rsid w:val="003D2E39"/>
    <w:rsid w:val="003D3121"/>
    <w:rsid w:val="003D3CBE"/>
    <w:rsid w:val="003D473A"/>
    <w:rsid w:val="003D4D85"/>
    <w:rsid w:val="003D4E5D"/>
    <w:rsid w:val="003D513E"/>
    <w:rsid w:val="003D55CD"/>
    <w:rsid w:val="003D572B"/>
    <w:rsid w:val="003D5A31"/>
    <w:rsid w:val="003D5E83"/>
    <w:rsid w:val="003D6197"/>
    <w:rsid w:val="003D7124"/>
    <w:rsid w:val="003D731B"/>
    <w:rsid w:val="003D74FE"/>
    <w:rsid w:val="003D7D7D"/>
    <w:rsid w:val="003D7EC7"/>
    <w:rsid w:val="003E158C"/>
    <w:rsid w:val="003E170B"/>
    <w:rsid w:val="003E186B"/>
    <w:rsid w:val="003E1A76"/>
    <w:rsid w:val="003E1C00"/>
    <w:rsid w:val="003E1E70"/>
    <w:rsid w:val="003E206B"/>
    <w:rsid w:val="003E2E09"/>
    <w:rsid w:val="003E31C5"/>
    <w:rsid w:val="003E3338"/>
    <w:rsid w:val="003E3ED8"/>
    <w:rsid w:val="003E42C1"/>
    <w:rsid w:val="003E5132"/>
    <w:rsid w:val="003E5624"/>
    <w:rsid w:val="003E59D2"/>
    <w:rsid w:val="003E5C02"/>
    <w:rsid w:val="003E5C2D"/>
    <w:rsid w:val="003E5E96"/>
    <w:rsid w:val="003E653C"/>
    <w:rsid w:val="003F087E"/>
    <w:rsid w:val="003F0E3D"/>
    <w:rsid w:val="003F1922"/>
    <w:rsid w:val="003F1E16"/>
    <w:rsid w:val="003F1ED9"/>
    <w:rsid w:val="003F4D36"/>
    <w:rsid w:val="003F517E"/>
    <w:rsid w:val="003F6BA6"/>
    <w:rsid w:val="003F6BE6"/>
    <w:rsid w:val="003F6EF9"/>
    <w:rsid w:val="003F7C39"/>
    <w:rsid w:val="003F7F1A"/>
    <w:rsid w:val="00400605"/>
    <w:rsid w:val="00400B03"/>
    <w:rsid w:val="00402A2A"/>
    <w:rsid w:val="00402A63"/>
    <w:rsid w:val="00402DAB"/>
    <w:rsid w:val="0040372C"/>
    <w:rsid w:val="004048A9"/>
    <w:rsid w:val="0040497E"/>
    <w:rsid w:val="00404D75"/>
    <w:rsid w:val="00404E71"/>
    <w:rsid w:val="0040595E"/>
    <w:rsid w:val="00405DC2"/>
    <w:rsid w:val="004062F2"/>
    <w:rsid w:val="004108A3"/>
    <w:rsid w:val="00410BEB"/>
    <w:rsid w:val="0041130C"/>
    <w:rsid w:val="00411AF2"/>
    <w:rsid w:val="00411C0B"/>
    <w:rsid w:val="004133FF"/>
    <w:rsid w:val="004143D7"/>
    <w:rsid w:val="0041545E"/>
    <w:rsid w:val="0041646F"/>
    <w:rsid w:val="00417067"/>
    <w:rsid w:val="0041731A"/>
    <w:rsid w:val="00417A38"/>
    <w:rsid w:val="00420615"/>
    <w:rsid w:val="0042208B"/>
    <w:rsid w:val="004225D4"/>
    <w:rsid w:val="00423050"/>
    <w:rsid w:val="00423633"/>
    <w:rsid w:val="0042366A"/>
    <w:rsid w:val="0042455C"/>
    <w:rsid w:val="004247DC"/>
    <w:rsid w:val="004253BE"/>
    <w:rsid w:val="00425922"/>
    <w:rsid w:val="004259F3"/>
    <w:rsid w:val="00425FAD"/>
    <w:rsid w:val="0042633E"/>
    <w:rsid w:val="00426424"/>
    <w:rsid w:val="00426A44"/>
    <w:rsid w:val="00427124"/>
    <w:rsid w:val="00430736"/>
    <w:rsid w:val="0043097F"/>
    <w:rsid w:val="004309E4"/>
    <w:rsid w:val="00430A9F"/>
    <w:rsid w:val="00431326"/>
    <w:rsid w:val="004313F2"/>
    <w:rsid w:val="004320A4"/>
    <w:rsid w:val="00432F37"/>
    <w:rsid w:val="00432F7D"/>
    <w:rsid w:val="00433448"/>
    <w:rsid w:val="0043381E"/>
    <w:rsid w:val="004339D7"/>
    <w:rsid w:val="00433B18"/>
    <w:rsid w:val="00433D0C"/>
    <w:rsid w:val="00434BE2"/>
    <w:rsid w:val="00434EA2"/>
    <w:rsid w:val="00435009"/>
    <w:rsid w:val="0043684B"/>
    <w:rsid w:val="00436BA2"/>
    <w:rsid w:val="004376C8"/>
    <w:rsid w:val="0044220B"/>
    <w:rsid w:val="004425ED"/>
    <w:rsid w:val="00443499"/>
    <w:rsid w:val="0044372B"/>
    <w:rsid w:val="00443A79"/>
    <w:rsid w:val="00443C6D"/>
    <w:rsid w:val="004440E8"/>
    <w:rsid w:val="00444249"/>
    <w:rsid w:val="0044428B"/>
    <w:rsid w:val="004447D9"/>
    <w:rsid w:val="004448E1"/>
    <w:rsid w:val="00444BEA"/>
    <w:rsid w:val="004450C1"/>
    <w:rsid w:val="0044532B"/>
    <w:rsid w:val="00445FF5"/>
    <w:rsid w:val="004461E2"/>
    <w:rsid w:val="00446212"/>
    <w:rsid w:val="00446413"/>
    <w:rsid w:val="0044699E"/>
    <w:rsid w:val="0044700B"/>
    <w:rsid w:val="00447AED"/>
    <w:rsid w:val="00447FBE"/>
    <w:rsid w:val="00450155"/>
    <w:rsid w:val="00450A46"/>
    <w:rsid w:val="004510B5"/>
    <w:rsid w:val="004512EB"/>
    <w:rsid w:val="004524A3"/>
    <w:rsid w:val="00452992"/>
    <w:rsid w:val="0045325F"/>
    <w:rsid w:val="00453A98"/>
    <w:rsid w:val="00453B1A"/>
    <w:rsid w:val="004548EB"/>
    <w:rsid w:val="00455206"/>
    <w:rsid w:val="00455401"/>
    <w:rsid w:val="004555AA"/>
    <w:rsid w:val="00455CFA"/>
    <w:rsid w:val="00456C2C"/>
    <w:rsid w:val="00457936"/>
    <w:rsid w:val="00460242"/>
    <w:rsid w:val="004608A0"/>
    <w:rsid w:val="0046219B"/>
    <w:rsid w:val="004625A6"/>
    <w:rsid w:val="00462F17"/>
    <w:rsid w:val="00463175"/>
    <w:rsid w:val="00464C68"/>
    <w:rsid w:val="00464D52"/>
    <w:rsid w:val="004655E4"/>
    <w:rsid w:val="004657E3"/>
    <w:rsid w:val="00466107"/>
    <w:rsid w:val="0046612A"/>
    <w:rsid w:val="004663B6"/>
    <w:rsid w:val="00466F30"/>
    <w:rsid w:val="00467005"/>
    <w:rsid w:val="00467E35"/>
    <w:rsid w:val="004700C9"/>
    <w:rsid w:val="00470430"/>
    <w:rsid w:val="00470539"/>
    <w:rsid w:val="0047062E"/>
    <w:rsid w:val="00470EF0"/>
    <w:rsid w:val="0047164A"/>
    <w:rsid w:val="00472443"/>
    <w:rsid w:val="004734C8"/>
    <w:rsid w:val="0047381C"/>
    <w:rsid w:val="00473E81"/>
    <w:rsid w:val="004743E2"/>
    <w:rsid w:val="0047457F"/>
    <w:rsid w:val="00474777"/>
    <w:rsid w:val="00474919"/>
    <w:rsid w:val="00474AFC"/>
    <w:rsid w:val="004767BF"/>
    <w:rsid w:val="00476E1F"/>
    <w:rsid w:val="0047708D"/>
    <w:rsid w:val="004779DB"/>
    <w:rsid w:val="0048031D"/>
    <w:rsid w:val="004804E0"/>
    <w:rsid w:val="004808BC"/>
    <w:rsid w:val="004809FF"/>
    <w:rsid w:val="00480C27"/>
    <w:rsid w:val="00480E26"/>
    <w:rsid w:val="00480FAB"/>
    <w:rsid w:val="004810B0"/>
    <w:rsid w:val="00481544"/>
    <w:rsid w:val="00481813"/>
    <w:rsid w:val="00481859"/>
    <w:rsid w:val="00481952"/>
    <w:rsid w:val="0048277B"/>
    <w:rsid w:val="0048394A"/>
    <w:rsid w:val="004839C4"/>
    <w:rsid w:val="00483FC9"/>
    <w:rsid w:val="004844B5"/>
    <w:rsid w:val="004846D8"/>
    <w:rsid w:val="0048486E"/>
    <w:rsid w:val="004856A4"/>
    <w:rsid w:val="00485A12"/>
    <w:rsid w:val="004862CD"/>
    <w:rsid w:val="0048636E"/>
    <w:rsid w:val="004864F8"/>
    <w:rsid w:val="004874E7"/>
    <w:rsid w:val="00487EC5"/>
    <w:rsid w:val="004903B9"/>
    <w:rsid w:val="0049046D"/>
    <w:rsid w:val="00490A38"/>
    <w:rsid w:val="004910F1"/>
    <w:rsid w:val="0049131F"/>
    <w:rsid w:val="004913DF"/>
    <w:rsid w:val="00491842"/>
    <w:rsid w:val="00491D5B"/>
    <w:rsid w:val="00492D27"/>
    <w:rsid w:val="00492FE6"/>
    <w:rsid w:val="00493945"/>
    <w:rsid w:val="004941CD"/>
    <w:rsid w:val="00494262"/>
    <w:rsid w:val="00494625"/>
    <w:rsid w:val="00496A5B"/>
    <w:rsid w:val="00496C4A"/>
    <w:rsid w:val="00497038"/>
    <w:rsid w:val="004974F4"/>
    <w:rsid w:val="00497B4C"/>
    <w:rsid w:val="004A05A2"/>
    <w:rsid w:val="004A08F7"/>
    <w:rsid w:val="004A10DC"/>
    <w:rsid w:val="004A163E"/>
    <w:rsid w:val="004A1B5B"/>
    <w:rsid w:val="004A34CD"/>
    <w:rsid w:val="004A3C7D"/>
    <w:rsid w:val="004A4891"/>
    <w:rsid w:val="004A537F"/>
    <w:rsid w:val="004A56B5"/>
    <w:rsid w:val="004A56FE"/>
    <w:rsid w:val="004A5E67"/>
    <w:rsid w:val="004A69DD"/>
    <w:rsid w:val="004A6B87"/>
    <w:rsid w:val="004A7DF7"/>
    <w:rsid w:val="004B0987"/>
    <w:rsid w:val="004B09FC"/>
    <w:rsid w:val="004B0BB5"/>
    <w:rsid w:val="004B14FB"/>
    <w:rsid w:val="004B197A"/>
    <w:rsid w:val="004B2724"/>
    <w:rsid w:val="004B2C6E"/>
    <w:rsid w:val="004B3F31"/>
    <w:rsid w:val="004B595D"/>
    <w:rsid w:val="004B62A1"/>
    <w:rsid w:val="004B644D"/>
    <w:rsid w:val="004B6692"/>
    <w:rsid w:val="004B675A"/>
    <w:rsid w:val="004B6BAC"/>
    <w:rsid w:val="004B7049"/>
    <w:rsid w:val="004B736F"/>
    <w:rsid w:val="004B7EC0"/>
    <w:rsid w:val="004C0F52"/>
    <w:rsid w:val="004C1249"/>
    <w:rsid w:val="004C1261"/>
    <w:rsid w:val="004C1D69"/>
    <w:rsid w:val="004C2EA3"/>
    <w:rsid w:val="004C319C"/>
    <w:rsid w:val="004C35A8"/>
    <w:rsid w:val="004C37A9"/>
    <w:rsid w:val="004C39AE"/>
    <w:rsid w:val="004C4314"/>
    <w:rsid w:val="004C4CF4"/>
    <w:rsid w:val="004C4EB0"/>
    <w:rsid w:val="004C51FE"/>
    <w:rsid w:val="004C62B7"/>
    <w:rsid w:val="004C6441"/>
    <w:rsid w:val="004C6D25"/>
    <w:rsid w:val="004C6DEF"/>
    <w:rsid w:val="004C7005"/>
    <w:rsid w:val="004C7014"/>
    <w:rsid w:val="004C76D9"/>
    <w:rsid w:val="004C7B08"/>
    <w:rsid w:val="004D043E"/>
    <w:rsid w:val="004D0774"/>
    <w:rsid w:val="004D080A"/>
    <w:rsid w:val="004D0933"/>
    <w:rsid w:val="004D13C8"/>
    <w:rsid w:val="004D1F35"/>
    <w:rsid w:val="004D2066"/>
    <w:rsid w:val="004D2EA0"/>
    <w:rsid w:val="004D3203"/>
    <w:rsid w:val="004D3283"/>
    <w:rsid w:val="004D3AB0"/>
    <w:rsid w:val="004D4805"/>
    <w:rsid w:val="004D480E"/>
    <w:rsid w:val="004D5177"/>
    <w:rsid w:val="004D6082"/>
    <w:rsid w:val="004D6AB9"/>
    <w:rsid w:val="004D7279"/>
    <w:rsid w:val="004D7784"/>
    <w:rsid w:val="004E0D93"/>
    <w:rsid w:val="004E226F"/>
    <w:rsid w:val="004E2ABD"/>
    <w:rsid w:val="004E340A"/>
    <w:rsid w:val="004E345D"/>
    <w:rsid w:val="004E3601"/>
    <w:rsid w:val="004E3706"/>
    <w:rsid w:val="004E395D"/>
    <w:rsid w:val="004E4452"/>
    <w:rsid w:val="004E4589"/>
    <w:rsid w:val="004E4697"/>
    <w:rsid w:val="004E4B97"/>
    <w:rsid w:val="004E4D7E"/>
    <w:rsid w:val="004E5038"/>
    <w:rsid w:val="004E556F"/>
    <w:rsid w:val="004E59FD"/>
    <w:rsid w:val="004E6D01"/>
    <w:rsid w:val="004E7D69"/>
    <w:rsid w:val="004E7F1E"/>
    <w:rsid w:val="004F1B20"/>
    <w:rsid w:val="004F236C"/>
    <w:rsid w:val="004F2EDE"/>
    <w:rsid w:val="004F348C"/>
    <w:rsid w:val="004F36F2"/>
    <w:rsid w:val="004F5CF8"/>
    <w:rsid w:val="004F65DE"/>
    <w:rsid w:val="004F6BE6"/>
    <w:rsid w:val="004F7ABD"/>
    <w:rsid w:val="004F7BC6"/>
    <w:rsid w:val="005009AC"/>
    <w:rsid w:val="00500B09"/>
    <w:rsid w:val="00500D54"/>
    <w:rsid w:val="00501225"/>
    <w:rsid w:val="00501746"/>
    <w:rsid w:val="00501EF3"/>
    <w:rsid w:val="00502446"/>
    <w:rsid w:val="00502C48"/>
    <w:rsid w:val="005030DE"/>
    <w:rsid w:val="00503648"/>
    <w:rsid w:val="005040D2"/>
    <w:rsid w:val="0050453F"/>
    <w:rsid w:val="00504C28"/>
    <w:rsid w:val="00504E01"/>
    <w:rsid w:val="00506265"/>
    <w:rsid w:val="00507078"/>
    <w:rsid w:val="0050743F"/>
    <w:rsid w:val="00507B5D"/>
    <w:rsid w:val="00510B9D"/>
    <w:rsid w:val="0051176C"/>
    <w:rsid w:val="00511999"/>
    <w:rsid w:val="00511B9E"/>
    <w:rsid w:val="005134F9"/>
    <w:rsid w:val="00513AC2"/>
    <w:rsid w:val="00513E83"/>
    <w:rsid w:val="00514261"/>
    <w:rsid w:val="00514BCF"/>
    <w:rsid w:val="00515F46"/>
    <w:rsid w:val="00516164"/>
    <w:rsid w:val="0051678B"/>
    <w:rsid w:val="005167B2"/>
    <w:rsid w:val="00516B80"/>
    <w:rsid w:val="0051732C"/>
    <w:rsid w:val="0052086A"/>
    <w:rsid w:val="005212B3"/>
    <w:rsid w:val="005222D0"/>
    <w:rsid w:val="00522A0C"/>
    <w:rsid w:val="00523066"/>
    <w:rsid w:val="00523A0B"/>
    <w:rsid w:val="0052403E"/>
    <w:rsid w:val="00524AB4"/>
    <w:rsid w:val="00524E78"/>
    <w:rsid w:val="00525BFB"/>
    <w:rsid w:val="00525D3B"/>
    <w:rsid w:val="00525F1F"/>
    <w:rsid w:val="00525F8F"/>
    <w:rsid w:val="005260BD"/>
    <w:rsid w:val="00527A76"/>
    <w:rsid w:val="00527FC8"/>
    <w:rsid w:val="0053004B"/>
    <w:rsid w:val="00530CFB"/>
    <w:rsid w:val="00530D5D"/>
    <w:rsid w:val="005315B1"/>
    <w:rsid w:val="00531C78"/>
    <w:rsid w:val="00531C97"/>
    <w:rsid w:val="005325E0"/>
    <w:rsid w:val="0053326B"/>
    <w:rsid w:val="00533303"/>
    <w:rsid w:val="00534EEA"/>
    <w:rsid w:val="0053592F"/>
    <w:rsid w:val="00535A8F"/>
    <w:rsid w:val="00535B7D"/>
    <w:rsid w:val="0053610A"/>
    <w:rsid w:val="00536DE1"/>
    <w:rsid w:val="00537519"/>
    <w:rsid w:val="00540977"/>
    <w:rsid w:val="00540D84"/>
    <w:rsid w:val="00541462"/>
    <w:rsid w:val="00541E63"/>
    <w:rsid w:val="00542743"/>
    <w:rsid w:val="00542875"/>
    <w:rsid w:val="005428A6"/>
    <w:rsid w:val="00542FD6"/>
    <w:rsid w:val="00544D0C"/>
    <w:rsid w:val="00545372"/>
    <w:rsid w:val="005453E6"/>
    <w:rsid w:val="005453FC"/>
    <w:rsid w:val="005466A3"/>
    <w:rsid w:val="005466B1"/>
    <w:rsid w:val="0054672A"/>
    <w:rsid w:val="00546D36"/>
    <w:rsid w:val="0055092B"/>
    <w:rsid w:val="00550B03"/>
    <w:rsid w:val="00551245"/>
    <w:rsid w:val="00552A03"/>
    <w:rsid w:val="00553261"/>
    <w:rsid w:val="005534AF"/>
    <w:rsid w:val="005536DE"/>
    <w:rsid w:val="005541E7"/>
    <w:rsid w:val="00554921"/>
    <w:rsid w:val="00554FEC"/>
    <w:rsid w:val="005553F0"/>
    <w:rsid w:val="0055571A"/>
    <w:rsid w:val="00555AEB"/>
    <w:rsid w:val="00555B60"/>
    <w:rsid w:val="00555BDF"/>
    <w:rsid w:val="00555EB8"/>
    <w:rsid w:val="00556568"/>
    <w:rsid w:val="00556735"/>
    <w:rsid w:val="00556880"/>
    <w:rsid w:val="00556CA9"/>
    <w:rsid w:val="00556F22"/>
    <w:rsid w:val="0055772B"/>
    <w:rsid w:val="005577F8"/>
    <w:rsid w:val="005579D2"/>
    <w:rsid w:val="0056008C"/>
    <w:rsid w:val="00560394"/>
    <w:rsid w:val="005609F0"/>
    <w:rsid w:val="00561215"/>
    <w:rsid w:val="0056129D"/>
    <w:rsid w:val="005620B9"/>
    <w:rsid w:val="0056252B"/>
    <w:rsid w:val="00563603"/>
    <w:rsid w:val="00564C66"/>
    <w:rsid w:val="005651FF"/>
    <w:rsid w:val="00565377"/>
    <w:rsid w:val="005654B1"/>
    <w:rsid w:val="00565500"/>
    <w:rsid w:val="005657F8"/>
    <w:rsid w:val="00565A95"/>
    <w:rsid w:val="00565D7E"/>
    <w:rsid w:val="00566ACF"/>
    <w:rsid w:val="005675F3"/>
    <w:rsid w:val="00570105"/>
    <w:rsid w:val="00570856"/>
    <w:rsid w:val="00571FC9"/>
    <w:rsid w:val="00572BAD"/>
    <w:rsid w:val="005735B3"/>
    <w:rsid w:val="00573699"/>
    <w:rsid w:val="005736DB"/>
    <w:rsid w:val="00573BD5"/>
    <w:rsid w:val="00573D1B"/>
    <w:rsid w:val="005741BF"/>
    <w:rsid w:val="0057424D"/>
    <w:rsid w:val="00574C24"/>
    <w:rsid w:val="00574F8A"/>
    <w:rsid w:val="005751C6"/>
    <w:rsid w:val="00575902"/>
    <w:rsid w:val="005759EE"/>
    <w:rsid w:val="005769C8"/>
    <w:rsid w:val="00576BF8"/>
    <w:rsid w:val="00580BF2"/>
    <w:rsid w:val="00581206"/>
    <w:rsid w:val="00581A57"/>
    <w:rsid w:val="00581FFE"/>
    <w:rsid w:val="00582D2F"/>
    <w:rsid w:val="00582FFA"/>
    <w:rsid w:val="005832C6"/>
    <w:rsid w:val="005837C0"/>
    <w:rsid w:val="0058498D"/>
    <w:rsid w:val="00585260"/>
    <w:rsid w:val="00585987"/>
    <w:rsid w:val="00585CDC"/>
    <w:rsid w:val="00585FA0"/>
    <w:rsid w:val="0058651D"/>
    <w:rsid w:val="0058654E"/>
    <w:rsid w:val="005865A1"/>
    <w:rsid w:val="005877D6"/>
    <w:rsid w:val="005900F1"/>
    <w:rsid w:val="005905B7"/>
    <w:rsid w:val="005920EC"/>
    <w:rsid w:val="00592EE4"/>
    <w:rsid w:val="00592F63"/>
    <w:rsid w:val="00593BB6"/>
    <w:rsid w:val="005947E0"/>
    <w:rsid w:val="005948D9"/>
    <w:rsid w:val="005960DC"/>
    <w:rsid w:val="00596D21"/>
    <w:rsid w:val="00596DE8"/>
    <w:rsid w:val="00596F7D"/>
    <w:rsid w:val="005974CB"/>
    <w:rsid w:val="005A051F"/>
    <w:rsid w:val="005A0705"/>
    <w:rsid w:val="005A07B6"/>
    <w:rsid w:val="005A0FC4"/>
    <w:rsid w:val="005A1A81"/>
    <w:rsid w:val="005A2543"/>
    <w:rsid w:val="005A2D8D"/>
    <w:rsid w:val="005A3208"/>
    <w:rsid w:val="005A3316"/>
    <w:rsid w:val="005A3D1C"/>
    <w:rsid w:val="005A4626"/>
    <w:rsid w:val="005A4754"/>
    <w:rsid w:val="005A4883"/>
    <w:rsid w:val="005A4D22"/>
    <w:rsid w:val="005A4E16"/>
    <w:rsid w:val="005A4EE4"/>
    <w:rsid w:val="005A54CE"/>
    <w:rsid w:val="005A5814"/>
    <w:rsid w:val="005A63BD"/>
    <w:rsid w:val="005A65A7"/>
    <w:rsid w:val="005A6624"/>
    <w:rsid w:val="005A6A6E"/>
    <w:rsid w:val="005A7230"/>
    <w:rsid w:val="005A74AA"/>
    <w:rsid w:val="005A762F"/>
    <w:rsid w:val="005B0507"/>
    <w:rsid w:val="005B0580"/>
    <w:rsid w:val="005B1424"/>
    <w:rsid w:val="005B1E35"/>
    <w:rsid w:val="005B20FB"/>
    <w:rsid w:val="005B23D4"/>
    <w:rsid w:val="005B2D4B"/>
    <w:rsid w:val="005B32DB"/>
    <w:rsid w:val="005B33E8"/>
    <w:rsid w:val="005B3507"/>
    <w:rsid w:val="005B357A"/>
    <w:rsid w:val="005B3AB8"/>
    <w:rsid w:val="005B4025"/>
    <w:rsid w:val="005B4127"/>
    <w:rsid w:val="005B4179"/>
    <w:rsid w:val="005B49C2"/>
    <w:rsid w:val="005B4DFB"/>
    <w:rsid w:val="005B6045"/>
    <w:rsid w:val="005B6398"/>
    <w:rsid w:val="005B6A90"/>
    <w:rsid w:val="005B6BAA"/>
    <w:rsid w:val="005B78DA"/>
    <w:rsid w:val="005B7F41"/>
    <w:rsid w:val="005C0052"/>
    <w:rsid w:val="005C0C49"/>
    <w:rsid w:val="005C0CB8"/>
    <w:rsid w:val="005C1EAD"/>
    <w:rsid w:val="005C47A9"/>
    <w:rsid w:val="005C495A"/>
    <w:rsid w:val="005C65AA"/>
    <w:rsid w:val="005C66D9"/>
    <w:rsid w:val="005C6940"/>
    <w:rsid w:val="005C7BE4"/>
    <w:rsid w:val="005C7E3D"/>
    <w:rsid w:val="005D1260"/>
    <w:rsid w:val="005D21FB"/>
    <w:rsid w:val="005D3C7D"/>
    <w:rsid w:val="005D3E48"/>
    <w:rsid w:val="005D3F34"/>
    <w:rsid w:val="005D43E6"/>
    <w:rsid w:val="005D452D"/>
    <w:rsid w:val="005D4895"/>
    <w:rsid w:val="005D4F7C"/>
    <w:rsid w:val="005D5B4C"/>
    <w:rsid w:val="005D5B64"/>
    <w:rsid w:val="005D5F40"/>
    <w:rsid w:val="005D63A9"/>
    <w:rsid w:val="005D66A5"/>
    <w:rsid w:val="005D6BBF"/>
    <w:rsid w:val="005E024D"/>
    <w:rsid w:val="005E07E9"/>
    <w:rsid w:val="005E0CF2"/>
    <w:rsid w:val="005E1046"/>
    <w:rsid w:val="005E1695"/>
    <w:rsid w:val="005E1E0C"/>
    <w:rsid w:val="005E3EDC"/>
    <w:rsid w:val="005E40F2"/>
    <w:rsid w:val="005E5A55"/>
    <w:rsid w:val="005E5AE7"/>
    <w:rsid w:val="005E5C68"/>
    <w:rsid w:val="005E5EB3"/>
    <w:rsid w:val="005E70AE"/>
    <w:rsid w:val="005E7A62"/>
    <w:rsid w:val="005E7B04"/>
    <w:rsid w:val="005F00BC"/>
    <w:rsid w:val="005F09E7"/>
    <w:rsid w:val="005F0A9D"/>
    <w:rsid w:val="005F0B48"/>
    <w:rsid w:val="005F1304"/>
    <w:rsid w:val="005F138B"/>
    <w:rsid w:val="005F15AD"/>
    <w:rsid w:val="005F2B49"/>
    <w:rsid w:val="005F32F6"/>
    <w:rsid w:val="005F3A81"/>
    <w:rsid w:val="005F48D2"/>
    <w:rsid w:val="005F4E42"/>
    <w:rsid w:val="005F50F9"/>
    <w:rsid w:val="005F555B"/>
    <w:rsid w:val="005F5A87"/>
    <w:rsid w:val="005F5B2D"/>
    <w:rsid w:val="005F69A1"/>
    <w:rsid w:val="005F6BE8"/>
    <w:rsid w:val="005F6E87"/>
    <w:rsid w:val="005F748B"/>
    <w:rsid w:val="00600C31"/>
    <w:rsid w:val="006017A3"/>
    <w:rsid w:val="00601D53"/>
    <w:rsid w:val="0060320C"/>
    <w:rsid w:val="00603337"/>
    <w:rsid w:val="006044DD"/>
    <w:rsid w:val="0060471D"/>
    <w:rsid w:val="00604AEE"/>
    <w:rsid w:val="00604D0F"/>
    <w:rsid w:val="0060541C"/>
    <w:rsid w:val="0060544B"/>
    <w:rsid w:val="006061C3"/>
    <w:rsid w:val="00606861"/>
    <w:rsid w:val="0060692E"/>
    <w:rsid w:val="00606F4A"/>
    <w:rsid w:val="006077CD"/>
    <w:rsid w:val="006100E1"/>
    <w:rsid w:val="00610DE1"/>
    <w:rsid w:val="0061101B"/>
    <w:rsid w:val="0061158F"/>
    <w:rsid w:val="00611931"/>
    <w:rsid w:val="00611BFB"/>
    <w:rsid w:val="00611D7C"/>
    <w:rsid w:val="0061204B"/>
    <w:rsid w:val="006121AE"/>
    <w:rsid w:val="00612DCB"/>
    <w:rsid w:val="006140E1"/>
    <w:rsid w:val="006145AB"/>
    <w:rsid w:val="00614B88"/>
    <w:rsid w:val="00614C71"/>
    <w:rsid w:val="00614E7F"/>
    <w:rsid w:val="00615C93"/>
    <w:rsid w:val="006161F9"/>
    <w:rsid w:val="0061624F"/>
    <w:rsid w:val="006179AF"/>
    <w:rsid w:val="006204A1"/>
    <w:rsid w:val="00621343"/>
    <w:rsid w:val="00621384"/>
    <w:rsid w:val="00621536"/>
    <w:rsid w:val="006223E0"/>
    <w:rsid w:val="00626169"/>
    <w:rsid w:val="006268C5"/>
    <w:rsid w:val="00631097"/>
    <w:rsid w:val="00631DEC"/>
    <w:rsid w:val="006327FD"/>
    <w:rsid w:val="006331D5"/>
    <w:rsid w:val="006342ED"/>
    <w:rsid w:val="006344E2"/>
    <w:rsid w:val="006348EA"/>
    <w:rsid w:val="00634BD8"/>
    <w:rsid w:val="006351D9"/>
    <w:rsid w:val="006352EA"/>
    <w:rsid w:val="00635779"/>
    <w:rsid w:val="00635820"/>
    <w:rsid w:val="0063590B"/>
    <w:rsid w:val="00635990"/>
    <w:rsid w:val="00635FC7"/>
    <w:rsid w:val="006404B3"/>
    <w:rsid w:val="0064061A"/>
    <w:rsid w:val="00640624"/>
    <w:rsid w:val="00640C38"/>
    <w:rsid w:val="00640CF3"/>
    <w:rsid w:val="00640F83"/>
    <w:rsid w:val="00641CA3"/>
    <w:rsid w:val="00641CAD"/>
    <w:rsid w:val="00641EDE"/>
    <w:rsid w:val="00642AF5"/>
    <w:rsid w:val="00642D8C"/>
    <w:rsid w:val="00644580"/>
    <w:rsid w:val="00644794"/>
    <w:rsid w:val="00644CE5"/>
    <w:rsid w:val="00645043"/>
    <w:rsid w:val="0064512F"/>
    <w:rsid w:val="00646051"/>
    <w:rsid w:val="00646060"/>
    <w:rsid w:val="0064627F"/>
    <w:rsid w:val="0064694C"/>
    <w:rsid w:val="00647452"/>
    <w:rsid w:val="00647777"/>
    <w:rsid w:val="006479F4"/>
    <w:rsid w:val="00647B0A"/>
    <w:rsid w:val="00650592"/>
    <w:rsid w:val="00650CA9"/>
    <w:rsid w:val="00650EEC"/>
    <w:rsid w:val="00651A60"/>
    <w:rsid w:val="00652457"/>
    <w:rsid w:val="00653302"/>
    <w:rsid w:val="006538C8"/>
    <w:rsid w:val="006538C9"/>
    <w:rsid w:val="00653997"/>
    <w:rsid w:val="00653F0A"/>
    <w:rsid w:val="00654819"/>
    <w:rsid w:val="006552AA"/>
    <w:rsid w:val="00655E70"/>
    <w:rsid w:val="00656414"/>
    <w:rsid w:val="006574E9"/>
    <w:rsid w:val="0065777A"/>
    <w:rsid w:val="006604A4"/>
    <w:rsid w:val="00660613"/>
    <w:rsid w:val="0066146D"/>
    <w:rsid w:val="00661E53"/>
    <w:rsid w:val="00662434"/>
    <w:rsid w:val="0066255A"/>
    <w:rsid w:val="006626E1"/>
    <w:rsid w:val="00662948"/>
    <w:rsid w:val="006630D9"/>
    <w:rsid w:val="00664EEE"/>
    <w:rsid w:val="00665163"/>
    <w:rsid w:val="00665203"/>
    <w:rsid w:val="006653C9"/>
    <w:rsid w:val="006657E0"/>
    <w:rsid w:val="006673A0"/>
    <w:rsid w:val="0066742B"/>
    <w:rsid w:val="00667823"/>
    <w:rsid w:val="00667C7F"/>
    <w:rsid w:val="00670AE7"/>
    <w:rsid w:val="00670D26"/>
    <w:rsid w:val="00670D4C"/>
    <w:rsid w:val="00671184"/>
    <w:rsid w:val="00671E6C"/>
    <w:rsid w:val="0067205E"/>
    <w:rsid w:val="0067214C"/>
    <w:rsid w:val="0067219F"/>
    <w:rsid w:val="006722FF"/>
    <w:rsid w:val="00672378"/>
    <w:rsid w:val="006724BE"/>
    <w:rsid w:val="006725BA"/>
    <w:rsid w:val="0067332D"/>
    <w:rsid w:val="0067337A"/>
    <w:rsid w:val="00673C0E"/>
    <w:rsid w:val="00673C52"/>
    <w:rsid w:val="00674478"/>
    <w:rsid w:val="006748D5"/>
    <w:rsid w:val="00674E53"/>
    <w:rsid w:val="00676452"/>
    <w:rsid w:val="00676A92"/>
    <w:rsid w:val="00677406"/>
    <w:rsid w:val="006814B1"/>
    <w:rsid w:val="00681854"/>
    <w:rsid w:val="00681FFD"/>
    <w:rsid w:val="00682561"/>
    <w:rsid w:val="006832C4"/>
    <w:rsid w:val="00683548"/>
    <w:rsid w:val="00683771"/>
    <w:rsid w:val="00683791"/>
    <w:rsid w:val="006839B7"/>
    <w:rsid w:val="00683CC2"/>
    <w:rsid w:val="00683E1F"/>
    <w:rsid w:val="00685037"/>
    <w:rsid w:val="00685B75"/>
    <w:rsid w:val="00686493"/>
    <w:rsid w:val="006866BD"/>
    <w:rsid w:val="00687246"/>
    <w:rsid w:val="006872F7"/>
    <w:rsid w:val="00687C92"/>
    <w:rsid w:val="00687FBB"/>
    <w:rsid w:val="00690543"/>
    <w:rsid w:val="006909D8"/>
    <w:rsid w:val="006916CE"/>
    <w:rsid w:val="006918C8"/>
    <w:rsid w:val="00692495"/>
    <w:rsid w:val="00693568"/>
    <w:rsid w:val="00693E16"/>
    <w:rsid w:val="006946FD"/>
    <w:rsid w:val="0069531B"/>
    <w:rsid w:val="0069548D"/>
    <w:rsid w:val="00695DEE"/>
    <w:rsid w:val="00696046"/>
    <w:rsid w:val="00696428"/>
    <w:rsid w:val="006966D3"/>
    <w:rsid w:val="00696D53"/>
    <w:rsid w:val="00697A13"/>
    <w:rsid w:val="00697E73"/>
    <w:rsid w:val="006A0343"/>
    <w:rsid w:val="006A0BCB"/>
    <w:rsid w:val="006A0E48"/>
    <w:rsid w:val="006A1588"/>
    <w:rsid w:val="006A163C"/>
    <w:rsid w:val="006A2464"/>
    <w:rsid w:val="006A258C"/>
    <w:rsid w:val="006A2C93"/>
    <w:rsid w:val="006A33F6"/>
    <w:rsid w:val="006A3426"/>
    <w:rsid w:val="006A3BCA"/>
    <w:rsid w:val="006A59E5"/>
    <w:rsid w:val="006A5BCB"/>
    <w:rsid w:val="006A6022"/>
    <w:rsid w:val="006A6BBF"/>
    <w:rsid w:val="006A6EE6"/>
    <w:rsid w:val="006A70CC"/>
    <w:rsid w:val="006A7540"/>
    <w:rsid w:val="006A7760"/>
    <w:rsid w:val="006A7BDD"/>
    <w:rsid w:val="006A7C48"/>
    <w:rsid w:val="006B010F"/>
    <w:rsid w:val="006B121E"/>
    <w:rsid w:val="006B1427"/>
    <w:rsid w:val="006B192D"/>
    <w:rsid w:val="006B1EF9"/>
    <w:rsid w:val="006B2132"/>
    <w:rsid w:val="006B247C"/>
    <w:rsid w:val="006B2A89"/>
    <w:rsid w:val="006B3007"/>
    <w:rsid w:val="006B3F82"/>
    <w:rsid w:val="006B499D"/>
    <w:rsid w:val="006B4D1E"/>
    <w:rsid w:val="006B5A5F"/>
    <w:rsid w:val="006B649F"/>
    <w:rsid w:val="006B70AB"/>
    <w:rsid w:val="006C0390"/>
    <w:rsid w:val="006C0EFA"/>
    <w:rsid w:val="006C10CF"/>
    <w:rsid w:val="006C13A8"/>
    <w:rsid w:val="006C20A2"/>
    <w:rsid w:val="006C2302"/>
    <w:rsid w:val="006C2324"/>
    <w:rsid w:val="006C271D"/>
    <w:rsid w:val="006C292C"/>
    <w:rsid w:val="006C2A77"/>
    <w:rsid w:val="006C2FD3"/>
    <w:rsid w:val="006C2FE8"/>
    <w:rsid w:val="006C30A6"/>
    <w:rsid w:val="006C32B1"/>
    <w:rsid w:val="006C3657"/>
    <w:rsid w:val="006C3723"/>
    <w:rsid w:val="006C3785"/>
    <w:rsid w:val="006C4112"/>
    <w:rsid w:val="006C4180"/>
    <w:rsid w:val="006C43CA"/>
    <w:rsid w:val="006C43F0"/>
    <w:rsid w:val="006C44B8"/>
    <w:rsid w:val="006C4863"/>
    <w:rsid w:val="006C518D"/>
    <w:rsid w:val="006C54F8"/>
    <w:rsid w:val="006C555B"/>
    <w:rsid w:val="006C66D4"/>
    <w:rsid w:val="006C6EE7"/>
    <w:rsid w:val="006C7495"/>
    <w:rsid w:val="006C7B60"/>
    <w:rsid w:val="006C7BE4"/>
    <w:rsid w:val="006D037E"/>
    <w:rsid w:val="006D0447"/>
    <w:rsid w:val="006D0CEE"/>
    <w:rsid w:val="006D0D67"/>
    <w:rsid w:val="006D1F90"/>
    <w:rsid w:val="006D2928"/>
    <w:rsid w:val="006D2CBA"/>
    <w:rsid w:val="006D4889"/>
    <w:rsid w:val="006D4B21"/>
    <w:rsid w:val="006D526B"/>
    <w:rsid w:val="006D55EF"/>
    <w:rsid w:val="006D68A4"/>
    <w:rsid w:val="006D7010"/>
    <w:rsid w:val="006D736B"/>
    <w:rsid w:val="006D7E2C"/>
    <w:rsid w:val="006E04DA"/>
    <w:rsid w:val="006E1368"/>
    <w:rsid w:val="006E1FB3"/>
    <w:rsid w:val="006E3395"/>
    <w:rsid w:val="006E4622"/>
    <w:rsid w:val="006E555E"/>
    <w:rsid w:val="006E55C3"/>
    <w:rsid w:val="006E5865"/>
    <w:rsid w:val="006E61CD"/>
    <w:rsid w:val="006E69B7"/>
    <w:rsid w:val="006E6D31"/>
    <w:rsid w:val="006E6EA7"/>
    <w:rsid w:val="006E6FDB"/>
    <w:rsid w:val="006E72C4"/>
    <w:rsid w:val="006E732F"/>
    <w:rsid w:val="006E77A0"/>
    <w:rsid w:val="006E7C62"/>
    <w:rsid w:val="006F078E"/>
    <w:rsid w:val="006F0856"/>
    <w:rsid w:val="006F0E03"/>
    <w:rsid w:val="006F12F6"/>
    <w:rsid w:val="006F18F7"/>
    <w:rsid w:val="006F3905"/>
    <w:rsid w:val="006F4476"/>
    <w:rsid w:val="006F5216"/>
    <w:rsid w:val="006F5847"/>
    <w:rsid w:val="006F6173"/>
    <w:rsid w:val="006F638D"/>
    <w:rsid w:val="006F6CC7"/>
    <w:rsid w:val="007002A7"/>
    <w:rsid w:val="00700BE3"/>
    <w:rsid w:val="0070111B"/>
    <w:rsid w:val="007032F8"/>
    <w:rsid w:val="00703DA3"/>
    <w:rsid w:val="00703FF5"/>
    <w:rsid w:val="00704817"/>
    <w:rsid w:val="00704EB2"/>
    <w:rsid w:val="00705165"/>
    <w:rsid w:val="007056DF"/>
    <w:rsid w:val="00706A4E"/>
    <w:rsid w:val="00706DF9"/>
    <w:rsid w:val="00707722"/>
    <w:rsid w:val="0070779F"/>
    <w:rsid w:val="0070784A"/>
    <w:rsid w:val="0070796C"/>
    <w:rsid w:val="00707CF0"/>
    <w:rsid w:val="007100B9"/>
    <w:rsid w:val="00710E9F"/>
    <w:rsid w:val="00711379"/>
    <w:rsid w:val="007118EC"/>
    <w:rsid w:val="00711B8F"/>
    <w:rsid w:val="00711BC4"/>
    <w:rsid w:val="00712595"/>
    <w:rsid w:val="00712C26"/>
    <w:rsid w:val="00712ED0"/>
    <w:rsid w:val="00714C68"/>
    <w:rsid w:val="00715102"/>
    <w:rsid w:val="00715107"/>
    <w:rsid w:val="007152FD"/>
    <w:rsid w:val="007158D8"/>
    <w:rsid w:val="007158F0"/>
    <w:rsid w:val="007159B6"/>
    <w:rsid w:val="00715EAA"/>
    <w:rsid w:val="0071605D"/>
    <w:rsid w:val="007161A0"/>
    <w:rsid w:val="00716E77"/>
    <w:rsid w:val="0071710C"/>
    <w:rsid w:val="007176C3"/>
    <w:rsid w:val="00717CB2"/>
    <w:rsid w:val="00717E61"/>
    <w:rsid w:val="007203C2"/>
    <w:rsid w:val="00720729"/>
    <w:rsid w:val="007207FB"/>
    <w:rsid w:val="00720E9D"/>
    <w:rsid w:val="0072114A"/>
    <w:rsid w:val="007212E1"/>
    <w:rsid w:val="007214FE"/>
    <w:rsid w:val="00721CE4"/>
    <w:rsid w:val="00722279"/>
    <w:rsid w:val="0072296A"/>
    <w:rsid w:val="00723187"/>
    <w:rsid w:val="007235B7"/>
    <w:rsid w:val="00723A65"/>
    <w:rsid w:val="00724B79"/>
    <w:rsid w:val="00724CA3"/>
    <w:rsid w:val="007251F0"/>
    <w:rsid w:val="00725910"/>
    <w:rsid w:val="0072624D"/>
    <w:rsid w:val="00726370"/>
    <w:rsid w:val="007267C7"/>
    <w:rsid w:val="0072696B"/>
    <w:rsid w:val="007272D3"/>
    <w:rsid w:val="0072770A"/>
    <w:rsid w:val="00730238"/>
    <w:rsid w:val="00730256"/>
    <w:rsid w:val="00731C20"/>
    <w:rsid w:val="00731C29"/>
    <w:rsid w:val="00731D5B"/>
    <w:rsid w:val="007320F2"/>
    <w:rsid w:val="00733ED8"/>
    <w:rsid w:val="00734691"/>
    <w:rsid w:val="0073542F"/>
    <w:rsid w:val="007357D2"/>
    <w:rsid w:val="00735CCA"/>
    <w:rsid w:val="00735D00"/>
    <w:rsid w:val="00735F17"/>
    <w:rsid w:val="00736172"/>
    <w:rsid w:val="00737869"/>
    <w:rsid w:val="00737C40"/>
    <w:rsid w:val="00740EDF"/>
    <w:rsid w:val="00741121"/>
    <w:rsid w:val="0074185E"/>
    <w:rsid w:val="007428BA"/>
    <w:rsid w:val="00742F01"/>
    <w:rsid w:val="007430DE"/>
    <w:rsid w:val="007449EE"/>
    <w:rsid w:val="00744D89"/>
    <w:rsid w:val="00745D5A"/>
    <w:rsid w:val="007468B4"/>
    <w:rsid w:val="00751E10"/>
    <w:rsid w:val="007521B5"/>
    <w:rsid w:val="00752A75"/>
    <w:rsid w:val="00752D63"/>
    <w:rsid w:val="007556AA"/>
    <w:rsid w:val="00755B5A"/>
    <w:rsid w:val="0075650F"/>
    <w:rsid w:val="007568F1"/>
    <w:rsid w:val="00756D3B"/>
    <w:rsid w:val="0075725B"/>
    <w:rsid w:val="00757728"/>
    <w:rsid w:val="00757760"/>
    <w:rsid w:val="00757D27"/>
    <w:rsid w:val="007600C3"/>
    <w:rsid w:val="00760BB0"/>
    <w:rsid w:val="00760C11"/>
    <w:rsid w:val="00760F0C"/>
    <w:rsid w:val="007612B1"/>
    <w:rsid w:val="007612C9"/>
    <w:rsid w:val="007612E8"/>
    <w:rsid w:val="00761B85"/>
    <w:rsid w:val="00761FD6"/>
    <w:rsid w:val="0076237D"/>
    <w:rsid w:val="007625BA"/>
    <w:rsid w:val="00763693"/>
    <w:rsid w:val="007639D5"/>
    <w:rsid w:val="00764F47"/>
    <w:rsid w:val="00764FAB"/>
    <w:rsid w:val="007652BE"/>
    <w:rsid w:val="00765400"/>
    <w:rsid w:val="00767A11"/>
    <w:rsid w:val="00771A05"/>
    <w:rsid w:val="00772C54"/>
    <w:rsid w:val="007746DF"/>
    <w:rsid w:val="00774800"/>
    <w:rsid w:val="007753F9"/>
    <w:rsid w:val="00776264"/>
    <w:rsid w:val="00776A2B"/>
    <w:rsid w:val="00776E22"/>
    <w:rsid w:val="007770BC"/>
    <w:rsid w:val="00777278"/>
    <w:rsid w:val="0077753A"/>
    <w:rsid w:val="0077753E"/>
    <w:rsid w:val="007805AA"/>
    <w:rsid w:val="0078072F"/>
    <w:rsid w:val="007808A5"/>
    <w:rsid w:val="00780DBC"/>
    <w:rsid w:val="00780E39"/>
    <w:rsid w:val="00780EF5"/>
    <w:rsid w:val="007810A4"/>
    <w:rsid w:val="007818EE"/>
    <w:rsid w:val="00781B86"/>
    <w:rsid w:val="00781CD2"/>
    <w:rsid w:val="007825C5"/>
    <w:rsid w:val="00784C1B"/>
    <w:rsid w:val="00784F02"/>
    <w:rsid w:val="007853AB"/>
    <w:rsid w:val="00785591"/>
    <w:rsid w:val="00786037"/>
    <w:rsid w:val="0078643E"/>
    <w:rsid w:val="007865FD"/>
    <w:rsid w:val="00786952"/>
    <w:rsid w:val="00786EBD"/>
    <w:rsid w:val="007872FB"/>
    <w:rsid w:val="007873E8"/>
    <w:rsid w:val="007907F6"/>
    <w:rsid w:val="00791061"/>
    <w:rsid w:val="00791CCE"/>
    <w:rsid w:val="0079226B"/>
    <w:rsid w:val="00792A80"/>
    <w:rsid w:val="00794402"/>
    <w:rsid w:val="007947ED"/>
    <w:rsid w:val="00795208"/>
    <w:rsid w:val="00795306"/>
    <w:rsid w:val="007957BB"/>
    <w:rsid w:val="0079590B"/>
    <w:rsid w:val="0079611C"/>
    <w:rsid w:val="007965C0"/>
    <w:rsid w:val="007969D8"/>
    <w:rsid w:val="00796D8D"/>
    <w:rsid w:val="00796ECE"/>
    <w:rsid w:val="00797A8D"/>
    <w:rsid w:val="007A0D28"/>
    <w:rsid w:val="007A0DE4"/>
    <w:rsid w:val="007A13C9"/>
    <w:rsid w:val="007A1F6E"/>
    <w:rsid w:val="007A2016"/>
    <w:rsid w:val="007A24EA"/>
    <w:rsid w:val="007A2C11"/>
    <w:rsid w:val="007A3732"/>
    <w:rsid w:val="007A3C83"/>
    <w:rsid w:val="007A3D37"/>
    <w:rsid w:val="007A4543"/>
    <w:rsid w:val="007A45EF"/>
    <w:rsid w:val="007A51F5"/>
    <w:rsid w:val="007A5343"/>
    <w:rsid w:val="007A5356"/>
    <w:rsid w:val="007A5986"/>
    <w:rsid w:val="007A6406"/>
    <w:rsid w:val="007A6BE9"/>
    <w:rsid w:val="007B150C"/>
    <w:rsid w:val="007B15AC"/>
    <w:rsid w:val="007B18FB"/>
    <w:rsid w:val="007B25DC"/>
    <w:rsid w:val="007B2709"/>
    <w:rsid w:val="007B2F70"/>
    <w:rsid w:val="007B3939"/>
    <w:rsid w:val="007B3D84"/>
    <w:rsid w:val="007B4384"/>
    <w:rsid w:val="007B445A"/>
    <w:rsid w:val="007B4560"/>
    <w:rsid w:val="007B4C94"/>
    <w:rsid w:val="007B4F30"/>
    <w:rsid w:val="007B63FC"/>
    <w:rsid w:val="007B6883"/>
    <w:rsid w:val="007B6939"/>
    <w:rsid w:val="007B79EA"/>
    <w:rsid w:val="007B7BBA"/>
    <w:rsid w:val="007B7CAE"/>
    <w:rsid w:val="007C0111"/>
    <w:rsid w:val="007C017A"/>
    <w:rsid w:val="007C0286"/>
    <w:rsid w:val="007C0E94"/>
    <w:rsid w:val="007C10E1"/>
    <w:rsid w:val="007C139A"/>
    <w:rsid w:val="007C1DD7"/>
    <w:rsid w:val="007C3189"/>
    <w:rsid w:val="007C3756"/>
    <w:rsid w:val="007C3C1C"/>
    <w:rsid w:val="007C3D39"/>
    <w:rsid w:val="007C3E7D"/>
    <w:rsid w:val="007C49F3"/>
    <w:rsid w:val="007C500C"/>
    <w:rsid w:val="007C5295"/>
    <w:rsid w:val="007C53CC"/>
    <w:rsid w:val="007C5646"/>
    <w:rsid w:val="007C62C1"/>
    <w:rsid w:val="007C68D6"/>
    <w:rsid w:val="007C738B"/>
    <w:rsid w:val="007C7808"/>
    <w:rsid w:val="007D0D3D"/>
    <w:rsid w:val="007D0FD2"/>
    <w:rsid w:val="007D16E4"/>
    <w:rsid w:val="007D1930"/>
    <w:rsid w:val="007D1B51"/>
    <w:rsid w:val="007D280B"/>
    <w:rsid w:val="007D2812"/>
    <w:rsid w:val="007D2A66"/>
    <w:rsid w:val="007D2FE5"/>
    <w:rsid w:val="007D343A"/>
    <w:rsid w:val="007D34B7"/>
    <w:rsid w:val="007D3969"/>
    <w:rsid w:val="007D3C42"/>
    <w:rsid w:val="007D47D6"/>
    <w:rsid w:val="007D489E"/>
    <w:rsid w:val="007D533F"/>
    <w:rsid w:val="007D5752"/>
    <w:rsid w:val="007D5A4D"/>
    <w:rsid w:val="007D5CC4"/>
    <w:rsid w:val="007D66BD"/>
    <w:rsid w:val="007D686A"/>
    <w:rsid w:val="007D6C77"/>
    <w:rsid w:val="007D7122"/>
    <w:rsid w:val="007D71A3"/>
    <w:rsid w:val="007D75B2"/>
    <w:rsid w:val="007E0344"/>
    <w:rsid w:val="007E062A"/>
    <w:rsid w:val="007E09A5"/>
    <w:rsid w:val="007E0DCF"/>
    <w:rsid w:val="007E12A2"/>
    <w:rsid w:val="007E13D2"/>
    <w:rsid w:val="007E1AEB"/>
    <w:rsid w:val="007E3413"/>
    <w:rsid w:val="007E3466"/>
    <w:rsid w:val="007E3516"/>
    <w:rsid w:val="007E398D"/>
    <w:rsid w:val="007E47F3"/>
    <w:rsid w:val="007E4E09"/>
    <w:rsid w:val="007E559E"/>
    <w:rsid w:val="007E55D1"/>
    <w:rsid w:val="007E6A99"/>
    <w:rsid w:val="007E7132"/>
    <w:rsid w:val="007E7F32"/>
    <w:rsid w:val="007F00EA"/>
    <w:rsid w:val="007F015C"/>
    <w:rsid w:val="007F01A8"/>
    <w:rsid w:val="007F0E3A"/>
    <w:rsid w:val="007F109E"/>
    <w:rsid w:val="007F14E4"/>
    <w:rsid w:val="007F1AF5"/>
    <w:rsid w:val="007F2351"/>
    <w:rsid w:val="007F2588"/>
    <w:rsid w:val="007F3576"/>
    <w:rsid w:val="007F35B6"/>
    <w:rsid w:val="007F3E9B"/>
    <w:rsid w:val="007F509A"/>
    <w:rsid w:val="007F577A"/>
    <w:rsid w:val="007F5C42"/>
    <w:rsid w:val="007F5D2F"/>
    <w:rsid w:val="007F5D79"/>
    <w:rsid w:val="007F5EF9"/>
    <w:rsid w:val="007F6315"/>
    <w:rsid w:val="007F65F6"/>
    <w:rsid w:val="007F694C"/>
    <w:rsid w:val="007F6A53"/>
    <w:rsid w:val="007F6EC1"/>
    <w:rsid w:val="007F71E5"/>
    <w:rsid w:val="007F7325"/>
    <w:rsid w:val="00800BA6"/>
    <w:rsid w:val="00801918"/>
    <w:rsid w:val="0080191C"/>
    <w:rsid w:val="008019B5"/>
    <w:rsid w:val="00801CF6"/>
    <w:rsid w:val="0080287F"/>
    <w:rsid w:val="00802A31"/>
    <w:rsid w:val="00802D75"/>
    <w:rsid w:val="00803250"/>
    <w:rsid w:val="00803F7A"/>
    <w:rsid w:val="0080400C"/>
    <w:rsid w:val="008047D1"/>
    <w:rsid w:val="00804EEA"/>
    <w:rsid w:val="008051D3"/>
    <w:rsid w:val="00805406"/>
    <w:rsid w:val="00805C8B"/>
    <w:rsid w:val="00805E90"/>
    <w:rsid w:val="00805FE7"/>
    <w:rsid w:val="00806636"/>
    <w:rsid w:val="0080678D"/>
    <w:rsid w:val="008068EB"/>
    <w:rsid w:val="00806C7C"/>
    <w:rsid w:val="00807ECB"/>
    <w:rsid w:val="00807EEA"/>
    <w:rsid w:val="00807FA7"/>
    <w:rsid w:val="00810C13"/>
    <w:rsid w:val="00811AF9"/>
    <w:rsid w:val="008123C2"/>
    <w:rsid w:val="008126D2"/>
    <w:rsid w:val="00812743"/>
    <w:rsid w:val="00812D05"/>
    <w:rsid w:val="00813033"/>
    <w:rsid w:val="0081340F"/>
    <w:rsid w:val="008139FF"/>
    <w:rsid w:val="00814530"/>
    <w:rsid w:val="0081462F"/>
    <w:rsid w:val="00814D9E"/>
    <w:rsid w:val="00815636"/>
    <w:rsid w:val="008159FA"/>
    <w:rsid w:val="00816370"/>
    <w:rsid w:val="008167F8"/>
    <w:rsid w:val="00816DC9"/>
    <w:rsid w:val="00817460"/>
    <w:rsid w:val="0081748B"/>
    <w:rsid w:val="00820228"/>
    <w:rsid w:val="00820471"/>
    <w:rsid w:val="00820614"/>
    <w:rsid w:val="00822723"/>
    <w:rsid w:val="00822B4E"/>
    <w:rsid w:val="00823D71"/>
    <w:rsid w:val="00824257"/>
    <w:rsid w:val="0082430C"/>
    <w:rsid w:val="00824D4B"/>
    <w:rsid w:val="00824FF2"/>
    <w:rsid w:val="00826BEF"/>
    <w:rsid w:val="00827118"/>
    <w:rsid w:val="008279C9"/>
    <w:rsid w:val="00827A59"/>
    <w:rsid w:val="00827F75"/>
    <w:rsid w:val="008305FD"/>
    <w:rsid w:val="008309E1"/>
    <w:rsid w:val="00830F77"/>
    <w:rsid w:val="00831229"/>
    <w:rsid w:val="008318B4"/>
    <w:rsid w:val="008319AE"/>
    <w:rsid w:val="00831CCB"/>
    <w:rsid w:val="00831D27"/>
    <w:rsid w:val="0083213E"/>
    <w:rsid w:val="00833401"/>
    <w:rsid w:val="00833770"/>
    <w:rsid w:val="0083377F"/>
    <w:rsid w:val="008338AC"/>
    <w:rsid w:val="0083396D"/>
    <w:rsid w:val="00833E13"/>
    <w:rsid w:val="00834498"/>
    <w:rsid w:val="0083498D"/>
    <w:rsid w:val="00836B4A"/>
    <w:rsid w:val="008371F8"/>
    <w:rsid w:val="00837B9A"/>
    <w:rsid w:val="00840147"/>
    <w:rsid w:val="00840E2D"/>
    <w:rsid w:val="008417E5"/>
    <w:rsid w:val="00841C2D"/>
    <w:rsid w:val="008427BF"/>
    <w:rsid w:val="00842CC8"/>
    <w:rsid w:val="008436E1"/>
    <w:rsid w:val="00843817"/>
    <w:rsid w:val="00843DEA"/>
    <w:rsid w:val="00843F09"/>
    <w:rsid w:val="00844223"/>
    <w:rsid w:val="0084426B"/>
    <w:rsid w:val="00844682"/>
    <w:rsid w:val="00845226"/>
    <w:rsid w:val="00845519"/>
    <w:rsid w:val="00845BD9"/>
    <w:rsid w:val="008460BD"/>
    <w:rsid w:val="008466F6"/>
    <w:rsid w:val="00846E36"/>
    <w:rsid w:val="0084734A"/>
    <w:rsid w:val="00850906"/>
    <w:rsid w:val="00850962"/>
    <w:rsid w:val="0085178F"/>
    <w:rsid w:val="00851AC2"/>
    <w:rsid w:val="00852C18"/>
    <w:rsid w:val="00852CF1"/>
    <w:rsid w:val="00853026"/>
    <w:rsid w:val="00853270"/>
    <w:rsid w:val="00853C66"/>
    <w:rsid w:val="00853DDB"/>
    <w:rsid w:val="0085416B"/>
    <w:rsid w:val="008558E9"/>
    <w:rsid w:val="0085595C"/>
    <w:rsid w:val="00855E78"/>
    <w:rsid w:val="00856040"/>
    <w:rsid w:val="008561EB"/>
    <w:rsid w:val="00856D6B"/>
    <w:rsid w:val="00857A79"/>
    <w:rsid w:val="00857BF3"/>
    <w:rsid w:val="00857D7F"/>
    <w:rsid w:val="00860076"/>
    <w:rsid w:val="00860DFA"/>
    <w:rsid w:val="008610BD"/>
    <w:rsid w:val="0086132B"/>
    <w:rsid w:val="00861FE3"/>
    <w:rsid w:val="0086206C"/>
    <w:rsid w:val="00862375"/>
    <w:rsid w:val="0086252E"/>
    <w:rsid w:val="008625E0"/>
    <w:rsid w:val="00862B36"/>
    <w:rsid w:val="00862C79"/>
    <w:rsid w:val="00862CBE"/>
    <w:rsid w:val="008639B5"/>
    <w:rsid w:val="00864083"/>
    <w:rsid w:val="00865402"/>
    <w:rsid w:val="0086556B"/>
    <w:rsid w:val="008659C1"/>
    <w:rsid w:val="00865D42"/>
    <w:rsid w:val="00865F71"/>
    <w:rsid w:val="008662FF"/>
    <w:rsid w:val="00866611"/>
    <w:rsid w:val="0086772A"/>
    <w:rsid w:val="00867BF0"/>
    <w:rsid w:val="00867C8A"/>
    <w:rsid w:val="0087055F"/>
    <w:rsid w:val="008711FE"/>
    <w:rsid w:val="00871201"/>
    <w:rsid w:val="00871F06"/>
    <w:rsid w:val="00872409"/>
    <w:rsid w:val="00873606"/>
    <w:rsid w:val="00875103"/>
    <w:rsid w:val="008772DA"/>
    <w:rsid w:val="00877386"/>
    <w:rsid w:val="00877517"/>
    <w:rsid w:val="0088073A"/>
    <w:rsid w:val="008814A7"/>
    <w:rsid w:val="008815FF"/>
    <w:rsid w:val="00881D6D"/>
    <w:rsid w:val="008820CC"/>
    <w:rsid w:val="00882425"/>
    <w:rsid w:val="008828EB"/>
    <w:rsid w:val="00882B01"/>
    <w:rsid w:val="00883854"/>
    <w:rsid w:val="008838A4"/>
    <w:rsid w:val="00883BEB"/>
    <w:rsid w:val="0088404B"/>
    <w:rsid w:val="00884253"/>
    <w:rsid w:val="00884531"/>
    <w:rsid w:val="008849A8"/>
    <w:rsid w:val="00884A9F"/>
    <w:rsid w:val="008853ED"/>
    <w:rsid w:val="0088587F"/>
    <w:rsid w:val="008864B4"/>
    <w:rsid w:val="00886F52"/>
    <w:rsid w:val="0088798F"/>
    <w:rsid w:val="0089095B"/>
    <w:rsid w:val="008912A7"/>
    <w:rsid w:val="00892939"/>
    <w:rsid w:val="00892E92"/>
    <w:rsid w:val="00893378"/>
    <w:rsid w:val="008933AD"/>
    <w:rsid w:val="00893C49"/>
    <w:rsid w:val="00894A49"/>
    <w:rsid w:val="008959C8"/>
    <w:rsid w:val="00895BBC"/>
    <w:rsid w:val="00897253"/>
    <w:rsid w:val="00897D31"/>
    <w:rsid w:val="008A0448"/>
    <w:rsid w:val="008A0CD5"/>
    <w:rsid w:val="008A0E93"/>
    <w:rsid w:val="008A1B92"/>
    <w:rsid w:val="008A29E1"/>
    <w:rsid w:val="008A343E"/>
    <w:rsid w:val="008A3966"/>
    <w:rsid w:val="008A3DAC"/>
    <w:rsid w:val="008A43B7"/>
    <w:rsid w:val="008A44C9"/>
    <w:rsid w:val="008A51DA"/>
    <w:rsid w:val="008A567B"/>
    <w:rsid w:val="008A58A8"/>
    <w:rsid w:val="008A66F2"/>
    <w:rsid w:val="008A705B"/>
    <w:rsid w:val="008A7C1E"/>
    <w:rsid w:val="008A7E53"/>
    <w:rsid w:val="008B0F5E"/>
    <w:rsid w:val="008B13EA"/>
    <w:rsid w:val="008B1674"/>
    <w:rsid w:val="008B17CF"/>
    <w:rsid w:val="008B1E94"/>
    <w:rsid w:val="008B22C3"/>
    <w:rsid w:val="008B27D1"/>
    <w:rsid w:val="008B2C70"/>
    <w:rsid w:val="008B2E19"/>
    <w:rsid w:val="008B3595"/>
    <w:rsid w:val="008B40AB"/>
    <w:rsid w:val="008B4791"/>
    <w:rsid w:val="008B50D3"/>
    <w:rsid w:val="008B5359"/>
    <w:rsid w:val="008B558E"/>
    <w:rsid w:val="008B5E0D"/>
    <w:rsid w:val="008B6241"/>
    <w:rsid w:val="008B63C2"/>
    <w:rsid w:val="008B6C3B"/>
    <w:rsid w:val="008B6F33"/>
    <w:rsid w:val="008B6FD0"/>
    <w:rsid w:val="008B71F4"/>
    <w:rsid w:val="008B730B"/>
    <w:rsid w:val="008C002E"/>
    <w:rsid w:val="008C08B3"/>
    <w:rsid w:val="008C0F45"/>
    <w:rsid w:val="008C1BDA"/>
    <w:rsid w:val="008C2534"/>
    <w:rsid w:val="008C2AB8"/>
    <w:rsid w:val="008C2B8D"/>
    <w:rsid w:val="008C30CB"/>
    <w:rsid w:val="008C31EB"/>
    <w:rsid w:val="008C3B3C"/>
    <w:rsid w:val="008C4C4D"/>
    <w:rsid w:val="008C59E9"/>
    <w:rsid w:val="008C6636"/>
    <w:rsid w:val="008C67C0"/>
    <w:rsid w:val="008C6950"/>
    <w:rsid w:val="008C6A62"/>
    <w:rsid w:val="008C7387"/>
    <w:rsid w:val="008C7E93"/>
    <w:rsid w:val="008D0398"/>
    <w:rsid w:val="008D0676"/>
    <w:rsid w:val="008D126F"/>
    <w:rsid w:val="008D15FB"/>
    <w:rsid w:val="008D1A16"/>
    <w:rsid w:val="008D1CC3"/>
    <w:rsid w:val="008D216D"/>
    <w:rsid w:val="008D264A"/>
    <w:rsid w:val="008D3A33"/>
    <w:rsid w:val="008D438C"/>
    <w:rsid w:val="008D4582"/>
    <w:rsid w:val="008D4916"/>
    <w:rsid w:val="008D4AB0"/>
    <w:rsid w:val="008D50E1"/>
    <w:rsid w:val="008D590A"/>
    <w:rsid w:val="008D5A28"/>
    <w:rsid w:val="008D6C48"/>
    <w:rsid w:val="008D6C95"/>
    <w:rsid w:val="008D6FCC"/>
    <w:rsid w:val="008D7B6A"/>
    <w:rsid w:val="008D7F3C"/>
    <w:rsid w:val="008E09FF"/>
    <w:rsid w:val="008E1299"/>
    <w:rsid w:val="008E2597"/>
    <w:rsid w:val="008E29D5"/>
    <w:rsid w:val="008E384B"/>
    <w:rsid w:val="008E3DE1"/>
    <w:rsid w:val="008E41CF"/>
    <w:rsid w:val="008E4654"/>
    <w:rsid w:val="008E4850"/>
    <w:rsid w:val="008E4AC0"/>
    <w:rsid w:val="008E4EA0"/>
    <w:rsid w:val="008E5053"/>
    <w:rsid w:val="008E5092"/>
    <w:rsid w:val="008E5425"/>
    <w:rsid w:val="008E54D3"/>
    <w:rsid w:val="008E563E"/>
    <w:rsid w:val="008E5998"/>
    <w:rsid w:val="008E59E6"/>
    <w:rsid w:val="008E5F3F"/>
    <w:rsid w:val="008E7BAB"/>
    <w:rsid w:val="008E7C25"/>
    <w:rsid w:val="008F05ED"/>
    <w:rsid w:val="008F0891"/>
    <w:rsid w:val="008F0C4D"/>
    <w:rsid w:val="008F1FBC"/>
    <w:rsid w:val="008F24DB"/>
    <w:rsid w:val="008F2765"/>
    <w:rsid w:val="008F2B65"/>
    <w:rsid w:val="008F39FD"/>
    <w:rsid w:val="008F4C6F"/>
    <w:rsid w:val="008F6B84"/>
    <w:rsid w:val="008F760E"/>
    <w:rsid w:val="008F7D9F"/>
    <w:rsid w:val="00900780"/>
    <w:rsid w:val="00900B45"/>
    <w:rsid w:val="00900C65"/>
    <w:rsid w:val="00900C92"/>
    <w:rsid w:val="009010B5"/>
    <w:rsid w:val="009012C8"/>
    <w:rsid w:val="009014C4"/>
    <w:rsid w:val="0090166F"/>
    <w:rsid w:val="00901CFE"/>
    <w:rsid w:val="009028F1"/>
    <w:rsid w:val="009035FB"/>
    <w:rsid w:val="0090382C"/>
    <w:rsid w:val="00903BDE"/>
    <w:rsid w:val="00903D5E"/>
    <w:rsid w:val="00904236"/>
    <w:rsid w:val="0090428F"/>
    <w:rsid w:val="009043FA"/>
    <w:rsid w:val="00905276"/>
    <w:rsid w:val="00905838"/>
    <w:rsid w:val="009068B7"/>
    <w:rsid w:val="0090728C"/>
    <w:rsid w:val="00907DBE"/>
    <w:rsid w:val="00910178"/>
    <w:rsid w:val="0091073C"/>
    <w:rsid w:val="009108A8"/>
    <w:rsid w:val="0091156B"/>
    <w:rsid w:val="0091172B"/>
    <w:rsid w:val="00911CEB"/>
    <w:rsid w:val="009121B0"/>
    <w:rsid w:val="009123C7"/>
    <w:rsid w:val="00912490"/>
    <w:rsid w:val="009129FB"/>
    <w:rsid w:val="00912A4D"/>
    <w:rsid w:val="00912D8D"/>
    <w:rsid w:val="00914053"/>
    <w:rsid w:val="00914583"/>
    <w:rsid w:val="00914A1B"/>
    <w:rsid w:val="00914FB6"/>
    <w:rsid w:val="009153C4"/>
    <w:rsid w:val="0091595B"/>
    <w:rsid w:val="009159C3"/>
    <w:rsid w:val="00915E86"/>
    <w:rsid w:val="009162F8"/>
    <w:rsid w:val="009165CE"/>
    <w:rsid w:val="00916A68"/>
    <w:rsid w:val="0091735A"/>
    <w:rsid w:val="0091751E"/>
    <w:rsid w:val="00917BCC"/>
    <w:rsid w:val="00917D4C"/>
    <w:rsid w:val="00917FA2"/>
    <w:rsid w:val="00920C90"/>
    <w:rsid w:val="00920C91"/>
    <w:rsid w:val="00921398"/>
    <w:rsid w:val="00923350"/>
    <w:rsid w:val="00923747"/>
    <w:rsid w:val="00924809"/>
    <w:rsid w:val="009248F4"/>
    <w:rsid w:val="00924DB9"/>
    <w:rsid w:val="00926497"/>
    <w:rsid w:val="009265CF"/>
    <w:rsid w:val="00927C91"/>
    <w:rsid w:val="00927E82"/>
    <w:rsid w:val="009307CF"/>
    <w:rsid w:val="00930DB5"/>
    <w:rsid w:val="00931A6B"/>
    <w:rsid w:val="00931D68"/>
    <w:rsid w:val="009320F9"/>
    <w:rsid w:val="00932230"/>
    <w:rsid w:val="00932802"/>
    <w:rsid w:val="00933776"/>
    <w:rsid w:val="00933D48"/>
    <w:rsid w:val="00934242"/>
    <w:rsid w:val="0093464F"/>
    <w:rsid w:val="00934C18"/>
    <w:rsid w:val="00934CD0"/>
    <w:rsid w:val="009351C0"/>
    <w:rsid w:val="00935968"/>
    <w:rsid w:val="00935C00"/>
    <w:rsid w:val="00935C17"/>
    <w:rsid w:val="00935CA4"/>
    <w:rsid w:val="00937356"/>
    <w:rsid w:val="0094096B"/>
    <w:rsid w:val="00940A83"/>
    <w:rsid w:val="00940C48"/>
    <w:rsid w:val="00940F22"/>
    <w:rsid w:val="009414F4"/>
    <w:rsid w:val="00941B28"/>
    <w:rsid w:val="00942272"/>
    <w:rsid w:val="00942CB6"/>
    <w:rsid w:val="00942E0E"/>
    <w:rsid w:val="00944208"/>
    <w:rsid w:val="0094446A"/>
    <w:rsid w:val="0094646B"/>
    <w:rsid w:val="00946FF2"/>
    <w:rsid w:val="00947B4C"/>
    <w:rsid w:val="009508C1"/>
    <w:rsid w:val="00950B59"/>
    <w:rsid w:val="00950D4E"/>
    <w:rsid w:val="009516C8"/>
    <w:rsid w:val="00951BD8"/>
    <w:rsid w:val="0095314B"/>
    <w:rsid w:val="00953E18"/>
    <w:rsid w:val="009548A5"/>
    <w:rsid w:val="00954DD1"/>
    <w:rsid w:val="00955183"/>
    <w:rsid w:val="00955D31"/>
    <w:rsid w:val="00955F97"/>
    <w:rsid w:val="009563DE"/>
    <w:rsid w:val="00956765"/>
    <w:rsid w:val="009574F5"/>
    <w:rsid w:val="009601B6"/>
    <w:rsid w:val="00960964"/>
    <w:rsid w:val="00961D3B"/>
    <w:rsid w:val="00961F90"/>
    <w:rsid w:val="009622FE"/>
    <w:rsid w:val="00962383"/>
    <w:rsid w:val="00962832"/>
    <w:rsid w:val="00962884"/>
    <w:rsid w:val="00962A66"/>
    <w:rsid w:val="00962DC8"/>
    <w:rsid w:val="00962F49"/>
    <w:rsid w:val="00962FE9"/>
    <w:rsid w:val="009630E5"/>
    <w:rsid w:val="00963AA7"/>
    <w:rsid w:val="00963B94"/>
    <w:rsid w:val="0096438D"/>
    <w:rsid w:val="009651FE"/>
    <w:rsid w:val="00965B64"/>
    <w:rsid w:val="00965BEA"/>
    <w:rsid w:val="00966501"/>
    <w:rsid w:val="0096670E"/>
    <w:rsid w:val="00966886"/>
    <w:rsid w:val="009668A2"/>
    <w:rsid w:val="00966B19"/>
    <w:rsid w:val="00967614"/>
    <w:rsid w:val="009700B0"/>
    <w:rsid w:val="00970430"/>
    <w:rsid w:val="00970B96"/>
    <w:rsid w:val="00971482"/>
    <w:rsid w:val="0097243F"/>
    <w:rsid w:val="00972994"/>
    <w:rsid w:val="00972D99"/>
    <w:rsid w:val="0097322D"/>
    <w:rsid w:val="00973C61"/>
    <w:rsid w:val="0097429E"/>
    <w:rsid w:val="00974D6C"/>
    <w:rsid w:val="0097590E"/>
    <w:rsid w:val="009759BB"/>
    <w:rsid w:val="00975FA2"/>
    <w:rsid w:val="00976957"/>
    <w:rsid w:val="00976F51"/>
    <w:rsid w:val="00977238"/>
    <w:rsid w:val="009777BB"/>
    <w:rsid w:val="00980301"/>
    <w:rsid w:val="00980792"/>
    <w:rsid w:val="0098152F"/>
    <w:rsid w:val="00981694"/>
    <w:rsid w:val="009817A3"/>
    <w:rsid w:val="0098251D"/>
    <w:rsid w:val="009828F6"/>
    <w:rsid w:val="00982B97"/>
    <w:rsid w:val="00982C89"/>
    <w:rsid w:val="009834B0"/>
    <w:rsid w:val="009847FF"/>
    <w:rsid w:val="00984D02"/>
    <w:rsid w:val="00984F6E"/>
    <w:rsid w:val="00984F99"/>
    <w:rsid w:val="009856DE"/>
    <w:rsid w:val="00985A41"/>
    <w:rsid w:val="00985C8E"/>
    <w:rsid w:val="00985CC0"/>
    <w:rsid w:val="009865CC"/>
    <w:rsid w:val="00986C25"/>
    <w:rsid w:val="00986C94"/>
    <w:rsid w:val="00986D3C"/>
    <w:rsid w:val="009870E7"/>
    <w:rsid w:val="0098755B"/>
    <w:rsid w:val="00987888"/>
    <w:rsid w:val="00987EDE"/>
    <w:rsid w:val="00987EF7"/>
    <w:rsid w:val="009904A7"/>
    <w:rsid w:val="00990673"/>
    <w:rsid w:val="0099088B"/>
    <w:rsid w:val="00990ACF"/>
    <w:rsid w:val="00991B7E"/>
    <w:rsid w:val="00991FB3"/>
    <w:rsid w:val="00992030"/>
    <w:rsid w:val="00992049"/>
    <w:rsid w:val="0099262B"/>
    <w:rsid w:val="0099276F"/>
    <w:rsid w:val="00992BE1"/>
    <w:rsid w:val="00992E68"/>
    <w:rsid w:val="00993793"/>
    <w:rsid w:val="00993A3B"/>
    <w:rsid w:val="00993B4E"/>
    <w:rsid w:val="00993D7E"/>
    <w:rsid w:val="00994AAE"/>
    <w:rsid w:val="00994DB0"/>
    <w:rsid w:val="00994E07"/>
    <w:rsid w:val="0099557F"/>
    <w:rsid w:val="00995C6F"/>
    <w:rsid w:val="009965F2"/>
    <w:rsid w:val="0099701F"/>
    <w:rsid w:val="00997554"/>
    <w:rsid w:val="0099777F"/>
    <w:rsid w:val="009979C5"/>
    <w:rsid w:val="00997B45"/>
    <w:rsid w:val="00997CBF"/>
    <w:rsid w:val="00997CE9"/>
    <w:rsid w:val="00997F44"/>
    <w:rsid w:val="009A0652"/>
    <w:rsid w:val="009A0CFB"/>
    <w:rsid w:val="009A139E"/>
    <w:rsid w:val="009A150E"/>
    <w:rsid w:val="009A1779"/>
    <w:rsid w:val="009A18AA"/>
    <w:rsid w:val="009A2142"/>
    <w:rsid w:val="009A3135"/>
    <w:rsid w:val="009A3AA8"/>
    <w:rsid w:val="009A3B30"/>
    <w:rsid w:val="009A5666"/>
    <w:rsid w:val="009A6A1D"/>
    <w:rsid w:val="009A7F67"/>
    <w:rsid w:val="009B057B"/>
    <w:rsid w:val="009B07D9"/>
    <w:rsid w:val="009B0FCF"/>
    <w:rsid w:val="009B21CE"/>
    <w:rsid w:val="009B23AC"/>
    <w:rsid w:val="009B2854"/>
    <w:rsid w:val="009B2EDF"/>
    <w:rsid w:val="009B32E7"/>
    <w:rsid w:val="009B4609"/>
    <w:rsid w:val="009B4D43"/>
    <w:rsid w:val="009B4DD9"/>
    <w:rsid w:val="009B5800"/>
    <w:rsid w:val="009B5801"/>
    <w:rsid w:val="009B587D"/>
    <w:rsid w:val="009B5B1F"/>
    <w:rsid w:val="009B602E"/>
    <w:rsid w:val="009B7477"/>
    <w:rsid w:val="009B77A3"/>
    <w:rsid w:val="009B78AB"/>
    <w:rsid w:val="009B7B49"/>
    <w:rsid w:val="009C2151"/>
    <w:rsid w:val="009C28E9"/>
    <w:rsid w:val="009C2C7B"/>
    <w:rsid w:val="009C2C83"/>
    <w:rsid w:val="009C2C86"/>
    <w:rsid w:val="009C2FFD"/>
    <w:rsid w:val="009C308B"/>
    <w:rsid w:val="009C3A99"/>
    <w:rsid w:val="009C3ED7"/>
    <w:rsid w:val="009C41E1"/>
    <w:rsid w:val="009C45D1"/>
    <w:rsid w:val="009C4CE5"/>
    <w:rsid w:val="009C6559"/>
    <w:rsid w:val="009D03A2"/>
    <w:rsid w:val="009D1064"/>
    <w:rsid w:val="009D1BA1"/>
    <w:rsid w:val="009D203F"/>
    <w:rsid w:val="009D3838"/>
    <w:rsid w:val="009D3FD1"/>
    <w:rsid w:val="009D66AB"/>
    <w:rsid w:val="009D6D48"/>
    <w:rsid w:val="009D6EA0"/>
    <w:rsid w:val="009D7A45"/>
    <w:rsid w:val="009D7EF2"/>
    <w:rsid w:val="009E0516"/>
    <w:rsid w:val="009E0FB8"/>
    <w:rsid w:val="009E143E"/>
    <w:rsid w:val="009E1AF6"/>
    <w:rsid w:val="009E2576"/>
    <w:rsid w:val="009E3B35"/>
    <w:rsid w:val="009E4B5C"/>
    <w:rsid w:val="009E54DF"/>
    <w:rsid w:val="009E6821"/>
    <w:rsid w:val="009E6FAA"/>
    <w:rsid w:val="009E706A"/>
    <w:rsid w:val="009E7247"/>
    <w:rsid w:val="009E749C"/>
    <w:rsid w:val="009E76EF"/>
    <w:rsid w:val="009E77A3"/>
    <w:rsid w:val="009F0157"/>
    <w:rsid w:val="009F1370"/>
    <w:rsid w:val="009F265B"/>
    <w:rsid w:val="009F26D0"/>
    <w:rsid w:val="009F28A9"/>
    <w:rsid w:val="009F2D42"/>
    <w:rsid w:val="009F316C"/>
    <w:rsid w:val="009F380E"/>
    <w:rsid w:val="009F4238"/>
    <w:rsid w:val="009F49EB"/>
    <w:rsid w:val="009F51BF"/>
    <w:rsid w:val="009F52D2"/>
    <w:rsid w:val="009F6C4B"/>
    <w:rsid w:val="00A0040B"/>
    <w:rsid w:val="00A015D1"/>
    <w:rsid w:val="00A01E57"/>
    <w:rsid w:val="00A02060"/>
    <w:rsid w:val="00A022C4"/>
    <w:rsid w:val="00A028DD"/>
    <w:rsid w:val="00A03096"/>
    <w:rsid w:val="00A036B1"/>
    <w:rsid w:val="00A038E7"/>
    <w:rsid w:val="00A05BF2"/>
    <w:rsid w:val="00A06414"/>
    <w:rsid w:val="00A070AD"/>
    <w:rsid w:val="00A07B9E"/>
    <w:rsid w:val="00A1042C"/>
    <w:rsid w:val="00A10512"/>
    <w:rsid w:val="00A1060C"/>
    <w:rsid w:val="00A10615"/>
    <w:rsid w:val="00A11A8F"/>
    <w:rsid w:val="00A12118"/>
    <w:rsid w:val="00A12FCB"/>
    <w:rsid w:val="00A133FB"/>
    <w:rsid w:val="00A1348B"/>
    <w:rsid w:val="00A1384E"/>
    <w:rsid w:val="00A13A79"/>
    <w:rsid w:val="00A141A9"/>
    <w:rsid w:val="00A14319"/>
    <w:rsid w:val="00A14858"/>
    <w:rsid w:val="00A149DA"/>
    <w:rsid w:val="00A14CF6"/>
    <w:rsid w:val="00A15397"/>
    <w:rsid w:val="00A1547D"/>
    <w:rsid w:val="00A158C5"/>
    <w:rsid w:val="00A161AE"/>
    <w:rsid w:val="00A163F0"/>
    <w:rsid w:val="00A16668"/>
    <w:rsid w:val="00A1690F"/>
    <w:rsid w:val="00A16BFD"/>
    <w:rsid w:val="00A172D0"/>
    <w:rsid w:val="00A17B7F"/>
    <w:rsid w:val="00A17C21"/>
    <w:rsid w:val="00A20621"/>
    <w:rsid w:val="00A20D60"/>
    <w:rsid w:val="00A21955"/>
    <w:rsid w:val="00A21EA4"/>
    <w:rsid w:val="00A22C6E"/>
    <w:rsid w:val="00A22CC7"/>
    <w:rsid w:val="00A22D34"/>
    <w:rsid w:val="00A2372D"/>
    <w:rsid w:val="00A23748"/>
    <w:rsid w:val="00A23A4D"/>
    <w:rsid w:val="00A24791"/>
    <w:rsid w:val="00A25538"/>
    <w:rsid w:val="00A259BF"/>
    <w:rsid w:val="00A25ED1"/>
    <w:rsid w:val="00A268E0"/>
    <w:rsid w:val="00A2697E"/>
    <w:rsid w:val="00A27044"/>
    <w:rsid w:val="00A271A8"/>
    <w:rsid w:val="00A273B9"/>
    <w:rsid w:val="00A27522"/>
    <w:rsid w:val="00A278F8"/>
    <w:rsid w:val="00A27FAF"/>
    <w:rsid w:val="00A30298"/>
    <w:rsid w:val="00A3095B"/>
    <w:rsid w:val="00A30C82"/>
    <w:rsid w:val="00A3141F"/>
    <w:rsid w:val="00A314BB"/>
    <w:rsid w:val="00A31849"/>
    <w:rsid w:val="00A31A46"/>
    <w:rsid w:val="00A31D21"/>
    <w:rsid w:val="00A32010"/>
    <w:rsid w:val="00A32598"/>
    <w:rsid w:val="00A32600"/>
    <w:rsid w:val="00A32872"/>
    <w:rsid w:val="00A331C2"/>
    <w:rsid w:val="00A334FD"/>
    <w:rsid w:val="00A336C1"/>
    <w:rsid w:val="00A33CFA"/>
    <w:rsid w:val="00A36BBB"/>
    <w:rsid w:val="00A371DC"/>
    <w:rsid w:val="00A376D2"/>
    <w:rsid w:val="00A40C44"/>
    <w:rsid w:val="00A40CC8"/>
    <w:rsid w:val="00A415D9"/>
    <w:rsid w:val="00A41796"/>
    <w:rsid w:val="00A41B0B"/>
    <w:rsid w:val="00A422BA"/>
    <w:rsid w:val="00A42C2C"/>
    <w:rsid w:val="00A42D1B"/>
    <w:rsid w:val="00A42E9F"/>
    <w:rsid w:val="00A44C7B"/>
    <w:rsid w:val="00A45301"/>
    <w:rsid w:val="00A45467"/>
    <w:rsid w:val="00A46627"/>
    <w:rsid w:val="00A46CD5"/>
    <w:rsid w:val="00A4706D"/>
    <w:rsid w:val="00A472CE"/>
    <w:rsid w:val="00A4740F"/>
    <w:rsid w:val="00A47CAC"/>
    <w:rsid w:val="00A508C0"/>
    <w:rsid w:val="00A50E26"/>
    <w:rsid w:val="00A52814"/>
    <w:rsid w:val="00A52E95"/>
    <w:rsid w:val="00A533B6"/>
    <w:rsid w:val="00A54840"/>
    <w:rsid w:val="00A54CA9"/>
    <w:rsid w:val="00A5510B"/>
    <w:rsid w:val="00A554CF"/>
    <w:rsid w:val="00A55C7E"/>
    <w:rsid w:val="00A55EAA"/>
    <w:rsid w:val="00A5611D"/>
    <w:rsid w:val="00A56293"/>
    <w:rsid w:val="00A56353"/>
    <w:rsid w:val="00A564BE"/>
    <w:rsid w:val="00A5680F"/>
    <w:rsid w:val="00A57D9E"/>
    <w:rsid w:val="00A609E7"/>
    <w:rsid w:val="00A60FC2"/>
    <w:rsid w:val="00A611B3"/>
    <w:rsid w:val="00A6228B"/>
    <w:rsid w:val="00A622C7"/>
    <w:rsid w:val="00A623E8"/>
    <w:rsid w:val="00A62562"/>
    <w:rsid w:val="00A627B2"/>
    <w:rsid w:val="00A62D0F"/>
    <w:rsid w:val="00A636F0"/>
    <w:rsid w:val="00A637E4"/>
    <w:rsid w:val="00A63B9F"/>
    <w:rsid w:val="00A6411E"/>
    <w:rsid w:val="00A64F43"/>
    <w:rsid w:val="00A6540E"/>
    <w:rsid w:val="00A6572C"/>
    <w:rsid w:val="00A662BB"/>
    <w:rsid w:val="00A66335"/>
    <w:rsid w:val="00A665B1"/>
    <w:rsid w:val="00A665BC"/>
    <w:rsid w:val="00A66AF9"/>
    <w:rsid w:val="00A66E61"/>
    <w:rsid w:val="00A67DCD"/>
    <w:rsid w:val="00A71870"/>
    <w:rsid w:val="00A72487"/>
    <w:rsid w:val="00A72765"/>
    <w:rsid w:val="00A729A1"/>
    <w:rsid w:val="00A72B3D"/>
    <w:rsid w:val="00A7386E"/>
    <w:rsid w:val="00A739A8"/>
    <w:rsid w:val="00A7432B"/>
    <w:rsid w:val="00A748EA"/>
    <w:rsid w:val="00A764BD"/>
    <w:rsid w:val="00A76834"/>
    <w:rsid w:val="00A76E61"/>
    <w:rsid w:val="00A77125"/>
    <w:rsid w:val="00A777CB"/>
    <w:rsid w:val="00A7788D"/>
    <w:rsid w:val="00A811B0"/>
    <w:rsid w:val="00A8221F"/>
    <w:rsid w:val="00A82506"/>
    <w:rsid w:val="00A82639"/>
    <w:rsid w:val="00A82FE6"/>
    <w:rsid w:val="00A85CD2"/>
    <w:rsid w:val="00A86150"/>
    <w:rsid w:val="00A87294"/>
    <w:rsid w:val="00A92185"/>
    <w:rsid w:val="00A92533"/>
    <w:rsid w:val="00A93464"/>
    <w:rsid w:val="00A93B67"/>
    <w:rsid w:val="00A93D5D"/>
    <w:rsid w:val="00A93F1D"/>
    <w:rsid w:val="00A943C7"/>
    <w:rsid w:val="00A9525D"/>
    <w:rsid w:val="00A95BBA"/>
    <w:rsid w:val="00A95DAD"/>
    <w:rsid w:val="00A96150"/>
    <w:rsid w:val="00A96585"/>
    <w:rsid w:val="00A9678F"/>
    <w:rsid w:val="00A96FD6"/>
    <w:rsid w:val="00AA0D4F"/>
    <w:rsid w:val="00AA10E2"/>
    <w:rsid w:val="00AA200B"/>
    <w:rsid w:val="00AA2723"/>
    <w:rsid w:val="00AA27A5"/>
    <w:rsid w:val="00AA286F"/>
    <w:rsid w:val="00AA33F9"/>
    <w:rsid w:val="00AA3B3E"/>
    <w:rsid w:val="00AA3EB5"/>
    <w:rsid w:val="00AA48DB"/>
    <w:rsid w:val="00AA52BF"/>
    <w:rsid w:val="00AA5961"/>
    <w:rsid w:val="00AA60D8"/>
    <w:rsid w:val="00AA700E"/>
    <w:rsid w:val="00AA734D"/>
    <w:rsid w:val="00AA7ADE"/>
    <w:rsid w:val="00AB1128"/>
    <w:rsid w:val="00AB1203"/>
    <w:rsid w:val="00AB131C"/>
    <w:rsid w:val="00AB1480"/>
    <w:rsid w:val="00AB1A2B"/>
    <w:rsid w:val="00AB39D8"/>
    <w:rsid w:val="00AB4B32"/>
    <w:rsid w:val="00AB4DB4"/>
    <w:rsid w:val="00AB4FEA"/>
    <w:rsid w:val="00AB5947"/>
    <w:rsid w:val="00AB60C3"/>
    <w:rsid w:val="00AB65D9"/>
    <w:rsid w:val="00AB69F6"/>
    <w:rsid w:val="00AB74E1"/>
    <w:rsid w:val="00AC04C4"/>
    <w:rsid w:val="00AC0894"/>
    <w:rsid w:val="00AC0BD5"/>
    <w:rsid w:val="00AC1387"/>
    <w:rsid w:val="00AC179B"/>
    <w:rsid w:val="00AC1C7C"/>
    <w:rsid w:val="00AC1D69"/>
    <w:rsid w:val="00AC23A4"/>
    <w:rsid w:val="00AC2C24"/>
    <w:rsid w:val="00AC36AF"/>
    <w:rsid w:val="00AC3B9C"/>
    <w:rsid w:val="00AC449D"/>
    <w:rsid w:val="00AC4796"/>
    <w:rsid w:val="00AC502B"/>
    <w:rsid w:val="00AC555E"/>
    <w:rsid w:val="00AC5BE9"/>
    <w:rsid w:val="00AC5C1C"/>
    <w:rsid w:val="00AC6C10"/>
    <w:rsid w:val="00AC7031"/>
    <w:rsid w:val="00AC7109"/>
    <w:rsid w:val="00AC7427"/>
    <w:rsid w:val="00AC76F3"/>
    <w:rsid w:val="00AC7EF1"/>
    <w:rsid w:val="00AD0235"/>
    <w:rsid w:val="00AD1145"/>
    <w:rsid w:val="00AD2006"/>
    <w:rsid w:val="00AD34D8"/>
    <w:rsid w:val="00AD3B1E"/>
    <w:rsid w:val="00AD3F02"/>
    <w:rsid w:val="00AD43C2"/>
    <w:rsid w:val="00AD5723"/>
    <w:rsid w:val="00AD5B45"/>
    <w:rsid w:val="00AD5C4D"/>
    <w:rsid w:val="00AD5D5A"/>
    <w:rsid w:val="00AD5EB4"/>
    <w:rsid w:val="00AD69FE"/>
    <w:rsid w:val="00AD728C"/>
    <w:rsid w:val="00AD74AD"/>
    <w:rsid w:val="00AE0116"/>
    <w:rsid w:val="00AE03C0"/>
    <w:rsid w:val="00AE165C"/>
    <w:rsid w:val="00AE1B82"/>
    <w:rsid w:val="00AE25F7"/>
    <w:rsid w:val="00AE3010"/>
    <w:rsid w:val="00AE3823"/>
    <w:rsid w:val="00AE3E57"/>
    <w:rsid w:val="00AE4BA2"/>
    <w:rsid w:val="00AE52ED"/>
    <w:rsid w:val="00AE5AFE"/>
    <w:rsid w:val="00AE66EF"/>
    <w:rsid w:val="00AE6A32"/>
    <w:rsid w:val="00AF0013"/>
    <w:rsid w:val="00AF053F"/>
    <w:rsid w:val="00AF133A"/>
    <w:rsid w:val="00AF1659"/>
    <w:rsid w:val="00AF190F"/>
    <w:rsid w:val="00AF2297"/>
    <w:rsid w:val="00AF27E6"/>
    <w:rsid w:val="00AF2886"/>
    <w:rsid w:val="00AF2D7C"/>
    <w:rsid w:val="00AF37AA"/>
    <w:rsid w:val="00AF40F1"/>
    <w:rsid w:val="00AF4922"/>
    <w:rsid w:val="00AF4CC1"/>
    <w:rsid w:val="00AF4D48"/>
    <w:rsid w:val="00AF4DE5"/>
    <w:rsid w:val="00AF5518"/>
    <w:rsid w:val="00AF5D99"/>
    <w:rsid w:val="00AF5FEB"/>
    <w:rsid w:val="00AF602F"/>
    <w:rsid w:val="00AF6752"/>
    <w:rsid w:val="00AF7F6A"/>
    <w:rsid w:val="00B001BC"/>
    <w:rsid w:val="00B00C1C"/>
    <w:rsid w:val="00B019CC"/>
    <w:rsid w:val="00B0226B"/>
    <w:rsid w:val="00B02CC7"/>
    <w:rsid w:val="00B03D97"/>
    <w:rsid w:val="00B04316"/>
    <w:rsid w:val="00B05976"/>
    <w:rsid w:val="00B05AF1"/>
    <w:rsid w:val="00B06327"/>
    <w:rsid w:val="00B07632"/>
    <w:rsid w:val="00B108C4"/>
    <w:rsid w:val="00B11A3F"/>
    <w:rsid w:val="00B11BFA"/>
    <w:rsid w:val="00B1228A"/>
    <w:rsid w:val="00B12641"/>
    <w:rsid w:val="00B128D9"/>
    <w:rsid w:val="00B12CFA"/>
    <w:rsid w:val="00B12F68"/>
    <w:rsid w:val="00B13472"/>
    <w:rsid w:val="00B13982"/>
    <w:rsid w:val="00B15189"/>
    <w:rsid w:val="00B152A9"/>
    <w:rsid w:val="00B153AD"/>
    <w:rsid w:val="00B16AB9"/>
    <w:rsid w:val="00B16CBA"/>
    <w:rsid w:val="00B206C2"/>
    <w:rsid w:val="00B206E3"/>
    <w:rsid w:val="00B20B38"/>
    <w:rsid w:val="00B20B43"/>
    <w:rsid w:val="00B21625"/>
    <w:rsid w:val="00B2244A"/>
    <w:rsid w:val="00B2371F"/>
    <w:rsid w:val="00B23795"/>
    <w:rsid w:val="00B24DD9"/>
    <w:rsid w:val="00B2553D"/>
    <w:rsid w:val="00B25615"/>
    <w:rsid w:val="00B25FFC"/>
    <w:rsid w:val="00B26415"/>
    <w:rsid w:val="00B26DDB"/>
    <w:rsid w:val="00B3116A"/>
    <w:rsid w:val="00B3126B"/>
    <w:rsid w:val="00B32C6D"/>
    <w:rsid w:val="00B34E55"/>
    <w:rsid w:val="00B35015"/>
    <w:rsid w:val="00B35334"/>
    <w:rsid w:val="00B35838"/>
    <w:rsid w:val="00B35AE9"/>
    <w:rsid w:val="00B35BE3"/>
    <w:rsid w:val="00B36409"/>
    <w:rsid w:val="00B373F7"/>
    <w:rsid w:val="00B37855"/>
    <w:rsid w:val="00B37A6D"/>
    <w:rsid w:val="00B37F31"/>
    <w:rsid w:val="00B40783"/>
    <w:rsid w:val="00B409E0"/>
    <w:rsid w:val="00B40C20"/>
    <w:rsid w:val="00B40C41"/>
    <w:rsid w:val="00B41744"/>
    <w:rsid w:val="00B417E5"/>
    <w:rsid w:val="00B41D42"/>
    <w:rsid w:val="00B4256A"/>
    <w:rsid w:val="00B4263D"/>
    <w:rsid w:val="00B42A59"/>
    <w:rsid w:val="00B42ED7"/>
    <w:rsid w:val="00B43727"/>
    <w:rsid w:val="00B43995"/>
    <w:rsid w:val="00B4424B"/>
    <w:rsid w:val="00B45079"/>
    <w:rsid w:val="00B452AA"/>
    <w:rsid w:val="00B45B53"/>
    <w:rsid w:val="00B45D5F"/>
    <w:rsid w:val="00B46A82"/>
    <w:rsid w:val="00B47555"/>
    <w:rsid w:val="00B506A2"/>
    <w:rsid w:val="00B50900"/>
    <w:rsid w:val="00B50C2B"/>
    <w:rsid w:val="00B50DB2"/>
    <w:rsid w:val="00B512E0"/>
    <w:rsid w:val="00B513A2"/>
    <w:rsid w:val="00B51EA1"/>
    <w:rsid w:val="00B52204"/>
    <w:rsid w:val="00B52FD0"/>
    <w:rsid w:val="00B53C09"/>
    <w:rsid w:val="00B54233"/>
    <w:rsid w:val="00B54513"/>
    <w:rsid w:val="00B553C8"/>
    <w:rsid w:val="00B55624"/>
    <w:rsid w:val="00B570AD"/>
    <w:rsid w:val="00B573E3"/>
    <w:rsid w:val="00B57822"/>
    <w:rsid w:val="00B60789"/>
    <w:rsid w:val="00B60906"/>
    <w:rsid w:val="00B60A3C"/>
    <w:rsid w:val="00B60F48"/>
    <w:rsid w:val="00B61390"/>
    <w:rsid w:val="00B62EAC"/>
    <w:rsid w:val="00B634B9"/>
    <w:rsid w:val="00B642BA"/>
    <w:rsid w:val="00B65171"/>
    <w:rsid w:val="00B6578E"/>
    <w:rsid w:val="00B66A4D"/>
    <w:rsid w:val="00B6719E"/>
    <w:rsid w:val="00B6724C"/>
    <w:rsid w:val="00B679F6"/>
    <w:rsid w:val="00B67C50"/>
    <w:rsid w:val="00B70729"/>
    <w:rsid w:val="00B712FA"/>
    <w:rsid w:val="00B71B4A"/>
    <w:rsid w:val="00B72C45"/>
    <w:rsid w:val="00B72F14"/>
    <w:rsid w:val="00B7310C"/>
    <w:rsid w:val="00B738F0"/>
    <w:rsid w:val="00B744F9"/>
    <w:rsid w:val="00B74F83"/>
    <w:rsid w:val="00B7559C"/>
    <w:rsid w:val="00B75EBF"/>
    <w:rsid w:val="00B7658C"/>
    <w:rsid w:val="00B767BC"/>
    <w:rsid w:val="00B768CB"/>
    <w:rsid w:val="00B76C3D"/>
    <w:rsid w:val="00B77152"/>
    <w:rsid w:val="00B774FD"/>
    <w:rsid w:val="00B775D0"/>
    <w:rsid w:val="00B775D3"/>
    <w:rsid w:val="00B801FC"/>
    <w:rsid w:val="00B80962"/>
    <w:rsid w:val="00B809F8"/>
    <w:rsid w:val="00B80D78"/>
    <w:rsid w:val="00B81106"/>
    <w:rsid w:val="00B81BE0"/>
    <w:rsid w:val="00B82D52"/>
    <w:rsid w:val="00B830C7"/>
    <w:rsid w:val="00B837C1"/>
    <w:rsid w:val="00B8574F"/>
    <w:rsid w:val="00B85D42"/>
    <w:rsid w:val="00B86039"/>
    <w:rsid w:val="00B86448"/>
    <w:rsid w:val="00B865B1"/>
    <w:rsid w:val="00B86A0C"/>
    <w:rsid w:val="00B86E12"/>
    <w:rsid w:val="00B86F8B"/>
    <w:rsid w:val="00B8705F"/>
    <w:rsid w:val="00B87FDF"/>
    <w:rsid w:val="00B91405"/>
    <w:rsid w:val="00B917C8"/>
    <w:rsid w:val="00B91A9E"/>
    <w:rsid w:val="00B922E8"/>
    <w:rsid w:val="00B926C4"/>
    <w:rsid w:val="00B92C98"/>
    <w:rsid w:val="00B92E4C"/>
    <w:rsid w:val="00B93555"/>
    <w:rsid w:val="00B94314"/>
    <w:rsid w:val="00B945EA"/>
    <w:rsid w:val="00B951F0"/>
    <w:rsid w:val="00B955D1"/>
    <w:rsid w:val="00B96C7D"/>
    <w:rsid w:val="00B96C8D"/>
    <w:rsid w:val="00B9706A"/>
    <w:rsid w:val="00B973F5"/>
    <w:rsid w:val="00B97FCE"/>
    <w:rsid w:val="00BA0566"/>
    <w:rsid w:val="00BA08A7"/>
    <w:rsid w:val="00BA0FCB"/>
    <w:rsid w:val="00BA258A"/>
    <w:rsid w:val="00BA4A92"/>
    <w:rsid w:val="00BA4D18"/>
    <w:rsid w:val="00BA4D49"/>
    <w:rsid w:val="00BA5083"/>
    <w:rsid w:val="00BA6482"/>
    <w:rsid w:val="00BA7359"/>
    <w:rsid w:val="00BB0D00"/>
    <w:rsid w:val="00BB0F6C"/>
    <w:rsid w:val="00BB1489"/>
    <w:rsid w:val="00BB216A"/>
    <w:rsid w:val="00BB21CD"/>
    <w:rsid w:val="00BB2D12"/>
    <w:rsid w:val="00BB30EA"/>
    <w:rsid w:val="00BB3743"/>
    <w:rsid w:val="00BB3F65"/>
    <w:rsid w:val="00BB4167"/>
    <w:rsid w:val="00BB44C2"/>
    <w:rsid w:val="00BB4713"/>
    <w:rsid w:val="00BB5462"/>
    <w:rsid w:val="00BB599E"/>
    <w:rsid w:val="00BB6320"/>
    <w:rsid w:val="00BB676B"/>
    <w:rsid w:val="00BB749D"/>
    <w:rsid w:val="00BB7EF5"/>
    <w:rsid w:val="00BC0539"/>
    <w:rsid w:val="00BC0550"/>
    <w:rsid w:val="00BC090E"/>
    <w:rsid w:val="00BC1ED4"/>
    <w:rsid w:val="00BC2994"/>
    <w:rsid w:val="00BC3318"/>
    <w:rsid w:val="00BC3A64"/>
    <w:rsid w:val="00BC4F10"/>
    <w:rsid w:val="00BC5404"/>
    <w:rsid w:val="00BC5BA8"/>
    <w:rsid w:val="00BC6D30"/>
    <w:rsid w:val="00BC6E14"/>
    <w:rsid w:val="00BD0662"/>
    <w:rsid w:val="00BD0A3C"/>
    <w:rsid w:val="00BD12FE"/>
    <w:rsid w:val="00BD28EC"/>
    <w:rsid w:val="00BD2B5F"/>
    <w:rsid w:val="00BD2CEC"/>
    <w:rsid w:val="00BD3013"/>
    <w:rsid w:val="00BD327D"/>
    <w:rsid w:val="00BD33A1"/>
    <w:rsid w:val="00BD370C"/>
    <w:rsid w:val="00BD3B1D"/>
    <w:rsid w:val="00BD3F61"/>
    <w:rsid w:val="00BD4079"/>
    <w:rsid w:val="00BD6121"/>
    <w:rsid w:val="00BD6D04"/>
    <w:rsid w:val="00BE0666"/>
    <w:rsid w:val="00BE1B45"/>
    <w:rsid w:val="00BE2233"/>
    <w:rsid w:val="00BE22A0"/>
    <w:rsid w:val="00BE2531"/>
    <w:rsid w:val="00BE3022"/>
    <w:rsid w:val="00BE3404"/>
    <w:rsid w:val="00BE3960"/>
    <w:rsid w:val="00BE3A14"/>
    <w:rsid w:val="00BE4069"/>
    <w:rsid w:val="00BE4DBC"/>
    <w:rsid w:val="00BE5341"/>
    <w:rsid w:val="00BE5530"/>
    <w:rsid w:val="00BE5544"/>
    <w:rsid w:val="00BE7449"/>
    <w:rsid w:val="00BE753C"/>
    <w:rsid w:val="00BE7CE8"/>
    <w:rsid w:val="00BE7F30"/>
    <w:rsid w:val="00BF0714"/>
    <w:rsid w:val="00BF08CB"/>
    <w:rsid w:val="00BF112D"/>
    <w:rsid w:val="00BF13C7"/>
    <w:rsid w:val="00BF17AF"/>
    <w:rsid w:val="00BF186F"/>
    <w:rsid w:val="00BF2378"/>
    <w:rsid w:val="00BF32F8"/>
    <w:rsid w:val="00BF3373"/>
    <w:rsid w:val="00BF3C1F"/>
    <w:rsid w:val="00BF564D"/>
    <w:rsid w:val="00BF5925"/>
    <w:rsid w:val="00BF5A52"/>
    <w:rsid w:val="00BF62A0"/>
    <w:rsid w:val="00BF6837"/>
    <w:rsid w:val="00BF7A2A"/>
    <w:rsid w:val="00BF7DB2"/>
    <w:rsid w:val="00BF7E95"/>
    <w:rsid w:val="00C00165"/>
    <w:rsid w:val="00C007C6"/>
    <w:rsid w:val="00C01801"/>
    <w:rsid w:val="00C01E4A"/>
    <w:rsid w:val="00C02938"/>
    <w:rsid w:val="00C0322B"/>
    <w:rsid w:val="00C033CF"/>
    <w:rsid w:val="00C044DA"/>
    <w:rsid w:val="00C048CB"/>
    <w:rsid w:val="00C05109"/>
    <w:rsid w:val="00C07461"/>
    <w:rsid w:val="00C07897"/>
    <w:rsid w:val="00C07EFF"/>
    <w:rsid w:val="00C10E71"/>
    <w:rsid w:val="00C114EF"/>
    <w:rsid w:val="00C11DD7"/>
    <w:rsid w:val="00C123B8"/>
    <w:rsid w:val="00C125FE"/>
    <w:rsid w:val="00C12FDB"/>
    <w:rsid w:val="00C134E6"/>
    <w:rsid w:val="00C136C1"/>
    <w:rsid w:val="00C13B07"/>
    <w:rsid w:val="00C13B6A"/>
    <w:rsid w:val="00C13C70"/>
    <w:rsid w:val="00C14977"/>
    <w:rsid w:val="00C15688"/>
    <w:rsid w:val="00C15804"/>
    <w:rsid w:val="00C16656"/>
    <w:rsid w:val="00C1677E"/>
    <w:rsid w:val="00C1741F"/>
    <w:rsid w:val="00C17BE5"/>
    <w:rsid w:val="00C20062"/>
    <w:rsid w:val="00C200B6"/>
    <w:rsid w:val="00C2022D"/>
    <w:rsid w:val="00C2028B"/>
    <w:rsid w:val="00C2076F"/>
    <w:rsid w:val="00C20B0F"/>
    <w:rsid w:val="00C2144F"/>
    <w:rsid w:val="00C21ECF"/>
    <w:rsid w:val="00C2213A"/>
    <w:rsid w:val="00C22981"/>
    <w:rsid w:val="00C2433B"/>
    <w:rsid w:val="00C2469A"/>
    <w:rsid w:val="00C25486"/>
    <w:rsid w:val="00C25B66"/>
    <w:rsid w:val="00C2697E"/>
    <w:rsid w:val="00C26B0B"/>
    <w:rsid w:val="00C26EE9"/>
    <w:rsid w:val="00C27050"/>
    <w:rsid w:val="00C270D9"/>
    <w:rsid w:val="00C27267"/>
    <w:rsid w:val="00C275D4"/>
    <w:rsid w:val="00C275DD"/>
    <w:rsid w:val="00C303B2"/>
    <w:rsid w:val="00C30A66"/>
    <w:rsid w:val="00C30FA2"/>
    <w:rsid w:val="00C31BE0"/>
    <w:rsid w:val="00C32105"/>
    <w:rsid w:val="00C3212B"/>
    <w:rsid w:val="00C32198"/>
    <w:rsid w:val="00C333D1"/>
    <w:rsid w:val="00C34150"/>
    <w:rsid w:val="00C346A5"/>
    <w:rsid w:val="00C34C40"/>
    <w:rsid w:val="00C363E6"/>
    <w:rsid w:val="00C36DA5"/>
    <w:rsid w:val="00C37724"/>
    <w:rsid w:val="00C40D68"/>
    <w:rsid w:val="00C41041"/>
    <w:rsid w:val="00C414B8"/>
    <w:rsid w:val="00C42C4A"/>
    <w:rsid w:val="00C42E19"/>
    <w:rsid w:val="00C4315B"/>
    <w:rsid w:val="00C43EC4"/>
    <w:rsid w:val="00C44524"/>
    <w:rsid w:val="00C445D3"/>
    <w:rsid w:val="00C44A7F"/>
    <w:rsid w:val="00C44B43"/>
    <w:rsid w:val="00C45478"/>
    <w:rsid w:val="00C466EC"/>
    <w:rsid w:val="00C467C8"/>
    <w:rsid w:val="00C4744B"/>
    <w:rsid w:val="00C476AD"/>
    <w:rsid w:val="00C5009E"/>
    <w:rsid w:val="00C50CBB"/>
    <w:rsid w:val="00C5130B"/>
    <w:rsid w:val="00C515AB"/>
    <w:rsid w:val="00C51D7D"/>
    <w:rsid w:val="00C51F15"/>
    <w:rsid w:val="00C52C45"/>
    <w:rsid w:val="00C52D36"/>
    <w:rsid w:val="00C52F5D"/>
    <w:rsid w:val="00C532A6"/>
    <w:rsid w:val="00C54A23"/>
    <w:rsid w:val="00C54C79"/>
    <w:rsid w:val="00C55A5D"/>
    <w:rsid w:val="00C56EAB"/>
    <w:rsid w:val="00C57279"/>
    <w:rsid w:val="00C573FC"/>
    <w:rsid w:val="00C57BFA"/>
    <w:rsid w:val="00C60221"/>
    <w:rsid w:val="00C6036A"/>
    <w:rsid w:val="00C606BA"/>
    <w:rsid w:val="00C60A59"/>
    <w:rsid w:val="00C60DCB"/>
    <w:rsid w:val="00C61C49"/>
    <w:rsid w:val="00C62E10"/>
    <w:rsid w:val="00C63DD1"/>
    <w:rsid w:val="00C648DD"/>
    <w:rsid w:val="00C6504E"/>
    <w:rsid w:val="00C658B7"/>
    <w:rsid w:val="00C65DC6"/>
    <w:rsid w:val="00C67CEE"/>
    <w:rsid w:val="00C703A9"/>
    <w:rsid w:val="00C70A83"/>
    <w:rsid w:val="00C70C16"/>
    <w:rsid w:val="00C70D7E"/>
    <w:rsid w:val="00C712B3"/>
    <w:rsid w:val="00C712E8"/>
    <w:rsid w:val="00C7136C"/>
    <w:rsid w:val="00C717C5"/>
    <w:rsid w:val="00C71EA7"/>
    <w:rsid w:val="00C7294B"/>
    <w:rsid w:val="00C72DE6"/>
    <w:rsid w:val="00C72ECE"/>
    <w:rsid w:val="00C737D6"/>
    <w:rsid w:val="00C738A0"/>
    <w:rsid w:val="00C747CA"/>
    <w:rsid w:val="00C7593B"/>
    <w:rsid w:val="00C764A9"/>
    <w:rsid w:val="00C76911"/>
    <w:rsid w:val="00C76A05"/>
    <w:rsid w:val="00C76D70"/>
    <w:rsid w:val="00C775A5"/>
    <w:rsid w:val="00C776B8"/>
    <w:rsid w:val="00C77ADB"/>
    <w:rsid w:val="00C804D6"/>
    <w:rsid w:val="00C805CF"/>
    <w:rsid w:val="00C815C2"/>
    <w:rsid w:val="00C81974"/>
    <w:rsid w:val="00C81AE3"/>
    <w:rsid w:val="00C82472"/>
    <w:rsid w:val="00C82EE6"/>
    <w:rsid w:val="00C83160"/>
    <w:rsid w:val="00C83A84"/>
    <w:rsid w:val="00C83E2E"/>
    <w:rsid w:val="00C8452D"/>
    <w:rsid w:val="00C85432"/>
    <w:rsid w:val="00C85E3A"/>
    <w:rsid w:val="00C86687"/>
    <w:rsid w:val="00C86FF1"/>
    <w:rsid w:val="00C87232"/>
    <w:rsid w:val="00C8729B"/>
    <w:rsid w:val="00C87BFC"/>
    <w:rsid w:val="00C87F93"/>
    <w:rsid w:val="00C9126E"/>
    <w:rsid w:val="00C91956"/>
    <w:rsid w:val="00C919CB"/>
    <w:rsid w:val="00C91EF8"/>
    <w:rsid w:val="00C92AC2"/>
    <w:rsid w:val="00C93235"/>
    <w:rsid w:val="00C934F5"/>
    <w:rsid w:val="00C93787"/>
    <w:rsid w:val="00C93FF1"/>
    <w:rsid w:val="00C94580"/>
    <w:rsid w:val="00C94957"/>
    <w:rsid w:val="00C94B91"/>
    <w:rsid w:val="00C94CD4"/>
    <w:rsid w:val="00C95AE6"/>
    <w:rsid w:val="00C95BDF"/>
    <w:rsid w:val="00C95E70"/>
    <w:rsid w:val="00C9627F"/>
    <w:rsid w:val="00C96358"/>
    <w:rsid w:val="00C965AB"/>
    <w:rsid w:val="00C96D29"/>
    <w:rsid w:val="00C970CC"/>
    <w:rsid w:val="00C97B13"/>
    <w:rsid w:val="00C97C1C"/>
    <w:rsid w:val="00CA1CF2"/>
    <w:rsid w:val="00CA218E"/>
    <w:rsid w:val="00CA261F"/>
    <w:rsid w:val="00CA30C5"/>
    <w:rsid w:val="00CA3517"/>
    <w:rsid w:val="00CA3541"/>
    <w:rsid w:val="00CA3AE3"/>
    <w:rsid w:val="00CA3C17"/>
    <w:rsid w:val="00CA3D45"/>
    <w:rsid w:val="00CA47AA"/>
    <w:rsid w:val="00CA4987"/>
    <w:rsid w:val="00CA4BC0"/>
    <w:rsid w:val="00CA4E89"/>
    <w:rsid w:val="00CA539A"/>
    <w:rsid w:val="00CA5D72"/>
    <w:rsid w:val="00CA672E"/>
    <w:rsid w:val="00CA74AC"/>
    <w:rsid w:val="00CB0E69"/>
    <w:rsid w:val="00CB1509"/>
    <w:rsid w:val="00CB15C3"/>
    <w:rsid w:val="00CB2BC1"/>
    <w:rsid w:val="00CB2CA7"/>
    <w:rsid w:val="00CB3644"/>
    <w:rsid w:val="00CB3CA3"/>
    <w:rsid w:val="00CB3D06"/>
    <w:rsid w:val="00CB3D5E"/>
    <w:rsid w:val="00CB3DE3"/>
    <w:rsid w:val="00CB4926"/>
    <w:rsid w:val="00CB4AE4"/>
    <w:rsid w:val="00CB4EEE"/>
    <w:rsid w:val="00CB5FAD"/>
    <w:rsid w:val="00CB6167"/>
    <w:rsid w:val="00CB6F96"/>
    <w:rsid w:val="00CB717D"/>
    <w:rsid w:val="00CC09DA"/>
    <w:rsid w:val="00CC0E22"/>
    <w:rsid w:val="00CC0F18"/>
    <w:rsid w:val="00CC166B"/>
    <w:rsid w:val="00CC1B11"/>
    <w:rsid w:val="00CC2822"/>
    <w:rsid w:val="00CC36E8"/>
    <w:rsid w:val="00CC3C1F"/>
    <w:rsid w:val="00CC4929"/>
    <w:rsid w:val="00CC5119"/>
    <w:rsid w:val="00CC6542"/>
    <w:rsid w:val="00CC7DD9"/>
    <w:rsid w:val="00CC7F48"/>
    <w:rsid w:val="00CD0B17"/>
    <w:rsid w:val="00CD0B9B"/>
    <w:rsid w:val="00CD0D3A"/>
    <w:rsid w:val="00CD1A9A"/>
    <w:rsid w:val="00CD22A0"/>
    <w:rsid w:val="00CD3338"/>
    <w:rsid w:val="00CD39F1"/>
    <w:rsid w:val="00CD4A60"/>
    <w:rsid w:val="00CD5888"/>
    <w:rsid w:val="00CD5EAC"/>
    <w:rsid w:val="00CD6EE7"/>
    <w:rsid w:val="00CD713C"/>
    <w:rsid w:val="00CE0082"/>
    <w:rsid w:val="00CE02BE"/>
    <w:rsid w:val="00CE0485"/>
    <w:rsid w:val="00CE072A"/>
    <w:rsid w:val="00CE0E56"/>
    <w:rsid w:val="00CE103D"/>
    <w:rsid w:val="00CE12D1"/>
    <w:rsid w:val="00CE148B"/>
    <w:rsid w:val="00CE203C"/>
    <w:rsid w:val="00CE36F9"/>
    <w:rsid w:val="00CE43A7"/>
    <w:rsid w:val="00CE5394"/>
    <w:rsid w:val="00CE643F"/>
    <w:rsid w:val="00CE75AD"/>
    <w:rsid w:val="00CF0085"/>
    <w:rsid w:val="00CF0896"/>
    <w:rsid w:val="00CF0C2E"/>
    <w:rsid w:val="00CF0D7F"/>
    <w:rsid w:val="00CF1854"/>
    <w:rsid w:val="00CF2230"/>
    <w:rsid w:val="00CF2328"/>
    <w:rsid w:val="00CF2533"/>
    <w:rsid w:val="00CF2EB4"/>
    <w:rsid w:val="00CF3697"/>
    <w:rsid w:val="00CF37E4"/>
    <w:rsid w:val="00CF3C7A"/>
    <w:rsid w:val="00CF50B7"/>
    <w:rsid w:val="00CF648B"/>
    <w:rsid w:val="00CF66E3"/>
    <w:rsid w:val="00CF6FE3"/>
    <w:rsid w:val="00CF77EB"/>
    <w:rsid w:val="00CF7850"/>
    <w:rsid w:val="00D00166"/>
    <w:rsid w:val="00D00844"/>
    <w:rsid w:val="00D00CFD"/>
    <w:rsid w:val="00D01157"/>
    <w:rsid w:val="00D011C7"/>
    <w:rsid w:val="00D017A9"/>
    <w:rsid w:val="00D01BB2"/>
    <w:rsid w:val="00D01F7C"/>
    <w:rsid w:val="00D02234"/>
    <w:rsid w:val="00D0229F"/>
    <w:rsid w:val="00D02305"/>
    <w:rsid w:val="00D025DF"/>
    <w:rsid w:val="00D02E5A"/>
    <w:rsid w:val="00D03132"/>
    <w:rsid w:val="00D0376D"/>
    <w:rsid w:val="00D03FFA"/>
    <w:rsid w:val="00D04221"/>
    <w:rsid w:val="00D04380"/>
    <w:rsid w:val="00D05E3F"/>
    <w:rsid w:val="00D05EBE"/>
    <w:rsid w:val="00D0787E"/>
    <w:rsid w:val="00D079F7"/>
    <w:rsid w:val="00D07A5C"/>
    <w:rsid w:val="00D07DA5"/>
    <w:rsid w:val="00D1155E"/>
    <w:rsid w:val="00D117CF"/>
    <w:rsid w:val="00D11954"/>
    <w:rsid w:val="00D11DC5"/>
    <w:rsid w:val="00D11EA5"/>
    <w:rsid w:val="00D1256E"/>
    <w:rsid w:val="00D12724"/>
    <w:rsid w:val="00D1290D"/>
    <w:rsid w:val="00D12E5B"/>
    <w:rsid w:val="00D1320A"/>
    <w:rsid w:val="00D13D12"/>
    <w:rsid w:val="00D1422C"/>
    <w:rsid w:val="00D143A1"/>
    <w:rsid w:val="00D14DCF"/>
    <w:rsid w:val="00D15018"/>
    <w:rsid w:val="00D15698"/>
    <w:rsid w:val="00D1571A"/>
    <w:rsid w:val="00D16849"/>
    <w:rsid w:val="00D16C91"/>
    <w:rsid w:val="00D17CC2"/>
    <w:rsid w:val="00D2040C"/>
    <w:rsid w:val="00D20EB6"/>
    <w:rsid w:val="00D20F3E"/>
    <w:rsid w:val="00D2103D"/>
    <w:rsid w:val="00D21935"/>
    <w:rsid w:val="00D219BF"/>
    <w:rsid w:val="00D219EC"/>
    <w:rsid w:val="00D21C62"/>
    <w:rsid w:val="00D21E1C"/>
    <w:rsid w:val="00D22384"/>
    <w:rsid w:val="00D22D5E"/>
    <w:rsid w:val="00D23568"/>
    <w:rsid w:val="00D2379D"/>
    <w:rsid w:val="00D2395D"/>
    <w:rsid w:val="00D23B74"/>
    <w:rsid w:val="00D23DF3"/>
    <w:rsid w:val="00D23EB1"/>
    <w:rsid w:val="00D23F4B"/>
    <w:rsid w:val="00D24439"/>
    <w:rsid w:val="00D24762"/>
    <w:rsid w:val="00D248D0"/>
    <w:rsid w:val="00D24996"/>
    <w:rsid w:val="00D24B28"/>
    <w:rsid w:val="00D24C11"/>
    <w:rsid w:val="00D25170"/>
    <w:rsid w:val="00D2574D"/>
    <w:rsid w:val="00D25A5F"/>
    <w:rsid w:val="00D25BC0"/>
    <w:rsid w:val="00D26193"/>
    <w:rsid w:val="00D261EC"/>
    <w:rsid w:val="00D27146"/>
    <w:rsid w:val="00D305FC"/>
    <w:rsid w:val="00D30B68"/>
    <w:rsid w:val="00D312EE"/>
    <w:rsid w:val="00D31F9D"/>
    <w:rsid w:val="00D321A9"/>
    <w:rsid w:val="00D32D64"/>
    <w:rsid w:val="00D335ED"/>
    <w:rsid w:val="00D34477"/>
    <w:rsid w:val="00D34F80"/>
    <w:rsid w:val="00D35C66"/>
    <w:rsid w:val="00D36F7B"/>
    <w:rsid w:val="00D37D56"/>
    <w:rsid w:val="00D40159"/>
    <w:rsid w:val="00D4023C"/>
    <w:rsid w:val="00D4051D"/>
    <w:rsid w:val="00D40BD4"/>
    <w:rsid w:val="00D41A4B"/>
    <w:rsid w:val="00D424F1"/>
    <w:rsid w:val="00D42B36"/>
    <w:rsid w:val="00D432DD"/>
    <w:rsid w:val="00D43BA6"/>
    <w:rsid w:val="00D43C56"/>
    <w:rsid w:val="00D44395"/>
    <w:rsid w:val="00D45E09"/>
    <w:rsid w:val="00D461C6"/>
    <w:rsid w:val="00D46602"/>
    <w:rsid w:val="00D466FA"/>
    <w:rsid w:val="00D47161"/>
    <w:rsid w:val="00D47948"/>
    <w:rsid w:val="00D50A4D"/>
    <w:rsid w:val="00D50F49"/>
    <w:rsid w:val="00D526EF"/>
    <w:rsid w:val="00D53561"/>
    <w:rsid w:val="00D53FB5"/>
    <w:rsid w:val="00D54B39"/>
    <w:rsid w:val="00D550B2"/>
    <w:rsid w:val="00D55DB3"/>
    <w:rsid w:val="00D55E43"/>
    <w:rsid w:val="00D560D5"/>
    <w:rsid w:val="00D56396"/>
    <w:rsid w:val="00D56511"/>
    <w:rsid w:val="00D5654C"/>
    <w:rsid w:val="00D5694F"/>
    <w:rsid w:val="00D571F6"/>
    <w:rsid w:val="00D57625"/>
    <w:rsid w:val="00D57F81"/>
    <w:rsid w:val="00D6046E"/>
    <w:rsid w:val="00D60693"/>
    <w:rsid w:val="00D610E5"/>
    <w:rsid w:val="00D6230F"/>
    <w:rsid w:val="00D625C4"/>
    <w:rsid w:val="00D628BE"/>
    <w:rsid w:val="00D638F1"/>
    <w:rsid w:val="00D64361"/>
    <w:rsid w:val="00D6476D"/>
    <w:rsid w:val="00D64C93"/>
    <w:rsid w:val="00D64CBD"/>
    <w:rsid w:val="00D652A7"/>
    <w:rsid w:val="00D65B8C"/>
    <w:rsid w:val="00D65E67"/>
    <w:rsid w:val="00D6678B"/>
    <w:rsid w:val="00D67239"/>
    <w:rsid w:val="00D7183D"/>
    <w:rsid w:val="00D729BC"/>
    <w:rsid w:val="00D72D96"/>
    <w:rsid w:val="00D73C61"/>
    <w:rsid w:val="00D7423A"/>
    <w:rsid w:val="00D74399"/>
    <w:rsid w:val="00D74493"/>
    <w:rsid w:val="00D749FD"/>
    <w:rsid w:val="00D750CB"/>
    <w:rsid w:val="00D76A42"/>
    <w:rsid w:val="00D76F1C"/>
    <w:rsid w:val="00D773C9"/>
    <w:rsid w:val="00D8052D"/>
    <w:rsid w:val="00D80B4F"/>
    <w:rsid w:val="00D81106"/>
    <w:rsid w:val="00D81EE9"/>
    <w:rsid w:val="00D829FC"/>
    <w:rsid w:val="00D836D5"/>
    <w:rsid w:val="00D84259"/>
    <w:rsid w:val="00D84387"/>
    <w:rsid w:val="00D845F9"/>
    <w:rsid w:val="00D84A9F"/>
    <w:rsid w:val="00D861EE"/>
    <w:rsid w:val="00D8670A"/>
    <w:rsid w:val="00D86C7C"/>
    <w:rsid w:val="00D86F54"/>
    <w:rsid w:val="00D8720A"/>
    <w:rsid w:val="00D87ABF"/>
    <w:rsid w:val="00D87F98"/>
    <w:rsid w:val="00D90036"/>
    <w:rsid w:val="00D90480"/>
    <w:rsid w:val="00D904BE"/>
    <w:rsid w:val="00D9065A"/>
    <w:rsid w:val="00D91CA3"/>
    <w:rsid w:val="00D920A4"/>
    <w:rsid w:val="00D93031"/>
    <w:rsid w:val="00D93079"/>
    <w:rsid w:val="00D93592"/>
    <w:rsid w:val="00D935CE"/>
    <w:rsid w:val="00D93BB4"/>
    <w:rsid w:val="00D94C4D"/>
    <w:rsid w:val="00D94C7C"/>
    <w:rsid w:val="00D95972"/>
    <w:rsid w:val="00D960C3"/>
    <w:rsid w:val="00D9647A"/>
    <w:rsid w:val="00D96EE2"/>
    <w:rsid w:val="00D96F1B"/>
    <w:rsid w:val="00D97683"/>
    <w:rsid w:val="00D97D09"/>
    <w:rsid w:val="00DA005B"/>
    <w:rsid w:val="00DA0366"/>
    <w:rsid w:val="00DA1219"/>
    <w:rsid w:val="00DA161D"/>
    <w:rsid w:val="00DA1773"/>
    <w:rsid w:val="00DA177E"/>
    <w:rsid w:val="00DA1986"/>
    <w:rsid w:val="00DA1A54"/>
    <w:rsid w:val="00DA2194"/>
    <w:rsid w:val="00DA25B9"/>
    <w:rsid w:val="00DA26B7"/>
    <w:rsid w:val="00DA2998"/>
    <w:rsid w:val="00DA32DB"/>
    <w:rsid w:val="00DA3EDD"/>
    <w:rsid w:val="00DA469A"/>
    <w:rsid w:val="00DA4A45"/>
    <w:rsid w:val="00DA4D25"/>
    <w:rsid w:val="00DA50BA"/>
    <w:rsid w:val="00DA513B"/>
    <w:rsid w:val="00DA516E"/>
    <w:rsid w:val="00DA5643"/>
    <w:rsid w:val="00DA5AD8"/>
    <w:rsid w:val="00DA5B27"/>
    <w:rsid w:val="00DA5F74"/>
    <w:rsid w:val="00DA5FF7"/>
    <w:rsid w:val="00DA6F3A"/>
    <w:rsid w:val="00DA703F"/>
    <w:rsid w:val="00DA72B4"/>
    <w:rsid w:val="00DB05FE"/>
    <w:rsid w:val="00DB1A86"/>
    <w:rsid w:val="00DB1C2C"/>
    <w:rsid w:val="00DB1EFC"/>
    <w:rsid w:val="00DB21CF"/>
    <w:rsid w:val="00DB2CFB"/>
    <w:rsid w:val="00DB3D4D"/>
    <w:rsid w:val="00DB49FE"/>
    <w:rsid w:val="00DB4AA8"/>
    <w:rsid w:val="00DB4AFF"/>
    <w:rsid w:val="00DB52CF"/>
    <w:rsid w:val="00DB547B"/>
    <w:rsid w:val="00DB5FF5"/>
    <w:rsid w:val="00DB6050"/>
    <w:rsid w:val="00DB6250"/>
    <w:rsid w:val="00DB69B0"/>
    <w:rsid w:val="00DB6D71"/>
    <w:rsid w:val="00DB6EF5"/>
    <w:rsid w:val="00DB71A4"/>
    <w:rsid w:val="00DB737C"/>
    <w:rsid w:val="00DB7655"/>
    <w:rsid w:val="00DC04B1"/>
    <w:rsid w:val="00DC07F1"/>
    <w:rsid w:val="00DC0EDF"/>
    <w:rsid w:val="00DC100F"/>
    <w:rsid w:val="00DC10BC"/>
    <w:rsid w:val="00DC1659"/>
    <w:rsid w:val="00DC19FF"/>
    <w:rsid w:val="00DC1FC4"/>
    <w:rsid w:val="00DC26DD"/>
    <w:rsid w:val="00DC2876"/>
    <w:rsid w:val="00DC382E"/>
    <w:rsid w:val="00DC4CA7"/>
    <w:rsid w:val="00DC4ECD"/>
    <w:rsid w:val="00DC5053"/>
    <w:rsid w:val="00DC5788"/>
    <w:rsid w:val="00DC5A4A"/>
    <w:rsid w:val="00DC5CCA"/>
    <w:rsid w:val="00DC6843"/>
    <w:rsid w:val="00DC686D"/>
    <w:rsid w:val="00DC717B"/>
    <w:rsid w:val="00DC7634"/>
    <w:rsid w:val="00DC7FF9"/>
    <w:rsid w:val="00DD0116"/>
    <w:rsid w:val="00DD0AA0"/>
    <w:rsid w:val="00DD121D"/>
    <w:rsid w:val="00DD161C"/>
    <w:rsid w:val="00DD271C"/>
    <w:rsid w:val="00DD28FA"/>
    <w:rsid w:val="00DD31EB"/>
    <w:rsid w:val="00DD3496"/>
    <w:rsid w:val="00DD38CE"/>
    <w:rsid w:val="00DD42F4"/>
    <w:rsid w:val="00DD4B6C"/>
    <w:rsid w:val="00DD513E"/>
    <w:rsid w:val="00DD5C36"/>
    <w:rsid w:val="00DD5FF2"/>
    <w:rsid w:val="00DD5FF6"/>
    <w:rsid w:val="00DD6353"/>
    <w:rsid w:val="00DD6424"/>
    <w:rsid w:val="00DD66B1"/>
    <w:rsid w:val="00DD703F"/>
    <w:rsid w:val="00DD735D"/>
    <w:rsid w:val="00DD78CB"/>
    <w:rsid w:val="00DD7AD0"/>
    <w:rsid w:val="00DD7CD3"/>
    <w:rsid w:val="00DD7E9A"/>
    <w:rsid w:val="00DE009C"/>
    <w:rsid w:val="00DE076A"/>
    <w:rsid w:val="00DE0F3F"/>
    <w:rsid w:val="00DE1865"/>
    <w:rsid w:val="00DE19C4"/>
    <w:rsid w:val="00DE1A2F"/>
    <w:rsid w:val="00DE1EB9"/>
    <w:rsid w:val="00DE2500"/>
    <w:rsid w:val="00DE4057"/>
    <w:rsid w:val="00DE4DE9"/>
    <w:rsid w:val="00DE53D3"/>
    <w:rsid w:val="00DE561C"/>
    <w:rsid w:val="00DE5826"/>
    <w:rsid w:val="00DE5A53"/>
    <w:rsid w:val="00DE661D"/>
    <w:rsid w:val="00DE6D04"/>
    <w:rsid w:val="00DE6EE1"/>
    <w:rsid w:val="00DF03F2"/>
    <w:rsid w:val="00DF042C"/>
    <w:rsid w:val="00DF2136"/>
    <w:rsid w:val="00DF25DA"/>
    <w:rsid w:val="00DF2663"/>
    <w:rsid w:val="00DF2A31"/>
    <w:rsid w:val="00DF34C9"/>
    <w:rsid w:val="00DF3587"/>
    <w:rsid w:val="00DF369B"/>
    <w:rsid w:val="00DF4D22"/>
    <w:rsid w:val="00DF59D0"/>
    <w:rsid w:val="00DF6290"/>
    <w:rsid w:val="00DF6344"/>
    <w:rsid w:val="00DF726E"/>
    <w:rsid w:val="00DF76FF"/>
    <w:rsid w:val="00DF7C89"/>
    <w:rsid w:val="00DF7C9E"/>
    <w:rsid w:val="00E00047"/>
    <w:rsid w:val="00E00269"/>
    <w:rsid w:val="00E009C9"/>
    <w:rsid w:val="00E00CB1"/>
    <w:rsid w:val="00E01050"/>
    <w:rsid w:val="00E01B01"/>
    <w:rsid w:val="00E02239"/>
    <w:rsid w:val="00E032AF"/>
    <w:rsid w:val="00E0418D"/>
    <w:rsid w:val="00E046C4"/>
    <w:rsid w:val="00E04BE6"/>
    <w:rsid w:val="00E052DE"/>
    <w:rsid w:val="00E059C7"/>
    <w:rsid w:val="00E06665"/>
    <w:rsid w:val="00E06958"/>
    <w:rsid w:val="00E06B7F"/>
    <w:rsid w:val="00E10450"/>
    <w:rsid w:val="00E10EA0"/>
    <w:rsid w:val="00E1137F"/>
    <w:rsid w:val="00E115AE"/>
    <w:rsid w:val="00E11AE6"/>
    <w:rsid w:val="00E11B13"/>
    <w:rsid w:val="00E11FF3"/>
    <w:rsid w:val="00E14742"/>
    <w:rsid w:val="00E14E57"/>
    <w:rsid w:val="00E15175"/>
    <w:rsid w:val="00E151A2"/>
    <w:rsid w:val="00E15AA4"/>
    <w:rsid w:val="00E169D6"/>
    <w:rsid w:val="00E16D84"/>
    <w:rsid w:val="00E20BB7"/>
    <w:rsid w:val="00E20DAC"/>
    <w:rsid w:val="00E20E95"/>
    <w:rsid w:val="00E2187A"/>
    <w:rsid w:val="00E219B0"/>
    <w:rsid w:val="00E21CC5"/>
    <w:rsid w:val="00E22158"/>
    <w:rsid w:val="00E23874"/>
    <w:rsid w:val="00E23965"/>
    <w:rsid w:val="00E23D80"/>
    <w:rsid w:val="00E24029"/>
    <w:rsid w:val="00E24795"/>
    <w:rsid w:val="00E25B5C"/>
    <w:rsid w:val="00E25EBA"/>
    <w:rsid w:val="00E261C6"/>
    <w:rsid w:val="00E270E7"/>
    <w:rsid w:val="00E27CA8"/>
    <w:rsid w:val="00E301C1"/>
    <w:rsid w:val="00E30836"/>
    <w:rsid w:val="00E3106B"/>
    <w:rsid w:val="00E312A6"/>
    <w:rsid w:val="00E31827"/>
    <w:rsid w:val="00E326F4"/>
    <w:rsid w:val="00E33112"/>
    <w:rsid w:val="00E33145"/>
    <w:rsid w:val="00E347E3"/>
    <w:rsid w:val="00E34E98"/>
    <w:rsid w:val="00E3515A"/>
    <w:rsid w:val="00E367FB"/>
    <w:rsid w:val="00E368F7"/>
    <w:rsid w:val="00E400BA"/>
    <w:rsid w:val="00E402E5"/>
    <w:rsid w:val="00E405A6"/>
    <w:rsid w:val="00E40B5B"/>
    <w:rsid w:val="00E4150D"/>
    <w:rsid w:val="00E4153D"/>
    <w:rsid w:val="00E417C8"/>
    <w:rsid w:val="00E41BD7"/>
    <w:rsid w:val="00E4219B"/>
    <w:rsid w:val="00E4258D"/>
    <w:rsid w:val="00E42A62"/>
    <w:rsid w:val="00E42CAE"/>
    <w:rsid w:val="00E42D34"/>
    <w:rsid w:val="00E43715"/>
    <w:rsid w:val="00E451AC"/>
    <w:rsid w:val="00E47086"/>
    <w:rsid w:val="00E4737C"/>
    <w:rsid w:val="00E47A91"/>
    <w:rsid w:val="00E50665"/>
    <w:rsid w:val="00E508E6"/>
    <w:rsid w:val="00E51587"/>
    <w:rsid w:val="00E51BDE"/>
    <w:rsid w:val="00E529A9"/>
    <w:rsid w:val="00E52E98"/>
    <w:rsid w:val="00E52EC3"/>
    <w:rsid w:val="00E52EDA"/>
    <w:rsid w:val="00E531E2"/>
    <w:rsid w:val="00E533BF"/>
    <w:rsid w:val="00E535BF"/>
    <w:rsid w:val="00E543A1"/>
    <w:rsid w:val="00E54502"/>
    <w:rsid w:val="00E54827"/>
    <w:rsid w:val="00E55D56"/>
    <w:rsid w:val="00E55FDF"/>
    <w:rsid w:val="00E560FA"/>
    <w:rsid w:val="00E561E6"/>
    <w:rsid w:val="00E57EC2"/>
    <w:rsid w:val="00E57F61"/>
    <w:rsid w:val="00E60242"/>
    <w:rsid w:val="00E6079B"/>
    <w:rsid w:val="00E61062"/>
    <w:rsid w:val="00E61131"/>
    <w:rsid w:val="00E613A1"/>
    <w:rsid w:val="00E62A22"/>
    <w:rsid w:val="00E631FD"/>
    <w:rsid w:val="00E6358D"/>
    <w:rsid w:val="00E6403E"/>
    <w:rsid w:val="00E64428"/>
    <w:rsid w:val="00E644EA"/>
    <w:rsid w:val="00E657FF"/>
    <w:rsid w:val="00E65D19"/>
    <w:rsid w:val="00E65E16"/>
    <w:rsid w:val="00E67322"/>
    <w:rsid w:val="00E7074D"/>
    <w:rsid w:val="00E709BC"/>
    <w:rsid w:val="00E70A55"/>
    <w:rsid w:val="00E70FBF"/>
    <w:rsid w:val="00E712BE"/>
    <w:rsid w:val="00E7149C"/>
    <w:rsid w:val="00E719C7"/>
    <w:rsid w:val="00E719D3"/>
    <w:rsid w:val="00E72EA4"/>
    <w:rsid w:val="00E732D9"/>
    <w:rsid w:val="00E7356F"/>
    <w:rsid w:val="00E73920"/>
    <w:rsid w:val="00E73AAC"/>
    <w:rsid w:val="00E7429A"/>
    <w:rsid w:val="00E765B4"/>
    <w:rsid w:val="00E770E3"/>
    <w:rsid w:val="00E80063"/>
    <w:rsid w:val="00E807F7"/>
    <w:rsid w:val="00E80BE4"/>
    <w:rsid w:val="00E80E01"/>
    <w:rsid w:val="00E81F9C"/>
    <w:rsid w:val="00E82BA3"/>
    <w:rsid w:val="00E82BA6"/>
    <w:rsid w:val="00E83760"/>
    <w:rsid w:val="00E839D0"/>
    <w:rsid w:val="00E83C4E"/>
    <w:rsid w:val="00E84CEF"/>
    <w:rsid w:val="00E85123"/>
    <w:rsid w:val="00E85F71"/>
    <w:rsid w:val="00E86940"/>
    <w:rsid w:val="00E86A39"/>
    <w:rsid w:val="00E872C7"/>
    <w:rsid w:val="00E872F7"/>
    <w:rsid w:val="00E90284"/>
    <w:rsid w:val="00E90CA6"/>
    <w:rsid w:val="00E90D71"/>
    <w:rsid w:val="00E91231"/>
    <w:rsid w:val="00E91235"/>
    <w:rsid w:val="00E91322"/>
    <w:rsid w:val="00E9212D"/>
    <w:rsid w:val="00E922C0"/>
    <w:rsid w:val="00E922EB"/>
    <w:rsid w:val="00E92497"/>
    <w:rsid w:val="00E93BC3"/>
    <w:rsid w:val="00E94813"/>
    <w:rsid w:val="00E9594A"/>
    <w:rsid w:val="00E959C5"/>
    <w:rsid w:val="00E963F6"/>
    <w:rsid w:val="00E96D2D"/>
    <w:rsid w:val="00E97A5C"/>
    <w:rsid w:val="00E97E74"/>
    <w:rsid w:val="00EA02A7"/>
    <w:rsid w:val="00EA0A0D"/>
    <w:rsid w:val="00EA1DFA"/>
    <w:rsid w:val="00EA251B"/>
    <w:rsid w:val="00EA2650"/>
    <w:rsid w:val="00EA2E4F"/>
    <w:rsid w:val="00EA4081"/>
    <w:rsid w:val="00EA45D3"/>
    <w:rsid w:val="00EA6064"/>
    <w:rsid w:val="00EA6D89"/>
    <w:rsid w:val="00EA6DE9"/>
    <w:rsid w:val="00EA6E45"/>
    <w:rsid w:val="00EA6EF4"/>
    <w:rsid w:val="00EA72E6"/>
    <w:rsid w:val="00EA7D37"/>
    <w:rsid w:val="00EA7E9F"/>
    <w:rsid w:val="00EB1075"/>
    <w:rsid w:val="00EB186E"/>
    <w:rsid w:val="00EB2097"/>
    <w:rsid w:val="00EB2712"/>
    <w:rsid w:val="00EB2CAF"/>
    <w:rsid w:val="00EB2F95"/>
    <w:rsid w:val="00EB3C57"/>
    <w:rsid w:val="00EB3F19"/>
    <w:rsid w:val="00EB41C8"/>
    <w:rsid w:val="00EB4417"/>
    <w:rsid w:val="00EB4D0C"/>
    <w:rsid w:val="00EB4EAC"/>
    <w:rsid w:val="00EB70FB"/>
    <w:rsid w:val="00EC0C33"/>
    <w:rsid w:val="00EC0F48"/>
    <w:rsid w:val="00EC0F80"/>
    <w:rsid w:val="00EC0F9A"/>
    <w:rsid w:val="00EC1E94"/>
    <w:rsid w:val="00EC2012"/>
    <w:rsid w:val="00EC265F"/>
    <w:rsid w:val="00EC2E52"/>
    <w:rsid w:val="00EC31D2"/>
    <w:rsid w:val="00EC3507"/>
    <w:rsid w:val="00EC35ED"/>
    <w:rsid w:val="00EC47F2"/>
    <w:rsid w:val="00EC480F"/>
    <w:rsid w:val="00EC4EBA"/>
    <w:rsid w:val="00EC4F08"/>
    <w:rsid w:val="00EC6130"/>
    <w:rsid w:val="00EC6A96"/>
    <w:rsid w:val="00EC6BA4"/>
    <w:rsid w:val="00EC754C"/>
    <w:rsid w:val="00ED1273"/>
    <w:rsid w:val="00ED1BE0"/>
    <w:rsid w:val="00ED1BFE"/>
    <w:rsid w:val="00ED1C51"/>
    <w:rsid w:val="00ED1F73"/>
    <w:rsid w:val="00ED25DB"/>
    <w:rsid w:val="00ED3D7D"/>
    <w:rsid w:val="00ED40D9"/>
    <w:rsid w:val="00ED424D"/>
    <w:rsid w:val="00ED4350"/>
    <w:rsid w:val="00ED4AC4"/>
    <w:rsid w:val="00ED4B86"/>
    <w:rsid w:val="00ED537C"/>
    <w:rsid w:val="00ED563D"/>
    <w:rsid w:val="00ED5711"/>
    <w:rsid w:val="00ED70A0"/>
    <w:rsid w:val="00EE027B"/>
    <w:rsid w:val="00EE0620"/>
    <w:rsid w:val="00EE091B"/>
    <w:rsid w:val="00EE0A10"/>
    <w:rsid w:val="00EE0EB2"/>
    <w:rsid w:val="00EE1011"/>
    <w:rsid w:val="00EE125D"/>
    <w:rsid w:val="00EE12FA"/>
    <w:rsid w:val="00EE1465"/>
    <w:rsid w:val="00EE1825"/>
    <w:rsid w:val="00EE1CB9"/>
    <w:rsid w:val="00EE2A06"/>
    <w:rsid w:val="00EE2A46"/>
    <w:rsid w:val="00EE2CB7"/>
    <w:rsid w:val="00EE2F01"/>
    <w:rsid w:val="00EE3939"/>
    <w:rsid w:val="00EE41ED"/>
    <w:rsid w:val="00EE46ED"/>
    <w:rsid w:val="00EE4E6B"/>
    <w:rsid w:val="00EE5126"/>
    <w:rsid w:val="00EE5443"/>
    <w:rsid w:val="00EE582B"/>
    <w:rsid w:val="00EE61C8"/>
    <w:rsid w:val="00EE6846"/>
    <w:rsid w:val="00EE6C7E"/>
    <w:rsid w:val="00EE72A7"/>
    <w:rsid w:val="00EF0819"/>
    <w:rsid w:val="00EF0F7F"/>
    <w:rsid w:val="00EF1040"/>
    <w:rsid w:val="00EF1A3E"/>
    <w:rsid w:val="00EF1C83"/>
    <w:rsid w:val="00EF2C8D"/>
    <w:rsid w:val="00EF35A5"/>
    <w:rsid w:val="00EF36E4"/>
    <w:rsid w:val="00EF390D"/>
    <w:rsid w:val="00EF3ECA"/>
    <w:rsid w:val="00EF5617"/>
    <w:rsid w:val="00EF5A45"/>
    <w:rsid w:val="00EF5C5F"/>
    <w:rsid w:val="00EF670A"/>
    <w:rsid w:val="00EF6C7A"/>
    <w:rsid w:val="00EF7829"/>
    <w:rsid w:val="00EF7E09"/>
    <w:rsid w:val="00F00435"/>
    <w:rsid w:val="00F013C7"/>
    <w:rsid w:val="00F0155A"/>
    <w:rsid w:val="00F016ED"/>
    <w:rsid w:val="00F01F2A"/>
    <w:rsid w:val="00F021C5"/>
    <w:rsid w:val="00F02FE0"/>
    <w:rsid w:val="00F033D4"/>
    <w:rsid w:val="00F043BC"/>
    <w:rsid w:val="00F06070"/>
    <w:rsid w:val="00F061C9"/>
    <w:rsid w:val="00F06274"/>
    <w:rsid w:val="00F06721"/>
    <w:rsid w:val="00F0784C"/>
    <w:rsid w:val="00F07A72"/>
    <w:rsid w:val="00F07AED"/>
    <w:rsid w:val="00F10BB7"/>
    <w:rsid w:val="00F11670"/>
    <w:rsid w:val="00F117EB"/>
    <w:rsid w:val="00F122E8"/>
    <w:rsid w:val="00F1256B"/>
    <w:rsid w:val="00F12597"/>
    <w:rsid w:val="00F12BB4"/>
    <w:rsid w:val="00F12E18"/>
    <w:rsid w:val="00F13775"/>
    <w:rsid w:val="00F144F2"/>
    <w:rsid w:val="00F1454E"/>
    <w:rsid w:val="00F148E7"/>
    <w:rsid w:val="00F15526"/>
    <w:rsid w:val="00F15A47"/>
    <w:rsid w:val="00F20667"/>
    <w:rsid w:val="00F20842"/>
    <w:rsid w:val="00F20A98"/>
    <w:rsid w:val="00F214A2"/>
    <w:rsid w:val="00F21661"/>
    <w:rsid w:val="00F216AC"/>
    <w:rsid w:val="00F22ECB"/>
    <w:rsid w:val="00F23C83"/>
    <w:rsid w:val="00F23DE3"/>
    <w:rsid w:val="00F25456"/>
    <w:rsid w:val="00F25694"/>
    <w:rsid w:val="00F2586E"/>
    <w:rsid w:val="00F26CB3"/>
    <w:rsid w:val="00F274FA"/>
    <w:rsid w:val="00F27505"/>
    <w:rsid w:val="00F306C9"/>
    <w:rsid w:val="00F3109D"/>
    <w:rsid w:val="00F31512"/>
    <w:rsid w:val="00F31829"/>
    <w:rsid w:val="00F32A1F"/>
    <w:rsid w:val="00F32A7D"/>
    <w:rsid w:val="00F32DEB"/>
    <w:rsid w:val="00F33944"/>
    <w:rsid w:val="00F34213"/>
    <w:rsid w:val="00F34289"/>
    <w:rsid w:val="00F34A36"/>
    <w:rsid w:val="00F34FD2"/>
    <w:rsid w:val="00F35C9D"/>
    <w:rsid w:val="00F36089"/>
    <w:rsid w:val="00F362E2"/>
    <w:rsid w:val="00F367B4"/>
    <w:rsid w:val="00F3683D"/>
    <w:rsid w:val="00F37493"/>
    <w:rsid w:val="00F37EF1"/>
    <w:rsid w:val="00F4081A"/>
    <w:rsid w:val="00F40E6B"/>
    <w:rsid w:val="00F41183"/>
    <w:rsid w:val="00F4224E"/>
    <w:rsid w:val="00F422FC"/>
    <w:rsid w:val="00F4391E"/>
    <w:rsid w:val="00F43E67"/>
    <w:rsid w:val="00F447C2"/>
    <w:rsid w:val="00F4522A"/>
    <w:rsid w:val="00F45363"/>
    <w:rsid w:val="00F45500"/>
    <w:rsid w:val="00F45FA5"/>
    <w:rsid w:val="00F469BD"/>
    <w:rsid w:val="00F46A05"/>
    <w:rsid w:val="00F47208"/>
    <w:rsid w:val="00F47A53"/>
    <w:rsid w:val="00F47F45"/>
    <w:rsid w:val="00F5007C"/>
    <w:rsid w:val="00F5077C"/>
    <w:rsid w:val="00F50B7A"/>
    <w:rsid w:val="00F50B9A"/>
    <w:rsid w:val="00F51ABD"/>
    <w:rsid w:val="00F5246B"/>
    <w:rsid w:val="00F5275D"/>
    <w:rsid w:val="00F52832"/>
    <w:rsid w:val="00F53FB9"/>
    <w:rsid w:val="00F5479F"/>
    <w:rsid w:val="00F55365"/>
    <w:rsid w:val="00F56267"/>
    <w:rsid w:val="00F566EA"/>
    <w:rsid w:val="00F5687C"/>
    <w:rsid w:val="00F56BE3"/>
    <w:rsid w:val="00F57CBA"/>
    <w:rsid w:val="00F601D9"/>
    <w:rsid w:val="00F60A07"/>
    <w:rsid w:val="00F61172"/>
    <w:rsid w:val="00F618D5"/>
    <w:rsid w:val="00F620B1"/>
    <w:rsid w:val="00F6226A"/>
    <w:rsid w:val="00F625B2"/>
    <w:rsid w:val="00F63E1A"/>
    <w:rsid w:val="00F63EB2"/>
    <w:rsid w:val="00F64247"/>
    <w:rsid w:val="00F656BB"/>
    <w:rsid w:val="00F660F6"/>
    <w:rsid w:val="00F667C2"/>
    <w:rsid w:val="00F6695D"/>
    <w:rsid w:val="00F67527"/>
    <w:rsid w:val="00F6776E"/>
    <w:rsid w:val="00F679E8"/>
    <w:rsid w:val="00F67FFC"/>
    <w:rsid w:val="00F708BE"/>
    <w:rsid w:val="00F70E0C"/>
    <w:rsid w:val="00F712FC"/>
    <w:rsid w:val="00F71652"/>
    <w:rsid w:val="00F71DED"/>
    <w:rsid w:val="00F72147"/>
    <w:rsid w:val="00F72464"/>
    <w:rsid w:val="00F735BB"/>
    <w:rsid w:val="00F73AF7"/>
    <w:rsid w:val="00F73E25"/>
    <w:rsid w:val="00F73E5E"/>
    <w:rsid w:val="00F742FB"/>
    <w:rsid w:val="00F74E84"/>
    <w:rsid w:val="00F75072"/>
    <w:rsid w:val="00F75140"/>
    <w:rsid w:val="00F752F5"/>
    <w:rsid w:val="00F75859"/>
    <w:rsid w:val="00F75CAD"/>
    <w:rsid w:val="00F75F25"/>
    <w:rsid w:val="00F76023"/>
    <w:rsid w:val="00F77BEE"/>
    <w:rsid w:val="00F803C6"/>
    <w:rsid w:val="00F80414"/>
    <w:rsid w:val="00F816B1"/>
    <w:rsid w:val="00F81945"/>
    <w:rsid w:val="00F822E4"/>
    <w:rsid w:val="00F8244C"/>
    <w:rsid w:val="00F82B22"/>
    <w:rsid w:val="00F831A6"/>
    <w:rsid w:val="00F83268"/>
    <w:rsid w:val="00F838D3"/>
    <w:rsid w:val="00F8393B"/>
    <w:rsid w:val="00F843F5"/>
    <w:rsid w:val="00F85BD8"/>
    <w:rsid w:val="00F86014"/>
    <w:rsid w:val="00F86350"/>
    <w:rsid w:val="00F87397"/>
    <w:rsid w:val="00F90843"/>
    <w:rsid w:val="00F91620"/>
    <w:rsid w:val="00F91D80"/>
    <w:rsid w:val="00F91FD1"/>
    <w:rsid w:val="00F923C0"/>
    <w:rsid w:val="00F93EC8"/>
    <w:rsid w:val="00F93FED"/>
    <w:rsid w:val="00F941B0"/>
    <w:rsid w:val="00F949DF"/>
    <w:rsid w:val="00F95780"/>
    <w:rsid w:val="00F971D2"/>
    <w:rsid w:val="00F975A9"/>
    <w:rsid w:val="00F97727"/>
    <w:rsid w:val="00F9775A"/>
    <w:rsid w:val="00FA0460"/>
    <w:rsid w:val="00FA06FC"/>
    <w:rsid w:val="00FA0872"/>
    <w:rsid w:val="00FA250C"/>
    <w:rsid w:val="00FA2A55"/>
    <w:rsid w:val="00FA395D"/>
    <w:rsid w:val="00FA3D3B"/>
    <w:rsid w:val="00FA3E69"/>
    <w:rsid w:val="00FA43FD"/>
    <w:rsid w:val="00FA4A79"/>
    <w:rsid w:val="00FA68DE"/>
    <w:rsid w:val="00FA6AE8"/>
    <w:rsid w:val="00FA7491"/>
    <w:rsid w:val="00FA7960"/>
    <w:rsid w:val="00FA7C5B"/>
    <w:rsid w:val="00FA7EDF"/>
    <w:rsid w:val="00FB037B"/>
    <w:rsid w:val="00FB0385"/>
    <w:rsid w:val="00FB0C95"/>
    <w:rsid w:val="00FB17A8"/>
    <w:rsid w:val="00FB35B0"/>
    <w:rsid w:val="00FB3EAA"/>
    <w:rsid w:val="00FB3F2D"/>
    <w:rsid w:val="00FB4C64"/>
    <w:rsid w:val="00FB57F4"/>
    <w:rsid w:val="00FB5892"/>
    <w:rsid w:val="00FB5E8A"/>
    <w:rsid w:val="00FB6FF9"/>
    <w:rsid w:val="00FB7011"/>
    <w:rsid w:val="00FB7B03"/>
    <w:rsid w:val="00FB7D1E"/>
    <w:rsid w:val="00FC0596"/>
    <w:rsid w:val="00FC0799"/>
    <w:rsid w:val="00FC0FFA"/>
    <w:rsid w:val="00FC100C"/>
    <w:rsid w:val="00FC2D70"/>
    <w:rsid w:val="00FC31DA"/>
    <w:rsid w:val="00FC342B"/>
    <w:rsid w:val="00FC4CE7"/>
    <w:rsid w:val="00FC603A"/>
    <w:rsid w:val="00FC6216"/>
    <w:rsid w:val="00FC64BF"/>
    <w:rsid w:val="00FC6A3D"/>
    <w:rsid w:val="00FC6A6B"/>
    <w:rsid w:val="00FC6A84"/>
    <w:rsid w:val="00FC72F8"/>
    <w:rsid w:val="00FC7479"/>
    <w:rsid w:val="00FC7EAA"/>
    <w:rsid w:val="00FD0F87"/>
    <w:rsid w:val="00FD0FB2"/>
    <w:rsid w:val="00FD1059"/>
    <w:rsid w:val="00FD10D4"/>
    <w:rsid w:val="00FD29DF"/>
    <w:rsid w:val="00FD2A1E"/>
    <w:rsid w:val="00FD3BEC"/>
    <w:rsid w:val="00FD5730"/>
    <w:rsid w:val="00FD5D4E"/>
    <w:rsid w:val="00FD5EC6"/>
    <w:rsid w:val="00FD615D"/>
    <w:rsid w:val="00FD64BB"/>
    <w:rsid w:val="00FD65D6"/>
    <w:rsid w:val="00FD6645"/>
    <w:rsid w:val="00FD7036"/>
    <w:rsid w:val="00FD7403"/>
    <w:rsid w:val="00FD74B4"/>
    <w:rsid w:val="00FD7ABC"/>
    <w:rsid w:val="00FD7E3F"/>
    <w:rsid w:val="00FE0226"/>
    <w:rsid w:val="00FE0D4C"/>
    <w:rsid w:val="00FE0EDB"/>
    <w:rsid w:val="00FE1163"/>
    <w:rsid w:val="00FE16EC"/>
    <w:rsid w:val="00FE1892"/>
    <w:rsid w:val="00FE283B"/>
    <w:rsid w:val="00FE2969"/>
    <w:rsid w:val="00FE32B3"/>
    <w:rsid w:val="00FE39F4"/>
    <w:rsid w:val="00FE4371"/>
    <w:rsid w:val="00FE43CD"/>
    <w:rsid w:val="00FE4A0D"/>
    <w:rsid w:val="00FE5226"/>
    <w:rsid w:val="00FE57FA"/>
    <w:rsid w:val="00FE5F17"/>
    <w:rsid w:val="00FE6094"/>
    <w:rsid w:val="00FE634A"/>
    <w:rsid w:val="00FE677A"/>
    <w:rsid w:val="00FE6E01"/>
    <w:rsid w:val="00FE7D2F"/>
    <w:rsid w:val="00FE7EE0"/>
    <w:rsid w:val="00FF0909"/>
    <w:rsid w:val="00FF0931"/>
    <w:rsid w:val="00FF1512"/>
    <w:rsid w:val="00FF1D80"/>
    <w:rsid w:val="00FF1E5B"/>
    <w:rsid w:val="00FF2881"/>
    <w:rsid w:val="00FF2AAE"/>
    <w:rsid w:val="00FF41BD"/>
    <w:rsid w:val="00FF43A1"/>
    <w:rsid w:val="00FF445F"/>
    <w:rsid w:val="00FF4E39"/>
    <w:rsid w:val="00FF5780"/>
    <w:rsid w:val="00FF68B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2157B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FC6A6B"/>
    <w:pPr>
      <w:keepNext/>
      <w:keepLines/>
      <w:numPr>
        <w:ilvl w:val="1"/>
        <w:numId w:val="16"/>
      </w:numPr>
      <w:spacing w:before="280"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FC6A6B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BC3A64"/>
    <w:pPr>
      <w:ind w:firstLine="709"/>
      <w:contextualSpacing/>
    </w:pPr>
  </w:style>
  <w:style w:type="character" w:customStyle="1" w:styleId="afa">
    <w:name w:val="Абзац Знак"/>
    <w:basedOn w:val="a4"/>
    <w:link w:val="af9"/>
    <w:rsid w:val="00BC3A64"/>
    <w:rPr>
      <w:rFonts w:ascii="Times New Roman" w:hAnsi="Times New Roman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2">
    <w:name w:val="Списочек"/>
    <w:basedOn w:val="a3"/>
    <w:link w:val="afc"/>
    <w:autoRedefine/>
    <w:qFormat/>
    <w:rsid w:val="00E47086"/>
    <w:pPr>
      <w:numPr>
        <w:numId w:val="12"/>
      </w:numPr>
    </w:pPr>
  </w:style>
  <w:style w:type="character" w:customStyle="1" w:styleId="afc">
    <w:name w:val="Списочек Знак"/>
    <w:basedOn w:val="a4"/>
    <w:link w:val="a2"/>
    <w:rsid w:val="00E47086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aff2">
    <w:name w:val="Основной текст с отступом Знак"/>
    <w:link w:val="aff3"/>
    <w:semiHidden/>
    <w:locked/>
    <w:rsid w:val="0061158F"/>
  </w:style>
  <w:style w:type="paragraph" w:styleId="aff3">
    <w:name w:val="Body Text Indent"/>
    <w:basedOn w:val="a3"/>
    <w:link w:val="aff2"/>
    <w:semiHidden/>
    <w:rsid w:val="0061158F"/>
    <w:pPr>
      <w:spacing w:after="120"/>
      <w:ind w:left="283"/>
      <w:jc w:val="left"/>
    </w:pPr>
    <w:rPr>
      <w:rFonts w:asciiTheme="minorHAnsi" w:hAnsiTheme="minorHAnsi"/>
    </w:rPr>
  </w:style>
  <w:style w:type="character" w:customStyle="1" w:styleId="11">
    <w:name w:val="Основной текст с отступом Знак1"/>
    <w:basedOn w:val="a4"/>
    <w:uiPriority w:val="99"/>
    <w:semiHidden/>
    <w:rsid w:val="0061158F"/>
    <w:rPr>
      <w:rFonts w:ascii="Times New Roman" w:hAnsi="Times New Roman"/>
    </w:rPr>
  </w:style>
  <w:style w:type="paragraph" w:customStyle="1" w:styleId="aff4">
    <w:name w:val="Название таблицы"/>
    <w:basedOn w:val="af0"/>
    <w:next w:val="a3"/>
    <w:link w:val="aff5"/>
    <w:qFormat/>
    <w:rsid w:val="00742F01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D960C3"/>
    <w:rPr>
      <w:rFonts w:ascii="Times New Roman" w:hAnsi="Times New Roman"/>
      <w:iCs/>
      <w:szCs w:val="18"/>
    </w:rPr>
  </w:style>
  <w:style w:type="character" w:customStyle="1" w:styleId="aff5">
    <w:name w:val="Название таблицы Знак"/>
    <w:basedOn w:val="af1"/>
    <w:link w:val="aff4"/>
    <w:rsid w:val="00742F01"/>
    <w:rPr>
      <w:rFonts w:ascii="Times New Roman" w:hAnsi="Times New Roman"/>
      <w:iCs/>
      <w:szCs w:val="18"/>
    </w:rPr>
  </w:style>
  <w:style w:type="paragraph" w:styleId="23">
    <w:name w:val="Body Text Indent 2"/>
    <w:basedOn w:val="a3"/>
    <w:link w:val="24"/>
    <w:uiPriority w:val="99"/>
    <w:semiHidden/>
    <w:unhideWhenUsed/>
    <w:rsid w:val="00AF7F6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semiHidden/>
    <w:rsid w:val="00AF7F6A"/>
    <w:rPr>
      <w:rFonts w:ascii="Times New Roman" w:hAnsi="Times New Roman"/>
    </w:rPr>
  </w:style>
  <w:style w:type="character" w:styleId="aff6">
    <w:name w:val="annotation reference"/>
    <w:basedOn w:val="a4"/>
    <w:uiPriority w:val="99"/>
    <w:semiHidden/>
    <w:unhideWhenUsed/>
    <w:rsid w:val="00C25486"/>
    <w:rPr>
      <w:sz w:val="16"/>
      <w:szCs w:val="16"/>
    </w:rPr>
  </w:style>
  <w:style w:type="paragraph" w:styleId="aff7">
    <w:name w:val="annotation text"/>
    <w:basedOn w:val="a3"/>
    <w:link w:val="aff8"/>
    <w:uiPriority w:val="99"/>
    <w:semiHidden/>
    <w:unhideWhenUsed/>
    <w:rsid w:val="00C25486"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semiHidden/>
    <w:rsid w:val="00C25486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25486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25486"/>
    <w:rPr>
      <w:rFonts w:ascii="Times New Roman" w:hAnsi="Times New Roman"/>
      <w:b/>
      <w:bCs/>
      <w:sz w:val="20"/>
      <w:szCs w:val="20"/>
    </w:rPr>
  </w:style>
  <w:style w:type="character" w:customStyle="1" w:styleId="apple-converted-space">
    <w:name w:val="apple-converted-space"/>
    <w:rsid w:val="001E3B34"/>
    <w:rPr>
      <w:rFonts w:ascii="Times New Roman" w:hAnsi="Times New Roman" w:cs="Times New Roman" w:hint="default"/>
    </w:rPr>
  </w:style>
  <w:style w:type="paragraph" w:styleId="affb">
    <w:name w:val="Body Text"/>
    <w:basedOn w:val="a3"/>
    <w:link w:val="affc"/>
    <w:uiPriority w:val="99"/>
    <w:semiHidden/>
    <w:unhideWhenUsed/>
    <w:rsid w:val="00CB15C3"/>
    <w:pPr>
      <w:spacing w:after="120"/>
    </w:pPr>
  </w:style>
  <w:style w:type="character" w:customStyle="1" w:styleId="affc">
    <w:name w:val="Основной текст Знак"/>
    <w:basedOn w:val="a4"/>
    <w:link w:val="affb"/>
    <w:uiPriority w:val="99"/>
    <w:semiHidden/>
    <w:rsid w:val="00CB15C3"/>
    <w:rPr>
      <w:rFonts w:ascii="Times New Roman" w:hAnsi="Times New Roman"/>
    </w:rPr>
  </w:style>
  <w:style w:type="character" w:styleId="affd">
    <w:name w:val="Strong"/>
    <w:basedOn w:val="a4"/>
    <w:uiPriority w:val="22"/>
    <w:qFormat/>
    <w:rsid w:val="007F5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72FD"/>
    <w:rsid w:val="00063A50"/>
    <w:rsid w:val="000871C8"/>
    <w:rsid w:val="00092AD7"/>
    <w:rsid w:val="000B63BF"/>
    <w:rsid w:val="000C7353"/>
    <w:rsid w:val="000F4584"/>
    <w:rsid w:val="001633E7"/>
    <w:rsid w:val="001B296D"/>
    <w:rsid w:val="001B4602"/>
    <w:rsid w:val="00245482"/>
    <w:rsid w:val="00281C7B"/>
    <w:rsid w:val="002942DB"/>
    <w:rsid w:val="002B1AA7"/>
    <w:rsid w:val="002C62BE"/>
    <w:rsid w:val="002E78BF"/>
    <w:rsid w:val="003079E1"/>
    <w:rsid w:val="003220AF"/>
    <w:rsid w:val="0032679B"/>
    <w:rsid w:val="00326E9C"/>
    <w:rsid w:val="003A186F"/>
    <w:rsid w:val="003A6AD1"/>
    <w:rsid w:val="003C4883"/>
    <w:rsid w:val="003E158C"/>
    <w:rsid w:val="003F1922"/>
    <w:rsid w:val="003F7C39"/>
    <w:rsid w:val="00401138"/>
    <w:rsid w:val="0041138B"/>
    <w:rsid w:val="00424B20"/>
    <w:rsid w:val="004445F7"/>
    <w:rsid w:val="00455401"/>
    <w:rsid w:val="00461CF0"/>
    <w:rsid w:val="00476E1F"/>
    <w:rsid w:val="004D0B5F"/>
    <w:rsid w:val="004E7D69"/>
    <w:rsid w:val="00522F6D"/>
    <w:rsid w:val="005552AC"/>
    <w:rsid w:val="005844D6"/>
    <w:rsid w:val="005D641D"/>
    <w:rsid w:val="005E70AE"/>
    <w:rsid w:val="00607627"/>
    <w:rsid w:val="00611823"/>
    <w:rsid w:val="00613291"/>
    <w:rsid w:val="00622238"/>
    <w:rsid w:val="0062395F"/>
    <w:rsid w:val="00637109"/>
    <w:rsid w:val="00641EDE"/>
    <w:rsid w:val="00670AE7"/>
    <w:rsid w:val="006C378C"/>
    <w:rsid w:val="006F5847"/>
    <w:rsid w:val="0070465E"/>
    <w:rsid w:val="00707722"/>
    <w:rsid w:val="007C0FF8"/>
    <w:rsid w:val="007D3CB8"/>
    <w:rsid w:val="007F534C"/>
    <w:rsid w:val="00843D90"/>
    <w:rsid w:val="00852CF1"/>
    <w:rsid w:val="00853C66"/>
    <w:rsid w:val="00857D7F"/>
    <w:rsid w:val="008610C2"/>
    <w:rsid w:val="00862C79"/>
    <w:rsid w:val="00866199"/>
    <w:rsid w:val="00890106"/>
    <w:rsid w:val="008A7F11"/>
    <w:rsid w:val="00951BD8"/>
    <w:rsid w:val="00976957"/>
    <w:rsid w:val="009922D3"/>
    <w:rsid w:val="009C3ED7"/>
    <w:rsid w:val="00A95187"/>
    <w:rsid w:val="00AA3592"/>
    <w:rsid w:val="00AD3584"/>
    <w:rsid w:val="00AE5A20"/>
    <w:rsid w:val="00B206E3"/>
    <w:rsid w:val="00B53546"/>
    <w:rsid w:val="00B83BC2"/>
    <w:rsid w:val="00BB4713"/>
    <w:rsid w:val="00BE1854"/>
    <w:rsid w:val="00C862F7"/>
    <w:rsid w:val="00CC779C"/>
    <w:rsid w:val="00CD3ADF"/>
    <w:rsid w:val="00D05B03"/>
    <w:rsid w:val="00D571B7"/>
    <w:rsid w:val="00D6020B"/>
    <w:rsid w:val="00D804D5"/>
    <w:rsid w:val="00D829FC"/>
    <w:rsid w:val="00DD47CC"/>
    <w:rsid w:val="00DD7AD0"/>
    <w:rsid w:val="00DE5411"/>
    <w:rsid w:val="00E01346"/>
    <w:rsid w:val="00E510FE"/>
    <w:rsid w:val="00E7230F"/>
    <w:rsid w:val="00EB01BD"/>
    <w:rsid w:val="00EF2193"/>
    <w:rsid w:val="00EF7951"/>
    <w:rsid w:val="00F032CE"/>
    <w:rsid w:val="00F03678"/>
    <w:rsid w:val="00F21DA2"/>
    <w:rsid w:val="00FB357B"/>
    <w:rsid w:val="00FC100C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F7951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0</TotalTime>
  <Pages>9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Максим Музалевский</cp:lastModifiedBy>
  <cp:revision>2</cp:revision>
  <cp:lastPrinted>2025-12-08T16:44:00Z</cp:lastPrinted>
  <dcterms:created xsi:type="dcterms:W3CDTF">2025-12-08T16:46:00Z</dcterms:created>
  <dcterms:modified xsi:type="dcterms:W3CDTF">2025-12-08T16:46:00Z</dcterms:modified>
</cp:coreProperties>
</file>