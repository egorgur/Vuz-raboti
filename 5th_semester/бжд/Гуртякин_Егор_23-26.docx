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14:paraId="3A2DD9A9" w14:textId="77777777" w:rsidTr="00343771">
        <w:tc>
          <w:tcPr>
            <w:tcW w:w="9638" w:type="dxa"/>
            <w:gridSpan w:val="6"/>
          </w:tcPr>
          <w:p w14:paraId="0D66C204" w14:textId="77777777"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14:paraId="11F8DC69" w14:textId="77777777" w:rsidTr="00343771">
        <w:tc>
          <w:tcPr>
            <w:tcW w:w="9638" w:type="dxa"/>
            <w:gridSpan w:val="6"/>
          </w:tcPr>
          <w:p w14:paraId="0C0409CE" w14:textId="77777777"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14:paraId="288FCB41" w14:textId="77777777" w:rsidTr="00343771">
        <w:tc>
          <w:tcPr>
            <w:tcW w:w="9638" w:type="dxa"/>
            <w:gridSpan w:val="6"/>
          </w:tcPr>
          <w:p w14:paraId="132C60F1" w14:textId="77777777"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14:paraId="3FD67C1A" w14:textId="77777777" w:rsidTr="00343771">
        <w:tc>
          <w:tcPr>
            <w:tcW w:w="9638" w:type="dxa"/>
            <w:gridSpan w:val="6"/>
          </w:tcPr>
          <w:p w14:paraId="2F753DF4" w14:textId="77777777"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14:paraId="6A24198F" w14:textId="77777777" w:rsidTr="00343771">
        <w:tc>
          <w:tcPr>
            <w:tcW w:w="9638" w:type="dxa"/>
            <w:gridSpan w:val="6"/>
          </w:tcPr>
          <w:p w14:paraId="2263CFB5" w14:textId="77777777" w:rsidR="00203346" w:rsidRDefault="00203346" w:rsidP="00E009C9"/>
        </w:tc>
      </w:tr>
      <w:tr w:rsidR="002247D9" w14:paraId="34B2B7FD" w14:textId="77777777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05F575BE" w14:textId="4A6ED844" w:rsidR="002247D9" w:rsidRDefault="00544D0C" w:rsidP="00480C27">
                <w:pPr>
                  <w:jc w:val="center"/>
                </w:pPr>
                <w:r>
                  <w:t>Политехнический институт</w:t>
                </w:r>
              </w:p>
            </w:tc>
          </w:sdtContent>
        </w:sdt>
      </w:tr>
      <w:tr w:rsidR="00203346" w14:paraId="61382F11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7494711" w14:textId="7DA5D908" w:rsidR="00203346" w:rsidRPr="001F4DAC" w:rsidRDefault="00544D0C" w:rsidP="001F4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="001F4DAC" w:rsidRPr="001F4DAC">
              <w:rPr>
                <w:sz w:val="20"/>
                <w:szCs w:val="20"/>
              </w:rPr>
              <w:t>нститут</w:t>
            </w:r>
          </w:p>
        </w:tc>
      </w:tr>
      <w:tr w:rsidR="001F4DAC" w14:paraId="19F83BDC" w14:textId="77777777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14:paraId="43727B7D" w14:textId="508B3581" w:rsidR="001F4DAC" w:rsidRDefault="00544D0C" w:rsidP="00480C27">
                <w:pPr>
                  <w:jc w:val="center"/>
                </w:pPr>
                <w:r>
                  <w:t>Кафедра техносферной и экологической безопасности</w:t>
                </w:r>
              </w:p>
            </w:sdtContent>
          </w:sdt>
        </w:tc>
      </w:tr>
      <w:tr w:rsidR="001F4DAC" w14:paraId="71170F5E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631D2B68" w14:textId="77777777"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14:paraId="791B8D9E" w14:textId="77777777" w:rsidTr="00343771">
        <w:tc>
          <w:tcPr>
            <w:tcW w:w="9638" w:type="dxa"/>
            <w:gridSpan w:val="6"/>
          </w:tcPr>
          <w:p w14:paraId="1CB57A25" w14:textId="77777777" w:rsidR="00107562" w:rsidRPr="00C303B2" w:rsidRDefault="00107562" w:rsidP="009548A5"/>
        </w:tc>
      </w:tr>
      <w:tr w:rsidR="00107562" w:rsidRPr="00107562" w14:paraId="08B1A15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14DEBC" w14:textId="77777777" w:rsidR="00107562" w:rsidRPr="00470539" w:rsidRDefault="00107562" w:rsidP="009548A5"/>
        </w:tc>
      </w:tr>
      <w:tr w:rsidR="00C303B2" w:rsidRPr="00107562" w14:paraId="6AEBFB19" w14:textId="77777777" w:rsidTr="00466F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879F03" w14:textId="77777777" w:rsidR="00C303B2" w:rsidRPr="00C303B2" w:rsidRDefault="00C303B2" w:rsidP="009548A5"/>
        </w:tc>
      </w:tr>
      <w:tr w:rsidR="00DF7C89" w:rsidRPr="00107562" w14:paraId="590AC723" w14:textId="77777777" w:rsidTr="00B677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0CD315" w14:textId="77777777" w:rsidR="00DF7C89" w:rsidRPr="00C303B2" w:rsidRDefault="00DF7C89" w:rsidP="009548A5"/>
        </w:tc>
      </w:tr>
      <w:tr w:rsidR="00107562" w:rsidRPr="00107562" w14:paraId="778F114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8662F5" w14:textId="77777777" w:rsidR="00107562" w:rsidRPr="00C303B2" w:rsidRDefault="00107562" w:rsidP="009548A5"/>
        </w:tc>
      </w:tr>
      <w:tr w:rsidR="00C303B2" w:rsidRPr="00107562" w14:paraId="333B9BD4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973E3E" w14:textId="77777777" w:rsidR="00C303B2" w:rsidRPr="00C303B2" w:rsidRDefault="00C303B2" w:rsidP="009548A5"/>
        </w:tc>
      </w:tr>
      <w:tr w:rsidR="00C303B2" w:rsidRPr="00107562" w14:paraId="777ABA1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5DC8D" w14:textId="77777777" w:rsidR="00C303B2" w:rsidRPr="00C303B2" w:rsidRDefault="00C303B2" w:rsidP="009548A5"/>
        </w:tc>
      </w:tr>
      <w:tr w:rsidR="00C303B2" w:rsidRPr="00107562" w14:paraId="21D29A31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427015" w14:textId="77777777" w:rsidR="00C303B2" w:rsidRPr="00C303B2" w:rsidRDefault="00C303B2" w:rsidP="009548A5"/>
        </w:tc>
      </w:tr>
      <w:tr w:rsidR="00C303B2" w:rsidRPr="00107562" w14:paraId="5C36712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7204FF" w14:textId="77777777" w:rsidR="00C303B2" w:rsidRPr="007B4C94" w:rsidRDefault="00C303B2" w:rsidP="007B4C94"/>
        </w:tc>
      </w:tr>
      <w:tr w:rsidR="00BA7359" w:rsidRPr="00107562" w14:paraId="127FEAE0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9F6F5C" w14:textId="77777777" w:rsidR="00BA7359" w:rsidRPr="004D13C8" w:rsidRDefault="00BA7359" w:rsidP="004D13C8"/>
        </w:tc>
      </w:tr>
      <w:tr w:rsidR="00470539" w:rsidRPr="00107562" w14:paraId="664A7F19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624DAB" w14:textId="05023C85" w:rsidR="00470539" w:rsidRPr="00E11B13" w:rsidRDefault="00470539" w:rsidP="00470539">
            <w:pPr>
              <w:jc w:val="center"/>
              <w:rPr>
                <w:b/>
                <w:bCs/>
                <w:lang w:val="en-US"/>
              </w:rPr>
            </w:pPr>
            <w:r w:rsidRPr="00470539">
              <w:rPr>
                <w:b/>
                <w:bCs/>
              </w:rPr>
              <w:t>ОТЧЕТ О ПРАКТИЧЕСКОЙ РАБОТЕ</w:t>
            </w:r>
          </w:p>
        </w:tc>
      </w:tr>
      <w:tr w:rsidR="00470539" w:rsidRPr="00107562" w14:paraId="7941704E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FAC416" w14:textId="08F900A2" w:rsidR="00470539" w:rsidRPr="00F23C83" w:rsidRDefault="00F23C83" w:rsidP="001F0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дисциплине</w:t>
            </w:r>
          </w:p>
        </w:tc>
      </w:tr>
      <w:tr w:rsidR="00470539" w:rsidRPr="00107562" w14:paraId="32E56D76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7E6B40" w14:textId="03619925" w:rsidR="00470539" w:rsidRPr="00B86A0C" w:rsidRDefault="00B86A0C" w:rsidP="00B86A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«Безопасность жизнедеятельности»</w:t>
            </w:r>
          </w:p>
        </w:tc>
      </w:tr>
      <w:tr w:rsidR="00470539" w:rsidRPr="00107562" w14:paraId="27FC8F13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A52155" w14:textId="0369EB59" w:rsidR="00470539" w:rsidRPr="00107562" w:rsidRDefault="00470539" w:rsidP="00FB6076"/>
        </w:tc>
      </w:tr>
      <w:bookmarkStart w:id="0" w:name="TitleThemeName"/>
      <w:tr w:rsidR="00470539" w:rsidRPr="00107562" w14:paraId="4D6DBB1F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099389" w14:textId="11767074" w:rsidR="00470539" w:rsidRPr="00107562" w:rsidRDefault="00000000" w:rsidP="00C05109">
            <w:pPr>
              <w:jc w:val="center"/>
            </w:pPr>
            <w:sdt>
              <w:sdtPr>
                <w:rPr>
                  <w:kern w:val="0"/>
                </w:rPr>
                <w:alias w:val="Тема практической"/>
                <w:tag w:val="Тема практической"/>
                <w:id w:val="1819542302"/>
                <w:placeholder>
                  <w:docPart w:val="860B64C639684EF2A93048D07E03C1B2"/>
                </w:placeholder>
                <w:text/>
              </w:sdtPr>
              <w:sdtContent>
                <w:proofErr w:type="spellStart"/>
                <w:r w:rsidR="00752B58" w:rsidRPr="00217A28">
                  <w:rPr>
                    <w:kern w:val="0"/>
                  </w:rPr>
                  <w:t>Взрывопожаробезопасность</w:t>
                </w:r>
                <w:proofErr w:type="spellEnd"/>
              </w:sdtContent>
            </w:sdt>
            <w:bookmarkEnd w:id="0"/>
          </w:p>
        </w:tc>
      </w:tr>
      <w:tr w:rsidR="00470539" w:rsidRPr="00107562" w14:paraId="5D03C70A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071A0" w14:textId="16C8F38B" w:rsidR="00470539" w:rsidRPr="00C80F49" w:rsidRDefault="002858B5" w:rsidP="002858B5">
            <w:pPr>
              <w:jc w:val="center"/>
            </w:pPr>
            <w:r>
              <w:t xml:space="preserve">Задачи № </w:t>
            </w:r>
            <w:r>
              <w:rPr>
                <w:lang w:val="en-US"/>
              </w:rPr>
              <w:t>2</w:t>
            </w:r>
            <w:r w:rsidR="00D32892">
              <w:t>3</w:t>
            </w:r>
            <w:r>
              <w:t>-2</w:t>
            </w:r>
            <w:r w:rsidR="00D32892">
              <w:t>6</w:t>
            </w:r>
            <w:r>
              <w:t xml:space="preserve">, Вариант № </w:t>
            </w:r>
            <w:r w:rsidR="00673966">
              <w:t>2</w:t>
            </w:r>
            <w:r w:rsidR="00C80F49">
              <w:t>0</w:t>
            </w:r>
          </w:p>
        </w:tc>
      </w:tr>
      <w:tr w:rsidR="00470539" w:rsidRPr="00107562" w14:paraId="5B146BA3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7A225" w14:textId="20325283" w:rsidR="00470539" w:rsidRPr="00290E7C" w:rsidRDefault="00470539" w:rsidP="002858B5">
            <w:pPr>
              <w:rPr>
                <w:lang w:val="en-US"/>
              </w:rPr>
            </w:pPr>
          </w:p>
        </w:tc>
      </w:tr>
      <w:tr w:rsidR="00470539" w:rsidRPr="00107562" w14:paraId="6D02238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723258" w14:textId="77777777" w:rsidR="00470539" w:rsidRPr="00107562" w:rsidRDefault="00470539" w:rsidP="00470539"/>
        </w:tc>
      </w:tr>
      <w:tr w:rsidR="00470539" w:rsidRPr="00107562" w14:paraId="45904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1A99F0" w14:textId="77777777" w:rsidR="00470539" w:rsidRPr="00107562" w:rsidRDefault="00470539" w:rsidP="00470539"/>
        </w:tc>
      </w:tr>
      <w:tr w:rsidR="00470539" w:rsidRPr="00107562" w14:paraId="1B48BE8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1DA83" w14:textId="77777777" w:rsidR="00470539" w:rsidRPr="00107562" w:rsidRDefault="00470539" w:rsidP="00470539"/>
        </w:tc>
      </w:tr>
      <w:tr w:rsidR="00470539" w:rsidRPr="00107562" w14:paraId="2BB73D50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C18925" w14:textId="77777777" w:rsidR="00470539" w:rsidRPr="00107562" w:rsidRDefault="00470539" w:rsidP="00470539"/>
        </w:tc>
      </w:tr>
      <w:tr w:rsidR="00470539" w:rsidRPr="00107562" w14:paraId="4070F7A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7FCFB" w14:textId="77777777" w:rsidR="00470539" w:rsidRPr="00107562" w:rsidRDefault="00470539" w:rsidP="00470539"/>
        </w:tc>
      </w:tr>
      <w:tr w:rsidR="00470539" w:rsidRPr="00107562" w14:paraId="43767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D8E282" w14:textId="77777777" w:rsidR="00470539" w:rsidRPr="00107562" w:rsidRDefault="00470539" w:rsidP="00470539"/>
        </w:tc>
      </w:tr>
      <w:tr w:rsidR="00470539" w:rsidRPr="00107562" w14:paraId="390F508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15BE6" w14:textId="77777777" w:rsidR="00470539" w:rsidRPr="00107562" w:rsidRDefault="00470539" w:rsidP="00470539"/>
        </w:tc>
      </w:tr>
      <w:tr w:rsidR="00470539" w:rsidRPr="00107562" w14:paraId="0F1D1C5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06FC8" w14:textId="77777777" w:rsidR="00470539" w:rsidRPr="00107562" w:rsidRDefault="00470539" w:rsidP="00470539"/>
        </w:tc>
      </w:tr>
      <w:tr w:rsidR="00470539" w:rsidRPr="00107562" w14:paraId="1F9849E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D59A96" w14:textId="77777777" w:rsidR="00470539" w:rsidRPr="00107562" w:rsidRDefault="00470539" w:rsidP="00470539"/>
        </w:tc>
      </w:tr>
      <w:tr w:rsidR="00470539" w:rsidRPr="00107562" w14:paraId="5FF2413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58F66B" w14:textId="77777777" w:rsidR="00470539" w:rsidRPr="00107562" w:rsidRDefault="00470539" w:rsidP="00470539"/>
        </w:tc>
      </w:tr>
      <w:tr w:rsidR="00470539" w:rsidRPr="00107562" w14:paraId="5E869F01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BD76E2" w14:textId="77777777" w:rsidR="00470539" w:rsidRPr="00107562" w:rsidRDefault="00470539" w:rsidP="00470539"/>
        </w:tc>
      </w:tr>
      <w:tr w:rsidR="00470539" w:rsidRPr="00107562" w14:paraId="1D4A40DF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8EE092" w14:textId="77777777" w:rsidR="00470539" w:rsidRPr="00107562" w:rsidRDefault="00470539" w:rsidP="00470539"/>
        </w:tc>
      </w:tr>
      <w:tr w:rsidR="00470539" w:rsidRPr="00107562" w14:paraId="53B08C57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759FE" w14:textId="77777777"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3343AD7" w14:textId="77777777"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65C23494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667EFE0" w14:textId="77777777"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Преподаватель. Инициалы, фамилия"/>
            <w:tag w:val="Преподаватель. Инициалы, фамилия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14:paraId="3C6A439C" w14:textId="4AE1970A" w:rsidR="00470539" w:rsidRPr="00107562" w:rsidRDefault="0040595E" w:rsidP="00DE076A">
                <w:pPr>
                  <w:jc w:val="left"/>
                </w:pPr>
                <w:r>
                  <w:rPr>
                    <w:color w:val="auto"/>
                    <w:kern w:val="0"/>
                    <w14:ligatures w14:val="none"/>
                  </w:rPr>
                  <w:t>О.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Н.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Ледяева</w:t>
                </w:r>
              </w:p>
            </w:tc>
          </w:sdtContent>
        </w:sdt>
      </w:tr>
      <w:tr w:rsidR="00470539" w:rsidRPr="00107562" w14:paraId="1EC2E37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4C930" w14:textId="77777777"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A6F946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19B5CD2C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8CC32F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2928D6BD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14:paraId="36896B23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359CCE54" w14:textId="77777777"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449A6" w14:textId="5DB17478" w:rsidR="00470539" w:rsidRPr="00107562" w:rsidRDefault="00DE076A" w:rsidP="001A4D4A">
            <w:pPr>
              <w:jc w:val="center"/>
            </w:pPr>
            <w:r>
              <w:t>КИ23-1</w:t>
            </w:r>
            <w:r w:rsidR="00523A0B">
              <w:t>6</w:t>
            </w:r>
            <w:r>
              <w:t>/1б, </w:t>
            </w:r>
            <w:r w:rsidR="00C80F49">
              <w:t>032322546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8AA5D0A" w14:textId="77777777"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2C83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787C4D" w14:textId="77777777" w:rsidR="00470539" w:rsidRPr="00107562" w:rsidRDefault="00470539" w:rsidP="00470539">
            <w:pPr>
              <w:jc w:val="center"/>
            </w:pPr>
          </w:p>
        </w:tc>
        <w:sdt>
          <w:sdtPr>
            <w:rPr>
              <w:color w:val="auto"/>
              <w14:ligatures w14:val="none"/>
            </w:rPr>
            <w:alias w:val="Студент. Инициалы, фамилия"/>
            <w:tag w:val="Студент. Инициалы, фамилия"/>
            <w:id w:val="1657257502"/>
            <w:placeholder>
              <w:docPart w:val="7729D85F1F2D433FA83F632E0EB8E51F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45603A" w14:textId="41C7DE38" w:rsidR="00470539" w:rsidRPr="00107562" w:rsidRDefault="00C80F49" w:rsidP="00DE076A">
                <w:pPr>
                  <w:jc w:val="left"/>
                </w:pPr>
                <w:r w:rsidRPr="00C80F49">
                  <w:rPr>
                    <w:color w:val="auto"/>
                    <w14:ligatures w14:val="none"/>
                  </w:rPr>
                  <w:t xml:space="preserve">Е. А. </w:t>
                </w:r>
                <w:proofErr w:type="spellStart"/>
                <w:r w:rsidRPr="00C80F49">
                  <w:rPr>
                    <w:color w:val="auto"/>
                    <w14:ligatures w14:val="none"/>
                  </w:rPr>
                  <w:t>Гуртякин</w:t>
                </w:r>
                <w:proofErr w:type="spellEnd"/>
              </w:p>
            </w:tc>
          </w:sdtContent>
        </w:sdt>
      </w:tr>
      <w:tr w:rsidR="00470539" w:rsidRPr="00107562" w14:paraId="61E2E049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50DFDDED" w14:textId="77777777"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1C07D" w14:textId="77777777"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6524AC2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ADC07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71A7D36E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70976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107562" w14:paraId="7A0845D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C34A5A" w14:textId="77777777" w:rsidR="00470539" w:rsidRPr="00107562" w:rsidRDefault="00470539" w:rsidP="00470539"/>
        </w:tc>
      </w:tr>
      <w:tr w:rsidR="00470539" w:rsidRPr="00107562" w14:paraId="4032B5F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6D5A6C" w14:textId="77777777" w:rsidR="00470539" w:rsidRPr="00107562" w:rsidRDefault="00470539" w:rsidP="00470539"/>
        </w:tc>
      </w:tr>
      <w:tr w:rsidR="00470539" w:rsidRPr="00107562" w14:paraId="593F553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7C225E" w14:textId="77777777"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6F4476">
                  <w:t>2025</w:t>
                </w:r>
              </w:sdtContent>
            </w:sdt>
          </w:p>
        </w:tc>
      </w:tr>
    </w:tbl>
    <w:p w14:paraId="6DB56D41" w14:textId="77777777" w:rsidR="008F24DB" w:rsidRPr="008F24DB" w:rsidRDefault="00F47208" w:rsidP="003808D3">
      <w:pPr>
        <w:pStyle w:val="1"/>
        <w:ind w:firstLine="0"/>
      </w:pPr>
      <w:r w:rsidRPr="008F24DB">
        <w:lastRenderedPageBreak/>
        <w:t>ВВЕДЕНИЕ</w:t>
      </w:r>
    </w:p>
    <w:p w14:paraId="642D58FD" w14:textId="77777777" w:rsidR="005F1304" w:rsidRPr="008F24DB" w:rsidRDefault="00432F37" w:rsidP="008F24DB">
      <w:pPr>
        <w:pStyle w:val="2"/>
      </w:pPr>
      <w:r w:rsidRPr="008F24DB">
        <w:t>Цель работы</w:t>
      </w:r>
    </w:p>
    <w:p w14:paraId="3ABBBDD9" w14:textId="5EEE8FA2" w:rsidR="008B2E19" w:rsidRPr="00056B40" w:rsidRDefault="00056B40" w:rsidP="00AF40F1">
      <w:pPr>
        <w:pStyle w:val="af9"/>
      </w:pPr>
      <w:r>
        <w:t xml:space="preserve">Изучить теоретический материал </w:t>
      </w:r>
      <w:r w:rsidR="00994E07">
        <w:t>по предложенным темам.</w:t>
      </w:r>
      <w:r w:rsidR="00A0040B">
        <w:t xml:space="preserve"> Выполнить поставленные </w:t>
      </w:r>
      <w:r w:rsidR="00A06414">
        <w:t>задачи.</w:t>
      </w:r>
    </w:p>
    <w:p w14:paraId="633A0FD1" w14:textId="77777777" w:rsidR="000B0C12" w:rsidRPr="008C2534" w:rsidRDefault="000B0C12" w:rsidP="000B0C12"/>
    <w:p w14:paraId="4F6F02CD" w14:textId="77777777" w:rsidR="00432F37" w:rsidRDefault="00432F37" w:rsidP="008F24DB">
      <w:pPr>
        <w:pStyle w:val="2"/>
      </w:pPr>
      <w:r>
        <w:t>Задачи</w:t>
      </w:r>
    </w:p>
    <w:p w14:paraId="70CB4B8F" w14:textId="77777777" w:rsidR="00E91235" w:rsidRDefault="00E91235" w:rsidP="00AF40F1">
      <w:pPr>
        <w:pStyle w:val="af9"/>
      </w:pPr>
      <w:r>
        <w:t>В рамках данной практической работы необходимо выполнить следующие задачи:</w:t>
      </w:r>
    </w:p>
    <w:p w14:paraId="421EAC07" w14:textId="77777777" w:rsidR="00E91235" w:rsidRDefault="00E91235" w:rsidP="00BC3318">
      <w:pPr>
        <w:pStyle w:val="a2"/>
      </w:pPr>
      <w:r>
        <w:t>изучить теоретический материал по предложенной теме;</w:t>
      </w:r>
    </w:p>
    <w:p w14:paraId="2DBA64C8" w14:textId="78160979" w:rsidR="00E91235" w:rsidRDefault="00E91235" w:rsidP="00BC3318">
      <w:pPr>
        <w:pStyle w:val="a2"/>
      </w:pPr>
      <w:r>
        <w:t>выполнить задани</w:t>
      </w:r>
      <w:r w:rsidR="003B264A">
        <w:t>я</w:t>
      </w:r>
      <w:r>
        <w:t>;</w:t>
      </w:r>
    </w:p>
    <w:p w14:paraId="62B91722" w14:textId="77777777" w:rsidR="00ED1F73" w:rsidRDefault="00E91235" w:rsidP="00BC3318">
      <w:pPr>
        <w:pStyle w:val="a2"/>
        <w:rPr>
          <w:lang w:val="en-US"/>
        </w:rPr>
      </w:pPr>
      <w:r>
        <w:t>предоставить отчёт преподавателю.</w:t>
      </w:r>
    </w:p>
    <w:p w14:paraId="5A1E8D11" w14:textId="77777777" w:rsidR="00DC5CCA" w:rsidRDefault="00DC5CCA" w:rsidP="00AF40F1">
      <w:pPr>
        <w:pStyle w:val="af9"/>
      </w:pPr>
    </w:p>
    <w:p w14:paraId="2A7B28B5" w14:textId="7E81F19A" w:rsidR="003E5C02" w:rsidRDefault="003E5C02" w:rsidP="00BC3318">
      <w:pPr>
        <w:pStyle w:val="a2"/>
        <w:numPr>
          <w:ilvl w:val="0"/>
          <w:numId w:val="0"/>
        </w:numPr>
        <w:ind w:left="936"/>
      </w:pPr>
      <w:r>
        <w:br w:type="page"/>
      </w:r>
    </w:p>
    <w:p w14:paraId="51D564BF" w14:textId="77777777" w:rsidR="007100B9" w:rsidRPr="006F4476" w:rsidRDefault="00756D3B" w:rsidP="00431326">
      <w:pPr>
        <w:pStyle w:val="1"/>
        <w:ind w:firstLine="0"/>
      </w:pPr>
      <w:r>
        <w:lastRenderedPageBreak/>
        <w:t>ХОД РАБОТЫ</w:t>
      </w:r>
    </w:p>
    <w:p w14:paraId="0286C7AF" w14:textId="0032BCB3" w:rsidR="00786952" w:rsidRDefault="008E1299" w:rsidP="008F24DB">
      <w:pPr>
        <w:pStyle w:val="2"/>
      </w:pPr>
      <w:r>
        <w:t xml:space="preserve">Задание </w:t>
      </w:r>
      <w:r w:rsidR="00D34F80">
        <w:rPr>
          <w:lang w:val="en-US"/>
        </w:rPr>
        <w:t>2</w:t>
      </w:r>
      <w:r w:rsidR="000047CA">
        <w:t>3</w:t>
      </w:r>
    </w:p>
    <w:p w14:paraId="4A17A9C0" w14:textId="6497CF03" w:rsidR="005F6E87" w:rsidRDefault="00A764BD" w:rsidP="00B955D1">
      <w:pPr>
        <w:pStyle w:val="3"/>
        <w:rPr>
          <w:lang w:val="en-US"/>
        </w:rPr>
      </w:pPr>
      <w:r>
        <w:t>Услови</w:t>
      </w:r>
      <w:r w:rsidR="00860DFA">
        <w:t>я</w:t>
      </w:r>
    </w:p>
    <w:p w14:paraId="40665988" w14:textId="2F527B5A" w:rsidR="00964783" w:rsidRPr="006E4BD4" w:rsidRDefault="00964783" w:rsidP="00964783">
      <w:pPr>
        <w:shd w:val="clear" w:color="auto" w:fill="FFFFFF"/>
        <w:ind w:firstLine="709"/>
        <w:rPr>
          <w:color w:val="000000"/>
          <w:spacing w:val="-6"/>
        </w:rPr>
      </w:pPr>
      <w:r w:rsidRPr="00CD7937">
        <w:rPr>
          <w:spacing w:val="-6"/>
        </w:rPr>
        <w:t xml:space="preserve">При вытекании легко воспламеняющейся жидкости (ЛВЖ), из лопнувшей магистрали в производственное помещение вследствие испарения образовалось </w:t>
      </w:r>
      <w:r w:rsidRPr="006E4BD4">
        <w:rPr>
          <w:i/>
          <w:iCs/>
          <w:color w:val="000000"/>
          <w:spacing w:val="-6"/>
          <w:lang w:val="en-US"/>
        </w:rPr>
        <w:t>V</w:t>
      </w:r>
      <w:r w:rsidRPr="006E4BD4">
        <w:rPr>
          <w:color w:val="000000"/>
          <w:spacing w:val="-6"/>
          <w:vertAlign w:val="subscript"/>
        </w:rPr>
        <w:t>г</w:t>
      </w:r>
      <w:r>
        <w:rPr>
          <w:color w:val="000000"/>
          <w:spacing w:val="-6"/>
        </w:rPr>
        <w:t xml:space="preserve">, </w:t>
      </w:r>
      <w:r w:rsidRPr="006E4BD4">
        <w:rPr>
          <w:color w:val="000000"/>
          <w:spacing w:val="-6"/>
        </w:rPr>
        <w:t>м</w:t>
      </w:r>
      <w:r w:rsidRPr="006E4BD4">
        <w:rPr>
          <w:color w:val="000000"/>
          <w:spacing w:val="-6"/>
          <w:vertAlign w:val="superscript"/>
        </w:rPr>
        <w:t>3</w:t>
      </w:r>
      <w:r>
        <w:rPr>
          <w:color w:val="000000"/>
          <w:spacing w:val="-6"/>
        </w:rPr>
        <w:t xml:space="preserve">, </w:t>
      </w:r>
      <w:r w:rsidRPr="006E4BD4">
        <w:rPr>
          <w:color w:val="000000"/>
          <w:spacing w:val="-6"/>
        </w:rPr>
        <w:t xml:space="preserve">его паров. Технологическое оборудование занимает </w:t>
      </w:r>
      <w:r w:rsidRPr="006E4BD4">
        <w:rPr>
          <w:i/>
          <w:iCs/>
          <w:color w:val="000000"/>
          <w:spacing w:val="-6"/>
          <w:lang w:val="en-US"/>
        </w:rPr>
        <w:t>V</w:t>
      </w:r>
      <w:r w:rsidRPr="006E4BD4">
        <w:rPr>
          <w:color w:val="000000"/>
          <w:spacing w:val="-6"/>
          <w:vertAlign w:val="subscript"/>
        </w:rPr>
        <w:t>тех</w:t>
      </w:r>
      <w:r>
        <w:rPr>
          <w:color w:val="000000"/>
          <w:spacing w:val="-6"/>
        </w:rPr>
        <w:t xml:space="preserve">, </w:t>
      </w:r>
      <w:r w:rsidRPr="006E4BD4">
        <w:rPr>
          <w:color w:val="000000"/>
          <w:spacing w:val="-6"/>
        </w:rPr>
        <w:t>%</w:t>
      </w:r>
      <w:r>
        <w:rPr>
          <w:color w:val="000000"/>
          <w:spacing w:val="-6"/>
        </w:rPr>
        <w:t>,</w:t>
      </w:r>
      <w:r w:rsidRPr="006E4BD4">
        <w:rPr>
          <w:color w:val="000000"/>
          <w:spacing w:val="-6"/>
        </w:rPr>
        <w:t xml:space="preserve"> помещения, объем которого равен </w:t>
      </w:r>
      <w:r w:rsidRPr="006E4BD4">
        <w:rPr>
          <w:i/>
          <w:iCs/>
          <w:color w:val="000000"/>
          <w:spacing w:val="-6"/>
          <w:lang w:val="en-US"/>
        </w:rPr>
        <w:t>V</w:t>
      </w:r>
      <w:r>
        <w:rPr>
          <w:color w:val="000000"/>
          <w:spacing w:val="-6"/>
        </w:rPr>
        <w:t xml:space="preserve">, </w:t>
      </w:r>
      <w:r w:rsidRPr="006E4BD4">
        <w:rPr>
          <w:color w:val="000000"/>
          <w:spacing w:val="-6"/>
        </w:rPr>
        <w:t>м</w:t>
      </w:r>
      <w:r w:rsidRPr="006E4BD4">
        <w:rPr>
          <w:color w:val="000000"/>
          <w:spacing w:val="-6"/>
          <w:vertAlign w:val="superscript"/>
        </w:rPr>
        <w:t>3</w:t>
      </w:r>
      <w:r w:rsidRPr="006E4BD4">
        <w:rPr>
          <w:color w:val="000000"/>
          <w:spacing w:val="-6"/>
        </w:rPr>
        <w:t xml:space="preserve">. Рассчитать 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</w:rPr>
        <w:t>С</w:t>
      </w:r>
      <w:r w:rsidRPr="006E4BD4">
        <w:rPr>
          <w:color w:val="000000"/>
          <w:spacing w:val="-6"/>
          <w:vertAlign w:val="subscript"/>
        </w:rPr>
        <w:t>НКПР</w:t>
      </w:r>
      <w:r>
        <w:rPr>
          <w:color w:val="000000"/>
          <w:spacing w:val="-6"/>
        </w:rPr>
        <w:t>, %,</w:t>
      </w:r>
      <w:r w:rsidRPr="006E4BD4">
        <w:rPr>
          <w:color w:val="000000"/>
          <w:spacing w:val="-6"/>
        </w:rPr>
        <w:t xml:space="preserve"> паров ЛВЖ и определить долю объема помещения в процентах, занятого взрывоопасной смесью.</w:t>
      </w:r>
    </w:p>
    <w:p w14:paraId="4FDAE349" w14:textId="4B256036" w:rsidR="00A93D5D" w:rsidRDefault="004020C3" w:rsidP="004020C3">
      <w:pPr>
        <w:pStyle w:val="af9"/>
      </w:pPr>
      <w:r>
        <w:t>Вариант задания представлен в таблице</w:t>
      </w:r>
      <w:r w:rsidR="00B4203E">
        <w:t xml:space="preserve"> 1</w:t>
      </w:r>
      <w:r>
        <w:t>.</w:t>
      </w:r>
    </w:p>
    <w:p w14:paraId="35B8A8F7" w14:textId="02E73924" w:rsidR="002767CF" w:rsidRPr="00056420" w:rsidRDefault="002767CF" w:rsidP="00056420">
      <w:pPr>
        <w:pStyle w:val="aff4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7631E">
        <w:rPr>
          <w:noProof/>
        </w:rPr>
        <w:t>1</w:t>
      </w:r>
      <w:r>
        <w:fldChar w:fldCharType="end"/>
      </w:r>
      <w:r w:rsidR="00056420">
        <w:rPr>
          <w:lang w:val="en-US"/>
        </w:rPr>
        <w:t xml:space="preserve"> – </w:t>
      </w:r>
      <w:r w:rsidR="00056420">
        <w:t>Вариант задания</w:t>
      </w:r>
    </w:p>
    <w:tbl>
      <w:tblPr>
        <w:tblStyle w:val="af2"/>
        <w:tblW w:w="0" w:type="auto"/>
        <w:tblLayout w:type="fixed"/>
        <w:tblLook w:val="00A0" w:firstRow="1" w:lastRow="0" w:firstColumn="1" w:lastColumn="0" w:noHBand="0" w:noVBand="0"/>
      </w:tblPr>
      <w:tblGrid>
        <w:gridCol w:w="1838"/>
        <w:gridCol w:w="7518"/>
      </w:tblGrid>
      <w:tr w:rsidR="00A25322" w:rsidRPr="00A25322" w14:paraId="21806B13" w14:textId="77777777" w:rsidTr="0075174B">
        <w:tc>
          <w:tcPr>
            <w:tcW w:w="1838" w:type="dxa"/>
            <w:vMerge w:val="restart"/>
          </w:tcPr>
          <w:p w14:paraId="4497282C" w14:textId="77777777" w:rsidR="00A25322" w:rsidRPr="00A25322" w:rsidRDefault="00A25322" w:rsidP="00A25322">
            <w:pPr>
              <w:keepNext/>
              <w:keepLines/>
              <w:jc w:val="center"/>
              <w:outlineLvl w:val="3"/>
              <w:rPr>
                <w:rFonts w:eastAsia="Times New Roman" w:cs="Times New Roman"/>
                <w:b/>
                <w:iCs/>
                <w:color w:val="auto"/>
                <w:kern w:val="0"/>
                <w:lang w:eastAsia="ru-RU"/>
                <w14:ligatures w14:val="none"/>
              </w:rPr>
            </w:pPr>
            <w:r w:rsidRPr="00A25322">
              <w:rPr>
                <w:rFonts w:eastAsia="Times New Roman" w:cs="Times New Roman"/>
                <w:b/>
                <w:iCs/>
                <w:color w:val="auto"/>
                <w:kern w:val="0"/>
                <w:lang w:eastAsia="ru-RU"/>
                <w14:ligatures w14:val="none"/>
              </w:rPr>
              <w:t>Параметры</w:t>
            </w:r>
          </w:p>
        </w:tc>
        <w:tc>
          <w:tcPr>
            <w:tcW w:w="7518" w:type="dxa"/>
          </w:tcPr>
          <w:p w14:paraId="75ED0908" w14:textId="77777777" w:rsidR="00A25322" w:rsidRPr="00A25322" w:rsidRDefault="00A25322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A25322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Варианты исходных данных</w:t>
            </w:r>
          </w:p>
        </w:tc>
      </w:tr>
      <w:tr w:rsidR="004A2834" w:rsidRPr="00A25322" w14:paraId="3EF7E33D" w14:textId="77777777" w:rsidTr="000B2089">
        <w:tc>
          <w:tcPr>
            <w:tcW w:w="1838" w:type="dxa"/>
            <w:vMerge/>
            <w:tcBorders>
              <w:bottom w:val="double" w:sz="4" w:space="0" w:color="auto"/>
            </w:tcBorders>
          </w:tcPr>
          <w:p w14:paraId="5698726C" w14:textId="77777777" w:rsidR="004A2834" w:rsidRPr="00A25322" w:rsidRDefault="004A2834" w:rsidP="00A25322">
            <w:pPr>
              <w:jc w:val="left"/>
              <w:rPr>
                <w:rFonts w:eastAsia="Times New Roman" w:cs="Times New Roman"/>
                <w:b/>
                <w:iCs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7518" w:type="dxa"/>
            <w:tcBorders>
              <w:bottom w:val="double" w:sz="4" w:space="0" w:color="auto"/>
            </w:tcBorders>
          </w:tcPr>
          <w:p w14:paraId="29CD2B03" w14:textId="5F2FF1B3" w:rsidR="004A2834" w:rsidRPr="00A25322" w:rsidRDefault="00DD613B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0</w:t>
            </w:r>
          </w:p>
        </w:tc>
      </w:tr>
      <w:tr w:rsidR="004A2834" w:rsidRPr="00A25322" w14:paraId="17FA9EDA" w14:textId="77777777" w:rsidTr="000B2089">
        <w:tc>
          <w:tcPr>
            <w:tcW w:w="1838" w:type="dxa"/>
            <w:tcBorders>
              <w:top w:val="double" w:sz="4" w:space="0" w:color="auto"/>
            </w:tcBorders>
          </w:tcPr>
          <w:p w14:paraId="46D56A22" w14:textId="77777777" w:rsidR="004A2834" w:rsidRPr="00A25322" w:rsidRDefault="004A2834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5322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V</w:t>
            </w:r>
            <w:r w:rsidRPr="00A25322">
              <w:rPr>
                <w:rFonts w:eastAsia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г</w:t>
            </w:r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</w:t>
            </w:r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7518" w:type="dxa"/>
            <w:tcBorders>
              <w:top w:val="double" w:sz="4" w:space="0" w:color="auto"/>
            </w:tcBorders>
          </w:tcPr>
          <w:p w14:paraId="36F96092" w14:textId="1DA88E64" w:rsidR="004A2834" w:rsidRPr="00A25322" w:rsidRDefault="00DD613B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D613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56</w:t>
            </w:r>
          </w:p>
        </w:tc>
      </w:tr>
      <w:tr w:rsidR="004A2834" w:rsidRPr="00A25322" w14:paraId="1C9BD7E2" w14:textId="77777777" w:rsidTr="0075174B">
        <w:tc>
          <w:tcPr>
            <w:tcW w:w="1838" w:type="dxa"/>
          </w:tcPr>
          <w:p w14:paraId="04ACD48F" w14:textId="77777777" w:rsidR="004A2834" w:rsidRPr="00A25322" w:rsidRDefault="004A2834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ЛВЖ</w:t>
            </w:r>
          </w:p>
        </w:tc>
        <w:tc>
          <w:tcPr>
            <w:tcW w:w="7518" w:type="dxa"/>
          </w:tcPr>
          <w:p w14:paraId="4D9D0A2A" w14:textId="33836AD0" w:rsidR="004A2834" w:rsidRPr="00A25322" w:rsidRDefault="00DD613B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D613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этанол (C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/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2</m:t>
                  </m:r>
                </m:sub>
              </m:sSub>
            </m:oMath>
            <w:r w:rsidRPr="00DD613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H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/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5</m:t>
                  </m:r>
                </m:sub>
              </m:sSub>
            </m:oMath>
            <w:r w:rsidRPr="00DD613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OH)</w:t>
            </w:r>
          </w:p>
        </w:tc>
      </w:tr>
      <w:tr w:rsidR="004A2834" w:rsidRPr="00A25322" w14:paraId="005F883C" w14:textId="77777777" w:rsidTr="0075174B">
        <w:tc>
          <w:tcPr>
            <w:tcW w:w="1838" w:type="dxa"/>
          </w:tcPr>
          <w:p w14:paraId="21B5BEC9" w14:textId="77777777" w:rsidR="004A2834" w:rsidRPr="00A25322" w:rsidRDefault="004A2834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5322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V</w:t>
            </w:r>
            <w:proofErr w:type="gramStart"/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 xml:space="preserve">тех </w:t>
            </w:r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proofErr w:type="gramEnd"/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%</w:t>
            </w:r>
          </w:p>
        </w:tc>
        <w:tc>
          <w:tcPr>
            <w:tcW w:w="7518" w:type="dxa"/>
          </w:tcPr>
          <w:p w14:paraId="16F2EC4A" w14:textId="7056BCDF" w:rsidR="004A2834" w:rsidRPr="00A25322" w:rsidRDefault="00DD613B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70</w:t>
            </w:r>
          </w:p>
        </w:tc>
      </w:tr>
      <w:tr w:rsidR="004A2834" w:rsidRPr="00A25322" w14:paraId="16B25115" w14:textId="77777777" w:rsidTr="0075174B">
        <w:tc>
          <w:tcPr>
            <w:tcW w:w="1838" w:type="dxa"/>
          </w:tcPr>
          <w:p w14:paraId="6BFA25DC" w14:textId="77777777" w:rsidR="004A2834" w:rsidRPr="00A25322" w:rsidRDefault="004A2834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5322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V</w:t>
            </w:r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</w:t>
            </w:r>
            <w:r w:rsidRPr="00A25322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7518" w:type="dxa"/>
          </w:tcPr>
          <w:p w14:paraId="5CA73BE9" w14:textId="3DD32178" w:rsidR="004A2834" w:rsidRPr="00A25322" w:rsidRDefault="00DD613B" w:rsidP="00A25322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2800</w:t>
            </w:r>
          </w:p>
        </w:tc>
      </w:tr>
    </w:tbl>
    <w:p w14:paraId="5E3B0778" w14:textId="63F1FC55" w:rsidR="001A7148" w:rsidRDefault="001A7148" w:rsidP="001A7148">
      <w:pPr>
        <w:pStyle w:val="3"/>
        <w:rPr>
          <w:lang w:val="en-US"/>
        </w:rPr>
      </w:pPr>
      <w:r>
        <w:t>Решение</w:t>
      </w:r>
    </w:p>
    <w:p w14:paraId="2410121D" w14:textId="77777777" w:rsidR="00E857F6" w:rsidRPr="006E4BD4" w:rsidRDefault="00E857F6" w:rsidP="00E857F6">
      <w:pPr>
        <w:ind w:firstLine="737"/>
      </w:pPr>
      <w:r w:rsidRPr="006E4BD4">
        <w:t>Нижний концентрационный предел распространения пламени газообразных органических веществ в воздухе рассчитывается по приближенной формуле, %</w:t>
      </w:r>
    </w:p>
    <w:p w14:paraId="1793B688" w14:textId="77777777" w:rsidR="00E857F6" w:rsidRPr="006E4BD4" w:rsidRDefault="00E857F6" w:rsidP="00E857F6">
      <w:pPr>
        <w:jc w:val="right"/>
        <w:rPr>
          <w:iCs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E857F6" w:rsidRPr="006E4BD4" w14:paraId="791A79A8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18CE4AA3" w14:textId="77777777" w:rsidR="00E857F6" w:rsidRPr="00B004F4" w:rsidRDefault="00000000" w:rsidP="00CA0476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color w:val="2E74B5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НКПР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ст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,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D1210C7" w14:textId="77777777" w:rsidR="00E857F6" w:rsidRPr="006E4BD4" w:rsidRDefault="00000000" w:rsidP="00CA0476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9.1</m:t>
                    </m:r>
                  </m:e>
                </m:d>
              </m:oMath>
            </m:oMathPara>
          </w:p>
        </w:tc>
      </w:tr>
    </w:tbl>
    <w:p w14:paraId="07BA1A4C" w14:textId="77777777" w:rsidR="00E857F6" w:rsidRPr="006E4BD4" w:rsidRDefault="00E857F6" w:rsidP="00E857F6">
      <w:pPr>
        <w:jc w:val="right"/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E857F6" w:rsidRPr="006E4BD4" w14:paraId="7FAFFB2A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098F7741" w14:textId="77777777" w:rsidR="00E857F6" w:rsidRPr="006E4BD4" w:rsidRDefault="00000000" w:rsidP="00CA0476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color w:val="2E74B5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ст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100</m:t>
                    </m:r>
                  </m:num>
                  <m:den>
                    <m:r>
                      <w:rPr>
                        <w:rFonts w:ascii="Cambria Math"/>
                      </w:rPr>
                      <m:t>1+4,84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den>
                </m:f>
                <m:r>
                  <w:rPr>
                    <w:rFonts w:ascii="Cambria Math"/>
                  </w:rPr>
                  <m:t>,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FDEC171" w14:textId="77777777" w:rsidR="00E857F6" w:rsidRPr="006E4BD4" w:rsidRDefault="00000000" w:rsidP="00CA0476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9.2</m:t>
                    </m:r>
                  </m:e>
                </m:d>
              </m:oMath>
            </m:oMathPara>
          </w:p>
        </w:tc>
      </w:tr>
    </w:tbl>
    <w:p w14:paraId="1D4388C6" w14:textId="77777777" w:rsidR="00E857F6" w:rsidRDefault="00E857F6" w:rsidP="00E857F6"/>
    <w:p w14:paraId="42E2D9FD" w14:textId="77777777" w:rsidR="00E857F6" w:rsidRPr="006E4BD4" w:rsidRDefault="00E857F6" w:rsidP="00E857F6">
      <w:r w:rsidRPr="006E4BD4">
        <w:t xml:space="preserve">где </w:t>
      </w:r>
      <w:r w:rsidRPr="006E4BD4">
        <w:rPr>
          <w:i/>
          <w:iCs/>
        </w:rPr>
        <w:sym w:font="Symbol" w:char="0062"/>
      </w:r>
      <w:r w:rsidRPr="006E4BD4">
        <w:t>– стехиометрический коэффициент кислорода в реакции сгорания горючего вещества;</w:t>
      </w:r>
    </w:p>
    <w:p w14:paraId="13D19262" w14:textId="77777777" w:rsidR="00E857F6" w:rsidRPr="006E4BD4" w:rsidRDefault="00E857F6" w:rsidP="00E857F6">
      <w:proofErr w:type="spellStart"/>
      <w:r w:rsidRPr="006E4BD4">
        <w:rPr>
          <w:i/>
        </w:rPr>
        <w:t>n</w:t>
      </w:r>
      <w:r w:rsidRPr="006E4BD4">
        <w:rPr>
          <w:vertAlign w:val="subscript"/>
        </w:rPr>
        <w:t>с</w:t>
      </w:r>
      <w:proofErr w:type="spellEnd"/>
      <w:r w:rsidRPr="006E4BD4">
        <w:t xml:space="preserve">, </w:t>
      </w:r>
      <w:proofErr w:type="spellStart"/>
      <w:r w:rsidRPr="006E4BD4">
        <w:rPr>
          <w:i/>
        </w:rPr>
        <w:t>n</w:t>
      </w:r>
      <w:r w:rsidRPr="006E4BD4">
        <w:rPr>
          <w:vertAlign w:val="subscript"/>
        </w:rPr>
        <w:t>н</w:t>
      </w:r>
      <w:proofErr w:type="spellEnd"/>
      <w:r w:rsidRPr="006E4BD4">
        <w:t xml:space="preserve">, </w:t>
      </w:r>
      <w:proofErr w:type="spellStart"/>
      <w:r w:rsidRPr="006E4BD4">
        <w:rPr>
          <w:i/>
        </w:rPr>
        <w:t>n</w:t>
      </w:r>
      <w:r w:rsidRPr="006E4BD4">
        <w:rPr>
          <w:vertAlign w:val="subscript"/>
        </w:rPr>
        <w:t>о</w:t>
      </w:r>
      <w:proofErr w:type="spellEnd"/>
      <w:r w:rsidRPr="006E4BD4">
        <w:t xml:space="preserve">, </w:t>
      </w:r>
      <w:proofErr w:type="spellStart"/>
      <w:r w:rsidRPr="006E4BD4">
        <w:rPr>
          <w:i/>
        </w:rPr>
        <w:t>n</w:t>
      </w:r>
      <w:r w:rsidRPr="006E4BD4">
        <w:rPr>
          <w:vertAlign w:val="subscript"/>
        </w:rPr>
        <w:t>х</w:t>
      </w:r>
      <w:proofErr w:type="spellEnd"/>
      <w:r w:rsidRPr="006E4BD4">
        <w:rPr>
          <w:i/>
        </w:rPr>
        <w:t xml:space="preserve"> –</w:t>
      </w:r>
      <w:r w:rsidRPr="006E4BD4">
        <w:t xml:space="preserve"> число атомов С, Н, О и галоидов в молекуле горючего;</w:t>
      </w:r>
    </w:p>
    <w:p w14:paraId="69E97A6A" w14:textId="77777777" w:rsidR="00E857F6" w:rsidRPr="006E4BD4" w:rsidRDefault="00E857F6" w:rsidP="00E857F6">
      <w:pPr>
        <w:jc w:val="right"/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E857F6" w:rsidRPr="006E4BD4" w14:paraId="677FC115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3D0A12EB" w14:textId="77777777" w:rsidR="00E857F6" w:rsidRPr="006E4BD4" w:rsidRDefault="00E857F6" w:rsidP="00CA0476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color w:val="2E74B5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х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4</m:t>
                    </m:r>
                  </m:den>
                </m:f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.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684961D" w14:textId="77777777" w:rsidR="00E857F6" w:rsidRPr="006E4BD4" w:rsidRDefault="00000000" w:rsidP="00CA0476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9.3</m:t>
                    </m:r>
                  </m:e>
                </m:d>
              </m:oMath>
            </m:oMathPara>
          </w:p>
        </w:tc>
      </w:tr>
    </w:tbl>
    <w:p w14:paraId="2B1F27B5" w14:textId="77777777" w:rsidR="00E857F6" w:rsidRDefault="00E857F6" w:rsidP="00E857F6">
      <w:pPr>
        <w:jc w:val="center"/>
        <w:rPr>
          <w:i/>
          <w:lang w:val="en-US"/>
        </w:rPr>
      </w:pPr>
    </w:p>
    <w:p w14:paraId="5D097DC8" w14:textId="77777777" w:rsidR="003D159A" w:rsidRPr="003D159A" w:rsidRDefault="003D159A" w:rsidP="003D159A">
      <w:pPr>
        <w:ind w:firstLine="737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>Объем взрывоопасной смеси горючего вещества с воздухом с концентрацией, равной нижнему пределу распространения пламени, определяется по формуле, м</w:t>
      </w:r>
      <w:r w:rsidRPr="003D159A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</w:p>
    <w:p w14:paraId="502B5160" w14:textId="77777777" w:rsidR="003D159A" w:rsidRPr="003D159A" w:rsidRDefault="003D159A" w:rsidP="003D159A">
      <w:pPr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3D159A" w:rsidRPr="003D159A" w14:paraId="6E391849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28DDA30C" w14:textId="77777777" w:rsidR="003D159A" w:rsidRPr="003D159A" w:rsidRDefault="00000000" w:rsidP="003D159A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rFonts w:eastAsia="Times New Roman" w:cs="Times New Roman"/>
                <w:color w:val="2E74B5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вз</m:t>
                    </m:r>
                  </m:sub>
                </m:sSub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100</m:t>
                    </m:r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НКПР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9C4CEA9" w14:textId="77777777" w:rsidR="003D159A" w:rsidRPr="003D159A" w:rsidRDefault="00000000" w:rsidP="003D159A">
            <w:pPr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9.4</m:t>
                    </m:r>
                  </m:e>
                </m:d>
              </m:oMath>
            </m:oMathPara>
          </w:p>
        </w:tc>
      </w:tr>
    </w:tbl>
    <w:p w14:paraId="1F65A221" w14:textId="77777777" w:rsidR="003D159A" w:rsidRPr="003D159A" w:rsidRDefault="003D159A" w:rsidP="003D159A">
      <w:pPr>
        <w:jc w:val="right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</w:p>
    <w:p w14:paraId="19099E56" w14:textId="77777777" w:rsidR="003D159A" w:rsidRPr="003D159A" w:rsidRDefault="003D159A" w:rsidP="003D159A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где </w:t>
      </w:r>
      <w:r w:rsidRPr="003D159A">
        <w:rPr>
          <w:rFonts w:eastAsia="Times New Roman" w:cs="Times New Roman"/>
          <w:i/>
          <w:iCs/>
          <w:color w:val="auto"/>
          <w:kern w:val="0"/>
          <w:lang w:val="en-US" w:eastAsia="ru-RU"/>
          <w14:ligatures w14:val="none"/>
        </w:rPr>
        <w:t>V</w:t>
      </w:r>
      <w:r w:rsidRPr="003D159A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г</w:t>
      </w:r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объем выделившихся в помещении взрывоопасных газов, м</w:t>
      </w:r>
      <w:r w:rsidRPr="003D159A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>.</w:t>
      </w:r>
    </w:p>
    <w:p w14:paraId="210C149F" w14:textId="77777777" w:rsidR="003D159A" w:rsidRPr="003D159A" w:rsidRDefault="003D159A" w:rsidP="003D159A">
      <w:pPr>
        <w:ind w:firstLine="737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>Процент заполнения свободного объема производственного помещения взрывоопасной смесью рассчитывается по формуле, %</w:t>
      </w:r>
    </w:p>
    <w:p w14:paraId="677FE742" w14:textId="77777777" w:rsidR="003D159A" w:rsidRPr="003D159A" w:rsidRDefault="003D159A" w:rsidP="003D159A">
      <w:pPr>
        <w:ind w:firstLine="737"/>
        <w:rPr>
          <w:rFonts w:eastAsia="Times New Roman" w:cs="Times New Roman"/>
          <w:i/>
          <w:color w:val="auto"/>
          <w:kern w:val="0"/>
          <w:lang w:eastAsia="ru-RU"/>
          <w14:ligatures w14:val="none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3D159A" w:rsidRPr="003D159A" w14:paraId="633807A0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30D7C477" w14:textId="77777777" w:rsidR="003D159A" w:rsidRPr="003D159A" w:rsidRDefault="003D159A" w:rsidP="003D159A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rFonts w:eastAsia="Times New Roman" w:cs="Times New Roman"/>
                <w:color w:val="2E74B5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val="en-US" w:eastAsia="ru-RU"/>
                    <w14:ligatures w14:val="none"/>
                  </w:rPr>
                  <m:t>ψ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val="en-US" w:eastAsia="ru-RU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100</m:t>
                    </m:r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ВЗ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СВ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val="en-US" w:eastAsia="ru-RU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816" w:type="dxa"/>
            <w:vAlign w:val="center"/>
          </w:tcPr>
          <w:p w14:paraId="6098DBE0" w14:textId="77777777" w:rsidR="003D159A" w:rsidRPr="003D159A" w:rsidRDefault="00000000" w:rsidP="003D159A">
            <w:pPr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9.5</m:t>
                    </m:r>
                  </m:e>
                </m:d>
              </m:oMath>
            </m:oMathPara>
          </w:p>
        </w:tc>
      </w:tr>
    </w:tbl>
    <w:p w14:paraId="77896A80" w14:textId="77777777" w:rsidR="003D159A" w:rsidRPr="003D159A" w:rsidRDefault="003D159A" w:rsidP="003D159A">
      <w:pPr>
        <w:ind w:firstLine="737"/>
        <w:rPr>
          <w:rFonts w:eastAsia="Times New Roman" w:cs="Times New Roman"/>
          <w:i/>
          <w:color w:val="auto"/>
          <w:kern w:val="0"/>
          <w:lang w:val="en-US" w:eastAsia="ru-RU"/>
          <w14:ligatures w14:val="none"/>
        </w:rPr>
      </w:pPr>
    </w:p>
    <w:p w14:paraId="6C23375A" w14:textId="6A24968C" w:rsidR="003D159A" w:rsidRPr="003D159A" w:rsidRDefault="003D159A" w:rsidP="003D159A"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где </w:t>
      </w:r>
      <w:r w:rsidRPr="003D159A">
        <w:rPr>
          <w:rFonts w:eastAsia="Times New Roman" w:cs="Times New Roman"/>
          <w:i/>
          <w:iCs/>
          <w:color w:val="auto"/>
          <w:kern w:val="0"/>
          <w:lang w:val="en-US" w:eastAsia="ru-RU"/>
          <w14:ligatures w14:val="none"/>
        </w:rPr>
        <w:t>V</w:t>
      </w:r>
      <w:proofErr w:type="spellStart"/>
      <w:r w:rsidRPr="003D159A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св</w:t>
      </w:r>
      <w:proofErr w:type="spellEnd"/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свободный от технологического оборудования объем производственного помещения, м</w:t>
      </w:r>
      <w:r w:rsidRPr="003D159A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  <w:r w:rsidRPr="003D159A">
        <w:rPr>
          <w:rFonts w:eastAsia="Times New Roman" w:cs="Times New Roman"/>
          <w:color w:val="auto"/>
          <w:kern w:val="0"/>
          <w:lang w:eastAsia="ru-RU"/>
          <w14:ligatures w14:val="none"/>
        </w:rPr>
        <w:t>.</w:t>
      </w:r>
    </w:p>
    <w:p w14:paraId="199A6C93" w14:textId="3E001BC2" w:rsidR="001A7148" w:rsidRDefault="00DC3DB0" w:rsidP="00DC3DB0">
      <w:pPr>
        <w:pStyle w:val="af9"/>
        <w:rPr>
          <w:rFonts w:eastAsiaTheme="minorEastAsia"/>
          <w:iCs/>
        </w:rPr>
      </w:pPr>
      <w:r>
        <w:t xml:space="preserve">Рассчитаем </w:t>
      </w:r>
      <m:oMath>
        <m:r>
          <w:rPr>
            <w:rFonts w:ascii="Cambria Math" w:hAnsi="Cambria Math"/>
            <w:i/>
            <w:iCs/>
          </w:rPr>
          <w:sym w:font="Symbol" w:char="0062"/>
        </m:r>
      </m:oMath>
      <w:r>
        <w:rPr>
          <w:rFonts w:eastAsiaTheme="minorEastAsia"/>
          <w:iCs/>
        </w:rPr>
        <w:t>:</w:t>
      </w:r>
    </w:p>
    <w:p w14:paraId="1B1D700E" w14:textId="77777777" w:rsidR="00DC3DB0" w:rsidRDefault="00DC3DB0" w:rsidP="00DC3DB0"/>
    <w:p w14:paraId="2E0A787A" w14:textId="53CCF66D" w:rsidR="00DC3DB0" w:rsidRDefault="009E41E3" w:rsidP="00DC3DB0">
      <m:oMathPara>
        <m:oMath>
          <m:r>
            <w:rPr>
              <w:rFonts w:ascii="Cambria Math" w:hAnsi="Cambria Math"/>
            </w:rPr>
            <m:t>β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2</m:t>
          </m:r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6</m:t>
              </m:r>
            </m:num>
            <m:den>
              <m:r>
                <w:rPr>
                  <w:rFonts w:ascii="Cambria Math"/>
                </w:rPr>
                <m:t>4</m:t>
              </m:r>
            </m:den>
          </m:f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r>
            <w:rPr>
              <w:rFonts w:ascii="Cambria Math"/>
            </w:rPr>
            <m:t>=</m:t>
          </m:r>
          <m:r>
            <w:rPr>
              <w:rFonts w:ascii="Cambria Math"/>
            </w:rPr>
            <m:t>3</m:t>
          </m:r>
        </m:oMath>
      </m:oMathPara>
    </w:p>
    <w:p w14:paraId="7C66F243" w14:textId="77777777" w:rsidR="00DC3DB0" w:rsidRPr="00DC3DB0" w:rsidRDefault="00DC3DB0" w:rsidP="00DC3DB0"/>
    <w:p w14:paraId="0E560763" w14:textId="695A4B2D" w:rsidR="00E857F6" w:rsidRPr="00FC181E" w:rsidRDefault="00FC181E" w:rsidP="00FC181E">
      <w:pPr>
        <w:pStyle w:val="af9"/>
      </w:pPr>
      <w:r>
        <w:t xml:space="preserve">Затем посчитаем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С</m:t>
            </m:r>
          </m:e>
          <m:sub>
            <m:r>
              <w:rPr>
                <w:rFonts w:ascii="Cambria Math"/>
              </w:rPr>
              <m:t>ст</m:t>
            </m:r>
          </m:sub>
        </m:sSub>
      </m:oMath>
      <w:r>
        <w:rPr>
          <w:rFonts w:eastAsiaTheme="minorEastAsia"/>
        </w:rPr>
        <w:t>:</w:t>
      </w:r>
    </w:p>
    <w:p w14:paraId="0922399B" w14:textId="77777777" w:rsidR="00E857F6" w:rsidRDefault="00E857F6" w:rsidP="001A7148">
      <w:pPr>
        <w:tabs>
          <w:tab w:val="left" w:pos="4030"/>
        </w:tabs>
      </w:pPr>
    </w:p>
    <w:p w14:paraId="6DC11802" w14:textId="211AF5FE" w:rsidR="0096717A" w:rsidRPr="00346E33" w:rsidRDefault="00000000" w:rsidP="001A7148">
      <w:pPr>
        <w:tabs>
          <w:tab w:val="left" w:pos="4030"/>
        </w:tabs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С</m:t>
              </m:r>
            </m:e>
            <m:sub>
              <m:r>
                <w:rPr>
                  <w:rFonts w:ascii="Cambria Math"/>
                </w:rPr>
                <m:t>ст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100</m:t>
              </m:r>
            </m:num>
            <m:den>
              <m:r>
                <w:rPr>
                  <w:rFonts w:ascii="Cambria Math"/>
                </w:rPr>
                <m:t>1+4,84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44 </m:t>
          </m:r>
          <m:r>
            <w:rPr>
              <w:rFonts w:ascii="Cambria Math" w:hAnsi="Cambria Math"/>
            </w:rPr>
            <m:t>%</m:t>
          </m:r>
        </m:oMath>
      </m:oMathPara>
    </w:p>
    <w:p w14:paraId="177B8389" w14:textId="77777777" w:rsidR="0096717A" w:rsidRDefault="0096717A" w:rsidP="001A7148">
      <w:pPr>
        <w:tabs>
          <w:tab w:val="left" w:pos="4030"/>
        </w:tabs>
      </w:pPr>
    </w:p>
    <w:p w14:paraId="413CB0D4" w14:textId="23C3A4A5" w:rsidR="0096717A" w:rsidRPr="00001F66" w:rsidRDefault="009025FF" w:rsidP="00001F66">
      <w:pPr>
        <w:pStyle w:val="af9"/>
      </w:pPr>
      <w:r>
        <w:t>Следующим шагом</w:t>
      </w:r>
      <w:r w:rsidR="00001F66">
        <w:t xml:space="preserve"> вычислим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/>
              </w:rPr>
              <m:t>С</m:t>
            </m:r>
          </m:e>
          <m:sub>
            <m:r>
              <w:rPr>
                <w:rFonts w:ascii="Cambria Math"/>
              </w:rPr>
              <m:t>НКПР</m:t>
            </m:r>
          </m:sub>
        </m:sSub>
      </m:oMath>
      <w:r w:rsidR="00001F66">
        <w:rPr>
          <w:rFonts w:eastAsiaTheme="minorEastAsia"/>
          <w:iCs/>
        </w:rPr>
        <w:t>:</w:t>
      </w:r>
    </w:p>
    <w:p w14:paraId="41E9DB3F" w14:textId="77777777" w:rsidR="00E857F6" w:rsidRDefault="00E857F6" w:rsidP="001A7148">
      <w:pPr>
        <w:tabs>
          <w:tab w:val="left" w:pos="4030"/>
        </w:tabs>
      </w:pPr>
    </w:p>
    <w:p w14:paraId="6E3F4F67" w14:textId="3B74148F" w:rsidR="00274F54" w:rsidRPr="005E791E" w:rsidRDefault="00000000" w:rsidP="001A7148">
      <w:pPr>
        <w:tabs>
          <w:tab w:val="left" w:pos="4030"/>
        </w:tabs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/>
                </w:rPr>
                <m:t>С</m:t>
              </m:r>
            </m:e>
            <m:sub>
              <m:r>
                <w:rPr>
                  <w:rFonts w:ascii="Cambria Math"/>
                </w:rPr>
                <m:t>НКПР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,44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22</m:t>
          </m:r>
          <m:r>
            <w:rPr>
              <w:rFonts w:ascii="Cambria Math" w:hAnsi="Cambria Math"/>
              <w:lang w:val="en-US"/>
            </w:rPr>
            <m:t xml:space="preserve"> %</m:t>
          </m:r>
        </m:oMath>
      </m:oMathPara>
    </w:p>
    <w:p w14:paraId="660D5863" w14:textId="77777777" w:rsidR="00562E99" w:rsidRDefault="00562E99" w:rsidP="001A7148">
      <w:pPr>
        <w:tabs>
          <w:tab w:val="left" w:pos="4030"/>
        </w:tabs>
        <w:rPr>
          <w:lang w:val="en-US"/>
        </w:rPr>
      </w:pPr>
    </w:p>
    <w:p w14:paraId="5E354FCB" w14:textId="4B71156F" w:rsidR="00AC3E01" w:rsidRPr="009025FF" w:rsidRDefault="009025FF" w:rsidP="00AC3E01">
      <w:pPr>
        <w:pStyle w:val="af9"/>
      </w:pPr>
      <w:r>
        <w:t xml:space="preserve">Теперь </w:t>
      </w:r>
      <w:r w:rsidR="00DA06C1">
        <w:t xml:space="preserve">посчитаем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val="en-US"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вз</m:t>
            </m:r>
          </m:sub>
        </m:sSub>
      </m:oMath>
      <w:r w:rsidR="002A7D09">
        <w:rPr>
          <w:rFonts w:eastAsiaTheme="minorEastAsia"/>
          <w:color w:val="auto"/>
          <w:kern w:val="0"/>
          <w:lang w:eastAsia="ru-RU"/>
          <w14:ligatures w14:val="none"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св</m:t>
            </m:r>
          </m:sub>
        </m:sSub>
      </m:oMath>
      <w:r w:rsidR="00DA06C1" w:rsidRPr="002A7D09">
        <w:t>:</w:t>
      </w:r>
    </w:p>
    <w:p w14:paraId="2D49C182" w14:textId="77777777" w:rsidR="00AC3E01" w:rsidRDefault="00AC3E01" w:rsidP="001A7148">
      <w:pPr>
        <w:tabs>
          <w:tab w:val="left" w:pos="4030"/>
        </w:tabs>
      </w:pPr>
    </w:p>
    <w:p w14:paraId="7071D65A" w14:textId="6ECABBE6" w:rsidR="00D41F5A" w:rsidRPr="00791653" w:rsidRDefault="00000000" w:rsidP="001A7148">
      <w:pPr>
        <w:tabs>
          <w:tab w:val="left" w:pos="4030"/>
        </w:tabs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вз</m:t>
              </m:r>
            </m:sub>
          </m:sSub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100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∙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56</m:t>
              </m:r>
            </m:num>
            <m:den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3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,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2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1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,749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*</m:t>
          </m:r>
          <m:r>
            <m:rPr>
              <m:sty m:val="p"/>
            </m:rP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10</m:t>
          </m:r>
          <m:r>
            <m:rPr>
              <m:sty m:val="p"/>
            </m:rP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0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0</m:t>
          </m:r>
          <m:r>
            <m:rPr>
              <m:sty m:val="p"/>
            </m:rP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 xml:space="preserve"> 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m:rPr>
                  <m:sty m:val="p"/>
                </m:rP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3</m:t>
              </m:r>
            </m:sup>
          </m:sSup>
        </m:oMath>
      </m:oMathPara>
    </w:p>
    <w:p w14:paraId="5BD58902" w14:textId="77777777" w:rsidR="00D41F5A" w:rsidRDefault="00D41F5A" w:rsidP="001A7148">
      <w:pPr>
        <w:tabs>
          <w:tab w:val="left" w:pos="4030"/>
        </w:tabs>
      </w:pPr>
    </w:p>
    <w:p w14:paraId="4295071E" w14:textId="75831A74" w:rsidR="000D1E2F" w:rsidRPr="00727BBD" w:rsidRDefault="00000000" w:rsidP="001A7148">
      <w:pPr>
        <w:tabs>
          <w:tab w:val="left" w:pos="4030"/>
        </w:tabs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св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1800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1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cs="Times New Roman"/>
                      <w:color w:val="auto"/>
                      <w:kern w:val="0"/>
                      <w:lang w:eastAsia="ru-RU"/>
                      <w14:ligatures w14:val="none"/>
                    </w:rPr>
                    <m:t>55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cs="Times New Roman"/>
                      <w:color w:val="auto"/>
                      <w:kern w:val="0"/>
                      <w:lang w:val="en-US" w:eastAsia="ru-RU"/>
                      <w14:ligatures w14:val="none"/>
                    </w:rPr>
                    <m:t>100</m:t>
                  </m:r>
                </m:den>
              </m:f>
            </m:e>
          </m:d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=8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4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 xml:space="preserve">0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м</m:t>
              </m: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3</m:t>
              </m:r>
            </m:sup>
          </m:sSup>
        </m:oMath>
      </m:oMathPara>
    </w:p>
    <w:p w14:paraId="075516A0" w14:textId="77777777" w:rsidR="000D1E2F" w:rsidRDefault="000D1E2F" w:rsidP="001A7148">
      <w:pPr>
        <w:tabs>
          <w:tab w:val="left" w:pos="4030"/>
        </w:tabs>
      </w:pPr>
    </w:p>
    <w:p w14:paraId="5C7FF2A5" w14:textId="37F8A540" w:rsidR="00D41F5A" w:rsidRPr="00B96EF3" w:rsidRDefault="00B96EF3" w:rsidP="00B96EF3">
      <w:pPr>
        <w:pStyle w:val="af9"/>
      </w:pPr>
      <w:r>
        <w:t xml:space="preserve">Наконец, вычислим </w:t>
      </w:r>
      <m:oMath>
        <m:r>
          <w:rPr>
            <w:rFonts w:ascii="Cambria Math" w:eastAsia="Times New Roman" w:hAnsi="Cambria Math" w:cs="Times New Roman"/>
            <w:color w:val="auto"/>
            <w:kern w:val="0"/>
            <w:lang w:val="en-US" w:eastAsia="ru-RU"/>
            <w14:ligatures w14:val="none"/>
          </w:rPr>
          <m:t>ψ</m:t>
        </m:r>
      </m:oMath>
      <w:r>
        <w:rPr>
          <w:rFonts w:eastAsiaTheme="minorEastAsia"/>
          <w:color w:val="auto"/>
          <w:kern w:val="0"/>
          <w:lang w:eastAsia="ru-RU"/>
          <w14:ligatures w14:val="none"/>
        </w:rPr>
        <w:t>:</w:t>
      </w:r>
    </w:p>
    <w:p w14:paraId="3276F429" w14:textId="77777777" w:rsidR="00D41F5A" w:rsidRDefault="00D41F5A" w:rsidP="001A7148">
      <w:pPr>
        <w:tabs>
          <w:tab w:val="left" w:pos="4030"/>
        </w:tabs>
      </w:pPr>
    </w:p>
    <w:p w14:paraId="40DF7160" w14:textId="6C8F9003" w:rsidR="00D41F5A" w:rsidRPr="008332ED" w:rsidRDefault="00940900" w:rsidP="001A7148">
      <w:pPr>
        <w:tabs>
          <w:tab w:val="left" w:pos="4030"/>
        </w:tabs>
        <w:rPr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kern w:val="0"/>
              <w:lang w:val="en-US" w:eastAsia="ru-RU"/>
              <w14:ligatures w14:val="none"/>
            </w:rPr>
            <m:t>ψ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100</m:t>
              </m:r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⋅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1739</m:t>
              </m:r>
            </m:num>
            <m:den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8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4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0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2,07</m:t>
          </m:r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207</m:t>
          </m:r>
          <m:r>
            <w:rPr>
              <w:rFonts w:ascii="Cambria Math" w:hAnsi="Cambria Math"/>
              <w:lang w:val="en-US"/>
            </w:rPr>
            <m:t xml:space="preserve"> %</m:t>
          </m:r>
        </m:oMath>
      </m:oMathPara>
    </w:p>
    <w:p w14:paraId="61EDE837" w14:textId="34FF3298" w:rsidR="00562E99" w:rsidRDefault="00562E99" w:rsidP="00562E99">
      <w:pPr>
        <w:pStyle w:val="2"/>
      </w:pPr>
      <w:r>
        <w:lastRenderedPageBreak/>
        <w:t xml:space="preserve">Задание </w:t>
      </w:r>
      <w:r>
        <w:rPr>
          <w:lang w:val="en-US"/>
        </w:rPr>
        <w:t>2</w:t>
      </w:r>
      <w:r>
        <w:t>4</w:t>
      </w:r>
    </w:p>
    <w:p w14:paraId="7EF27E03" w14:textId="77777777" w:rsidR="00562E99" w:rsidRDefault="00562E99" w:rsidP="00562E99">
      <w:pPr>
        <w:pStyle w:val="3"/>
        <w:rPr>
          <w:lang w:val="en-US"/>
        </w:rPr>
      </w:pPr>
      <w:r>
        <w:t>Условия</w:t>
      </w:r>
    </w:p>
    <w:p w14:paraId="35E201ED" w14:textId="653AF541" w:rsidR="007A27B8" w:rsidRPr="006E4BD4" w:rsidRDefault="007A27B8" w:rsidP="007A27B8">
      <w:pPr>
        <w:shd w:val="clear" w:color="auto" w:fill="FFFFFF"/>
        <w:ind w:firstLine="734"/>
        <w:rPr>
          <w:color w:val="000000"/>
        </w:rPr>
      </w:pPr>
      <w:r w:rsidRPr="006E4BD4">
        <w:rPr>
          <w:color w:val="000000"/>
        </w:rPr>
        <w:t xml:space="preserve">Вследствие разгерметизации системы объемом </w:t>
      </w:r>
      <w:r w:rsidRPr="006E4BD4">
        <w:rPr>
          <w:i/>
          <w:iCs/>
          <w:color w:val="000000"/>
          <w:lang w:val="en-US"/>
        </w:rPr>
        <w:t>V</w:t>
      </w:r>
      <w:r w:rsidRPr="006E4BD4">
        <w:rPr>
          <w:color w:val="000000"/>
          <w:vertAlign w:val="subscript"/>
        </w:rPr>
        <w:t>об</w:t>
      </w:r>
      <w:r>
        <w:rPr>
          <w:color w:val="000000"/>
        </w:rPr>
        <w:t xml:space="preserve">, </w:t>
      </w:r>
      <w:r w:rsidRPr="006E4BD4">
        <w:rPr>
          <w:color w:val="000000"/>
        </w:rPr>
        <w:t>м</w:t>
      </w:r>
      <w:r w:rsidRPr="006E4BD4">
        <w:rPr>
          <w:color w:val="000000"/>
          <w:vertAlign w:val="superscript"/>
        </w:rPr>
        <w:t>3</w:t>
      </w:r>
      <w:r w:rsidRPr="003058DB">
        <w:rPr>
          <w:color w:val="000000"/>
        </w:rPr>
        <w:t>,</w:t>
      </w:r>
      <w:r w:rsidRPr="006E4BD4">
        <w:rPr>
          <w:color w:val="000000"/>
        </w:rPr>
        <w:t xml:space="preserve"> при аварии холодильной установки в производственное помещение поступил аммиак под давлением </w:t>
      </w:r>
      <w:r w:rsidRPr="006E4BD4">
        <w:rPr>
          <w:i/>
          <w:iCs/>
          <w:color w:val="000000"/>
        </w:rPr>
        <w:t>Р</w:t>
      </w:r>
      <w:r>
        <w:rPr>
          <w:color w:val="000000"/>
        </w:rPr>
        <w:t xml:space="preserve">, </w:t>
      </w:r>
      <w:r w:rsidRPr="006E4BD4">
        <w:rPr>
          <w:color w:val="000000"/>
        </w:rPr>
        <w:t xml:space="preserve">МПа. Рассчитать среднюю концентрацию аммиака </w:t>
      </w:r>
      <w:r w:rsidRPr="006E4BD4">
        <w:rPr>
          <w:i/>
          <w:iCs/>
          <w:color w:val="000000"/>
          <w:lang w:val="en-US"/>
        </w:rPr>
        <w:t>C</w:t>
      </w:r>
      <w:proofErr w:type="gramStart"/>
      <w:r w:rsidRPr="006E4BD4">
        <w:rPr>
          <w:color w:val="000000"/>
          <w:vertAlign w:val="subscript"/>
        </w:rPr>
        <w:t xml:space="preserve">ср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</w:t>
      </w:r>
      <w:r w:rsidRPr="006E4BD4">
        <w:rPr>
          <w:bCs/>
          <w:color w:val="000000"/>
        </w:rPr>
        <w:t>мг/м</w:t>
      </w:r>
      <w:r w:rsidRPr="006E4BD4">
        <w:rPr>
          <w:bCs/>
          <w:color w:val="000000"/>
          <w:vertAlign w:val="superscript"/>
        </w:rPr>
        <w:t>3</w:t>
      </w:r>
      <w:r>
        <w:rPr>
          <w:color w:val="000000"/>
        </w:rPr>
        <w:t xml:space="preserve">, </w:t>
      </w:r>
      <w:r w:rsidRPr="006E4BD4">
        <w:rPr>
          <w:color w:val="000000"/>
        </w:rPr>
        <w:t xml:space="preserve">в воздухе при условии равномерного заполнения им всего помещения объемом </w:t>
      </w:r>
      <w:r w:rsidRPr="006E4BD4">
        <w:rPr>
          <w:i/>
          <w:iCs/>
          <w:color w:val="000000"/>
          <w:lang w:val="en-US"/>
        </w:rPr>
        <w:t>V</w:t>
      </w:r>
      <w:r>
        <w:rPr>
          <w:color w:val="000000"/>
        </w:rPr>
        <w:t xml:space="preserve">, </w:t>
      </w:r>
      <w:r w:rsidRPr="006E4BD4">
        <w:rPr>
          <w:color w:val="000000"/>
        </w:rPr>
        <w:t>м</w:t>
      </w:r>
      <w:r w:rsidRPr="006E4BD4">
        <w:rPr>
          <w:color w:val="000000"/>
          <w:vertAlign w:val="superscript"/>
        </w:rPr>
        <w:t>3</w:t>
      </w:r>
      <w:r>
        <w:rPr>
          <w:color w:val="000000"/>
        </w:rPr>
        <w:t>,</w:t>
      </w:r>
      <w:r w:rsidRPr="006E4BD4">
        <w:rPr>
          <w:color w:val="000000"/>
        </w:rPr>
        <w:t xml:space="preserve"> и кратность превышения </w:t>
      </w:r>
      <w:r w:rsidRPr="006E4BD4">
        <w:rPr>
          <w:i/>
          <w:iCs/>
          <w:color w:val="000000"/>
          <w:lang w:val="en-US"/>
        </w:rPr>
        <w:t>n</w:t>
      </w:r>
      <w:r w:rsidRPr="006E4BD4">
        <w:rPr>
          <w:color w:val="000000"/>
        </w:rPr>
        <w:t xml:space="preserve"> предельно допустимой концентрации аммиака в воздухе рабочей зоны. Плотность аммиака </w:t>
      </w:r>
      <w:r w:rsidRPr="00F62E6A">
        <w:rPr>
          <w:i/>
          <w:color w:val="000000"/>
        </w:rPr>
        <w:sym w:font="Symbol" w:char="0072"/>
      </w:r>
      <w:r w:rsidRPr="006E4BD4">
        <w:rPr>
          <w:color w:val="000000"/>
        </w:rPr>
        <w:t xml:space="preserve"> =</w:t>
      </w:r>
      <w:r>
        <w:rPr>
          <w:color w:val="000000"/>
        </w:rPr>
        <w:t xml:space="preserve"> </w:t>
      </w:r>
      <w:r w:rsidRPr="006E4BD4">
        <w:rPr>
          <w:color w:val="000000"/>
        </w:rPr>
        <w:t>0,77 кг/м</w:t>
      </w:r>
      <w:proofErr w:type="gramStart"/>
      <w:r w:rsidRPr="006E4BD4">
        <w:rPr>
          <w:color w:val="000000"/>
          <w:vertAlign w:val="superscript"/>
        </w:rPr>
        <w:t>3</w:t>
      </w:r>
      <w:r w:rsidRPr="006E4BD4">
        <w:rPr>
          <w:color w:val="000000"/>
        </w:rPr>
        <w:t xml:space="preserve"> ,</w:t>
      </w:r>
      <w:proofErr w:type="gramEnd"/>
      <w:r w:rsidRPr="006E4BD4">
        <w:rPr>
          <w:color w:val="000000"/>
        </w:rPr>
        <w:t xml:space="preserve"> </w:t>
      </w:r>
      <w:proofErr w:type="spellStart"/>
      <w:r w:rsidRPr="006E4BD4">
        <w:rPr>
          <w:i/>
          <w:iCs/>
          <w:color w:val="000000"/>
        </w:rPr>
        <w:t>С</w:t>
      </w:r>
      <w:r w:rsidRPr="006E4BD4">
        <w:rPr>
          <w:color w:val="000000"/>
          <w:vertAlign w:val="subscript"/>
        </w:rPr>
        <w:t>пдк</w:t>
      </w:r>
      <w:proofErr w:type="spellEnd"/>
      <w:r w:rsidR="007E2A8E" w:rsidRPr="00247166">
        <w:rPr>
          <w:color w:val="000000"/>
        </w:rPr>
        <w:t xml:space="preserve"> </w:t>
      </w:r>
      <w:r w:rsidRPr="006E4BD4">
        <w:rPr>
          <w:color w:val="000000"/>
        </w:rPr>
        <w:t>= 20 мг/м</w:t>
      </w:r>
      <w:r w:rsidRPr="006E4BD4">
        <w:rPr>
          <w:color w:val="000000"/>
          <w:vertAlign w:val="superscript"/>
        </w:rPr>
        <w:t>3</w:t>
      </w:r>
      <w:r w:rsidRPr="006E4BD4">
        <w:rPr>
          <w:color w:val="000000"/>
        </w:rPr>
        <w:t>.</w:t>
      </w:r>
    </w:p>
    <w:p w14:paraId="37D938D8" w14:textId="1300CEFE" w:rsidR="00562E99" w:rsidRPr="005356D4" w:rsidRDefault="00130C38" w:rsidP="00130C38">
      <w:pPr>
        <w:pStyle w:val="af9"/>
      </w:pPr>
      <w:r>
        <w:t>Вариант задания представлен в таблице</w:t>
      </w:r>
      <w:r w:rsidR="005356D4" w:rsidRPr="005356D4">
        <w:t xml:space="preserve"> </w:t>
      </w:r>
      <w:r w:rsidR="0071304F">
        <w:t>2</w:t>
      </w:r>
      <w:r w:rsidR="005356D4" w:rsidRPr="005356D4">
        <w:t>.</w:t>
      </w:r>
    </w:p>
    <w:p w14:paraId="5E0F4812" w14:textId="60AA8679" w:rsidR="00404FE7" w:rsidRPr="005F3076" w:rsidRDefault="00404FE7" w:rsidP="00404FE7">
      <w:pPr>
        <w:pStyle w:val="aff4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7631E">
        <w:rPr>
          <w:noProof/>
        </w:rPr>
        <w:t>2</w:t>
      </w:r>
      <w:r>
        <w:fldChar w:fldCharType="end"/>
      </w:r>
      <w:r w:rsidR="008F1BE0">
        <w:rPr>
          <w:lang w:val="en-US"/>
        </w:rPr>
        <w:t xml:space="preserve"> – </w:t>
      </w:r>
      <w:r w:rsidR="00D414DD">
        <w:t>Вариант задания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653"/>
        <w:gridCol w:w="7703"/>
      </w:tblGrid>
      <w:tr w:rsidR="005356D4" w:rsidRPr="005356D4" w14:paraId="6FB502E3" w14:textId="77777777" w:rsidTr="00543825">
        <w:trPr>
          <w:cantSplit/>
        </w:trPr>
        <w:tc>
          <w:tcPr>
            <w:tcW w:w="16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B4125" w14:textId="77777777" w:rsidR="005356D4" w:rsidRPr="005356D4" w:rsidRDefault="005356D4" w:rsidP="005356D4">
            <w:pPr>
              <w:keepNext/>
              <w:keepLines/>
              <w:jc w:val="center"/>
              <w:outlineLvl w:val="3"/>
              <w:rPr>
                <w:rFonts w:eastAsia="Times New Roman" w:cs="Times New Roman"/>
                <w:b/>
                <w:iCs/>
                <w:color w:val="auto"/>
                <w:kern w:val="0"/>
                <w:lang w:eastAsia="ru-RU"/>
                <w14:ligatures w14:val="none"/>
              </w:rPr>
            </w:pPr>
            <w:r w:rsidRPr="005356D4">
              <w:rPr>
                <w:rFonts w:eastAsia="Times New Roman" w:cs="Times New Roman"/>
                <w:b/>
                <w:iCs/>
                <w:color w:val="auto"/>
                <w:kern w:val="0"/>
                <w:lang w:eastAsia="ru-RU"/>
                <w14:ligatures w14:val="none"/>
              </w:rPr>
              <w:t>Параметры</w:t>
            </w:r>
          </w:p>
        </w:tc>
        <w:tc>
          <w:tcPr>
            <w:tcW w:w="7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EFAB7" w14:textId="77777777" w:rsidR="005356D4" w:rsidRPr="005356D4" w:rsidRDefault="005356D4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5356D4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Варианты исходных данных</w:t>
            </w:r>
          </w:p>
        </w:tc>
      </w:tr>
      <w:tr w:rsidR="00EA29E9" w:rsidRPr="005356D4" w14:paraId="55C94A20" w14:textId="77777777" w:rsidTr="00543825">
        <w:trPr>
          <w:cantSplit/>
        </w:trPr>
        <w:tc>
          <w:tcPr>
            <w:tcW w:w="1653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3CB874" w14:textId="77777777" w:rsidR="00EA29E9" w:rsidRPr="005356D4" w:rsidRDefault="00EA29E9" w:rsidP="005356D4">
            <w:pPr>
              <w:jc w:val="left"/>
              <w:rPr>
                <w:rFonts w:eastAsia="Times New Roman" w:cs="Times New Roman"/>
                <w:b/>
                <w:iCs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770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1B05C14" w14:textId="426A04F3" w:rsidR="00EA29E9" w:rsidRPr="005356D4" w:rsidRDefault="00D01F24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0</w:t>
            </w:r>
          </w:p>
        </w:tc>
      </w:tr>
      <w:tr w:rsidR="00EA29E9" w:rsidRPr="005356D4" w14:paraId="05606F79" w14:textId="77777777" w:rsidTr="00543825">
        <w:trPr>
          <w:cantSplit/>
        </w:trPr>
        <w:tc>
          <w:tcPr>
            <w:tcW w:w="165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D85D1" w14:textId="77777777" w:rsidR="00EA29E9" w:rsidRPr="005356D4" w:rsidRDefault="00EA29E9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356D4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V</w:t>
            </w: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об</w:t>
            </w: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</w:t>
            </w: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770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6023B" w14:textId="2F8887DE" w:rsidR="00EA29E9" w:rsidRPr="005356D4" w:rsidRDefault="00EA29E9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0,</w:t>
            </w:r>
            <w:r w:rsidR="00D01F2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EA29E9" w:rsidRPr="005356D4" w14:paraId="506167D7" w14:textId="77777777" w:rsidTr="00543825">
        <w:trPr>
          <w:cantSplit/>
        </w:trPr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26DC" w14:textId="77777777" w:rsidR="00EA29E9" w:rsidRPr="005356D4" w:rsidRDefault="00EA29E9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356D4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V</w:t>
            </w: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</w:t>
            </w: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7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E6ABA" w14:textId="40EE8004" w:rsidR="00EA29E9" w:rsidRPr="005356D4" w:rsidRDefault="00D01F24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4000</w:t>
            </w:r>
          </w:p>
        </w:tc>
      </w:tr>
      <w:tr w:rsidR="00EA29E9" w:rsidRPr="005356D4" w14:paraId="580F0391" w14:textId="77777777" w:rsidTr="00543825">
        <w:trPr>
          <w:cantSplit/>
        </w:trPr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99020" w14:textId="77777777" w:rsidR="00EA29E9" w:rsidRPr="005356D4" w:rsidRDefault="00EA29E9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356D4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</w:t>
            </w:r>
            <w:r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МПа</w:t>
            </w:r>
          </w:p>
        </w:tc>
        <w:tc>
          <w:tcPr>
            <w:tcW w:w="7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54118" w14:textId="7794E52B" w:rsidR="00EA29E9" w:rsidRPr="005356D4" w:rsidRDefault="00D01F24" w:rsidP="005356D4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="00EA29E9" w:rsidRPr="005356D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397B7ABD" w14:textId="77777777" w:rsidR="00562E99" w:rsidRDefault="00562E99" w:rsidP="00562E99">
      <w:pPr>
        <w:pStyle w:val="3"/>
        <w:rPr>
          <w:lang w:val="en-US"/>
        </w:rPr>
      </w:pPr>
      <w:r>
        <w:t>Решение</w:t>
      </w:r>
    </w:p>
    <w:p w14:paraId="153DCC73" w14:textId="77777777" w:rsidR="001723FC" w:rsidRPr="006E4BD4" w:rsidRDefault="001723FC" w:rsidP="001723FC">
      <w:pPr>
        <w:ind w:firstLine="737"/>
      </w:pPr>
      <w:r w:rsidRPr="006E4BD4">
        <w:t xml:space="preserve">Утечки взрывоопасных паров и газов </w:t>
      </w:r>
      <w:proofErr w:type="gramStart"/>
      <w:r w:rsidRPr="006E4BD4">
        <w:t>через неплотности</w:t>
      </w:r>
      <w:proofErr w:type="gramEnd"/>
      <w:r w:rsidRPr="006E4BD4">
        <w:t xml:space="preserve"> соединений технологического оборудования, работающего под давлением, рассчитываются по формуле (эмпирической), м</w:t>
      </w:r>
      <w:r w:rsidRPr="006E4BD4">
        <w:rPr>
          <w:vertAlign w:val="superscript"/>
        </w:rPr>
        <w:t>3</w:t>
      </w:r>
      <w:r w:rsidRPr="006E4BD4">
        <w:t>/ч</w:t>
      </w:r>
    </w:p>
    <w:p w14:paraId="7ED9191C" w14:textId="77777777" w:rsidR="001723FC" w:rsidRPr="006E4BD4" w:rsidRDefault="001723FC" w:rsidP="001723FC">
      <w:pPr>
        <w:ind w:firstLine="737"/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1723FC" w:rsidRPr="006E4BD4" w14:paraId="15F11141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69A5565C" w14:textId="77777777" w:rsidR="001723FC" w:rsidRPr="006E4BD4" w:rsidRDefault="00000000" w:rsidP="00CA0476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color w:val="2E74B5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</w:rPr>
                      <m:t>г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з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⋅α⋅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об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ρ</m:t>
                    </m:r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816" w:type="dxa"/>
            <w:vAlign w:val="center"/>
          </w:tcPr>
          <w:p w14:paraId="06EEE5C3" w14:textId="77777777" w:rsidR="001723FC" w:rsidRPr="006E4BD4" w:rsidRDefault="00000000" w:rsidP="00CA0476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9.6</m:t>
                    </m:r>
                  </m:e>
                </m:d>
              </m:oMath>
            </m:oMathPara>
          </w:p>
        </w:tc>
      </w:tr>
    </w:tbl>
    <w:p w14:paraId="5C2FB2EB" w14:textId="77777777" w:rsidR="001723FC" w:rsidRPr="006E4BD4" w:rsidRDefault="001723FC" w:rsidP="001723FC">
      <w:pPr>
        <w:ind w:firstLine="737"/>
      </w:pPr>
    </w:p>
    <w:p w14:paraId="2CEFC614" w14:textId="77777777" w:rsidR="001723FC" w:rsidRPr="006E4BD4" w:rsidRDefault="001723FC" w:rsidP="001723FC">
      <w:r w:rsidRPr="006E4BD4">
        <w:t xml:space="preserve">где </w:t>
      </w:r>
      <w:proofErr w:type="spellStart"/>
      <w:r w:rsidRPr="006E4BD4">
        <w:rPr>
          <w:i/>
          <w:iCs/>
        </w:rPr>
        <w:t>К</w:t>
      </w:r>
      <w:r w:rsidRPr="006E4BD4">
        <w:rPr>
          <w:vertAlign w:val="subscript"/>
        </w:rPr>
        <w:t>з</w:t>
      </w:r>
      <w:proofErr w:type="spellEnd"/>
      <w:r w:rsidRPr="006E4BD4">
        <w:t xml:space="preserve"> – безразмерный коэффициент запаса, учитывающий степень износа и состояние оборудования (принимается К =1...2);</w:t>
      </w:r>
    </w:p>
    <w:p w14:paraId="058EA58A" w14:textId="77777777" w:rsidR="001723FC" w:rsidRPr="006E4BD4" w:rsidRDefault="001723FC" w:rsidP="001723FC">
      <w:r w:rsidRPr="006E4BD4">
        <w:sym w:font="Symbol" w:char="0061"/>
      </w:r>
      <w:r w:rsidRPr="006E4BD4">
        <w:t xml:space="preserve"> – безразмерный коэффициент, величина которого зависит от давления в оборудовании (при ориентировочных расчетах может приниматься: при давлении </w:t>
      </w:r>
      <w:r w:rsidRPr="006E4BD4">
        <w:rPr>
          <w:i/>
          <w:iCs/>
        </w:rPr>
        <w:t>Р</w:t>
      </w:r>
      <w:r w:rsidRPr="006E4BD4">
        <w:sym w:font="Symbol" w:char="00A3"/>
      </w:r>
      <w:r w:rsidRPr="006E4BD4">
        <w:t xml:space="preserve"> 0,4 МПа </w:t>
      </w:r>
      <w:r w:rsidRPr="006E4BD4">
        <w:sym w:font="Symbol" w:char="0061"/>
      </w:r>
      <w:r w:rsidRPr="006E4BD4">
        <w:t xml:space="preserve">=0,15; </w:t>
      </w:r>
      <w:r w:rsidRPr="006E4BD4">
        <w:rPr>
          <w:i/>
          <w:iCs/>
        </w:rPr>
        <w:t>Р</w:t>
      </w:r>
      <w:r w:rsidRPr="006E4BD4">
        <w:sym w:font="Symbol" w:char="00A3"/>
      </w:r>
      <w:r w:rsidRPr="006E4BD4">
        <w:t xml:space="preserve"> 1,7 МПа </w:t>
      </w:r>
      <w:r w:rsidRPr="006E4BD4">
        <w:sym w:font="Symbol" w:char="0061"/>
      </w:r>
      <w:r w:rsidRPr="006E4BD4">
        <w:t xml:space="preserve">=0,18; </w:t>
      </w:r>
      <w:r w:rsidRPr="006E4BD4">
        <w:rPr>
          <w:i/>
          <w:iCs/>
        </w:rPr>
        <w:t>Р</w:t>
      </w:r>
      <w:r w:rsidRPr="006E4BD4">
        <w:sym w:font="Symbol" w:char="00A3"/>
      </w:r>
      <w:r w:rsidRPr="006E4BD4">
        <w:t xml:space="preserve"> 40 МПа </w:t>
      </w:r>
      <w:r w:rsidRPr="006E4BD4">
        <w:sym w:font="Symbol" w:char="0061"/>
      </w:r>
      <w:r w:rsidRPr="006E4BD4">
        <w:t>=0,28);</w:t>
      </w:r>
    </w:p>
    <w:p w14:paraId="4C71626B" w14:textId="77777777" w:rsidR="001723FC" w:rsidRPr="006E4BD4" w:rsidRDefault="001723FC" w:rsidP="001723FC">
      <w:r w:rsidRPr="006E4BD4">
        <w:rPr>
          <w:i/>
          <w:iCs/>
          <w:lang w:val="en-US"/>
        </w:rPr>
        <w:t>V</w:t>
      </w:r>
      <w:r w:rsidRPr="006E4BD4">
        <w:rPr>
          <w:vertAlign w:val="subscript"/>
        </w:rPr>
        <w:t>об</w:t>
      </w:r>
      <w:r w:rsidRPr="006E4BD4">
        <w:t xml:space="preserve"> – внутренний объем оборудования и присоединенных к нему трубопроводов (до закрытых заглушающих устройств), м</w:t>
      </w:r>
      <w:r w:rsidRPr="006E4BD4">
        <w:rPr>
          <w:vertAlign w:val="superscript"/>
        </w:rPr>
        <w:t>3</w:t>
      </w:r>
      <w:r w:rsidRPr="006E4BD4">
        <w:t>;</w:t>
      </w:r>
    </w:p>
    <w:p w14:paraId="34D9810F" w14:textId="77777777" w:rsidR="001723FC" w:rsidRPr="006E4BD4" w:rsidRDefault="001723FC" w:rsidP="001723FC">
      <w:r w:rsidRPr="006E4BD4">
        <w:rPr>
          <w:i/>
          <w:iCs/>
        </w:rPr>
        <w:sym w:font="Symbol" w:char="0072"/>
      </w:r>
      <w:r w:rsidRPr="006E4BD4">
        <w:t xml:space="preserve"> – плотность паров или газов, истекающих </w:t>
      </w:r>
      <w:proofErr w:type="gramStart"/>
      <w:r w:rsidRPr="006E4BD4">
        <w:t>через неплотности</w:t>
      </w:r>
      <w:proofErr w:type="gramEnd"/>
      <w:r w:rsidRPr="006E4BD4">
        <w:t xml:space="preserve"> соединений, кг/м</w:t>
      </w:r>
      <w:r w:rsidRPr="006E4BD4">
        <w:rPr>
          <w:vertAlign w:val="superscript"/>
        </w:rPr>
        <w:t>3</w:t>
      </w:r>
      <w:r w:rsidRPr="006E4BD4">
        <w:t>;</w:t>
      </w:r>
    </w:p>
    <w:p w14:paraId="1738DC4A" w14:textId="77777777" w:rsidR="001723FC" w:rsidRPr="006E4BD4" w:rsidRDefault="001723FC" w:rsidP="001723FC">
      <w:r w:rsidRPr="006E4BD4">
        <w:rPr>
          <w:i/>
          <w:iCs/>
        </w:rPr>
        <w:t>М</w:t>
      </w:r>
      <w:r w:rsidRPr="006E4BD4">
        <w:t xml:space="preserve"> – молекулярная масса паров или газов;</w:t>
      </w:r>
    </w:p>
    <w:p w14:paraId="7B67D36D" w14:textId="77777777" w:rsidR="001723FC" w:rsidRDefault="001723FC" w:rsidP="001723FC">
      <w:r w:rsidRPr="006E4BD4">
        <w:rPr>
          <w:i/>
          <w:iCs/>
        </w:rPr>
        <w:t>Т</w:t>
      </w:r>
      <w:r w:rsidRPr="006E4BD4">
        <w:t xml:space="preserve"> – температура внутри оборудования, К.</w:t>
      </w:r>
    </w:p>
    <w:p w14:paraId="542353FF" w14:textId="77777777" w:rsidR="00EF66C9" w:rsidRPr="00EF66C9" w:rsidRDefault="00EF66C9" w:rsidP="00EF66C9">
      <w:pPr>
        <w:ind w:firstLine="737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>Количество взрывоопасного газа (паров), поступившее в помещение при аварии (разгерметизации) оборудования, работающего под давлением, рассчитывается по формуле, м</w:t>
      </w:r>
      <w:r w:rsidRPr="00EF66C9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</w:p>
    <w:p w14:paraId="6A5A38D2" w14:textId="77777777" w:rsidR="00EF66C9" w:rsidRPr="00EF66C9" w:rsidRDefault="00EF66C9" w:rsidP="00EF66C9">
      <w:pPr>
        <w:ind w:firstLine="737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2242D2AB" w14:textId="77777777" w:rsidR="00EF66C9" w:rsidRPr="00EF66C9" w:rsidRDefault="00000000" w:rsidP="00EF66C9">
      <w:pPr>
        <w:ind w:left="170"/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val="en-US"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г</m:t>
            </m:r>
          </m:sub>
        </m:sSub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=10</m:t>
        </m:r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∙</m:t>
        </m:r>
        <m:r>
          <w:rPr>
            <w:rFonts w:ascii="Cambria Math" w:eastAsia="Times New Roman" w:hAnsi="Cambria Math" w:cs="Times New Roman"/>
            <w:color w:val="auto"/>
            <w:kern w:val="0"/>
            <w:lang w:eastAsia="ru-RU"/>
            <w14:ligatures w14:val="none"/>
          </w:rPr>
          <m:t>P</m:t>
        </m:r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об</m:t>
            </m:r>
          </m:sub>
        </m:sSub>
      </m:oMath>
      <w:r w:rsidR="00EF66C9"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>, м</w:t>
      </w:r>
      <w:r w:rsidR="00EF66C9" w:rsidRPr="00EF66C9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  <w:r w:rsidR="00EF66C9"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ab/>
      </w:r>
      <w:r w:rsidR="00EF66C9"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ab/>
      </w:r>
      <w:r w:rsidR="00EF66C9"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ab/>
      </w:r>
      <w:r w:rsidR="00EF66C9"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ab/>
      </w:r>
      <w:r w:rsidR="00EF66C9" w:rsidRPr="00EF66C9">
        <w:rPr>
          <w:rFonts w:eastAsia="Times New Roman" w:cs="Times New Roman"/>
          <w:color w:val="auto"/>
          <w:kern w:val="0"/>
          <w:lang w:eastAsia="ru-RU"/>
          <w14:ligatures w14:val="none"/>
        </w:rPr>
        <w:tab/>
        <w:t>(9.7)</w:t>
      </w:r>
    </w:p>
    <w:p w14:paraId="694D3A4B" w14:textId="77777777" w:rsidR="00EF66C9" w:rsidRPr="006E4BD4" w:rsidRDefault="00EF66C9" w:rsidP="001723FC"/>
    <w:p w14:paraId="08E3B1BC" w14:textId="77777777" w:rsidR="00763417" w:rsidRPr="00763417" w:rsidRDefault="00763417" w:rsidP="00763417">
      <w:pPr>
        <w:ind w:firstLine="737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>Концентрация вещества в воздухе производственного помещения при условии равномерного распределения по объему помещения и без учета работы вентиляции рассчитывается по следующим формулам:</w:t>
      </w:r>
    </w:p>
    <w:p w14:paraId="22261F70" w14:textId="77777777" w:rsidR="00763417" w:rsidRPr="00763417" w:rsidRDefault="00763417" w:rsidP="00763417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>в % по объему для газа (пара)</w:t>
      </w:r>
    </w:p>
    <w:p w14:paraId="2B90D0A0" w14:textId="77777777" w:rsidR="00763417" w:rsidRPr="00763417" w:rsidRDefault="00763417" w:rsidP="00763417">
      <w:pPr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763417" w:rsidRPr="00763417" w14:paraId="4D6CC6D0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6DA041CB" w14:textId="77777777" w:rsidR="00763417" w:rsidRPr="00763417" w:rsidRDefault="00763417" w:rsidP="00763417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rFonts w:eastAsia="Times New Roman" w:cs="Times New Roman"/>
                <w:color w:val="2E74B5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С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г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V</m:t>
                    </m:r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∙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100%,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8090760" w14:textId="77777777" w:rsidR="00763417" w:rsidRPr="00763417" w:rsidRDefault="00000000" w:rsidP="00763417">
            <w:pPr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9.8</m:t>
                    </m:r>
                  </m:e>
                </m:d>
              </m:oMath>
            </m:oMathPara>
          </w:p>
        </w:tc>
      </w:tr>
    </w:tbl>
    <w:p w14:paraId="61140AB4" w14:textId="77777777" w:rsidR="00763417" w:rsidRPr="00763417" w:rsidRDefault="00763417" w:rsidP="00763417">
      <w:pPr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58EB7FDE" w14:textId="77777777" w:rsidR="00763417" w:rsidRPr="00763417" w:rsidRDefault="00763417" w:rsidP="00763417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>в мг/м</w:t>
      </w:r>
      <w:r w:rsidRPr="00763417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соответственно для газа (пара) и пыли</w:t>
      </w:r>
    </w:p>
    <w:p w14:paraId="5D9557BD" w14:textId="77777777" w:rsidR="00763417" w:rsidRPr="00763417" w:rsidRDefault="00763417" w:rsidP="00763417">
      <w:pPr>
        <w:rPr>
          <w:rFonts w:eastAsia="Times New Roman" w:cs="Times New Roman"/>
          <w:i/>
          <w:color w:val="auto"/>
          <w:kern w:val="0"/>
          <w:lang w:eastAsia="ru-RU"/>
          <w14:ligatures w14:val="none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763417" w:rsidRPr="00763417" w14:paraId="6ED13743" w14:textId="77777777" w:rsidTr="00CA0476">
        <w:trPr>
          <w:trHeight w:val="702"/>
        </w:trPr>
        <w:tc>
          <w:tcPr>
            <w:tcW w:w="8755" w:type="dxa"/>
            <w:vAlign w:val="center"/>
          </w:tcPr>
          <w:p w14:paraId="4553E3AC" w14:textId="77777777" w:rsidR="00763417" w:rsidRPr="00763417" w:rsidRDefault="00763417" w:rsidP="00763417">
            <w:pPr>
              <w:tabs>
                <w:tab w:val="left" w:pos="7580"/>
              </w:tabs>
              <w:suppressAutoHyphens/>
              <w:autoSpaceDE w:val="0"/>
              <w:autoSpaceDN w:val="0"/>
              <w:adjustRightInd w:val="0"/>
              <w:ind w:left="737"/>
              <w:jc w:val="center"/>
              <w:rPr>
                <w:rFonts w:eastAsia="Times New Roman" w:cs="Times New Roman"/>
                <w:color w:val="2E74B5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ru-RU"/>
                    <w14:ligatures w14:val="none"/>
                  </w:rPr>
                  <m:t>C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⋅ρ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val="en-US" w:eastAsia="ru-RU"/>
                    <w14:ligatures w14:val="none"/>
                  </w:rPr>
                  <m:t xml:space="preserve">; </m:t>
                </m:r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val="en-US" w:eastAsia="ru-RU"/>
                    <w14:ligatures w14:val="none"/>
                  </w:rPr>
                  <m:t>C</m:t>
                </m:r>
                <m:r>
                  <w:rPr>
                    <w:rFonts w:ascii="Cambria Math" w:eastAsia="Times New Roman" w:cs="Times New Roman"/>
                    <w:color w:val="auto"/>
                    <w:kern w:val="0"/>
                    <w:lang w:val="en-US" w:eastAsia="ru-RU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cs="Times New Roman"/>
                            <w:color w:val="auto"/>
                            <w:kern w:val="0"/>
                            <w:lang w:eastAsia="ru-RU"/>
                            <w14:ligatures w14:val="none"/>
                          </w:rPr>
                          <m:t>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kern w:val="0"/>
                            <w:lang w:val="en-US" w:eastAsia="ru-RU"/>
                            <w14:ligatures w14:val="none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cs="Times New Roman"/>
                    <w:color w:val="auto"/>
                    <w:kern w:val="0"/>
                    <w:lang w:eastAsia="ru-RU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E521A8C" w14:textId="77777777" w:rsidR="00763417" w:rsidRPr="00763417" w:rsidRDefault="00000000" w:rsidP="00763417">
            <w:pPr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cs="Times New Roman"/>
                        <w:color w:val="auto"/>
                        <w:kern w:val="0"/>
                        <w:lang w:eastAsia="ru-RU"/>
                        <w14:ligatures w14:val="none"/>
                      </w:rPr>
                      <m:t>9.9</m:t>
                    </m:r>
                  </m:e>
                </m:d>
              </m:oMath>
            </m:oMathPara>
          </w:p>
        </w:tc>
      </w:tr>
    </w:tbl>
    <w:p w14:paraId="6B41ED57" w14:textId="77777777" w:rsidR="00763417" w:rsidRPr="00763417" w:rsidRDefault="00763417" w:rsidP="00763417">
      <w:pPr>
        <w:rPr>
          <w:rFonts w:eastAsia="Times New Roman" w:cs="Times New Roman"/>
          <w:i/>
          <w:color w:val="auto"/>
          <w:kern w:val="0"/>
          <w:lang w:eastAsia="ru-RU"/>
          <w14:ligatures w14:val="none"/>
        </w:rPr>
      </w:pPr>
    </w:p>
    <w:p w14:paraId="5B3B00F0" w14:textId="77777777" w:rsidR="00763417" w:rsidRPr="00763417" w:rsidRDefault="00763417" w:rsidP="00763417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где </w:t>
      </w:r>
      <w:r w:rsidRPr="00763417">
        <w:rPr>
          <w:rFonts w:eastAsia="Times New Roman" w:cs="Times New Roman"/>
          <w:i/>
          <w:iCs/>
          <w:color w:val="auto"/>
          <w:kern w:val="0"/>
          <w:lang w:val="en-US" w:eastAsia="ru-RU"/>
          <w14:ligatures w14:val="none"/>
        </w:rPr>
        <w:t>V</w:t>
      </w: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объем производственного помещения, м</w:t>
      </w:r>
      <w:r w:rsidRPr="00763417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</w:p>
    <w:p w14:paraId="019FEB68" w14:textId="77777777" w:rsidR="00763417" w:rsidRPr="00763417" w:rsidRDefault="00763417" w:rsidP="00763417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i/>
          <w:iCs/>
          <w:color w:val="auto"/>
          <w:kern w:val="0"/>
          <w:lang w:eastAsia="ru-RU"/>
          <w14:ligatures w14:val="none"/>
        </w:rPr>
        <w:sym w:font="Symbol" w:char="0072"/>
      </w: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плотность газа (пара), кг/м3;</w:t>
      </w:r>
    </w:p>
    <w:p w14:paraId="6F169DB1" w14:textId="77777777" w:rsidR="00763417" w:rsidRPr="00763417" w:rsidRDefault="00763417" w:rsidP="00763417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i/>
          <w:iCs/>
          <w:color w:val="auto"/>
          <w:kern w:val="0"/>
          <w:lang w:val="en-US" w:eastAsia="ru-RU"/>
          <w14:ligatures w14:val="none"/>
        </w:rPr>
        <w:t>m</w:t>
      </w:r>
      <w:r w:rsidRPr="00763417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п</w:t>
      </w: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масса поступившей в помещение пыли, кг;</w:t>
      </w:r>
    </w:p>
    <w:p w14:paraId="51AC6FE2" w14:textId="77777777" w:rsidR="00763417" w:rsidRPr="00763417" w:rsidRDefault="00763417" w:rsidP="00763417">
      <w:p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763417">
        <w:rPr>
          <w:rFonts w:eastAsia="Times New Roman" w:cs="Times New Roman"/>
          <w:i/>
          <w:iCs/>
          <w:color w:val="auto"/>
          <w:kern w:val="0"/>
          <w:lang w:val="en-US" w:eastAsia="ru-RU"/>
          <w14:ligatures w14:val="none"/>
        </w:rPr>
        <w:t>V</w:t>
      </w:r>
      <w:r w:rsidRPr="00763417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п</w:t>
      </w:r>
      <w:r w:rsidRPr="00763417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запыленный объем помещения, м3.</w:t>
      </w:r>
    </w:p>
    <w:p w14:paraId="350D7FD5" w14:textId="75623EBF" w:rsidR="00562E99" w:rsidRDefault="000E59D7" w:rsidP="00D86E4B">
      <w:pPr>
        <w:pStyle w:val="af9"/>
      </w:pPr>
      <w:r>
        <w:t xml:space="preserve">Рассчитаем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val="en-US"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г</m:t>
            </m:r>
          </m:sub>
        </m:sSub>
      </m:oMath>
      <w:r>
        <w:rPr>
          <w:rFonts w:eastAsiaTheme="minorEastAsia"/>
          <w:color w:val="auto"/>
          <w:kern w:val="0"/>
          <w:lang w:eastAsia="ru-RU"/>
          <w14:ligatures w14:val="none"/>
        </w:rPr>
        <w:t>:</w:t>
      </w:r>
    </w:p>
    <w:p w14:paraId="5433A234" w14:textId="77777777" w:rsidR="002A60DA" w:rsidRDefault="002A60DA" w:rsidP="001A7148">
      <w:pPr>
        <w:tabs>
          <w:tab w:val="left" w:pos="4030"/>
        </w:tabs>
      </w:pPr>
    </w:p>
    <w:p w14:paraId="4F4D958D" w14:textId="31D93848" w:rsidR="0053517E" w:rsidRPr="00571583" w:rsidRDefault="00000000" w:rsidP="001A7148">
      <w:pPr>
        <w:tabs>
          <w:tab w:val="left" w:pos="4030"/>
        </w:tabs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г</m:t>
              </m:r>
            </m:sub>
          </m:sSub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=10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∙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0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color w:val="auto"/>
              <w:kern w:val="0"/>
              <w:lang w:eastAsia="ru-RU"/>
              <w14:ligatures w14:val="none"/>
            </w:rPr>
            <m:t>1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∙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0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,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8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0,8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Cs/>
                  <w:color w:val="auto"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м</m:t>
              </m:r>
              <m:ctrlPr>
                <w:rPr>
                  <w:rFonts w:ascii="Cambria Math" w:eastAsia="Times New Roman" w:hAnsi="Cambria Math" w:cs="Times New Roman"/>
                  <w:iCs/>
                  <w:color w:val="auto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3</m:t>
              </m:r>
            </m:sup>
          </m:sSup>
        </m:oMath>
      </m:oMathPara>
    </w:p>
    <w:p w14:paraId="3A1B2663" w14:textId="77777777" w:rsidR="0053517E" w:rsidRDefault="0053517E" w:rsidP="00A60C10">
      <w:pPr>
        <w:rPr>
          <w:lang w:val="en-US"/>
        </w:rPr>
      </w:pPr>
    </w:p>
    <w:p w14:paraId="549D06DC" w14:textId="24CE98D9" w:rsidR="00A60C10" w:rsidRPr="002C6B84" w:rsidRDefault="002C6B84" w:rsidP="00A60C10">
      <w:pPr>
        <w:pStyle w:val="af9"/>
      </w:pPr>
      <w:r>
        <w:t>Теперь посчитаем концентрацию аммиака:</w:t>
      </w:r>
    </w:p>
    <w:p w14:paraId="129676FA" w14:textId="77777777" w:rsidR="00562E99" w:rsidRDefault="00562E99" w:rsidP="001A7148">
      <w:pPr>
        <w:tabs>
          <w:tab w:val="left" w:pos="4030"/>
        </w:tabs>
      </w:pPr>
    </w:p>
    <w:p w14:paraId="068DE981" w14:textId="0E3AFF88" w:rsidR="002C6B84" w:rsidRPr="0078353A" w:rsidRDefault="00847EF0" w:rsidP="001A7148">
      <w:pPr>
        <w:tabs>
          <w:tab w:val="left" w:pos="4030"/>
        </w:tabs>
        <w:rPr>
          <w:i/>
          <w:iCs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kern w:val="0"/>
              <w:lang w:eastAsia="ru-RU"/>
              <w14:ligatures w14:val="none"/>
            </w:rPr>
            <m:t>C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cs="Times New Roman"/>
                      <w:color w:val="auto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cs="Times New Roman"/>
                      <w:color w:val="auto"/>
                      <w:kern w:val="0"/>
                      <w:lang w:eastAsia="ru-RU"/>
                      <w14:ligatures w14:val="none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0</m:t>
              </m:r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,8</m:t>
              </m:r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eastAsia="ru-RU"/>
                  <w14:ligatures w14:val="none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0,77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4000</m:t>
              </m:r>
            </m:den>
          </m:f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=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1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54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eastAsia="ru-RU"/>
                  <w14:ligatures w14:val="none"/>
                </w:rPr>
              </m:ctrlPr>
            </m:sSupPr>
            <m:e>
              <m:f>
                <m:fPr>
                  <m:type m:val="lin"/>
                  <m:ctrlPr>
                    <w:rPr>
                      <w:rFonts w:ascii="Cambria Math" w:eastAsia="Times New Roman" w:hAnsi="Cambria Math" w:cs="Times New Roman"/>
                      <w:iCs/>
                      <w:color w:val="auto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cs="Times New Roman"/>
                      <w:color w:val="auto"/>
                      <w:kern w:val="0"/>
                      <w:lang w:eastAsia="ru-RU"/>
                      <w14:ligatures w14:val="none"/>
                    </w:rPr>
                    <m:t>мг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cs="Times New Roman"/>
                      <w:color w:val="auto"/>
                      <w:kern w:val="0"/>
                      <w:lang w:eastAsia="ru-RU"/>
                      <w14:ligatures w14:val="none"/>
                    </w:rPr>
                    <m:t>м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cs="Times New Roman"/>
                  <w:color w:val="auto"/>
                  <w:kern w:val="0"/>
                  <w:lang w:val="en-US" w:eastAsia="ru-RU"/>
                  <w14:ligatures w14:val="none"/>
                </w:rPr>
                <m:t>3</m:t>
              </m:r>
            </m:sup>
          </m:sSup>
        </m:oMath>
      </m:oMathPara>
    </w:p>
    <w:p w14:paraId="76442C75" w14:textId="77777777" w:rsidR="002C6B84" w:rsidRDefault="002C6B84" w:rsidP="001A7148">
      <w:pPr>
        <w:tabs>
          <w:tab w:val="left" w:pos="4030"/>
        </w:tabs>
        <w:rPr>
          <w:lang w:val="en-US"/>
        </w:rPr>
      </w:pPr>
    </w:p>
    <w:p w14:paraId="1EFAC4FE" w14:textId="70793DC7" w:rsidR="000258E6" w:rsidRPr="000258E6" w:rsidRDefault="000258E6" w:rsidP="000258E6">
      <w:pPr>
        <w:pStyle w:val="af9"/>
      </w:pPr>
      <w:r>
        <w:t>Наконец, посчитаем кратность превышения ПДК:</w:t>
      </w:r>
    </w:p>
    <w:p w14:paraId="01E20089" w14:textId="77777777" w:rsidR="002C6B84" w:rsidRDefault="002C6B84" w:rsidP="001A7148">
      <w:pPr>
        <w:tabs>
          <w:tab w:val="left" w:pos="4030"/>
        </w:tabs>
      </w:pPr>
    </w:p>
    <w:p w14:paraId="2556D407" w14:textId="52226CE9" w:rsidR="000258E6" w:rsidRPr="009215A0" w:rsidRDefault="009739D0" w:rsidP="001A7148">
      <w:pPr>
        <w:tabs>
          <w:tab w:val="left" w:pos="4030"/>
        </w:tabs>
        <w:rPr>
          <w:i/>
          <w:lang w:val="en-US"/>
        </w:rPr>
      </w:pPr>
      <m:oMathPara>
        <m:oMath>
          <m:r>
            <w:rPr>
              <w:rFonts w:ascii="Cambria Math" w:hAnsi="Cambria Math"/>
              <w:color w:val="000000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С</m:t>
              </m:r>
              <m:ctrlPr>
                <w:rPr>
                  <w:rFonts w:ascii="Cambria Math" w:hAnsi="Cambria Math"/>
                  <w:i/>
                  <w:iCs/>
                  <w:color w:val="00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пдк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  <m:r>
                <w:rPr>
                  <w:rFonts w:ascii="Cambria Math" w:hAnsi="Cambria Math"/>
                  <w:color w:val="000000"/>
                  <w:lang w:val="en-US"/>
                </w:rPr>
                <m:t>54</m:t>
              </m:r>
              <m:ctrlPr>
                <w:rPr>
                  <w:rFonts w:ascii="Cambria Math" w:hAnsi="Cambria Math"/>
                  <w:i/>
                  <w:iCs/>
                  <w:color w:val="000000"/>
                </w:rPr>
              </m:ctrlPr>
            </m:num>
            <m:den>
              <m:r>
                <w:rPr>
                  <w:rFonts w:ascii="Cambria Math" w:hAnsi="Cambria Math"/>
                  <w:color w:val="000000"/>
                </w:rPr>
                <m:t>2</m:t>
              </m:r>
              <m:r>
                <w:rPr>
                  <w:rFonts w:ascii="Cambria Math" w:hAnsi="Cambria Math"/>
                  <w:color w:val="000000"/>
                  <w:lang w:val="en-US"/>
                </w:rPr>
                <m:t>0</m:t>
              </m:r>
            </m:den>
          </m:f>
          <m:r>
            <w:rPr>
              <w:rFonts w:ascii="Cambria Math" w:hAnsi="Cambria Math"/>
              <w:color w:val="000000"/>
              <w:lang w:val="en-US"/>
            </w:rPr>
            <m:t>=</m:t>
          </m:r>
          <m:r>
            <w:rPr>
              <w:rFonts w:ascii="Cambria Math" w:hAnsi="Cambria Math"/>
              <w:color w:val="000000"/>
              <w:lang w:val="en-US"/>
            </w:rPr>
            <m:t>7</m:t>
          </m:r>
          <m:r>
            <w:rPr>
              <w:rFonts w:ascii="Cambria Math" w:hAnsi="Cambria Math"/>
              <w:color w:val="000000"/>
              <w:lang w:val="en-US"/>
            </w:rPr>
            <m:t>,</m:t>
          </m:r>
          <m:r>
            <w:rPr>
              <w:rFonts w:ascii="Cambria Math" w:hAnsi="Cambria Math"/>
              <w:color w:val="000000"/>
              <w:lang w:val="en-US"/>
            </w:rPr>
            <m:t>7</m:t>
          </m:r>
        </m:oMath>
      </m:oMathPara>
    </w:p>
    <w:p w14:paraId="0C3F706A" w14:textId="77777777" w:rsidR="002806B8" w:rsidRDefault="002806B8" w:rsidP="001A7148">
      <w:pPr>
        <w:tabs>
          <w:tab w:val="left" w:pos="4030"/>
        </w:tabs>
      </w:pPr>
    </w:p>
    <w:p w14:paraId="45448863" w14:textId="5763F838" w:rsidR="00562E99" w:rsidRDefault="00562E99" w:rsidP="00562E99">
      <w:pPr>
        <w:pStyle w:val="2"/>
      </w:pPr>
      <w:r>
        <w:t xml:space="preserve">Задание </w:t>
      </w:r>
      <w:r>
        <w:rPr>
          <w:lang w:val="en-US"/>
        </w:rPr>
        <w:t>2</w:t>
      </w:r>
      <w:r>
        <w:t>5</w:t>
      </w:r>
    </w:p>
    <w:p w14:paraId="71311BD9" w14:textId="77777777" w:rsidR="00562E99" w:rsidRDefault="00562E99" w:rsidP="00562E99">
      <w:pPr>
        <w:pStyle w:val="3"/>
        <w:rPr>
          <w:lang w:val="en-US"/>
        </w:rPr>
      </w:pPr>
      <w:r>
        <w:t>Условия</w:t>
      </w:r>
    </w:p>
    <w:p w14:paraId="07C5E93F" w14:textId="5087B159" w:rsidR="00194EA3" w:rsidRPr="006E4BD4" w:rsidRDefault="00194EA3" w:rsidP="00194EA3">
      <w:pPr>
        <w:suppressAutoHyphens/>
        <w:autoSpaceDE w:val="0"/>
        <w:autoSpaceDN w:val="0"/>
        <w:adjustRightInd w:val="0"/>
        <w:ind w:firstLine="720"/>
      </w:pPr>
      <w:r w:rsidRPr="006E4BD4">
        <w:t xml:space="preserve">Рассчитать глубину емкости </w:t>
      </w:r>
      <w:r w:rsidRPr="006E4BD4">
        <w:rPr>
          <w:i/>
          <w:iCs/>
        </w:rPr>
        <w:t>Н</w:t>
      </w:r>
      <w:r w:rsidRPr="006E4BD4">
        <w:t xml:space="preserve"> диаметром </w:t>
      </w:r>
      <w:r w:rsidRPr="006E4BD4">
        <w:rPr>
          <w:i/>
          <w:iCs/>
          <w:lang w:val="en-US"/>
        </w:rPr>
        <w:t>D</w:t>
      </w:r>
      <w:r>
        <w:t xml:space="preserve">, </w:t>
      </w:r>
      <w:r w:rsidRPr="006E4BD4">
        <w:t>м</w:t>
      </w:r>
      <w:r>
        <w:t>,</w:t>
      </w:r>
      <w:r w:rsidRPr="006E4BD4">
        <w:t xml:space="preserve"> для противопожарного водоснабжения предприятия, относящегося к категории "В" пожароопасности, III степени огнестойкости и с объемом производственных помещений </w:t>
      </w:r>
      <w:r w:rsidRPr="006E4BD4">
        <w:rPr>
          <w:i/>
          <w:iCs/>
        </w:rPr>
        <w:t>V</w:t>
      </w:r>
      <w:r>
        <w:t xml:space="preserve">, </w:t>
      </w:r>
      <w:r w:rsidRPr="006E4BD4">
        <w:t>м</w:t>
      </w:r>
      <w:r w:rsidRPr="006E4BD4">
        <w:rPr>
          <w:vertAlign w:val="superscript"/>
        </w:rPr>
        <w:t>3</w:t>
      </w:r>
      <w:r>
        <w:t>,</w:t>
      </w:r>
      <w:r w:rsidRPr="006E4BD4">
        <w:t xml:space="preserve"> на 3-х часовое пожаротушение пожара.</w:t>
      </w:r>
    </w:p>
    <w:p w14:paraId="04064487" w14:textId="6C4E6EED" w:rsidR="00562E99" w:rsidRPr="00D01F24" w:rsidRDefault="00126D78" w:rsidP="009B08BF">
      <w:pPr>
        <w:pStyle w:val="af9"/>
        <w:rPr>
          <w:lang w:val="en-US"/>
        </w:rPr>
      </w:pPr>
      <w:r>
        <w:t>Вариант задания представлен в таблице</w:t>
      </w:r>
      <w:r w:rsidR="00D27E97" w:rsidRPr="00D27E97">
        <w:t xml:space="preserve"> </w:t>
      </w:r>
      <w:r w:rsidR="00320EFB">
        <w:t>3</w:t>
      </w:r>
      <w:r w:rsidR="00D27E97">
        <w:t>.</w:t>
      </w:r>
    </w:p>
    <w:p w14:paraId="29CBDDCB" w14:textId="239D67B8" w:rsidR="00887A9D" w:rsidRPr="00D01F24" w:rsidRDefault="00887A9D" w:rsidP="00887A9D">
      <w:pPr>
        <w:pStyle w:val="aff4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7631E">
        <w:rPr>
          <w:noProof/>
        </w:rPr>
        <w:t>3</w:t>
      </w:r>
      <w:r>
        <w:fldChar w:fldCharType="end"/>
      </w:r>
      <w:r w:rsidR="00A17D65">
        <w:t xml:space="preserve"> – </w:t>
      </w:r>
      <w:r w:rsidR="00D01F24">
        <w:t>Вариант задания</w:t>
      </w:r>
    </w:p>
    <w:tbl>
      <w:tblPr>
        <w:tblW w:w="9214" w:type="dxa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653"/>
        <w:gridCol w:w="7561"/>
      </w:tblGrid>
      <w:tr w:rsidR="00887A9D" w:rsidRPr="006E4BD4" w14:paraId="3C149B18" w14:textId="77777777" w:rsidTr="00ED1328">
        <w:trPr>
          <w:cantSplit/>
        </w:trPr>
        <w:tc>
          <w:tcPr>
            <w:tcW w:w="16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75DF6" w14:textId="77777777" w:rsidR="00887A9D" w:rsidRPr="00EF3846" w:rsidRDefault="00887A9D" w:rsidP="00CA0476">
            <w:pPr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F3846">
              <w:rPr>
                <w:b/>
                <w:bCs/>
              </w:rPr>
              <w:t>Параметры</w:t>
            </w:r>
          </w:p>
        </w:tc>
        <w:tc>
          <w:tcPr>
            <w:tcW w:w="7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C9748" w14:textId="77777777" w:rsidR="00887A9D" w:rsidRPr="00EF3846" w:rsidRDefault="00887A9D" w:rsidP="00CA0476">
            <w:pPr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F3846">
              <w:rPr>
                <w:b/>
                <w:bCs/>
              </w:rPr>
              <w:t>Варианты исходных данных</w:t>
            </w:r>
          </w:p>
        </w:tc>
      </w:tr>
      <w:tr w:rsidR="0048707F" w:rsidRPr="006E4BD4" w14:paraId="41D26B45" w14:textId="77777777" w:rsidTr="00ED1328">
        <w:trPr>
          <w:cantSplit/>
        </w:trPr>
        <w:tc>
          <w:tcPr>
            <w:tcW w:w="1653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D8EBDCF" w14:textId="77777777" w:rsidR="0048707F" w:rsidRPr="00EF3846" w:rsidRDefault="0048707F" w:rsidP="00CA0476">
            <w:pPr>
              <w:rPr>
                <w:b/>
                <w:bCs/>
              </w:rPr>
            </w:pPr>
          </w:p>
        </w:tc>
        <w:tc>
          <w:tcPr>
            <w:tcW w:w="756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2AE8D8D0" w14:textId="115CD351" w:rsidR="0048707F" w:rsidRPr="00EF3846" w:rsidRDefault="0048707F" w:rsidP="00CA0476">
            <w:pPr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F3846">
              <w:rPr>
                <w:b/>
                <w:bCs/>
              </w:rPr>
              <w:t>4</w:t>
            </w:r>
          </w:p>
        </w:tc>
      </w:tr>
      <w:tr w:rsidR="0048707F" w:rsidRPr="006E4BD4" w14:paraId="7295C876" w14:textId="77777777" w:rsidTr="00ED1328">
        <w:trPr>
          <w:cantSplit/>
        </w:trPr>
        <w:tc>
          <w:tcPr>
            <w:tcW w:w="165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A0963" w14:textId="77777777" w:rsidR="0048707F" w:rsidRPr="0048707F" w:rsidRDefault="0048707F" w:rsidP="00A63DEC">
            <w:pPr>
              <w:jc w:val="center"/>
              <w:rPr>
                <w:sz w:val="24"/>
                <w:szCs w:val="24"/>
              </w:rPr>
            </w:pPr>
            <w:r w:rsidRPr="0048707F">
              <w:rPr>
                <w:i/>
                <w:iCs/>
                <w:sz w:val="24"/>
                <w:szCs w:val="24"/>
              </w:rPr>
              <w:t>V</w:t>
            </w:r>
            <w:r w:rsidRPr="0048707F">
              <w:rPr>
                <w:sz w:val="24"/>
                <w:szCs w:val="24"/>
              </w:rPr>
              <w:t>, м</w:t>
            </w:r>
            <w:r w:rsidRPr="0048707F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56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A51EE" w14:textId="182BC97F" w:rsidR="0048707F" w:rsidRPr="0048707F" w:rsidRDefault="00D01F24" w:rsidP="00A63D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="0048707F" w:rsidRPr="0048707F">
              <w:rPr>
                <w:sz w:val="24"/>
                <w:szCs w:val="24"/>
              </w:rPr>
              <w:t>000</w:t>
            </w:r>
          </w:p>
        </w:tc>
      </w:tr>
      <w:tr w:rsidR="0048707F" w:rsidRPr="006E4BD4" w14:paraId="508DE0F1" w14:textId="77777777" w:rsidTr="00ED1328">
        <w:trPr>
          <w:cantSplit/>
        </w:trPr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84F20" w14:textId="77777777" w:rsidR="0048707F" w:rsidRPr="0048707F" w:rsidRDefault="0048707F" w:rsidP="00A63DE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48707F">
              <w:rPr>
                <w:rFonts w:cs="Times New Roman"/>
                <w:i/>
                <w:iCs/>
                <w:sz w:val="24"/>
                <w:szCs w:val="24"/>
                <w:lang w:val="en-US"/>
              </w:rPr>
              <w:t>D</w:t>
            </w:r>
            <w:r w:rsidRPr="0048707F">
              <w:rPr>
                <w:rFonts w:cs="Times New Roman"/>
                <w:sz w:val="24"/>
                <w:szCs w:val="24"/>
              </w:rPr>
              <w:t>, м</w:t>
            </w:r>
          </w:p>
        </w:tc>
        <w:tc>
          <w:tcPr>
            <w:tcW w:w="7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8C301" w14:textId="1089BCBF" w:rsidR="0048707F" w:rsidRPr="00D01F24" w:rsidRDefault="00D01F24" w:rsidP="00A63DEC">
            <w:pPr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60AA0DF4" w14:textId="77777777" w:rsidR="00562E99" w:rsidRDefault="00562E99" w:rsidP="00562E99">
      <w:pPr>
        <w:pStyle w:val="3"/>
        <w:rPr>
          <w:lang w:val="en-US"/>
        </w:rPr>
      </w:pPr>
      <w:r>
        <w:t>Решение</w:t>
      </w:r>
    </w:p>
    <w:p w14:paraId="3CB13295" w14:textId="032EECE7" w:rsidR="002806B8" w:rsidRPr="006E4BD4" w:rsidRDefault="002806B8" w:rsidP="002806B8">
      <w:pPr>
        <w:suppressAutoHyphens/>
        <w:autoSpaceDE w:val="0"/>
        <w:autoSpaceDN w:val="0"/>
        <w:adjustRightInd w:val="0"/>
        <w:ind w:firstLine="720"/>
      </w:pPr>
      <w:r w:rsidRPr="006E4BD4">
        <w:t>Запас воды для трехчасового внутреннего и внешнего тушения пожара рассчитывается по формуле,</w:t>
      </w:r>
      <w:r>
        <w:t xml:space="preserve"> </w:t>
      </w:r>
      <w:r w:rsidRPr="006E4BD4">
        <w:t>м</w:t>
      </w:r>
      <w:r w:rsidRPr="006E4BD4">
        <w:rPr>
          <w:vertAlign w:val="superscript"/>
        </w:rPr>
        <w:t>3</w:t>
      </w:r>
      <w:r w:rsidRPr="006E4BD4">
        <w:t>:</w:t>
      </w:r>
    </w:p>
    <w:p w14:paraId="74EE4F80" w14:textId="77777777" w:rsidR="002806B8" w:rsidRPr="006E4BD4" w:rsidRDefault="002806B8" w:rsidP="002806B8">
      <w:pPr>
        <w:suppressAutoHyphens/>
        <w:autoSpaceDE w:val="0"/>
        <w:autoSpaceDN w:val="0"/>
        <w:adjustRightInd w:val="0"/>
        <w:ind w:firstLine="720"/>
        <w:jc w:val="center"/>
      </w:pPr>
    </w:p>
    <w:p w14:paraId="756CC560" w14:textId="77777777" w:rsidR="002806B8" w:rsidRPr="006E4BD4" w:rsidRDefault="002806B8" w:rsidP="002806B8">
      <w:pPr>
        <w:tabs>
          <w:tab w:val="left" w:pos="7400"/>
        </w:tabs>
        <w:suppressAutoHyphens/>
        <w:autoSpaceDE w:val="0"/>
        <w:autoSpaceDN w:val="0"/>
        <w:adjustRightInd w:val="0"/>
        <w:jc w:val="right"/>
      </w:pPr>
      <m:oMath>
        <m:r>
          <w:rPr>
            <w:rFonts w:ascii="Cambria Math" w:hAnsi="Cambria Math"/>
          </w:rPr>
          <m:t>Q</m:t>
        </m:r>
        <m:r>
          <w:rPr>
            <w:rFonts w:ascii="Cambria Math"/>
          </w:rPr>
          <m:t>=11</m:t>
        </m:r>
        <m:r>
          <w:rPr>
            <w:rFonts w:asci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/>
              </w:rPr>
              <m:t>в</m:t>
            </m:r>
          </m:sub>
        </m:sSub>
      </m:oMath>
      <w:proofErr w:type="gramStart"/>
      <w:r w:rsidRPr="006E4BD4">
        <w:t xml:space="preserve">,   </w:t>
      </w:r>
      <w:proofErr w:type="gramEnd"/>
      <w:r w:rsidRPr="006E4BD4">
        <w:t xml:space="preserve">           </w:t>
      </w:r>
      <w:r>
        <w:t xml:space="preserve">                           </w:t>
      </w:r>
      <w:proofErr w:type="gramStart"/>
      <w:r>
        <w:t xml:space="preserve">   (</w:t>
      </w:r>
      <w:proofErr w:type="gramEnd"/>
      <w:r>
        <w:t>9</w:t>
      </w:r>
      <w:r w:rsidRPr="006E4BD4">
        <w:t>.10)</w:t>
      </w:r>
    </w:p>
    <w:p w14:paraId="68DCF905" w14:textId="77777777" w:rsidR="002806B8" w:rsidRDefault="002806B8" w:rsidP="002806B8">
      <w:pPr>
        <w:tabs>
          <w:tab w:val="left" w:pos="7400"/>
        </w:tabs>
        <w:suppressAutoHyphens/>
        <w:autoSpaceDE w:val="0"/>
        <w:autoSpaceDN w:val="0"/>
        <w:adjustRightInd w:val="0"/>
      </w:pPr>
    </w:p>
    <w:p w14:paraId="004A2C7B" w14:textId="77777777" w:rsidR="002806B8" w:rsidRPr="006E4BD4" w:rsidRDefault="002806B8" w:rsidP="002806B8">
      <w:pPr>
        <w:suppressAutoHyphens/>
        <w:autoSpaceDE w:val="0"/>
        <w:autoSpaceDN w:val="0"/>
        <w:adjustRightInd w:val="0"/>
      </w:pPr>
      <w:r w:rsidRPr="006E4BD4">
        <w:t xml:space="preserve">где </w:t>
      </w:r>
      <w:proofErr w:type="spellStart"/>
      <w:r w:rsidRPr="006E4BD4">
        <w:rPr>
          <w:i/>
          <w:iCs/>
        </w:rPr>
        <w:t>n</w:t>
      </w:r>
      <w:r w:rsidRPr="006E4BD4">
        <w:rPr>
          <w:vertAlign w:val="subscript"/>
        </w:rPr>
        <w:t>в</w:t>
      </w:r>
      <w:proofErr w:type="spellEnd"/>
      <w:r w:rsidRPr="006E4BD4">
        <w:t xml:space="preserve"> – нормативный расход воды для внутреннего (</w:t>
      </w:r>
      <w:r w:rsidRPr="006E4BD4">
        <w:rPr>
          <w:i/>
          <w:iCs/>
        </w:rPr>
        <w:t>n</w:t>
      </w:r>
      <w:r w:rsidRPr="006E4BD4">
        <w:rPr>
          <w:vertAlign w:val="subscript"/>
        </w:rPr>
        <w:t>1</w:t>
      </w:r>
      <w:r w:rsidRPr="006E4BD4">
        <w:t>) и внешнего (</w:t>
      </w:r>
      <w:r w:rsidRPr="006E4BD4">
        <w:rPr>
          <w:i/>
          <w:iCs/>
        </w:rPr>
        <w:t>n</w:t>
      </w:r>
      <w:r w:rsidRPr="006E4BD4">
        <w:rPr>
          <w:vertAlign w:val="subscript"/>
        </w:rPr>
        <w:t>2</w:t>
      </w:r>
      <w:r w:rsidRPr="006E4BD4">
        <w:t>) тушения пожара, дм</w:t>
      </w:r>
      <w:r w:rsidRPr="006E4BD4">
        <w:rPr>
          <w:vertAlign w:val="superscript"/>
        </w:rPr>
        <w:t>3</w:t>
      </w:r>
      <w:r w:rsidRPr="006E4BD4">
        <w:t>/с.</w:t>
      </w:r>
    </w:p>
    <w:p w14:paraId="29B95026" w14:textId="6422E5D2" w:rsidR="00562E99" w:rsidRDefault="002806B8" w:rsidP="00360BD5">
      <w:pPr>
        <w:pStyle w:val="af9"/>
      </w:pPr>
      <w:r w:rsidRPr="006E4BD4">
        <w:t xml:space="preserve">Нормативный расход воды </w:t>
      </w:r>
      <w:r w:rsidRPr="006E4BD4">
        <w:rPr>
          <w:i/>
          <w:iCs/>
        </w:rPr>
        <w:t>n</w:t>
      </w:r>
      <w:r w:rsidRPr="006E4BD4">
        <w:rPr>
          <w:vertAlign w:val="subscript"/>
        </w:rPr>
        <w:t>1</w:t>
      </w:r>
      <w:r w:rsidRPr="006E4BD4">
        <w:t xml:space="preserve"> = 5дм</w:t>
      </w:r>
      <w:r w:rsidRPr="006E4BD4">
        <w:rPr>
          <w:vertAlign w:val="superscript"/>
        </w:rPr>
        <w:t>3</w:t>
      </w:r>
      <w:r w:rsidRPr="006E4BD4">
        <w:t xml:space="preserve">/с, а </w:t>
      </w:r>
      <w:r w:rsidRPr="006E4BD4">
        <w:rPr>
          <w:i/>
          <w:iCs/>
        </w:rPr>
        <w:t>n</w:t>
      </w:r>
      <w:r w:rsidRPr="006E4BD4">
        <w:rPr>
          <w:vertAlign w:val="subscript"/>
        </w:rPr>
        <w:t>2</w:t>
      </w:r>
      <w:r w:rsidRPr="006E4BD4">
        <w:t xml:space="preserve"> принимается по таблице</w:t>
      </w:r>
      <w:r w:rsidR="00FD35C1">
        <w:t>.</w:t>
      </w:r>
    </w:p>
    <w:p w14:paraId="1CF1C6FB" w14:textId="77777777" w:rsidR="005E3CF6" w:rsidRPr="005E3CF6" w:rsidRDefault="005E3CF6" w:rsidP="005E3CF6">
      <w:pPr>
        <w:suppressAutoHyphens/>
        <w:autoSpaceDE w:val="0"/>
        <w:autoSpaceDN w:val="0"/>
        <w:adjustRightInd w:val="0"/>
        <w:ind w:firstLine="720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Расход воды </w:t>
      </w:r>
      <w:r w:rsidRPr="005E3CF6">
        <w:rPr>
          <w:rFonts w:eastAsia="Times New Roman" w:cs="Times New Roman"/>
          <w:i/>
          <w:color w:val="auto"/>
          <w:kern w:val="0"/>
          <w:lang w:val="en-US" w:eastAsia="ru-RU"/>
          <w14:ligatures w14:val="none"/>
        </w:rPr>
        <w:t>L</w:t>
      </w: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, м</w:t>
      </w:r>
      <w:r w:rsidRPr="005E3CF6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3</w:t>
      </w: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/</w:t>
      </w:r>
      <w:r w:rsidRPr="005E3CF6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</w:t>
      </w: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, также выражается формулой:</w:t>
      </w:r>
    </w:p>
    <w:p w14:paraId="026B4316" w14:textId="77777777" w:rsidR="005E3CF6" w:rsidRPr="005E3CF6" w:rsidRDefault="005E3CF6" w:rsidP="005E3CF6">
      <w:pPr>
        <w:suppressAutoHyphens/>
        <w:autoSpaceDE w:val="0"/>
        <w:autoSpaceDN w:val="0"/>
        <w:adjustRightInd w:val="0"/>
        <w:ind w:firstLine="720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67F9436F" w14:textId="77777777" w:rsidR="005E3CF6" w:rsidRPr="005E3CF6" w:rsidRDefault="005E3CF6" w:rsidP="005E3CF6">
      <w:pPr>
        <w:suppressAutoHyphens/>
        <w:autoSpaceDE w:val="0"/>
        <w:autoSpaceDN w:val="0"/>
        <w:adjustRightInd w:val="0"/>
        <w:ind w:firstLine="720"/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  <m:oMath>
        <m:r>
          <w:rPr>
            <w:rFonts w:ascii="Cambria Math" w:eastAsia="Times New Roman" w:cs="Times New Roman"/>
            <w:color w:val="auto"/>
            <w:kern w:val="0"/>
            <w:lang w:val="en-US" w:eastAsia="ru-RU"/>
            <w14:ligatures w14:val="none"/>
          </w:rPr>
          <m:t>L</m:t>
        </m:r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=F</m:t>
        </m:r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cs="Times New Roman"/>
                <w:color w:val="auto"/>
                <w:kern w:val="0"/>
                <w:lang w:val="en-US" w:eastAsia="ru-RU"/>
                <w14:ligatures w14:val="none"/>
              </w:rPr>
              <m:t>w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в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auto"/>
            <w:kern w:val="0"/>
            <w:lang w:eastAsia="ru-RU"/>
            <w14:ligatures w14:val="none"/>
          </w:rPr>
          <m:t xml:space="preserve"> </m:t>
        </m:r>
      </m:oMath>
      <w:proofErr w:type="gramStart"/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,   </w:t>
      </w:r>
      <w:proofErr w:type="gramEnd"/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                                       </w:t>
      </w:r>
      <w:proofErr w:type="gramStart"/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  (</w:t>
      </w:r>
      <w:proofErr w:type="gramEnd"/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9.11)</w:t>
      </w:r>
    </w:p>
    <w:p w14:paraId="609CEC1D" w14:textId="77777777" w:rsidR="005E3CF6" w:rsidRPr="005E3CF6" w:rsidRDefault="005E3CF6" w:rsidP="005E3CF6">
      <w:pPr>
        <w:suppressAutoHyphens/>
        <w:autoSpaceDE w:val="0"/>
        <w:autoSpaceDN w:val="0"/>
        <w:adjustRightInd w:val="0"/>
        <w:ind w:firstLine="720"/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7F1B0FDD" w14:textId="77777777" w:rsidR="005E3CF6" w:rsidRPr="005E3CF6" w:rsidRDefault="005E3CF6" w:rsidP="005E3CF6">
      <w:pPr>
        <w:suppressAutoHyphens/>
        <w:autoSpaceDE w:val="0"/>
        <w:autoSpaceDN w:val="0"/>
        <w:adjustRightInd w:val="0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где </w:t>
      </w:r>
      <w:r w:rsidRPr="005E3CF6">
        <w:rPr>
          <w:rFonts w:eastAsia="Times New Roman" w:cs="Times New Roman"/>
          <w:i/>
          <w:color w:val="auto"/>
          <w:kern w:val="0"/>
          <w:lang w:val="en-US" w:eastAsia="ru-RU"/>
          <w14:ligatures w14:val="none"/>
        </w:rPr>
        <w:t>F</w:t>
      </w: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площадь сечения пожарного трубопровода, м</w:t>
      </w:r>
      <w:r w:rsidRPr="005E3CF6">
        <w:rPr>
          <w:rFonts w:eastAsia="Times New Roman" w:cs="Times New Roman"/>
          <w:color w:val="auto"/>
          <w:kern w:val="0"/>
          <w:vertAlign w:val="superscript"/>
          <w:lang w:eastAsia="ru-RU"/>
          <w14:ligatures w14:val="none"/>
        </w:rPr>
        <w:t>2</w:t>
      </w: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,</w:t>
      </w:r>
    </w:p>
    <w:p w14:paraId="4C3C90BD" w14:textId="4719E1DB" w:rsidR="005E3CF6" w:rsidRPr="005E3CF6" w:rsidRDefault="005E3CF6" w:rsidP="005E3CF6">
      <w:pPr>
        <w:suppressAutoHyphens/>
        <w:autoSpaceDE w:val="0"/>
        <w:autoSpaceDN w:val="0"/>
        <w:adjustRightInd w:val="0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proofErr w:type="spellStart"/>
      <w:r w:rsidRPr="005E3CF6">
        <w:rPr>
          <w:rFonts w:eastAsia="Times New Roman" w:cs="Times New Roman"/>
          <w:i/>
          <w:iCs/>
          <w:color w:val="auto"/>
          <w:kern w:val="0"/>
          <w:lang w:eastAsia="ru-RU"/>
          <w14:ligatures w14:val="none"/>
        </w:rPr>
        <w:t>w</w:t>
      </w:r>
      <w:r w:rsidRPr="005E3CF6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в</w:t>
      </w:r>
      <w:proofErr w:type="spellEnd"/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- скорость движения воды в нем, м/с.</w:t>
      </w:r>
      <w:r w:rsidR="001C6051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</w:t>
      </w: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При расчете формулы (9.11) необходимо приводить числа к соответствующим единицам измерения.</w:t>
      </w:r>
    </w:p>
    <w:p w14:paraId="4A897B73" w14:textId="387A7D62" w:rsidR="005E3CF6" w:rsidRPr="005E3CF6" w:rsidRDefault="005E3CF6" w:rsidP="005E3CF6">
      <w:pPr>
        <w:suppressAutoHyphens/>
        <w:autoSpaceDE w:val="0"/>
        <w:autoSpaceDN w:val="0"/>
        <w:adjustRightInd w:val="0"/>
        <w:ind w:firstLine="720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Фактическая глубина емкости для пожарного водоснабжения определяется по формуле, м:</w:t>
      </w:r>
    </w:p>
    <w:p w14:paraId="1751CDFC" w14:textId="77777777" w:rsidR="005E3CF6" w:rsidRPr="005E3CF6" w:rsidRDefault="005E3CF6" w:rsidP="005E3CF6">
      <w:pPr>
        <w:suppressAutoHyphens/>
        <w:autoSpaceDE w:val="0"/>
        <w:autoSpaceDN w:val="0"/>
        <w:adjustRightInd w:val="0"/>
        <w:ind w:firstLine="720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385802E8" w14:textId="77777777" w:rsidR="005E3CF6" w:rsidRPr="005E3CF6" w:rsidRDefault="00000000" w:rsidP="005E3CF6">
      <w:pPr>
        <w:tabs>
          <w:tab w:val="left" w:pos="7530"/>
        </w:tabs>
        <w:suppressAutoHyphens/>
        <w:autoSpaceDE w:val="0"/>
        <w:autoSpaceDN w:val="0"/>
        <w:adjustRightInd w:val="0"/>
        <w:jc w:val="right"/>
        <w:rPr>
          <w:rFonts w:eastAsia="Times New Roman" w:cs="Times New Roman"/>
          <w:color w:val="auto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ф</m:t>
            </m:r>
          </m:sub>
        </m:sSub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=1,2</m:t>
        </m:r>
        <m:r>
          <w:rPr>
            <w:rFonts w:ascii="Cambria Math" w:eastAsia="Times New Roman" w:cs="Times New Roman"/>
            <w:color w:val="auto"/>
            <w:kern w:val="0"/>
            <w:lang w:eastAsia="ru-RU"/>
            <w14:ligatures w14:val="none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р</m:t>
            </m:r>
          </m:sub>
        </m:sSub>
      </m:oMath>
      <w:proofErr w:type="gramStart"/>
      <w:r w:rsidR="005E3CF6" w:rsidRPr="005E3CF6">
        <w:rPr>
          <w:rFonts w:eastAsia="Times New Roman" w:cs="Times New Roman"/>
          <w:i/>
          <w:color w:val="auto"/>
          <w:kern w:val="0"/>
          <w:lang w:eastAsia="ru-RU"/>
          <w14:ligatures w14:val="none"/>
        </w:rPr>
        <w:t xml:space="preserve">,   </w:t>
      </w:r>
      <w:proofErr w:type="gramEnd"/>
      <w:r w:rsidR="005E3CF6" w:rsidRPr="005E3CF6">
        <w:rPr>
          <w:rFonts w:eastAsia="Times New Roman" w:cs="Times New Roman"/>
          <w:i/>
          <w:color w:val="auto"/>
          <w:kern w:val="0"/>
          <w:lang w:eastAsia="ru-RU"/>
          <w14:ligatures w14:val="none"/>
        </w:rPr>
        <w:t xml:space="preserve">                                    </w:t>
      </w:r>
      <w:proofErr w:type="gramStart"/>
      <w:r w:rsidR="005E3CF6" w:rsidRPr="005E3CF6">
        <w:rPr>
          <w:rFonts w:eastAsia="Times New Roman" w:cs="Times New Roman"/>
          <w:i/>
          <w:color w:val="auto"/>
          <w:kern w:val="0"/>
          <w:lang w:eastAsia="ru-RU"/>
          <w14:ligatures w14:val="none"/>
        </w:rPr>
        <w:t xml:space="preserve">   </w:t>
      </w:r>
      <w:r w:rsidR="005E3CF6"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(</w:t>
      </w:r>
      <w:proofErr w:type="gramEnd"/>
      <w:r w:rsidR="005E3CF6"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9.12)</w:t>
      </w:r>
    </w:p>
    <w:p w14:paraId="23744743" w14:textId="77777777" w:rsidR="005E3CF6" w:rsidRPr="005E3CF6" w:rsidRDefault="005E3CF6" w:rsidP="005E3CF6">
      <w:pPr>
        <w:tabs>
          <w:tab w:val="left" w:pos="7530"/>
        </w:tabs>
        <w:suppressAutoHyphens/>
        <w:autoSpaceDE w:val="0"/>
        <w:autoSpaceDN w:val="0"/>
        <w:adjustRightInd w:val="0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3EDEAC08" w14:textId="77777777" w:rsidR="005E3CF6" w:rsidRPr="005E3CF6" w:rsidRDefault="005E3CF6" w:rsidP="005E3CF6">
      <w:pPr>
        <w:suppressAutoHyphens/>
        <w:autoSpaceDE w:val="0"/>
        <w:autoSpaceDN w:val="0"/>
        <w:adjustRightInd w:val="0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где </w:t>
      </w:r>
      <w:proofErr w:type="spellStart"/>
      <w:r w:rsidRPr="005E3CF6">
        <w:rPr>
          <w:rFonts w:eastAsia="Times New Roman" w:cs="Times New Roman"/>
          <w:i/>
          <w:iCs/>
          <w:color w:val="auto"/>
          <w:kern w:val="0"/>
          <w:lang w:eastAsia="ru-RU"/>
          <w14:ligatures w14:val="none"/>
        </w:rPr>
        <w:t>Н</w:t>
      </w:r>
      <w:r w:rsidRPr="005E3CF6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р</w:t>
      </w:r>
      <w:proofErr w:type="spellEnd"/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– рассчитанная глубина, м;</w:t>
      </w:r>
    </w:p>
    <w:p w14:paraId="4FAEB3E1" w14:textId="182620B1" w:rsidR="005E3CF6" w:rsidRDefault="005E3CF6" w:rsidP="00703306">
      <w:pPr>
        <w:suppressAutoHyphens/>
        <w:autoSpaceDE w:val="0"/>
        <w:autoSpaceDN w:val="0"/>
        <w:adjustRightInd w:val="0"/>
      </w:pPr>
      <w:r w:rsidRPr="005E3CF6">
        <w:rPr>
          <w:rFonts w:eastAsia="Times New Roman" w:cs="Times New Roman"/>
          <w:color w:val="auto"/>
          <w:kern w:val="0"/>
          <w:lang w:eastAsia="ru-RU"/>
          <w14:ligatures w14:val="none"/>
        </w:rPr>
        <w:t>1,2 – коэффициент запаса емкости.</w:t>
      </w:r>
    </w:p>
    <w:p w14:paraId="1007930C" w14:textId="046BAF60" w:rsidR="00562E99" w:rsidRDefault="00A4526D" w:rsidP="00E36152">
      <w:pPr>
        <w:pStyle w:val="af9"/>
      </w:pPr>
      <w:r>
        <w:t>Вычислим общий нормативный расход воды:</w:t>
      </w:r>
    </w:p>
    <w:p w14:paraId="5DAA0C84" w14:textId="77777777" w:rsidR="001C23A6" w:rsidRDefault="001C23A6" w:rsidP="00E36152">
      <w:pPr>
        <w:pStyle w:val="af9"/>
      </w:pPr>
    </w:p>
    <w:p w14:paraId="4AB0E7F3" w14:textId="3E6F47BE" w:rsidR="00703306" w:rsidRPr="009B7A66" w:rsidRDefault="00000000" w:rsidP="001A7148">
      <w:pPr>
        <w:tabs>
          <w:tab w:val="left" w:pos="4030"/>
        </w:tabs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=5+</m:t>
          </m:r>
          <m:r>
            <w:rPr>
              <w:rFonts w:ascii="Cambria Math" w:hAnsi="Cambria Math"/>
              <w:lang w:val="en-US"/>
            </w:rPr>
            <m:t>10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 xml:space="preserve">5 </m:t>
          </m:r>
          <m:r>
            <w:rPr>
              <w:rFonts w:ascii="Cambria Math" w:hAnsi="Cambria Math"/>
            </w:rPr>
            <m:t>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</w:rPr>
            <m:t>/с</m:t>
          </m:r>
        </m:oMath>
      </m:oMathPara>
    </w:p>
    <w:p w14:paraId="6614B155" w14:textId="77777777" w:rsidR="00703306" w:rsidRDefault="00703306" w:rsidP="001A7148">
      <w:pPr>
        <w:tabs>
          <w:tab w:val="left" w:pos="4030"/>
        </w:tabs>
      </w:pPr>
    </w:p>
    <w:p w14:paraId="407DA3A6" w14:textId="55D0364A" w:rsidR="00703306" w:rsidRDefault="007D74B8" w:rsidP="00B021C4">
      <w:pPr>
        <w:pStyle w:val="af9"/>
      </w:pPr>
      <w:r>
        <w:t>Теперь посчитаем з</w:t>
      </w:r>
      <w:r w:rsidR="00010AE2" w:rsidRPr="006E4BD4">
        <w:t>апас воды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 w:rsidR="00AF7B6E">
        <w:rPr>
          <w:rFonts w:eastAsiaTheme="minorEastAsia"/>
        </w:rPr>
        <w:t>:</w:t>
      </w:r>
    </w:p>
    <w:p w14:paraId="70D2D0C4" w14:textId="77777777" w:rsidR="00562E99" w:rsidRDefault="00562E99" w:rsidP="001A7148">
      <w:pPr>
        <w:tabs>
          <w:tab w:val="left" w:pos="4030"/>
        </w:tabs>
      </w:pPr>
    </w:p>
    <w:p w14:paraId="5F4894DE" w14:textId="2A6828E3" w:rsidR="001A0848" w:rsidRPr="0031090D" w:rsidRDefault="000279B1" w:rsidP="001A7148">
      <w:pPr>
        <w:tabs>
          <w:tab w:val="left" w:pos="4030"/>
        </w:tabs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/>
            </w:rPr>
            <m:t>=11</m:t>
          </m:r>
          <m:r>
            <w:rPr>
              <w:rFonts w:ascii="Cambria Math"/>
            </w:rPr>
            <m:t>∙</m:t>
          </m:r>
          <m:r>
            <w:rPr>
              <w:rFonts w:ascii="Cambria Math"/>
            </w:rPr>
            <m:t>1</m:t>
          </m:r>
          <m:r>
            <w:rPr>
              <w:rFonts w:ascii="Cambria Math"/>
              <w:lang w:val="en-US"/>
            </w:rPr>
            <m:t>5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1</m:t>
          </m:r>
          <m:r>
            <w:rPr>
              <w:rFonts w:ascii="Cambria Math"/>
              <w:lang w:val="en-US"/>
            </w:rPr>
            <m:t>65</m:t>
          </m:r>
          <m: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lang w:val="en-US"/>
                </w:rPr>
                <m:t>м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/>
                  <w:lang w:val="en-US"/>
                </w:rPr>
                <m:t>3</m:t>
              </m:r>
            </m:sup>
          </m:sSup>
        </m:oMath>
      </m:oMathPara>
    </w:p>
    <w:p w14:paraId="25975B72" w14:textId="77777777" w:rsidR="001A0848" w:rsidRDefault="001A0848" w:rsidP="001A7148">
      <w:pPr>
        <w:tabs>
          <w:tab w:val="left" w:pos="4030"/>
        </w:tabs>
      </w:pPr>
    </w:p>
    <w:p w14:paraId="3AA78DAB" w14:textId="23068DDA" w:rsidR="00860A05" w:rsidRDefault="001A0669" w:rsidP="00E72F17">
      <w:pPr>
        <w:pStyle w:val="af9"/>
      </w:pPr>
      <w:r>
        <w:t>Следующим шагом вычислим</w:t>
      </w:r>
      <w:r w:rsidRPr="001A0669">
        <w:rPr>
          <w:rFonts w:eastAsia="Times New Roman" w:cs="Times New Roman"/>
          <w:i/>
          <w:iCs/>
          <w:color w:val="auto"/>
          <w:kern w:val="0"/>
          <w:lang w:eastAsia="ru-RU"/>
          <w14:ligatures w14:val="none"/>
        </w:rPr>
        <w:t xml:space="preserve"> </w:t>
      </w:r>
      <w:proofErr w:type="spellStart"/>
      <w:r w:rsidRPr="005E3CF6">
        <w:rPr>
          <w:rFonts w:eastAsia="Times New Roman" w:cs="Times New Roman"/>
          <w:i/>
          <w:iCs/>
          <w:color w:val="auto"/>
          <w:kern w:val="0"/>
          <w:lang w:eastAsia="ru-RU"/>
          <w14:ligatures w14:val="none"/>
        </w:rPr>
        <w:t>Н</w:t>
      </w:r>
      <w:r w:rsidRPr="005E3CF6">
        <w:rPr>
          <w:rFonts w:eastAsia="Times New Roman" w:cs="Times New Roman"/>
          <w:color w:val="auto"/>
          <w:kern w:val="0"/>
          <w:vertAlign w:val="subscript"/>
          <w:lang w:eastAsia="ru-RU"/>
          <w14:ligatures w14:val="none"/>
        </w:rPr>
        <w:t>р</w:t>
      </w:r>
      <w:proofErr w:type="spellEnd"/>
      <w:r w:rsidR="007B1D1C">
        <w:t>:</w:t>
      </w:r>
    </w:p>
    <w:p w14:paraId="22ED8BDA" w14:textId="77777777" w:rsidR="00860A05" w:rsidRDefault="00860A05" w:rsidP="001A7148">
      <w:pPr>
        <w:tabs>
          <w:tab w:val="left" w:pos="4030"/>
        </w:tabs>
      </w:pPr>
    </w:p>
    <w:p w14:paraId="66E05CBF" w14:textId="419F2628" w:rsidR="00A852CC" w:rsidRPr="005B1341" w:rsidRDefault="00313892" w:rsidP="001A7148">
      <w:pPr>
        <w:tabs>
          <w:tab w:val="left" w:pos="4030"/>
        </w:tabs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=π</m:t>
          </m:r>
          <m:r>
            <w:rPr>
              <w:rFonts w:asci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/>
                  <w:lang w:val="en-US"/>
                </w:rPr>
                <m:t>2</m:t>
              </m:r>
            </m:sup>
          </m:sSup>
          <m:r>
            <w:rPr>
              <w:rFonts w:ascii="Cambria Math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eastAsia="ru-RU"/>
                  <w14:ligatures w14:val="none"/>
                </w:rPr>
                <m:t>Н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kern w:val="0"/>
                  <w:vertAlign w:val="subscript"/>
                  <w:lang w:eastAsia="ru-RU"/>
                  <w14:ligatures w14:val="none"/>
                </w:rPr>
                <m:t>р</m:t>
              </m:r>
            </m:sub>
          </m:sSub>
        </m:oMath>
      </m:oMathPara>
    </w:p>
    <w:p w14:paraId="3227919A" w14:textId="77777777" w:rsidR="00A852CC" w:rsidRDefault="00A852CC" w:rsidP="001A7148">
      <w:pPr>
        <w:tabs>
          <w:tab w:val="left" w:pos="4030"/>
        </w:tabs>
      </w:pPr>
    </w:p>
    <w:p w14:paraId="263BD0AE" w14:textId="75DB3D98" w:rsidR="00C34892" w:rsidRPr="006853C7" w:rsidRDefault="00000000" w:rsidP="001A7148">
      <w:pPr>
        <w:tabs>
          <w:tab w:val="left" w:pos="4030"/>
        </w:tabs>
        <w:rPr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eastAsia="ru-RU"/>
                  <w14:ligatures w14:val="none"/>
                </w:rPr>
                <m:t>Н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kern w:val="0"/>
                  <w:vertAlign w:val="subscript"/>
                  <w:lang w:eastAsia="ru-RU"/>
                  <w14:ligatures w14:val="none"/>
                </w:rPr>
                <m:t>р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  <m:r>
                <w:rPr>
                  <w:rFonts w:asci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auto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165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  <m:r>
                <w:rPr>
                  <w:rFonts w:ascii="Cambria Math"/>
                </w:rPr>
                <m:t>∙</m:t>
              </m:r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val="en-US" w:eastAsia="ru-RU"/>
                  <w14:ligatures w14:val="none"/>
                </w:rPr>
                <m:t>9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84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</m:t>
          </m:r>
        </m:oMath>
      </m:oMathPara>
    </w:p>
    <w:p w14:paraId="18668142" w14:textId="77777777" w:rsidR="00C34892" w:rsidRDefault="00C34892" w:rsidP="001A7148">
      <w:pPr>
        <w:tabs>
          <w:tab w:val="left" w:pos="4030"/>
        </w:tabs>
      </w:pPr>
    </w:p>
    <w:p w14:paraId="662E4527" w14:textId="18548BEA" w:rsidR="00E16744" w:rsidRDefault="00EC7751" w:rsidP="00174066">
      <w:pPr>
        <w:pStyle w:val="af9"/>
      </w:pPr>
      <w:r>
        <w:t xml:space="preserve">Наконец, посчитаем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cs="Times New Roman"/>
                <w:color w:val="auto"/>
                <w:kern w:val="0"/>
                <w:lang w:eastAsia="ru-RU"/>
                <w14:ligatures w14:val="none"/>
              </w:rPr>
              <m:t>ф</m:t>
            </m:r>
          </m:sub>
        </m:sSub>
      </m:oMath>
      <w:r>
        <w:rPr>
          <w:rFonts w:eastAsiaTheme="minorEastAsia"/>
          <w:color w:val="auto"/>
          <w:kern w:val="0"/>
          <w:lang w:eastAsia="ru-RU"/>
          <w14:ligatures w14:val="none"/>
        </w:rPr>
        <w:t>:</w:t>
      </w:r>
    </w:p>
    <w:p w14:paraId="61D4338B" w14:textId="77777777" w:rsidR="00C34892" w:rsidRDefault="00C34892" w:rsidP="001A7148">
      <w:pPr>
        <w:tabs>
          <w:tab w:val="left" w:pos="4030"/>
        </w:tabs>
      </w:pPr>
    </w:p>
    <w:p w14:paraId="09DA2DF3" w14:textId="00F023CE" w:rsidR="00AC4623" w:rsidRDefault="00000000" w:rsidP="001A7148">
      <w:pPr>
        <w:tabs>
          <w:tab w:val="left" w:pos="4030"/>
        </w:tabs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cs="Times New Roman"/>
                  <w:color w:val="auto"/>
                  <w:kern w:val="0"/>
                  <w:lang w:eastAsia="ru-RU"/>
                  <w14:ligatures w14:val="none"/>
                </w:rPr>
                <m:t>ф</m:t>
              </m:r>
            </m:sub>
          </m:sSub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=</m:t>
          </m:r>
          <m:r>
            <w:rPr>
              <w:rFonts w:ascii="Cambria Math"/>
            </w:rPr>
            <m:t>1,2</m:t>
          </m:r>
          <m:r>
            <w:rPr>
              <w:rFonts w:ascii="Cambria Math"/>
            </w:rPr>
            <m:t>∙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84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7</m:t>
          </m:r>
          <m:r>
            <w:rPr>
              <w:rFonts w:ascii="Cambria Math"/>
            </w:rPr>
            <m:t>,</m:t>
          </m:r>
          <m:r>
            <w:rPr>
              <w:rFonts w:ascii="Cambria Math"/>
            </w:rPr>
            <m:t>0</m:t>
          </m:r>
          <m:r>
            <w:rPr>
              <w:rFonts w:ascii="Cambria Math"/>
              <w:lang w:val="en-US"/>
            </w:rPr>
            <m:t>0</m:t>
          </m:r>
          <m:r>
            <w:rPr>
              <w:rFonts w:ascii="Cambria Math" w:eastAsiaTheme="minorEastAsia" w:hAnsi="Cambria Math"/>
            </w:rPr>
            <m:t xml:space="preserve"> м</m:t>
          </m:r>
        </m:oMath>
      </m:oMathPara>
    </w:p>
    <w:p w14:paraId="27EFA622" w14:textId="77777777" w:rsidR="00AC4623" w:rsidRDefault="00AC4623" w:rsidP="001A7148">
      <w:pPr>
        <w:tabs>
          <w:tab w:val="left" w:pos="4030"/>
        </w:tabs>
      </w:pPr>
    </w:p>
    <w:p w14:paraId="747AD1FE" w14:textId="6A7A8A95" w:rsidR="00562E99" w:rsidRDefault="00562E99" w:rsidP="00562E99">
      <w:pPr>
        <w:pStyle w:val="2"/>
      </w:pPr>
      <w:r>
        <w:t xml:space="preserve">Задание </w:t>
      </w:r>
      <w:r>
        <w:rPr>
          <w:lang w:val="en-US"/>
        </w:rPr>
        <w:t>2</w:t>
      </w:r>
      <w:r>
        <w:t>6</w:t>
      </w:r>
    </w:p>
    <w:p w14:paraId="26D6F370" w14:textId="77777777" w:rsidR="00562E99" w:rsidRDefault="00562E99" w:rsidP="00562E99">
      <w:pPr>
        <w:pStyle w:val="3"/>
        <w:rPr>
          <w:lang w:val="en-US"/>
        </w:rPr>
      </w:pPr>
      <w:r>
        <w:t>Условия</w:t>
      </w:r>
    </w:p>
    <w:p w14:paraId="08EAAC89" w14:textId="5944CBFB" w:rsidR="00221CB7" w:rsidRPr="006E4BD4" w:rsidRDefault="00221CB7" w:rsidP="00221CB7">
      <w:pPr>
        <w:suppressAutoHyphens/>
        <w:autoSpaceDE w:val="0"/>
        <w:autoSpaceDN w:val="0"/>
        <w:adjustRightInd w:val="0"/>
        <w:ind w:firstLine="720"/>
      </w:pPr>
      <w:r w:rsidRPr="006E4BD4">
        <w:t xml:space="preserve">Рассчитать диаметр пожарного водопровода </w:t>
      </w:r>
      <w:r w:rsidRPr="006E4BD4">
        <w:rPr>
          <w:i/>
          <w:iCs/>
          <w:lang w:val="en-US"/>
        </w:rPr>
        <w:t>D</w:t>
      </w:r>
      <w:r>
        <w:t xml:space="preserve">, </w:t>
      </w:r>
      <w:r w:rsidRPr="006E4BD4">
        <w:t>мм</w:t>
      </w:r>
      <w:r>
        <w:t>,</w:t>
      </w:r>
      <w:r w:rsidRPr="006E4BD4">
        <w:t xml:space="preserve"> при допустимой скорости движения воды в нем </w:t>
      </w:r>
      <w:proofErr w:type="spellStart"/>
      <w:r w:rsidRPr="006E4BD4">
        <w:rPr>
          <w:i/>
          <w:iCs/>
        </w:rPr>
        <w:t>w</w:t>
      </w:r>
      <w:r w:rsidRPr="006E4BD4">
        <w:rPr>
          <w:vertAlign w:val="subscript"/>
        </w:rPr>
        <w:t>в</w:t>
      </w:r>
      <w:proofErr w:type="spellEnd"/>
      <w:r>
        <w:t xml:space="preserve">, </w:t>
      </w:r>
      <w:r w:rsidRPr="006E4BD4">
        <w:t>м/с</w:t>
      </w:r>
      <w:r>
        <w:t>,</w:t>
      </w:r>
      <w:r w:rsidRPr="006E4BD4">
        <w:t xml:space="preserve"> для предприятия категории "В" по пожароопасности, III степени огнестойкости и с объемом производственных помещений </w:t>
      </w:r>
      <w:r w:rsidRPr="006E4BD4">
        <w:rPr>
          <w:i/>
          <w:iCs/>
        </w:rPr>
        <w:t>V</w:t>
      </w:r>
      <w:r>
        <w:t xml:space="preserve">, </w:t>
      </w:r>
      <w:r w:rsidRPr="006E4BD4">
        <w:t>м</w:t>
      </w:r>
      <w:r w:rsidRPr="006E4BD4">
        <w:rPr>
          <w:vertAlign w:val="superscript"/>
        </w:rPr>
        <w:t>3</w:t>
      </w:r>
      <w:r w:rsidRPr="006E4BD4">
        <w:t>.</w:t>
      </w:r>
    </w:p>
    <w:p w14:paraId="1F45D466" w14:textId="64AF14AB" w:rsidR="00562E99" w:rsidRDefault="008F6D10" w:rsidP="008F6D10">
      <w:pPr>
        <w:pStyle w:val="af9"/>
      </w:pPr>
      <w:r>
        <w:t xml:space="preserve">Вариант задания представлен в таблице </w:t>
      </w:r>
      <w:r w:rsidR="00DD1AF8">
        <w:t>4</w:t>
      </w:r>
      <w:r>
        <w:t>.</w:t>
      </w:r>
    </w:p>
    <w:p w14:paraId="567C690A" w14:textId="6E04D90F" w:rsidR="00837E9F" w:rsidRDefault="00837E9F" w:rsidP="00837E9F">
      <w:pPr>
        <w:pStyle w:val="aff4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7631E">
        <w:rPr>
          <w:noProof/>
        </w:rPr>
        <w:t>4</w:t>
      </w:r>
      <w:r>
        <w:fldChar w:fldCharType="end"/>
      </w:r>
    </w:p>
    <w:tbl>
      <w:tblPr>
        <w:tblW w:w="9214" w:type="dxa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653"/>
        <w:gridCol w:w="7561"/>
      </w:tblGrid>
      <w:tr w:rsidR="00CD7C4B" w:rsidRPr="00CD7C4B" w14:paraId="38CEC910" w14:textId="77777777" w:rsidTr="00837E9F">
        <w:trPr>
          <w:cantSplit/>
        </w:trPr>
        <w:tc>
          <w:tcPr>
            <w:tcW w:w="16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3BD3B" w14:textId="77777777" w:rsidR="00CD7C4B" w:rsidRPr="00CD7C4B" w:rsidRDefault="00CD7C4B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D7C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Параметры</w:t>
            </w:r>
          </w:p>
        </w:tc>
        <w:tc>
          <w:tcPr>
            <w:tcW w:w="7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F431E" w14:textId="77777777" w:rsidR="00CD7C4B" w:rsidRPr="00CD7C4B" w:rsidRDefault="00CD7C4B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D7C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Варианты исходных данных</w:t>
            </w:r>
          </w:p>
        </w:tc>
      </w:tr>
      <w:tr w:rsidR="0097345F" w:rsidRPr="00CD7C4B" w14:paraId="0188AC42" w14:textId="77777777" w:rsidTr="003C108D">
        <w:trPr>
          <w:cantSplit/>
        </w:trPr>
        <w:tc>
          <w:tcPr>
            <w:tcW w:w="1653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0044B9E" w14:textId="77777777" w:rsidR="0097345F" w:rsidRPr="00CD7C4B" w:rsidRDefault="0097345F" w:rsidP="00CD7C4B">
            <w:pPr>
              <w:jc w:val="left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756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02F80FF4" w14:textId="76D10220" w:rsidR="0097345F" w:rsidRPr="00E724E8" w:rsidRDefault="00E724E8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kern w:val="0"/>
                <w:lang w:val="en-US" w:eastAsia="ru-RU"/>
                <w14:ligatures w14:val="none"/>
              </w:rPr>
              <w:t>0</w:t>
            </w:r>
          </w:p>
        </w:tc>
      </w:tr>
      <w:tr w:rsidR="0097345F" w:rsidRPr="00CD7C4B" w14:paraId="7A857B45" w14:textId="77777777" w:rsidTr="003C108D">
        <w:trPr>
          <w:cantSplit/>
        </w:trPr>
        <w:tc>
          <w:tcPr>
            <w:tcW w:w="165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4FE52" w14:textId="77777777" w:rsidR="0097345F" w:rsidRPr="00CD7C4B" w:rsidRDefault="0097345F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D7C4B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V</w:t>
            </w:r>
            <w:r w:rsidRPr="00CD7C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</w:t>
            </w:r>
            <w:r w:rsidRPr="00CD7C4B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756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86E8A" w14:textId="3F24CDFD" w:rsidR="0097345F" w:rsidRPr="00CD7C4B" w:rsidRDefault="00E724E8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3</w:t>
            </w:r>
            <w:r w:rsidR="0097345F" w:rsidRPr="00CD7C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000</w:t>
            </w:r>
          </w:p>
        </w:tc>
      </w:tr>
      <w:tr w:rsidR="0097345F" w:rsidRPr="00CD7C4B" w14:paraId="02C8B610" w14:textId="77777777" w:rsidTr="00736B98">
        <w:trPr>
          <w:cantSplit/>
        </w:trPr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70FC8" w14:textId="77777777" w:rsidR="0097345F" w:rsidRPr="00CD7C4B" w:rsidRDefault="0097345F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D7C4B"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w</w:t>
            </w:r>
            <w:r w:rsidRPr="00CD7C4B">
              <w:rPr>
                <w:rFonts w:eastAsia="Times New Roman" w:cs="Times New Roman"/>
                <w:color w:val="auto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в</w:t>
            </w:r>
            <w:proofErr w:type="spellEnd"/>
            <w:r w:rsidRPr="00CD7C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 м/с</w:t>
            </w:r>
          </w:p>
        </w:tc>
        <w:tc>
          <w:tcPr>
            <w:tcW w:w="7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D08D6" w14:textId="030A25EF" w:rsidR="0097345F" w:rsidRPr="00E724E8" w:rsidRDefault="00E724E8" w:rsidP="00CD7C4B">
            <w:pPr>
              <w:suppressAutoHyphens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  <w:r w:rsidR="0097345F" w:rsidRPr="00CD7C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</w:p>
        </w:tc>
      </w:tr>
    </w:tbl>
    <w:p w14:paraId="3D30EA0F" w14:textId="77777777" w:rsidR="00562E99" w:rsidRDefault="00562E99" w:rsidP="00562E99">
      <w:pPr>
        <w:pStyle w:val="3"/>
        <w:rPr>
          <w:lang w:val="en-US"/>
        </w:rPr>
      </w:pPr>
      <w:r>
        <w:t>Решение</w:t>
      </w:r>
    </w:p>
    <w:p w14:paraId="2F7CB511" w14:textId="0508DEF7" w:rsidR="001A7148" w:rsidRPr="00CB11D7" w:rsidRDefault="00D07736" w:rsidP="00D07736">
      <w:pPr>
        <w:pStyle w:val="af9"/>
      </w:pPr>
      <w:r>
        <w:t xml:space="preserve">Определим расход воды </w:t>
      </w:r>
      <m:oMath>
        <m:r>
          <w:rPr>
            <w:rFonts w:ascii="Cambria Math" w:eastAsia="Times New Roman" w:cs="Times New Roman"/>
            <w:color w:val="auto"/>
            <w:kern w:val="0"/>
            <w:lang w:val="en-US" w:eastAsia="ru-RU"/>
            <w14:ligatures w14:val="none"/>
          </w:rPr>
          <m:t>L</m:t>
        </m:r>
      </m:oMath>
      <w:r w:rsidR="00CB11D7">
        <w:rPr>
          <w:rFonts w:eastAsiaTheme="minorEastAsia"/>
          <w:color w:val="auto"/>
          <w:kern w:val="0"/>
          <w:lang w:eastAsia="ru-RU"/>
          <w14:ligatures w14:val="none"/>
        </w:rPr>
        <w:t>:</w:t>
      </w:r>
    </w:p>
    <w:p w14:paraId="32E1B1F9" w14:textId="77777777" w:rsidR="0040598F" w:rsidRDefault="0040598F" w:rsidP="00C303D7">
      <w:pPr>
        <w:tabs>
          <w:tab w:val="left" w:pos="4030"/>
        </w:tabs>
      </w:pPr>
    </w:p>
    <w:p w14:paraId="47073082" w14:textId="1E81B222" w:rsidR="0068238E" w:rsidRPr="00FD2DFE" w:rsidRDefault="0068238E" w:rsidP="00C303D7">
      <w:pPr>
        <w:tabs>
          <w:tab w:val="left" w:pos="4030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0+5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1000</m:t>
              </m:r>
            </m:den>
          </m:f>
          <m:r>
            <w:rPr>
              <w:rFonts w:ascii="Cambria Math" w:hAnsi="Cambria Math"/>
              <w:lang w:val="en-US"/>
            </w:rPr>
            <m:t>=0,0</m:t>
          </m:r>
          <m:r>
            <w:rPr>
              <w:rFonts w:ascii="Cambria Math" w:hAnsi="Cambria Math"/>
              <w:lang w:val="en-US"/>
            </w:rPr>
            <m:t>15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</w:rPr>
            <m:t>/с</m:t>
          </m:r>
        </m:oMath>
      </m:oMathPara>
    </w:p>
    <w:p w14:paraId="10B181C8" w14:textId="77777777" w:rsidR="00FD2DFE" w:rsidRDefault="00FD2DFE" w:rsidP="00C303D7">
      <w:pPr>
        <w:tabs>
          <w:tab w:val="left" w:pos="4030"/>
        </w:tabs>
        <w:rPr>
          <w:rFonts w:eastAsiaTheme="minorEastAsia"/>
        </w:rPr>
      </w:pPr>
    </w:p>
    <w:p w14:paraId="3778FAB8" w14:textId="093AFE45" w:rsidR="00FD2DFE" w:rsidRDefault="000316F4" w:rsidP="0007758D">
      <w:pPr>
        <w:pStyle w:val="af9"/>
        <w:rPr>
          <w:rFonts w:eastAsiaTheme="minorEastAsia"/>
        </w:rPr>
      </w:pPr>
      <w:r>
        <w:rPr>
          <w:rFonts w:eastAsiaTheme="minorEastAsia"/>
        </w:rPr>
        <w:t>Площадь сечения трубопровода можно рассчитать по формуле:</w:t>
      </w:r>
    </w:p>
    <w:p w14:paraId="5E21A919" w14:textId="77777777" w:rsidR="00FD2DFE" w:rsidRDefault="00FD2DFE" w:rsidP="00C303D7">
      <w:pPr>
        <w:tabs>
          <w:tab w:val="left" w:pos="4030"/>
        </w:tabs>
      </w:pPr>
    </w:p>
    <w:p w14:paraId="675F9FA7" w14:textId="7136031A" w:rsidR="00C37530" w:rsidRPr="00C65509" w:rsidRDefault="002B4C36" w:rsidP="00C303D7">
      <w:pPr>
        <w:tabs>
          <w:tab w:val="left" w:pos="4030"/>
        </w:tabs>
        <w:rPr>
          <w:i/>
        </w:rPr>
      </w:pPr>
      <m:oMathPara>
        <m:oMath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F=</m:t>
          </m:r>
          <m:r>
            <w:rPr>
              <w:rFonts w:ascii="Cambria Math" w:hAnsi="Cambria Math"/>
              <w:lang w:val="en-US"/>
            </w:rPr>
            <m:t>π</m:t>
          </m:r>
          <m:r>
            <w:rPr>
              <w:rFonts w:asci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/>
                  <w:lang w:val="en-US"/>
                </w:rPr>
                <m:t>2</m:t>
              </m:r>
            </m:sup>
          </m:sSup>
          <m:r>
            <w:rPr>
              <w:rFonts w:asci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π</m:t>
          </m:r>
          <m:r>
            <w:rPr>
              <w:rFonts w:ascii="Cambria Math"/>
            </w:rPr>
            <m:t>∙</m:t>
          </m:r>
          <m:d>
            <m:dPr>
              <m:begChr m:val="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/>
                      <w:lang w:val="en-US"/>
                    </w:rPr>
                    <m:t>4</m:t>
                  </m: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0039A31C" w14:textId="77777777" w:rsidR="00C37530" w:rsidRDefault="00C37530" w:rsidP="00C303D7">
      <w:pPr>
        <w:tabs>
          <w:tab w:val="left" w:pos="4030"/>
        </w:tabs>
        <w:rPr>
          <w:lang w:val="en-US"/>
        </w:rPr>
      </w:pPr>
    </w:p>
    <w:p w14:paraId="76F3B5C3" w14:textId="6EB7F3EA" w:rsidR="003B25FE" w:rsidRPr="00115D65" w:rsidRDefault="00115D65" w:rsidP="00B320E4">
      <w:pPr>
        <w:pStyle w:val="af9"/>
      </w:pPr>
      <w:r>
        <w:t xml:space="preserve">Подставляем значения и находим </w:t>
      </w:r>
      <m:oMath>
        <m:r>
          <w:rPr>
            <w:rFonts w:ascii="Cambria Math"/>
          </w:rPr>
          <m:t>D</m:t>
        </m:r>
      </m:oMath>
      <w:r w:rsidRPr="00115D65">
        <w:rPr>
          <w:rFonts w:eastAsiaTheme="minorEastAsia"/>
        </w:rPr>
        <w:t>:</w:t>
      </w:r>
    </w:p>
    <w:p w14:paraId="1A3FD078" w14:textId="77777777" w:rsidR="003B25FE" w:rsidRPr="00115D65" w:rsidRDefault="003B25FE" w:rsidP="00C303D7">
      <w:pPr>
        <w:tabs>
          <w:tab w:val="left" w:pos="4030"/>
        </w:tabs>
      </w:pPr>
    </w:p>
    <w:p w14:paraId="676187CE" w14:textId="02536749" w:rsidR="00D07736" w:rsidRPr="00E724E8" w:rsidRDefault="00754122" w:rsidP="00C303D7">
      <w:pPr>
        <w:tabs>
          <w:tab w:val="left" w:pos="4030"/>
        </w:tabs>
        <w:rPr>
          <w:i/>
          <w:lang w:val="en-US"/>
        </w:rPr>
      </w:pPr>
      <m:oMathPara>
        <m:oMath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0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,0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15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=</m:t>
          </m:r>
          <m:r>
            <w:rPr>
              <w:rFonts w:ascii="Cambria Math" w:hAnsi="Cambria Math"/>
              <w:lang w:val="en-US"/>
            </w:rPr>
            <m:t>π</m:t>
          </m:r>
          <m:r>
            <w:rPr>
              <w:rFonts w:ascii="Cambria Math"/>
            </w:rPr>
            <m:t>∙</m:t>
          </m:r>
          <m:d>
            <m:dPr>
              <m:begChr m:val="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/>
                      <w:lang w:val="en-US"/>
                    </w:rPr>
                    <m:t>4</m:t>
                  </m: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∙</m:t>
          </m:r>
          <m:r>
            <w:rPr>
              <w:rFonts w:ascii="Cambria Math" w:eastAsia="Times New Roman" w:cs="Times New Roman"/>
              <w:color w:val="auto"/>
              <w:kern w:val="0"/>
              <w:lang w:eastAsia="ru-RU"/>
              <w14:ligatures w14:val="none"/>
            </w:rPr>
            <m:t>2</m:t>
          </m:r>
          <m:r>
            <w:rPr>
              <w:rFonts w:ascii="Cambria Math" w:eastAsia="Times New Roman" w:cs="Times New Roman"/>
              <w:color w:val="auto"/>
              <w:kern w:val="0"/>
              <w:lang w:val="en-US" w:eastAsia="ru-RU"/>
              <w14:ligatures w14:val="none"/>
            </w:rPr>
            <m:t>,6</m:t>
          </m:r>
        </m:oMath>
      </m:oMathPara>
    </w:p>
    <w:p w14:paraId="6050EA95" w14:textId="77777777" w:rsidR="00D07736" w:rsidRDefault="00D07736" w:rsidP="00C303D7">
      <w:pPr>
        <w:tabs>
          <w:tab w:val="left" w:pos="4030"/>
        </w:tabs>
      </w:pPr>
    </w:p>
    <w:p w14:paraId="23CE394D" w14:textId="4407101F" w:rsidR="00D07736" w:rsidRPr="001145E4" w:rsidRDefault="003F40FA" w:rsidP="00C303D7">
      <w:pPr>
        <w:tabs>
          <w:tab w:val="left" w:pos="4030"/>
        </w:tabs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0,0</m:t>
                  </m:r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  <m:r>
                    <w:rPr>
                      <w:rFonts w:ascii="Cambria Math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/>
                    </w:rPr>
                    <m:t>2</m:t>
                  </m:r>
                  <m:r>
                    <w:rPr>
                      <w:rFonts w:ascii="Cambria Math"/>
                      <w:lang w:val="en-US"/>
                    </w:rPr>
                    <m:t>,6</m:t>
                  </m:r>
                  <m:r>
                    <w:rPr>
                      <w:rFonts w:ascii="Cambria Math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0,0858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</m:t>
          </m:r>
        </m:oMath>
      </m:oMathPara>
    </w:p>
    <w:p w14:paraId="66A52083" w14:textId="77777777" w:rsidR="00C303D7" w:rsidRDefault="00C303D7" w:rsidP="00C303D7">
      <w:pPr>
        <w:tabs>
          <w:tab w:val="left" w:pos="4030"/>
        </w:tabs>
        <w:rPr>
          <w:lang w:val="en-US"/>
        </w:rPr>
      </w:pPr>
    </w:p>
    <w:p w14:paraId="0766C4F7" w14:textId="4D183D32" w:rsidR="00720D9A" w:rsidRPr="00513392" w:rsidRDefault="0069793C" w:rsidP="00C303D7">
      <w:pPr>
        <w:tabs>
          <w:tab w:val="left" w:pos="4030"/>
        </w:tabs>
        <w:rPr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D=0,</m:t>
          </m:r>
          <m:r>
            <w:rPr>
              <w:rFonts w:ascii="Cambria Math" w:hAnsi="Cambria Math"/>
              <w:lang w:val="en-US"/>
            </w:rPr>
            <m:t>0858</m:t>
          </m:r>
          <m:r>
            <w:rPr>
              <w:rFonts w:ascii="Cambria Math" w:hAnsi="Cambria Math"/>
            </w:rPr>
            <m:t xml:space="preserve"> м=</m:t>
          </m:r>
          <m:r>
            <w:rPr>
              <w:rFonts w:ascii="Cambria Math" w:hAnsi="Cambria Math"/>
              <w:lang w:val="en-US"/>
            </w:rPr>
            <m:t>85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см</m:t>
          </m:r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86</m:t>
          </m:r>
          <m:r>
            <w:rPr>
              <w:rFonts w:ascii="Cambria Math" w:hAnsi="Cambria Math"/>
            </w:rPr>
            <m:t xml:space="preserve"> мм</m:t>
          </m:r>
        </m:oMath>
      </m:oMathPara>
    </w:p>
    <w:p w14:paraId="48085E0C" w14:textId="77777777" w:rsidR="00720D9A" w:rsidRPr="00720D9A" w:rsidRDefault="00720D9A" w:rsidP="00C303D7">
      <w:pPr>
        <w:tabs>
          <w:tab w:val="left" w:pos="4030"/>
        </w:tabs>
        <w:rPr>
          <w:lang w:val="en-US"/>
        </w:rPr>
      </w:pPr>
    </w:p>
    <w:p w14:paraId="1F680A31" w14:textId="3D16677D" w:rsidR="00EB2CAF" w:rsidRPr="009C3A99" w:rsidRDefault="00EB2CAF">
      <w:r w:rsidRPr="009C3A99">
        <w:br w:type="page"/>
      </w:r>
    </w:p>
    <w:p w14:paraId="1907CAF2" w14:textId="77777777" w:rsidR="00B738F0" w:rsidRDefault="00B738F0" w:rsidP="00A133FB">
      <w:pPr>
        <w:pStyle w:val="1"/>
        <w:ind w:firstLine="0"/>
      </w:pPr>
      <w:r w:rsidRPr="00B738F0">
        <w:lastRenderedPageBreak/>
        <w:t>ЗАКЛЮЧЕНИЕ</w:t>
      </w:r>
    </w:p>
    <w:p w14:paraId="5B015F3C" w14:textId="2B3C009C" w:rsidR="00B738F0" w:rsidRPr="00B738F0" w:rsidRDefault="00B738F0" w:rsidP="00AF40F1">
      <w:pPr>
        <w:pStyle w:val="af9"/>
      </w:pPr>
      <w:r>
        <w:t>По результатам работы был изучен теоретический материал по теме. Все поставленные цели и задачи были выполнены.</w:t>
      </w:r>
      <w:r w:rsidR="00AF190F">
        <w:t xml:space="preserve"> Задания были выполнены и помогли лучше усвоить пройденный материал.</w:t>
      </w:r>
    </w:p>
    <w:sectPr w:rsidR="00B738F0" w:rsidRPr="00B738F0" w:rsidSect="00552A03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2C8EE" w14:textId="77777777" w:rsidR="00A52648" w:rsidRDefault="00A52648" w:rsidP="00552A03">
      <w:r>
        <w:separator/>
      </w:r>
    </w:p>
  </w:endnote>
  <w:endnote w:type="continuationSeparator" w:id="0">
    <w:p w14:paraId="614B46FA" w14:textId="77777777" w:rsidR="00A52648" w:rsidRDefault="00A52648" w:rsidP="0055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8229505"/>
      <w:docPartObj>
        <w:docPartGallery w:val="Page Numbers (Bottom of Page)"/>
        <w:docPartUnique/>
      </w:docPartObj>
    </w:sdtPr>
    <w:sdtContent>
      <w:p w14:paraId="4461832C" w14:textId="77777777" w:rsidR="00552A03" w:rsidRDefault="00552A0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20620" w14:textId="77777777" w:rsidR="00552A03" w:rsidRDefault="00552A0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625A5" w14:textId="77777777" w:rsidR="00A52648" w:rsidRDefault="00A52648" w:rsidP="00552A03">
      <w:r>
        <w:separator/>
      </w:r>
    </w:p>
  </w:footnote>
  <w:footnote w:type="continuationSeparator" w:id="0">
    <w:p w14:paraId="002B997E" w14:textId="77777777" w:rsidR="00A52648" w:rsidRDefault="00A52648" w:rsidP="00552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AF7A52"/>
    <w:multiLevelType w:val="hybridMultilevel"/>
    <w:tmpl w:val="9ABA5720"/>
    <w:lvl w:ilvl="0" w:tplc="F24E63AE">
      <w:start w:val="1"/>
      <w:numFmt w:val="decimal"/>
      <w:suff w:val="space"/>
      <w:lvlText w:val="%1"/>
      <w:lvlJc w:val="left"/>
      <w:pPr>
        <w:ind w:left="1068" w:hanging="360"/>
      </w:pPr>
      <w:rPr>
        <w:rFonts w:asciiTheme="minorHAnsi" w:hAnsiTheme="minorHAnsi" w:hint="default"/>
        <w:b/>
        <w:bCs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E53FD"/>
    <w:multiLevelType w:val="multilevel"/>
    <w:tmpl w:val="A39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DD1035"/>
    <w:multiLevelType w:val="multilevel"/>
    <w:tmpl w:val="297CE3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45301A"/>
    <w:multiLevelType w:val="multilevel"/>
    <w:tmpl w:val="D33AE1DE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6F3707"/>
    <w:multiLevelType w:val="hybridMultilevel"/>
    <w:tmpl w:val="E0BE83F2"/>
    <w:lvl w:ilvl="0" w:tplc="1F3C8EBC">
      <w:start w:val="3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F34061"/>
    <w:multiLevelType w:val="hybridMultilevel"/>
    <w:tmpl w:val="FD8A50E2"/>
    <w:lvl w:ilvl="0" w:tplc="9E3836F2">
      <w:start w:val="1"/>
      <w:numFmt w:val="decimal"/>
      <w:suff w:val="space"/>
      <w:lvlText w:val="%1"/>
      <w:lvlJc w:val="left"/>
      <w:pPr>
        <w:ind w:left="1429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C04454"/>
    <w:multiLevelType w:val="multilevel"/>
    <w:tmpl w:val="7FAEB65A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6" w:hanging="1077"/>
      </w:pPr>
      <w:rPr>
        <w:rFonts w:hint="default"/>
      </w:rPr>
    </w:lvl>
    <w:lvl w:ilvl="2">
      <w:start w:val="1"/>
      <w:numFmt w:val="decimal"/>
      <w:lvlText w:val="%3.%2.1"/>
      <w:lvlJc w:val="right"/>
      <w:pPr>
        <w:ind w:left="2863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40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7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9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1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48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25" w:hanging="709"/>
      </w:pPr>
      <w:rPr>
        <w:rFonts w:hint="default"/>
      </w:rPr>
    </w:lvl>
  </w:abstractNum>
  <w:abstractNum w:abstractNumId="10" w15:restartNumberingAfterBreak="0">
    <w:nsid w:val="5BA33936"/>
    <w:multiLevelType w:val="hybridMultilevel"/>
    <w:tmpl w:val="74568348"/>
    <w:lvl w:ilvl="0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D20747"/>
    <w:multiLevelType w:val="hybridMultilevel"/>
    <w:tmpl w:val="71D21ECA"/>
    <w:lvl w:ilvl="0" w:tplc="9864D6E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523CA"/>
    <w:multiLevelType w:val="multilevel"/>
    <w:tmpl w:val="A3DA5CEA"/>
    <w:lvl w:ilvl="0">
      <w:start w:val="1"/>
      <w:numFmt w:val="decimal"/>
      <w:pStyle w:val="a2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3166E66"/>
    <w:multiLevelType w:val="hybridMultilevel"/>
    <w:tmpl w:val="1D3621C4"/>
    <w:lvl w:ilvl="0" w:tplc="9864D6EC">
      <w:start w:val="1"/>
      <w:numFmt w:val="decimal"/>
      <w:lvlText w:val="%1"/>
      <w:lvlJc w:val="left"/>
      <w:pPr>
        <w:ind w:left="1428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3C646CC"/>
    <w:multiLevelType w:val="multilevel"/>
    <w:tmpl w:val="48B8390A"/>
    <w:numStyleLink w:val="a0"/>
  </w:abstractNum>
  <w:abstractNum w:abstractNumId="15" w15:restartNumberingAfterBreak="0">
    <w:nsid w:val="79370758"/>
    <w:multiLevelType w:val="multilevel"/>
    <w:tmpl w:val="21E010F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79685F1C"/>
    <w:multiLevelType w:val="hybridMultilevel"/>
    <w:tmpl w:val="19089B3E"/>
    <w:lvl w:ilvl="0" w:tplc="9E3836F2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DE1769"/>
    <w:multiLevelType w:val="hybridMultilevel"/>
    <w:tmpl w:val="1F2066F4"/>
    <w:lvl w:ilvl="0" w:tplc="74C4E73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071150780">
    <w:abstractNumId w:val="9"/>
  </w:num>
  <w:num w:numId="2" w16cid:durableId="123432637">
    <w:abstractNumId w:val="4"/>
  </w:num>
  <w:num w:numId="3" w16cid:durableId="1693459548">
    <w:abstractNumId w:val="7"/>
  </w:num>
  <w:num w:numId="4" w16cid:durableId="1765226476">
    <w:abstractNumId w:val="8"/>
  </w:num>
  <w:num w:numId="5" w16cid:durableId="1273396711">
    <w:abstractNumId w:val="11"/>
  </w:num>
  <w:num w:numId="6" w16cid:durableId="596790296">
    <w:abstractNumId w:val="13"/>
  </w:num>
  <w:num w:numId="7" w16cid:durableId="1648824150">
    <w:abstractNumId w:val="0"/>
  </w:num>
  <w:num w:numId="8" w16cid:durableId="295180872">
    <w:abstractNumId w:val="16"/>
  </w:num>
  <w:num w:numId="9" w16cid:durableId="656306490">
    <w:abstractNumId w:val="3"/>
  </w:num>
  <w:num w:numId="10" w16cid:durableId="1764061334">
    <w:abstractNumId w:val="14"/>
  </w:num>
  <w:num w:numId="11" w16cid:durableId="801851286">
    <w:abstractNumId w:val="5"/>
  </w:num>
  <w:num w:numId="12" w16cid:durableId="366565868">
    <w:abstractNumId w:val="12"/>
  </w:num>
  <w:num w:numId="13" w16cid:durableId="12722795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5730409">
    <w:abstractNumId w:val="1"/>
  </w:num>
  <w:num w:numId="15" w16cid:durableId="1994792360">
    <w:abstractNumId w:val="2"/>
  </w:num>
  <w:num w:numId="16" w16cid:durableId="305858085">
    <w:abstractNumId w:val="15"/>
  </w:num>
  <w:num w:numId="17" w16cid:durableId="4268478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67293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35139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58196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11472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71139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9567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71954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66441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4877300">
    <w:abstractNumId w:val="17"/>
  </w:num>
  <w:num w:numId="27" w16cid:durableId="202816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3010414">
    <w:abstractNumId w:val="10"/>
  </w:num>
  <w:num w:numId="29" w16cid:durableId="1064722389">
    <w:abstractNumId w:val="6"/>
  </w:num>
  <w:num w:numId="30" w16cid:durableId="18953125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8B3"/>
    <w:rsid w:val="0000090B"/>
    <w:rsid w:val="0000099E"/>
    <w:rsid w:val="00000FDB"/>
    <w:rsid w:val="00001773"/>
    <w:rsid w:val="00001F66"/>
    <w:rsid w:val="0000239A"/>
    <w:rsid w:val="00002E91"/>
    <w:rsid w:val="00003734"/>
    <w:rsid w:val="00003E2E"/>
    <w:rsid w:val="000047CA"/>
    <w:rsid w:val="00004C12"/>
    <w:rsid w:val="00004D33"/>
    <w:rsid w:val="00004E1C"/>
    <w:rsid w:val="000055EA"/>
    <w:rsid w:val="000058A1"/>
    <w:rsid w:val="00005A4B"/>
    <w:rsid w:val="00005EF6"/>
    <w:rsid w:val="000079CF"/>
    <w:rsid w:val="00007AE7"/>
    <w:rsid w:val="00007E21"/>
    <w:rsid w:val="00010AE2"/>
    <w:rsid w:val="00011243"/>
    <w:rsid w:val="00011348"/>
    <w:rsid w:val="000124BE"/>
    <w:rsid w:val="000126C9"/>
    <w:rsid w:val="00013114"/>
    <w:rsid w:val="000135DF"/>
    <w:rsid w:val="000136C3"/>
    <w:rsid w:val="00013CF6"/>
    <w:rsid w:val="000148C0"/>
    <w:rsid w:val="00014CB6"/>
    <w:rsid w:val="000154B6"/>
    <w:rsid w:val="000161F9"/>
    <w:rsid w:val="0001689D"/>
    <w:rsid w:val="00016980"/>
    <w:rsid w:val="00016D12"/>
    <w:rsid w:val="0001705D"/>
    <w:rsid w:val="000171FD"/>
    <w:rsid w:val="000175B1"/>
    <w:rsid w:val="0002060E"/>
    <w:rsid w:val="00020B37"/>
    <w:rsid w:val="00020BEB"/>
    <w:rsid w:val="000216A2"/>
    <w:rsid w:val="00022362"/>
    <w:rsid w:val="00022D55"/>
    <w:rsid w:val="000238F5"/>
    <w:rsid w:val="00023D81"/>
    <w:rsid w:val="00023E21"/>
    <w:rsid w:val="0002489E"/>
    <w:rsid w:val="000258E6"/>
    <w:rsid w:val="00026513"/>
    <w:rsid w:val="000268DE"/>
    <w:rsid w:val="000279B1"/>
    <w:rsid w:val="00030579"/>
    <w:rsid w:val="00031064"/>
    <w:rsid w:val="00031298"/>
    <w:rsid w:val="000316F4"/>
    <w:rsid w:val="000317C3"/>
    <w:rsid w:val="00031B7C"/>
    <w:rsid w:val="00031F67"/>
    <w:rsid w:val="0003242C"/>
    <w:rsid w:val="000324C1"/>
    <w:rsid w:val="00032845"/>
    <w:rsid w:val="00032E14"/>
    <w:rsid w:val="00032EC7"/>
    <w:rsid w:val="000334DE"/>
    <w:rsid w:val="000335CC"/>
    <w:rsid w:val="00033F27"/>
    <w:rsid w:val="000343EE"/>
    <w:rsid w:val="000346BD"/>
    <w:rsid w:val="00034B0F"/>
    <w:rsid w:val="00034C4B"/>
    <w:rsid w:val="00034F3D"/>
    <w:rsid w:val="0003502B"/>
    <w:rsid w:val="00035794"/>
    <w:rsid w:val="00036DDE"/>
    <w:rsid w:val="00037793"/>
    <w:rsid w:val="00037E5C"/>
    <w:rsid w:val="0004045A"/>
    <w:rsid w:val="00040ECB"/>
    <w:rsid w:val="0004100C"/>
    <w:rsid w:val="0004173D"/>
    <w:rsid w:val="0004193C"/>
    <w:rsid w:val="000422C8"/>
    <w:rsid w:val="0004280C"/>
    <w:rsid w:val="0004285D"/>
    <w:rsid w:val="00042F00"/>
    <w:rsid w:val="00043810"/>
    <w:rsid w:val="00044426"/>
    <w:rsid w:val="00044E41"/>
    <w:rsid w:val="00045544"/>
    <w:rsid w:val="000461CA"/>
    <w:rsid w:val="00047362"/>
    <w:rsid w:val="00047BF5"/>
    <w:rsid w:val="00047D12"/>
    <w:rsid w:val="00047FAD"/>
    <w:rsid w:val="000501FC"/>
    <w:rsid w:val="00050259"/>
    <w:rsid w:val="000514A6"/>
    <w:rsid w:val="00051646"/>
    <w:rsid w:val="00052B1B"/>
    <w:rsid w:val="00053232"/>
    <w:rsid w:val="000536C2"/>
    <w:rsid w:val="0005433F"/>
    <w:rsid w:val="000559AD"/>
    <w:rsid w:val="00056420"/>
    <w:rsid w:val="00056B40"/>
    <w:rsid w:val="0005762A"/>
    <w:rsid w:val="00061360"/>
    <w:rsid w:val="000617B0"/>
    <w:rsid w:val="00062105"/>
    <w:rsid w:val="000624C2"/>
    <w:rsid w:val="00062B09"/>
    <w:rsid w:val="00062E73"/>
    <w:rsid w:val="00062F21"/>
    <w:rsid w:val="000632F1"/>
    <w:rsid w:val="00063B52"/>
    <w:rsid w:val="000646AC"/>
    <w:rsid w:val="00064BAD"/>
    <w:rsid w:val="00064F98"/>
    <w:rsid w:val="00066519"/>
    <w:rsid w:val="0007007E"/>
    <w:rsid w:val="00070123"/>
    <w:rsid w:val="000701C1"/>
    <w:rsid w:val="000709E3"/>
    <w:rsid w:val="0007190F"/>
    <w:rsid w:val="00071B64"/>
    <w:rsid w:val="000721AA"/>
    <w:rsid w:val="000722FC"/>
    <w:rsid w:val="00072502"/>
    <w:rsid w:val="00072E49"/>
    <w:rsid w:val="0007389F"/>
    <w:rsid w:val="00073A49"/>
    <w:rsid w:val="00073E8F"/>
    <w:rsid w:val="000742EF"/>
    <w:rsid w:val="00074900"/>
    <w:rsid w:val="00074AC5"/>
    <w:rsid w:val="00074B7E"/>
    <w:rsid w:val="000754EE"/>
    <w:rsid w:val="00075D6A"/>
    <w:rsid w:val="000767DD"/>
    <w:rsid w:val="000771CF"/>
    <w:rsid w:val="00077476"/>
    <w:rsid w:val="000774C1"/>
    <w:rsid w:val="0007758D"/>
    <w:rsid w:val="00077FF8"/>
    <w:rsid w:val="0008028E"/>
    <w:rsid w:val="000805B2"/>
    <w:rsid w:val="00080A46"/>
    <w:rsid w:val="000813DA"/>
    <w:rsid w:val="000819A7"/>
    <w:rsid w:val="00081C41"/>
    <w:rsid w:val="00082AE8"/>
    <w:rsid w:val="00082C68"/>
    <w:rsid w:val="00084A5B"/>
    <w:rsid w:val="0008542E"/>
    <w:rsid w:val="0008569B"/>
    <w:rsid w:val="00085AEB"/>
    <w:rsid w:val="00085EE3"/>
    <w:rsid w:val="000868F4"/>
    <w:rsid w:val="000871C8"/>
    <w:rsid w:val="000900A0"/>
    <w:rsid w:val="00090C03"/>
    <w:rsid w:val="00090DEB"/>
    <w:rsid w:val="00091755"/>
    <w:rsid w:val="000919A9"/>
    <w:rsid w:val="00091E63"/>
    <w:rsid w:val="00092398"/>
    <w:rsid w:val="00092649"/>
    <w:rsid w:val="00092794"/>
    <w:rsid w:val="00092AD7"/>
    <w:rsid w:val="00092DA1"/>
    <w:rsid w:val="00093014"/>
    <w:rsid w:val="00093242"/>
    <w:rsid w:val="000933D9"/>
    <w:rsid w:val="000938F1"/>
    <w:rsid w:val="00093E07"/>
    <w:rsid w:val="00094CDC"/>
    <w:rsid w:val="000954AC"/>
    <w:rsid w:val="00096413"/>
    <w:rsid w:val="000969E0"/>
    <w:rsid w:val="00096D6A"/>
    <w:rsid w:val="00096E82"/>
    <w:rsid w:val="00097390"/>
    <w:rsid w:val="00097393"/>
    <w:rsid w:val="00097B69"/>
    <w:rsid w:val="000A00E2"/>
    <w:rsid w:val="000A090A"/>
    <w:rsid w:val="000A10A2"/>
    <w:rsid w:val="000A1103"/>
    <w:rsid w:val="000A20EF"/>
    <w:rsid w:val="000A270E"/>
    <w:rsid w:val="000A2D7E"/>
    <w:rsid w:val="000A2ED5"/>
    <w:rsid w:val="000A3714"/>
    <w:rsid w:val="000A37C4"/>
    <w:rsid w:val="000A3C86"/>
    <w:rsid w:val="000A3D5B"/>
    <w:rsid w:val="000A3F7F"/>
    <w:rsid w:val="000A45E8"/>
    <w:rsid w:val="000A4DFA"/>
    <w:rsid w:val="000A52A7"/>
    <w:rsid w:val="000A6022"/>
    <w:rsid w:val="000A605C"/>
    <w:rsid w:val="000A64E8"/>
    <w:rsid w:val="000A6961"/>
    <w:rsid w:val="000A6D72"/>
    <w:rsid w:val="000A7366"/>
    <w:rsid w:val="000B031C"/>
    <w:rsid w:val="000B05D0"/>
    <w:rsid w:val="000B0949"/>
    <w:rsid w:val="000B0A7F"/>
    <w:rsid w:val="000B0BC4"/>
    <w:rsid w:val="000B0C12"/>
    <w:rsid w:val="000B0F16"/>
    <w:rsid w:val="000B2089"/>
    <w:rsid w:val="000B23DD"/>
    <w:rsid w:val="000B2543"/>
    <w:rsid w:val="000B30EC"/>
    <w:rsid w:val="000B34F1"/>
    <w:rsid w:val="000B3A0E"/>
    <w:rsid w:val="000B3ECB"/>
    <w:rsid w:val="000B426E"/>
    <w:rsid w:val="000B4C7C"/>
    <w:rsid w:val="000B5265"/>
    <w:rsid w:val="000B52EE"/>
    <w:rsid w:val="000B583B"/>
    <w:rsid w:val="000B58F1"/>
    <w:rsid w:val="000B5A50"/>
    <w:rsid w:val="000B63BF"/>
    <w:rsid w:val="000B673F"/>
    <w:rsid w:val="000B73C5"/>
    <w:rsid w:val="000B79FA"/>
    <w:rsid w:val="000B7F06"/>
    <w:rsid w:val="000C1134"/>
    <w:rsid w:val="000C2319"/>
    <w:rsid w:val="000C2CEC"/>
    <w:rsid w:val="000C3128"/>
    <w:rsid w:val="000C3570"/>
    <w:rsid w:val="000C3701"/>
    <w:rsid w:val="000C387B"/>
    <w:rsid w:val="000C39FE"/>
    <w:rsid w:val="000C3DF3"/>
    <w:rsid w:val="000C41D0"/>
    <w:rsid w:val="000C4270"/>
    <w:rsid w:val="000C7353"/>
    <w:rsid w:val="000C7DFB"/>
    <w:rsid w:val="000D0E1D"/>
    <w:rsid w:val="000D1482"/>
    <w:rsid w:val="000D18C0"/>
    <w:rsid w:val="000D1A88"/>
    <w:rsid w:val="000D1E2F"/>
    <w:rsid w:val="000D1EE4"/>
    <w:rsid w:val="000D2BF5"/>
    <w:rsid w:val="000D3127"/>
    <w:rsid w:val="000D3733"/>
    <w:rsid w:val="000D3A23"/>
    <w:rsid w:val="000D49C0"/>
    <w:rsid w:val="000D5251"/>
    <w:rsid w:val="000D56B5"/>
    <w:rsid w:val="000D6721"/>
    <w:rsid w:val="000D6C68"/>
    <w:rsid w:val="000D6FC7"/>
    <w:rsid w:val="000D73BC"/>
    <w:rsid w:val="000D7778"/>
    <w:rsid w:val="000E1251"/>
    <w:rsid w:val="000E1811"/>
    <w:rsid w:val="000E183D"/>
    <w:rsid w:val="000E241A"/>
    <w:rsid w:val="000E285B"/>
    <w:rsid w:val="000E3317"/>
    <w:rsid w:val="000E34F5"/>
    <w:rsid w:val="000E3B3F"/>
    <w:rsid w:val="000E49D7"/>
    <w:rsid w:val="000E513C"/>
    <w:rsid w:val="000E56CA"/>
    <w:rsid w:val="000E5985"/>
    <w:rsid w:val="000E59D7"/>
    <w:rsid w:val="000E5C4B"/>
    <w:rsid w:val="000E5F03"/>
    <w:rsid w:val="000E65F0"/>
    <w:rsid w:val="000E6886"/>
    <w:rsid w:val="000E6B5C"/>
    <w:rsid w:val="000E6BFE"/>
    <w:rsid w:val="000E7410"/>
    <w:rsid w:val="000E7953"/>
    <w:rsid w:val="000E7EA5"/>
    <w:rsid w:val="000F077B"/>
    <w:rsid w:val="000F15E2"/>
    <w:rsid w:val="000F17B3"/>
    <w:rsid w:val="000F1851"/>
    <w:rsid w:val="000F1F1D"/>
    <w:rsid w:val="000F2F0C"/>
    <w:rsid w:val="000F3E1D"/>
    <w:rsid w:val="000F52FB"/>
    <w:rsid w:val="000F5827"/>
    <w:rsid w:val="000F6104"/>
    <w:rsid w:val="000F6603"/>
    <w:rsid w:val="000F67C6"/>
    <w:rsid w:val="000F6F12"/>
    <w:rsid w:val="000F70FD"/>
    <w:rsid w:val="000F757D"/>
    <w:rsid w:val="000F7824"/>
    <w:rsid w:val="0010099C"/>
    <w:rsid w:val="0010102D"/>
    <w:rsid w:val="001022C8"/>
    <w:rsid w:val="001023AD"/>
    <w:rsid w:val="001043E0"/>
    <w:rsid w:val="00104569"/>
    <w:rsid w:val="001045B8"/>
    <w:rsid w:val="00104616"/>
    <w:rsid w:val="00104690"/>
    <w:rsid w:val="00105742"/>
    <w:rsid w:val="0010586F"/>
    <w:rsid w:val="001058A5"/>
    <w:rsid w:val="00105B92"/>
    <w:rsid w:val="00105DA0"/>
    <w:rsid w:val="00105DD3"/>
    <w:rsid w:val="00105FFB"/>
    <w:rsid w:val="001061C9"/>
    <w:rsid w:val="00106BF8"/>
    <w:rsid w:val="00107016"/>
    <w:rsid w:val="00107065"/>
    <w:rsid w:val="001072FC"/>
    <w:rsid w:val="0010750D"/>
    <w:rsid w:val="00107562"/>
    <w:rsid w:val="0010764E"/>
    <w:rsid w:val="00107D5B"/>
    <w:rsid w:val="00107FAD"/>
    <w:rsid w:val="001106D8"/>
    <w:rsid w:val="00111465"/>
    <w:rsid w:val="00111EFA"/>
    <w:rsid w:val="00113309"/>
    <w:rsid w:val="001145E4"/>
    <w:rsid w:val="00114877"/>
    <w:rsid w:val="00114F2D"/>
    <w:rsid w:val="0011516E"/>
    <w:rsid w:val="0011543E"/>
    <w:rsid w:val="00115BB8"/>
    <w:rsid w:val="00115D65"/>
    <w:rsid w:val="001162AD"/>
    <w:rsid w:val="00116407"/>
    <w:rsid w:val="00116BBD"/>
    <w:rsid w:val="00116FC0"/>
    <w:rsid w:val="00120A84"/>
    <w:rsid w:val="001212D8"/>
    <w:rsid w:val="001221E5"/>
    <w:rsid w:val="0012226E"/>
    <w:rsid w:val="00122B14"/>
    <w:rsid w:val="00122BEB"/>
    <w:rsid w:val="001231DF"/>
    <w:rsid w:val="001233AE"/>
    <w:rsid w:val="001235C6"/>
    <w:rsid w:val="0012674C"/>
    <w:rsid w:val="001267C6"/>
    <w:rsid w:val="00126C0B"/>
    <w:rsid w:val="00126D78"/>
    <w:rsid w:val="00127B5F"/>
    <w:rsid w:val="00127E8B"/>
    <w:rsid w:val="00130BD1"/>
    <w:rsid w:val="00130C38"/>
    <w:rsid w:val="00131392"/>
    <w:rsid w:val="001321A7"/>
    <w:rsid w:val="0013397C"/>
    <w:rsid w:val="00133AE3"/>
    <w:rsid w:val="0013407F"/>
    <w:rsid w:val="00134FD8"/>
    <w:rsid w:val="00135289"/>
    <w:rsid w:val="001368E5"/>
    <w:rsid w:val="00136CD4"/>
    <w:rsid w:val="00136D4E"/>
    <w:rsid w:val="00137158"/>
    <w:rsid w:val="001401B4"/>
    <w:rsid w:val="00140737"/>
    <w:rsid w:val="001409BF"/>
    <w:rsid w:val="00140FEC"/>
    <w:rsid w:val="00142632"/>
    <w:rsid w:val="00142ABE"/>
    <w:rsid w:val="00142E51"/>
    <w:rsid w:val="001433B3"/>
    <w:rsid w:val="0014388E"/>
    <w:rsid w:val="001445E3"/>
    <w:rsid w:val="00145E31"/>
    <w:rsid w:val="00151BB0"/>
    <w:rsid w:val="00151D54"/>
    <w:rsid w:val="001534CC"/>
    <w:rsid w:val="0015377F"/>
    <w:rsid w:val="00154277"/>
    <w:rsid w:val="001544E8"/>
    <w:rsid w:val="001547F9"/>
    <w:rsid w:val="00154FA3"/>
    <w:rsid w:val="00156012"/>
    <w:rsid w:val="00156759"/>
    <w:rsid w:val="00157252"/>
    <w:rsid w:val="001577E5"/>
    <w:rsid w:val="00157845"/>
    <w:rsid w:val="001578BD"/>
    <w:rsid w:val="00157B5E"/>
    <w:rsid w:val="00160493"/>
    <w:rsid w:val="0016065E"/>
    <w:rsid w:val="00160BA1"/>
    <w:rsid w:val="0016157F"/>
    <w:rsid w:val="00161D0A"/>
    <w:rsid w:val="001621C9"/>
    <w:rsid w:val="001629A3"/>
    <w:rsid w:val="0016345D"/>
    <w:rsid w:val="0016520C"/>
    <w:rsid w:val="00165711"/>
    <w:rsid w:val="00165BDE"/>
    <w:rsid w:val="00166209"/>
    <w:rsid w:val="00166817"/>
    <w:rsid w:val="00166DB8"/>
    <w:rsid w:val="00170115"/>
    <w:rsid w:val="00170680"/>
    <w:rsid w:val="001709D1"/>
    <w:rsid w:val="00170E4A"/>
    <w:rsid w:val="00171B09"/>
    <w:rsid w:val="00171F06"/>
    <w:rsid w:val="001723FC"/>
    <w:rsid w:val="001729C2"/>
    <w:rsid w:val="00172FBB"/>
    <w:rsid w:val="00173651"/>
    <w:rsid w:val="00173E53"/>
    <w:rsid w:val="00174066"/>
    <w:rsid w:val="00174682"/>
    <w:rsid w:val="00174C3F"/>
    <w:rsid w:val="001753F4"/>
    <w:rsid w:val="00175997"/>
    <w:rsid w:val="00175BDF"/>
    <w:rsid w:val="00176C88"/>
    <w:rsid w:val="00180D48"/>
    <w:rsid w:val="001816FF"/>
    <w:rsid w:val="00181A0E"/>
    <w:rsid w:val="00181DB6"/>
    <w:rsid w:val="00182002"/>
    <w:rsid w:val="0018253D"/>
    <w:rsid w:val="00182781"/>
    <w:rsid w:val="0018281C"/>
    <w:rsid w:val="001829E8"/>
    <w:rsid w:val="001829FA"/>
    <w:rsid w:val="00182AE1"/>
    <w:rsid w:val="00182BFF"/>
    <w:rsid w:val="001833D9"/>
    <w:rsid w:val="00183D28"/>
    <w:rsid w:val="00184085"/>
    <w:rsid w:val="00184162"/>
    <w:rsid w:val="00184286"/>
    <w:rsid w:val="001847E6"/>
    <w:rsid w:val="00185BDC"/>
    <w:rsid w:val="00186578"/>
    <w:rsid w:val="0018684A"/>
    <w:rsid w:val="00186AF5"/>
    <w:rsid w:val="00187214"/>
    <w:rsid w:val="0018771A"/>
    <w:rsid w:val="00191058"/>
    <w:rsid w:val="00191617"/>
    <w:rsid w:val="00192729"/>
    <w:rsid w:val="00194D7D"/>
    <w:rsid w:val="00194D88"/>
    <w:rsid w:val="00194EA3"/>
    <w:rsid w:val="00194FD9"/>
    <w:rsid w:val="001955A3"/>
    <w:rsid w:val="00195E2B"/>
    <w:rsid w:val="0019630B"/>
    <w:rsid w:val="00196EB2"/>
    <w:rsid w:val="001974B2"/>
    <w:rsid w:val="00197746"/>
    <w:rsid w:val="00197BE4"/>
    <w:rsid w:val="001A0581"/>
    <w:rsid w:val="001A0669"/>
    <w:rsid w:val="001A0848"/>
    <w:rsid w:val="001A0957"/>
    <w:rsid w:val="001A0A92"/>
    <w:rsid w:val="001A20D5"/>
    <w:rsid w:val="001A2671"/>
    <w:rsid w:val="001A33FC"/>
    <w:rsid w:val="001A3672"/>
    <w:rsid w:val="001A42A4"/>
    <w:rsid w:val="001A4A26"/>
    <w:rsid w:val="001A4ABE"/>
    <w:rsid w:val="001A4D4A"/>
    <w:rsid w:val="001A5BF8"/>
    <w:rsid w:val="001A5F42"/>
    <w:rsid w:val="001A6B10"/>
    <w:rsid w:val="001A7148"/>
    <w:rsid w:val="001A748A"/>
    <w:rsid w:val="001A7FB7"/>
    <w:rsid w:val="001B1398"/>
    <w:rsid w:val="001B25C1"/>
    <w:rsid w:val="001B329E"/>
    <w:rsid w:val="001B3520"/>
    <w:rsid w:val="001B4602"/>
    <w:rsid w:val="001B5A0B"/>
    <w:rsid w:val="001B70CE"/>
    <w:rsid w:val="001B7282"/>
    <w:rsid w:val="001B7817"/>
    <w:rsid w:val="001B78E5"/>
    <w:rsid w:val="001C1EC8"/>
    <w:rsid w:val="001C1F7B"/>
    <w:rsid w:val="001C23A6"/>
    <w:rsid w:val="001C2639"/>
    <w:rsid w:val="001C2CB7"/>
    <w:rsid w:val="001C2CC3"/>
    <w:rsid w:val="001C324B"/>
    <w:rsid w:val="001C37E9"/>
    <w:rsid w:val="001C3D74"/>
    <w:rsid w:val="001C45D2"/>
    <w:rsid w:val="001C48F7"/>
    <w:rsid w:val="001C49EA"/>
    <w:rsid w:val="001C4E38"/>
    <w:rsid w:val="001C4FE3"/>
    <w:rsid w:val="001C50A3"/>
    <w:rsid w:val="001C5622"/>
    <w:rsid w:val="001C5CF8"/>
    <w:rsid w:val="001C6051"/>
    <w:rsid w:val="001C6C4B"/>
    <w:rsid w:val="001C71D0"/>
    <w:rsid w:val="001C7CB3"/>
    <w:rsid w:val="001C7D81"/>
    <w:rsid w:val="001D0684"/>
    <w:rsid w:val="001D0881"/>
    <w:rsid w:val="001D1CD2"/>
    <w:rsid w:val="001D1E6C"/>
    <w:rsid w:val="001D2C69"/>
    <w:rsid w:val="001D2DE9"/>
    <w:rsid w:val="001D3938"/>
    <w:rsid w:val="001D41DD"/>
    <w:rsid w:val="001D4C74"/>
    <w:rsid w:val="001D4CBD"/>
    <w:rsid w:val="001D4DCA"/>
    <w:rsid w:val="001D5220"/>
    <w:rsid w:val="001D536B"/>
    <w:rsid w:val="001D5D0B"/>
    <w:rsid w:val="001D5D93"/>
    <w:rsid w:val="001D5DED"/>
    <w:rsid w:val="001D5F08"/>
    <w:rsid w:val="001D623D"/>
    <w:rsid w:val="001D62B7"/>
    <w:rsid w:val="001D744D"/>
    <w:rsid w:val="001D7AFC"/>
    <w:rsid w:val="001D7C30"/>
    <w:rsid w:val="001D7DC0"/>
    <w:rsid w:val="001D7E9F"/>
    <w:rsid w:val="001E03C4"/>
    <w:rsid w:val="001E1899"/>
    <w:rsid w:val="001E1B1C"/>
    <w:rsid w:val="001E1BA0"/>
    <w:rsid w:val="001E2557"/>
    <w:rsid w:val="001E261C"/>
    <w:rsid w:val="001E295C"/>
    <w:rsid w:val="001E2AD8"/>
    <w:rsid w:val="001E2BA7"/>
    <w:rsid w:val="001E35DA"/>
    <w:rsid w:val="001E37CD"/>
    <w:rsid w:val="001E3B34"/>
    <w:rsid w:val="001E4133"/>
    <w:rsid w:val="001E419C"/>
    <w:rsid w:val="001E51D8"/>
    <w:rsid w:val="001E605D"/>
    <w:rsid w:val="001E68DA"/>
    <w:rsid w:val="001E6C0C"/>
    <w:rsid w:val="001E70C7"/>
    <w:rsid w:val="001E78CC"/>
    <w:rsid w:val="001F012E"/>
    <w:rsid w:val="001F049B"/>
    <w:rsid w:val="001F0E06"/>
    <w:rsid w:val="001F139B"/>
    <w:rsid w:val="001F1F79"/>
    <w:rsid w:val="001F215B"/>
    <w:rsid w:val="001F24C3"/>
    <w:rsid w:val="001F27BB"/>
    <w:rsid w:val="001F281E"/>
    <w:rsid w:val="001F2ABB"/>
    <w:rsid w:val="001F305E"/>
    <w:rsid w:val="001F3781"/>
    <w:rsid w:val="001F41BC"/>
    <w:rsid w:val="001F4DAC"/>
    <w:rsid w:val="001F5009"/>
    <w:rsid w:val="001F52F9"/>
    <w:rsid w:val="001F5DCC"/>
    <w:rsid w:val="001F5F85"/>
    <w:rsid w:val="001F67AC"/>
    <w:rsid w:val="001F6A8A"/>
    <w:rsid w:val="001F7A09"/>
    <w:rsid w:val="001F7DB8"/>
    <w:rsid w:val="0020030B"/>
    <w:rsid w:val="002007AF"/>
    <w:rsid w:val="002007DB"/>
    <w:rsid w:val="00200DA5"/>
    <w:rsid w:val="00201B23"/>
    <w:rsid w:val="002020FD"/>
    <w:rsid w:val="00203346"/>
    <w:rsid w:val="00203B00"/>
    <w:rsid w:val="00203D72"/>
    <w:rsid w:val="00203F46"/>
    <w:rsid w:val="00204117"/>
    <w:rsid w:val="0020428D"/>
    <w:rsid w:val="002057AC"/>
    <w:rsid w:val="00206610"/>
    <w:rsid w:val="002073A7"/>
    <w:rsid w:val="002075A2"/>
    <w:rsid w:val="0020791B"/>
    <w:rsid w:val="00207F6C"/>
    <w:rsid w:val="0021018C"/>
    <w:rsid w:val="0021025B"/>
    <w:rsid w:val="002108E0"/>
    <w:rsid w:val="00210E40"/>
    <w:rsid w:val="00210F01"/>
    <w:rsid w:val="00211444"/>
    <w:rsid w:val="0021192D"/>
    <w:rsid w:val="00211D98"/>
    <w:rsid w:val="002120C5"/>
    <w:rsid w:val="00212A67"/>
    <w:rsid w:val="00212A9B"/>
    <w:rsid w:val="00212BF1"/>
    <w:rsid w:val="0021334A"/>
    <w:rsid w:val="00213485"/>
    <w:rsid w:val="002135DD"/>
    <w:rsid w:val="00213C06"/>
    <w:rsid w:val="00214087"/>
    <w:rsid w:val="002144B6"/>
    <w:rsid w:val="00214E63"/>
    <w:rsid w:val="00215127"/>
    <w:rsid w:val="0021631C"/>
    <w:rsid w:val="00216561"/>
    <w:rsid w:val="002170F7"/>
    <w:rsid w:val="0021723D"/>
    <w:rsid w:val="00217A28"/>
    <w:rsid w:val="00221454"/>
    <w:rsid w:val="00221617"/>
    <w:rsid w:val="00221CB7"/>
    <w:rsid w:val="002221D9"/>
    <w:rsid w:val="00223958"/>
    <w:rsid w:val="00223F9E"/>
    <w:rsid w:val="00224194"/>
    <w:rsid w:val="002244DF"/>
    <w:rsid w:val="002247D9"/>
    <w:rsid w:val="0022543E"/>
    <w:rsid w:val="00225F31"/>
    <w:rsid w:val="00227922"/>
    <w:rsid w:val="00227ED7"/>
    <w:rsid w:val="0023044C"/>
    <w:rsid w:val="00231B49"/>
    <w:rsid w:val="00232A9F"/>
    <w:rsid w:val="00232E64"/>
    <w:rsid w:val="002338A9"/>
    <w:rsid w:val="00234237"/>
    <w:rsid w:val="002361D1"/>
    <w:rsid w:val="002362FF"/>
    <w:rsid w:val="00236A78"/>
    <w:rsid w:val="00236F01"/>
    <w:rsid w:val="00237505"/>
    <w:rsid w:val="00237517"/>
    <w:rsid w:val="002376CD"/>
    <w:rsid w:val="0024075B"/>
    <w:rsid w:val="00240D3A"/>
    <w:rsid w:val="00240F36"/>
    <w:rsid w:val="002410AC"/>
    <w:rsid w:val="002415EE"/>
    <w:rsid w:val="002425A2"/>
    <w:rsid w:val="002433C1"/>
    <w:rsid w:val="00243BE4"/>
    <w:rsid w:val="00244551"/>
    <w:rsid w:val="002446CF"/>
    <w:rsid w:val="002447F7"/>
    <w:rsid w:val="00244889"/>
    <w:rsid w:val="00244A95"/>
    <w:rsid w:val="00244D3A"/>
    <w:rsid w:val="00244E33"/>
    <w:rsid w:val="00245342"/>
    <w:rsid w:val="002458F4"/>
    <w:rsid w:val="00245CAE"/>
    <w:rsid w:val="00245EE2"/>
    <w:rsid w:val="002460AC"/>
    <w:rsid w:val="00246EAF"/>
    <w:rsid w:val="0024700C"/>
    <w:rsid w:val="00247166"/>
    <w:rsid w:val="002473C9"/>
    <w:rsid w:val="00247F9B"/>
    <w:rsid w:val="00251171"/>
    <w:rsid w:val="002517A0"/>
    <w:rsid w:val="00252A63"/>
    <w:rsid w:val="00252AAE"/>
    <w:rsid w:val="002537A1"/>
    <w:rsid w:val="00253C2E"/>
    <w:rsid w:val="00253F38"/>
    <w:rsid w:val="0025415E"/>
    <w:rsid w:val="00254278"/>
    <w:rsid w:val="00254966"/>
    <w:rsid w:val="00254B18"/>
    <w:rsid w:val="0025531D"/>
    <w:rsid w:val="00255425"/>
    <w:rsid w:val="002559C4"/>
    <w:rsid w:val="0025603B"/>
    <w:rsid w:val="0025620B"/>
    <w:rsid w:val="002564CB"/>
    <w:rsid w:val="00256F86"/>
    <w:rsid w:val="002571B8"/>
    <w:rsid w:val="00257B97"/>
    <w:rsid w:val="00260120"/>
    <w:rsid w:val="002606B3"/>
    <w:rsid w:val="0026106D"/>
    <w:rsid w:val="00261AD6"/>
    <w:rsid w:val="002624D5"/>
    <w:rsid w:val="002627FE"/>
    <w:rsid w:val="00262B86"/>
    <w:rsid w:val="00263C89"/>
    <w:rsid w:val="00263FFB"/>
    <w:rsid w:val="00264ABF"/>
    <w:rsid w:val="0027004D"/>
    <w:rsid w:val="00270C09"/>
    <w:rsid w:val="00271923"/>
    <w:rsid w:val="00271C44"/>
    <w:rsid w:val="00272C92"/>
    <w:rsid w:val="00272D2C"/>
    <w:rsid w:val="0027331E"/>
    <w:rsid w:val="00273FBD"/>
    <w:rsid w:val="00274F54"/>
    <w:rsid w:val="00275164"/>
    <w:rsid w:val="00275689"/>
    <w:rsid w:val="00275C6C"/>
    <w:rsid w:val="00275D3A"/>
    <w:rsid w:val="00276503"/>
    <w:rsid w:val="00276640"/>
    <w:rsid w:val="002767CF"/>
    <w:rsid w:val="002769EF"/>
    <w:rsid w:val="00277092"/>
    <w:rsid w:val="002806B8"/>
    <w:rsid w:val="00280B17"/>
    <w:rsid w:val="00280D73"/>
    <w:rsid w:val="00281F77"/>
    <w:rsid w:val="00282545"/>
    <w:rsid w:val="002826F6"/>
    <w:rsid w:val="00283603"/>
    <w:rsid w:val="002836C5"/>
    <w:rsid w:val="00283AE2"/>
    <w:rsid w:val="00283DE3"/>
    <w:rsid w:val="00284971"/>
    <w:rsid w:val="00285562"/>
    <w:rsid w:val="00285748"/>
    <w:rsid w:val="002858B5"/>
    <w:rsid w:val="00285C5F"/>
    <w:rsid w:val="00286852"/>
    <w:rsid w:val="00286B68"/>
    <w:rsid w:val="002877AF"/>
    <w:rsid w:val="00287ED2"/>
    <w:rsid w:val="00290E7C"/>
    <w:rsid w:val="0029109D"/>
    <w:rsid w:val="00291592"/>
    <w:rsid w:val="00291BDC"/>
    <w:rsid w:val="00292982"/>
    <w:rsid w:val="00292A64"/>
    <w:rsid w:val="002933C5"/>
    <w:rsid w:val="00293B54"/>
    <w:rsid w:val="00294A06"/>
    <w:rsid w:val="00294B70"/>
    <w:rsid w:val="00294C0F"/>
    <w:rsid w:val="00295714"/>
    <w:rsid w:val="00295ADB"/>
    <w:rsid w:val="00295B3B"/>
    <w:rsid w:val="0029693C"/>
    <w:rsid w:val="00296DEF"/>
    <w:rsid w:val="00297BD6"/>
    <w:rsid w:val="002A08C1"/>
    <w:rsid w:val="002A13E1"/>
    <w:rsid w:val="002A1EEC"/>
    <w:rsid w:val="002A27F2"/>
    <w:rsid w:val="002A39DA"/>
    <w:rsid w:val="002A5A2A"/>
    <w:rsid w:val="002A60DA"/>
    <w:rsid w:val="002A7096"/>
    <w:rsid w:val="002A7A69"/>
    <w:rsid w:val="002A7D09"/>
    <w:rsid w:val="002B03ED"/>
    <w:rsid w:val="002B069A"/>
    <w:rsid w:val="002B1639"/>
    <w:rsid w:val="002B1792"/>
    <w:rsid w:val="002B1EB0"/>
    <w:rsid w:val="002B220C"/>
    <w:rsid w:val="002B27FA"/>
    <w:rsid w:val="002B2949"/>
    <w:rsid w:val="002B29CB"/>
    <w:rsid w:val="002B3124"/>
    <w:rsid w:val="002B34D6"/>
    <w:rsid w:val="002B354C"/>
    <w:rsid w:val="002B39C3"/>
    <w:rsid w:val="002B3DB7"/>
    <w:rsid w:val="002B4C36"/>
    <w:rsid w:val="002B4CBE"/>
    <w:rsid w:val="002B4FF9"/>
    <w:rsid w:val="002B6DDE"/>
    <w:rsid w:val="002B72EF"/>
    <w:rsid w:val="002B7FBA"/>
    <w:rsid w:val="002C059F"/>
    <w:rsid w:val="002C084E"/>
    <w:rsid w:val="002C1D06"/>
    <w:rsid w:val="002C1EF1"/>
    <w:rsid w:val="002C1F5C"/>
    <w:rsid w:val="002C2936"/>
    <w:rsid w:val="002C2E8B"/>
    <w:rsid w:val="002C303D"/>
    <w:rsid w:val="002C35CB"/>
    <w:rsid w:val="002C3F01"/>
    <w:rsid w:val="002C459C"/>
    <w:rsid w:val="002C4853"/>
    <w:rsid w:val="002C55EE"/>
    <w:rsid w:val="002C5758"/>
    <w:rsid w:val="002C62BE"/>
    <w:rsid w:val="002C63C2"/>
    <w:rsid w:val="002C6B83"/>
    <w:rsid w:val="002C6B84"/>
    <w:rsid w:val="002C6E3D"/>
    <w:rsid w:val="002C74A4"/>
    <w:rsid w:val="002C7961"/>
    <w:rsid w:val="002D0B2A"/>
    <w:rsid w:val="002D0F4F"/>
    <w:rsid w:val="002D117D"/>
    <w:rsid w:val="002D1458"/>
    <w:rsid w:val="002D184A"/>
    <w:rsid w:val="002D2401"/>
    <w:rsid w:val="002D27B5"/>
    <w:rsid w:val="002D3B24"/>
    <w:rsid w:val="002D3FF5"/>
    <w:rsid w:val="002D4129"/>
    <w:rsid w:val="002D484C"/>
    <w:rsid w:val="002D4EED"/>
    <w:rsid w:val="002D5EE5"/>
    <w:rsid w:val="002D61B0"/>
    <w:rsid w:val="002D697D"/>
    <w:rsid w:val="002D6A7D"/>
    <w:rsid w:val="002D735C"/>
    <w:rsid w:val="002D778A"/>
    <w:rsid w:val="002E014A"/>
    <w:rsid w:val="002E0BE6"/>
    <w:rsid w:val="002E125A"/>
    <w:rsid w:val="002E13E6"/>
    <w:rsid w:val="002E16C0"/>
    <w:rsid w:val="002E1740"/>
    <w:rsid w:val="002E1C69"/>
    <w:rsid w:val="002E29C3"/>
    <w:rsid w:val="002E2B7F"/>
    <w:rsid w:val="002E2D25"/>
    <w:rsid w:val="002E3139"/>
    <w:rsid w:val="002E41C8"/>
    <w:rsid w:val="002E4C60"/>
    <w:rsid w:val="002E5505"/>
    <w:rsid w:val="002E5571"/>
    <w:rsid w:val="002E5A2D"/>
    <w:rsid w:val="002E5D5C"/>
    <w:rsid w:val="002E62CB"/>
    <w:rsid w:val="002E6BC3"/>
    <w:rsid w:val="002E78BF"/>
    <w:rsid w:val="002E7F22"/>
    <w:rsid w:val="002F004A"/>
    <w:rsid w:val="002F086A"/>
    <w:rsid w:val="002F0D1B"/>
    <w:rsid w:val="002F103A"/>
    <w:rsid w:val="002F20BC"/>
    <w:rsid w:val="002F231C"/>
    <w:rsid w:val="002F2740"/>
    <w:rsid w:val="002F3074"/>
    <w:rsid w:val="002F311A"/>
    <w:rsid w:val="002F36CD"/>
    <w:rsid w:val="002F375E"/>
    <w:rsid w:val="002F3BBC"/>
    <w:rsid w:val="002F3F1A"/>
    <w:rsid w:val="002F43B1"/>
    <w:rsid w:val="002F4D94"/>
    <w:rsid w:val="002F5B37"/>
    <w:rsid w:val="002F6DD9"/>
    <w:rsid w:val="002F7529"/>
    <w:rsid w:val="002F7602"/>
    <w:rsid w:val="00300C62"/>
    <w:rsid w:val="00301CB6"/>
    <w:rsid w:val="00302283"/>
    <w:rsid w:val="0030264D"/>
    <w:rsid w:val="00302BA1"/>
    <w:rsid w:val="0030308A"/>
    <w:rsid w:val="003035F1"/>
    <w:rsid w:val="003037A9"/>
    <w:rsid w:val="00304F0A"/>
    <w:rsid w:val="003055DD"/>
    <w:rsid w:val="00305BD7"/>
    <w:rsid w:val="00305C2C"/>
    <w:rsid w:val="00306A73"/>
    <w:rsid w:val="00307304"/>
    <w:rsid w:val="0030780A"/>
    <w:rsid w:val="0031047C"/>
    <w:rsid w:val="0031060E"/>
    <w:rsid w:val="0031090D"/>
    <w:rsid w:val="00310BF0"/>
    <w:rsid w:val="00310D71"/>
    <w:rsid w:val="003115E5"/>
    <w:rsid w:val="00313091"/>
    <w:rsid w:val="00313633"/>
    <w:rsid w:val="00313892"/>
    <w:rsid w:val="00314458"/>
    <w:rsid w:val="0031567A"/>
    <w:rsid w:val="00316540"/>
    <w:rsid w:val="00316BA4"/>
    <w:rsid w:val="00316C8F"/>
    <w:rsid w:val="003170D7"/>
    <w:rsid w:val="00317ABB"/>
    <w:rsid w:val="003203E7"/>
    <w:rsid w:val="0032096E"/>
    <w:rsid w:val="00320EFB"/>
    <w:rsid w:val="003213D4"/>
    <w:rsid w:val="0032149D"/>
    <w:rsid w:val="003222FD"/>
    <w:rsid w:val="0032231C"/>
    <w:rsid w:val="003226BF"/>
    <w:rsid w:val="00322A3A"/>
    <w:rsid w:val="00322A8C"/>
    <w:rsid w:val="003233EE"/>
    <w:rsid w:val="00323516"/>
    <w:rsid w:val="00323CFB"/>
    <w:rsid w:val="00323E01"/>
    <w:rsid w:val="003244AC"/>
    <w:rsid w:val="00324641"/>
    <w:rsid w:val="00325AB4"/>
    <w:rsid w:val="003264A3"/>
    <w:rsid w:val="00326518"/>
    <w:rsid w:val="0032679B"/>
    <w:rsid w:val="00326BCE"/>
    <w:rsid w:val="00326E9C"/>
    <w:rsid w:val="00326FBA"/>
    <w:rsid w:val="003307B7"/>
    <w:rsid w:val="00330EA8"/>
    <w:rsid w:val="0033135F"/>
    <w:rsid w:val="00331B2A"/>
    <w:rsid w:val="0033222B"/>
    <w:rsid w:val="00332987"/>
    <w:rsid w:val="003330B3"/>
    <w:rsid w:val="00333260"/>
    <w:rsid w:val="00333657"/>
    <w:rsid w:val="00333D4E"/>
    <w:rsid w:val="0033407A"/>
    <w:rsid w:val="00334127"/>
    <w:rsid w:val="003341D7"/>
    <w:rsid w:val="00334410"/>
    <w:rsid w:val="003356F8"/>
    <w:rsid w:val="00335F72"/>
    <w:rsid w:val="0033645E"/>
    <w:rsid w:val="00337259"/>
    <w:rsid w:val="00337387"/>
    <w:rsid w:val="00337C70"/>
    <w:rsid w:val="003400CE"/>
    <w:rsid w:val="003406A2"/>
    <w:rsid w:val="00340F39"/>
    <w:rsid w:val="0034100B"/>
    <w:rsid w:val="00341D7C"/>
    <w:rsid w:val="00341EA0"/>
    <w:rsid w:val="003421B3"/>
    <w:rsid w:val="00342AF9"/>
    <w:rsid w:val="00343771"/>
    <w:rsid w:val="00343E34"/>
    <w:rsid w:val="00344324"/>
    <w:rsid w:val="003443E6"/>
    <w:rsid w:val="00344783"/>
    <w:rsid w:val="00344DAD"/>
    <w:rsid w:val="00345944"/>
    <w:rsid w:val="00346D28"/>
    <w:rsid w:val="00346E33"/>
    <w:rsid w:val="00347310"/>
    <w:rsid w:val="00347EC7"/>
    <w:rsid w:val="00347FBA"/>
    <w:rsid w:val="00350BF1"/>
    <w:rsid w:val="0035145D"/>
    <w:rsid w:val="00352E48"/>
    <w:rsid w:val="00353209"/>
    <w:rsid w:val="0035351F"/>
    <w:rsid w:val="00354D91"/>
    <w:rsid w:val="00355164"/>
    <w:rsid w:val="0035533F"/>
    <w:rsid w:val="00355F74"/>
    <w:rsid w:val="00356056"/>
    <w:rsid w:val="0035666C"/>
    <w:rsid w:val="003567D6"/>
    <w:rsid w:val="00356CD0"/>
    <w:rsid w:val="00356CFF"/>
    <w:rsid w:val="00357292"/>
    <w:rsid w:val="00357912"/>
    <w:rsid w:val="00357F88"/>
    <w:rsid w:val="00360176"/>
    <w:rsid w:val="00360B87"/>
    <w:rsid w:val="00360BD5"/>
    <w:rsid w:val="003615EE"/>
    <w:rsid w:val="003618E5"/>
    <w:rsid w:val="00362898"/>
    <w:rsid w:val="00362E4F"/>
    <w:rsid w:val="00363E9D"/>
    <w:rsid w:val="00363FDD"/>
    <w:rsid w:val="003658A5"/>
    <w:rsid w:val="0036773A"/>
    <w:rsid w:val="00367B60"/>
    <w:rsid w:val="00367E44"/>
    <w:rsid w:val="00367F9E"/>
    <w:rsid w:val="00367FBE"/>
    <w:rsid w:val="00370346"/>
    <w:rsid w:val="00370A4A"/>
    <w:rsid w:val="00370BA1"/>
    <w:rsid w:val="00371264"/>
    <w:rsid w:val="00371A82"/>
    <w:rsid w:val="003722C6"/>
    <w:rsid w:val="003726C7"/>
    <w:rsid w:val="00372B18"/>
    <w:rsid w:val="003735A9"/>
    <w:rsid w:val="00373996"/>
    <w:rsid w:val="00373CAC"/>
    <w:rsid w:val="00373FCE"/>
    <w:rsid w:val="00374203"/>
    <w:rsid w:val="0037424D"/>
    <w:rsid w:val="0037443F"/>
    <w:rsid w:val="003744A3"/>
    <w:rsid w:val="003747A1"/>
    <w:rsid w:val="00374D2D"/>
    <w:rsid w:val="003752A9"/>
    <w:rsid w:val="003753EB"/>
    <w:rsid w:val="00375473"/>
    <w:rsid w:val="00375978"/>
    <w:rsid w:val="003759F2"/>
    <w:rsid w:val="00376178"/>
    <w:rsid w:val="0037617E"/>
    <w:rsid w:val="0037641F"/>
    <w:rsid w:val="003776BF"/>
    <w:rsid w:val="003808B4"/>
    <w:rsid w:val="003808D3"/>
    <w:rsid w:val="00382384"/>
    <w:rsid w:val="00382920"/>
    <w:rsid w:val="00382DCD"/>
    <w:rsid w:val="003830E5"/>
    <w:rsid w:val="00383C8C"/>
    <w:rsid w:val="00384111"/>
    <w:rsid w:val="00384283"/>
    <w:rsid w:val="0038479A"/>
    <w:rsid w:val="00384B49"/>
    <w:rsid w:val="00385616"/>
    <w:rsid w:val="003863A7"/>
    <w:rsid w:val="00390BB1"/>
    <w:rsid w:val="00390FCD"/>
    <w:rsid w:val="003923EC"/>
    <w:rsid w:val="00392500"/>
    <w:rsid w:val="0039317E"/>
    <w:rsid w:val="003942FF"/>
    <w:rsid w:val="0039563F"/>
    <w:rsid w:val="00395CA5"/>
    <w:rsid w:val="00396A0A"/>
    <w:rsid w:val="00396D6F"/>
    <w:rsid w:val="003979D7"/>
    <w:rsid w:val="003A09C4"/>
    <w:rsid w:val="003A0B12"/>
    <w:rsid w:val="003A120E"/>
    <w:rsid w:val="003A135D"/>
    <w:rsid w:val="003A18D1"/>
    <w:rsid w:val="003A1CE7"/>
    <w:rsid w:val="003A2598"/>
    <w:rsid w:val="003A39D0"/>
    <w:rsid w:val="003A42B9"/>
    <w:rsid w:val="003A4ECA"/>
    <w:rsid w:val="003A5258"/>
    <w:rsid w:val="003A52E2"/>
    <w:rsid w:val="003A59C3"/>
    <w:rsid w:val="003A5D9F"/>
    <w:rsid w:val="003A6451"/>
    <w:rsid w:val="003A76F1"/>
    <w:rsid w:val="003A7B28"/>
    <w:rsid w:val="003B11D9"/>
    <w:rsid w:val="003B1B1D"/>
    <w:rsid w:val="003B1B3B"/>
    <w:rsid w:val="003B25B7"/>
    <w:rsid w:val="003B25FE"/>
    <w:rsid w:val="003B264A"/>
    <w:rsid w:val="003B2A04"/>
    <w:rsid w:val="003B345A"/>
    <w:rsid w:val="003B3724"/>
    <w:rsid w:val="003B4B15"/>
    <w:rsid w:val="003B631C"/>
    <w:rsid w:val="003B6958"/>
    <w:rsid w:val="003B6F90"/>
    <w:rsid w:val="003B70C3"/>
    <w:rsid w:val="003B753B"/>
    <w:rsid w:val="003B7C95"/>
    <w:rsid w:val="003B7F81"/>
    <w:rsid w:val="003C000F"/>
    <w:rsid w:val="003C01E2"/>
    <w:rsid w:val="003C03C4"/>
    <w:rsid w:val="003C0F6E"/>
    <w:rsid w:val="003C0FC3"/>
    <w:rsid w:val="003C108D"/>
    <w:rsid w:val="003C19B4"/>
    <w:rsid w:val="003C1E00"/>
    <w:rsid w:val="003C268F"/>
    <w:rsid w:val="003C2B4D"/>
    <w:rsid w:val="003C2D7F"/>
    <w:rsid w:val="003C2E13"/>
    <w:rsid w:val="003C2E8B"/>
    <w:rsid w:val="003C38B1"/>
    <w:rsid w:val="003C4365"/>
    <w:rsid w:val="003C44CF"/>
    <w:rsid w:val="003C4766"/>
    <w:rsid w:val="003C4CCF"/>
    <w:rsid w:val="003C6411"/>
    <w:rsid w:val="003C6A9F"/>
    <w:rsid w:val="003D00DB"/>
    <w:rsid w:val="003D09A8"/>
    <w:rsid w:val="003D0D01"/>
    <w:rsid w:val="003D159A"/>
    <w:rsid w:val="003D25B2"/>
    <w:rsid w:val="003D2CDB"/>
    <w:rsid w:val="003D2E39"/>
    <w:rsid w:val="003D3121"/>
    <w:rsid w:val="003D3CBE"/>
    <w:rsid w:val="003D473A"/>
    <w:rsid w:val="003D4D85"/>
    <w:rsid w:val="003D4E5D"/>
    <w:rsid w:val="003D513E"/>
    <w:rsid w:val="003D55CD"/>
    <w:rsid w:val="003D572B"/>
    <w:rsid w:val="003D5A31"/>
    <w:rsid w:val="003D5E83"/>
    <w:rsid w:val="003D6197"/>
    <w:rsid w:val="003D7124"/>
    <w:rsid w:val="003D731B"/>
    <w:rsid w:val="003D74FE"/>
    <w:rsid w:val="003D7D7D"/>
    <w:rsid w:val="003D7EC7"/>
    <w:rsid w:val="003E158C"/>
    <w:rsid w:val="003E170B"/>
    <w:rsid w:val="003E186B"/>
    <w:rsid w:val="003E1A76"/>
    <w:rsid w:val="003E1C00"/>
    <w:rsid w:val="003E1E70"/>
    <w:rsid w:val="003E206B"/>
    <w:rsid w:val="003E2E09"/>
    <w:rsid w:val="003E31C5"/>
    <w:rsid w:val="003E3338"/>
    <w:rsid w:val="003E3ED8"/>
    <w:rsid w:val="003E42C1"/>
    <w:rsid w:val="003E5132"/>
    <w:rsid w:val="003E5624"/>
    <w:rsid w:val="003E59D2"/>
    <w:rsid w:val="003E5C02"/>
    <w:rsid w:val="003E5C2D"/>
    <w:rsid w:val="003E5E96"/>
    <w:rsid w:val="003E653C"/>
    <w:rsid w:val="003F087E"/>
    <w:rsid w:val="003F0E3D"/>
    <w:rsid w:val="003F1922"/>
    <w:rsid w:val="003F1E16"/>
    <w:rsid w:val="003F1ED9"/>
    <w:rsid w:val="003F1F2D"/>
    <w:rsid w:val="003F40FA"/>
    <w:rsid w:val="003F4D36"/>
    <w:rsid w:val="003F517E"/>
    <w:rsid w:val="003F572A"/>
    <w:rsid w:val="003F6BA6"/>
    <w:rsid w:val="003F6BE6"/>
    <w:rsid w:val="003F6EF9"/>
    <w:rsid w:val="003F7C39"/>
    <w:rsid w:val="003F7F1A"/>
    <w:rsid w:val="00400605"/>
    <w:rsid w:val="00400B03"/>
    <w:rsid w:val="004020C3"/>
    <w:rsid w:val="00402A2A"/>
    <w:rsid w:val="00402A63"/>
    <w:rsid w:val="00402DAB"/>
    <w:rsid w:val="004048A9"/>
    <w:rsid w:val="0040497E"/>
    <w:rsid w:val="00404D75"/>
    <w:rsid w:val="00404E71"/>
    <w:rsid w:val="00404FE7"/>
    <w:rsid w:val="0040595E"/>
    <w:rsid w:val="0040598F"/>
    <w:rsid w:val="00405DC2"/>
    <w:rsid w:val="004062F2"/>
    <w:rsid w:val="00407F35"/>
    <w:rsid w:val="004108A3"/>
    <w:rsid w:val="00410BEB"/>
    <w:rsid w:val="0041130C"/>
    <w:rsid w:val="00411AF2"/>
    <w:rsid w:val="00411C0B"/>
    <w:rsid w:val="004133D4"/>
    <w:rsid w:val="004133FF"/>
    <w:rsid w:val="004143D7"/>
    <w:rsid w:val="0041545E"/>
    <w:rsid w:val="0041646F"/>
    <w:rsid w:val="00417067"/>
    <w:rsid w:val="0041731A"/>
    <w:rsid w:val="00417A38"/>
    <w:rsid w:val="00420615"/>
    <w:rsid w:val="0042208B"/>
    <w:rsid w:val="004225D4"/>
    <w:rsid w:val="00423050"/>
    <w:rsid w:val="00423633"/>
    <w:rsid w:val="0042366A"/>
    <w:rsid w:val="0042455C"/>
    <w:rsid w:val="004247DC"/>
    <w:rsid w:val="004253BE"/>
    <w:rsid w:val="00425922"/>
    <w:rsid w:val="004259F3"/>
    <w:rsid w:val="00425FAD"/>
    <w:rsid w:val="0042633E"/>
    <w:rsid w:val="00426424"/>
    <w:rsid w:val="00426A44"/>
    <w:rsid w:val="00427124"/>
    <w:rsid w:val="0042775C"/>
    <w:rsid w:val="00430736"/>
    <w:rsid w:val="0043097F"/>
    <w:rsid w:val="00430A9F"/>
    <w:rsid w:val="00431326"/>
    <w:rsid w:val="004313F2"/>
    <w:rsid w:val="004320A4"/>
    <w:rsid w:val="00432F37"/>
    <w:rsid w:val="00432F7D"/>
    <w:rsid w:val="00433448"/>
    <w:rsid w:val="0043381E"/>
    <w:rsid w:val="004339D7"/>
    <w:rsid w:val="00433B18"/>
    <w:rsid w:val="00433D0C"/>
    <w:rsid w:val="00434BE2"/>
    <w:rsid w:val="00435009"/>
    <w:rsid w:val="0043684B"/>
    <w:rsid w:val="00436BA2"/>
    <w:rsid w:val="004376C8"/>
    <w:rsid w:val="0044220B"/>
    <w:rsid w:val="004425ED"/>
    <w:rsid w:val="00443499"/>
    <w:rsid w:val="0044372B"/>
    <w:rsid w:val="00443A79"/>
    <w:rsid w:val="00443C6D"/>
    <w:rsid w:val="004440E8"/>
    <w:rsid w:val="00444249"/>
    <w:rsid w:val="0044428B"/>
    <w:rsid w:val="004447D9"/>
    <w:rsid w:val="004448E1"/>
    <w:rsid w:val="00444BEA"/>
    <w:rsid w:val="004450C1"/>
    <w:rsid w:val="0044532B"/>
    <w:rsid w:val="00445FF5"/>
    <w:rsid w:val="004461E2"/>
    <w:rsid w:val="00446212"/>
    <w:rsid w:val="00446413"/>
    <w:rsid w:val="0044699E"/>
    <w:rsid w:val="0044700B"/>
    <w:rsid w:val="00447AED"/>
    <w:rsid w:val="00447FBE"/>
    <w:rsid w:val="00450155"/>
    <w:rsid w:val="00450A46"/>
    <w:rsid w:val="004510B5"/>
    <w:rsid w:val="004512EB"/>
    <w:rsid w:val="004524A3"/>
    <w:rsid w:val="00452992"/>
    <w:rsid w:val="0045325F"/>
    <w:rsid w:val="00453A98"/>
    <w:rsid w:val="00453B1A"/>
    <w:rsid w:val="004548EB"/>
    <w:rsid w:val="00455206"/>
    <w:rsid w:val="00455401"/>
    <w:rsid w:val="004555AA"/>
    <w:rsid w:val="00455CFA"/>
    <w:rsid w:val="00455F1B"/>
    <w:rsid w:val="00456C2C"/>
    <w:rsid w:val="00457936"/>
    <w:rsid w:val="00460242"/>
    <w:rsid w:val="004608A0"/>
    <w:rsid w:val="0046219B"/>
    <w:rsid w:val="004625A6"/>
    <w:rsid w:val="00462F17"/>
    <w:rsid w:val="00463175"/>
    <w:rsid w:val="004641F3"/>
    <w:rsid w:val="00464C68"/>
    <w:rsid w:val="00464D52"/>
    <w:rsid w:val="004655E4"/>
    <w:rsid w:val="004657E3"/>
    <w:rsid w:val="00466107"/>
    <w:rsid w:val="0046612A"/>
    <w:rsid w:val="004663B6"/>
    <w:rsid w:val="00466F30"/>
    <w:rsid w:val="00467005"/>
    <w:rsid w:val="00467E35"/>
    <w:rsid w:val="004700C9"/>
    <w:rsid w:val="00470430"/>
    <w:rsid w:val="00470539"/>
    <w:rsid w:val="0047062E"/>
    <w:rsid w:val="00470EF0"/>
    <w:rsid w:val="0047164A"/>
    <w:rsid w:val="00472443"/>
    <w:rsid w:val="004734C8"/>
    <w:rsid w:val="0047381C"/>
    <w:rsid w:val="00473E81"/>
    <w:rsid w:val="00474161"/>
    <w:rsid w:val="004743E2"/>
    <w:rsid w:val="0047457F"/>
    <w:rsid w:val="00474777"/>
    <w:rsid w:val="00474919"/>
    <w:rsid w:val="00474AFC"/>
    <w:rsid w:val="004767BF"/>
    <w:rsid w:val="00476E1F"/>
    <w:rsid w:val="0047708D"/>
    <w:rsid w:val="004779DB"/>
    <w:rsid w:val="0048031D"/>
    <w:rsid w:val="004808BC"/>
    <w:rsid w:val="004809FF"/>
    <w:rsid w:val="00480C27"/>
    <w:rsid w:val="00480E26"/>
    <w:rsid w:val="004810B0"/>
    <w:rsid w:val="00481544"/>
    <w:rsid w:val="00481813"/>
    <w:rsid w:val="00481859"/>
    <w:rsid w:val="00481952"/>
    <w:rsid w:val="0048277B"/>
    <w:rsid w:val="0048394A"/>
    <w:rsid w:val="004839C4"/>
    <w:rsid w:val="00483FC9"/>
    <w:rsid w:val="004846D8"/>
    <w:rsid w:val="0048486E"/>
    <w:rsid w:val="004856A4"/>
    <w:rsid w:val="00485A12"/>
    <w:rsid w:val="004862CD"/>
    <w:rsid w:val="0048636E"/>
    <w:rsid w:val="004864F8"/>
    <w:rsid w:val="0048707F"/>
    <w:rsid w:val="00487EC5"/>
    <w:rsid w:val="004903B9"/>
    <w:rsid w:val="0049046D"/>
    <w:rsid w:val="00490A38"/>
    <w:rsid w:val="004910F1"/>
    <w:rsid w:val="0049131F"/>
    <w:rsid w:val="004913DF"/>
    <w:rsid w:val="00491842"/>
    <w:rsid w:val="00491D5B"/>
    <w:rsid w:val="00492FE6"/>
    <w:rsid w:val="00493945"/>
    <w:rsid w:val="004941CD"/>
    <w:rsid w:val="00494262"/>
    <w:rsid w:val="00494625"/>
    <w:rsid w:val="00496A5B"/>
    <w:rsid w:val="00496C4A"/>
    <w:rsid w:val="00497038"/>
    <w:rsid w:val="00497B4C"/>
    <w:rsid w:val="004A05A2"/>
    <w:rsid w:val="004A08F7"/>
    <w:rsid w:val="004A10DC"/>
    <w:rsid w:val="004A163E"/>
    <w:rsid w:val="004A1B5B"/>
    <w:rsid w:val="004A2834"/>
    <w:rsid w:val="004A3C7D"/>
    <w:rsid w:val="004A4891"/>
    <w:rsid w:val="004A537F"/>
    <w:rsid w:val="004A56B5"/>
    <w:rsid w:val="004A56FE"/>
    <w:rsid w:val="004A5E67"/>
    <w:rsid w:val="004A69DD"/>
    <w:rsid w:val="004A6B87"/>
    <w:rsid w:val="004A7DF7"/>
    <w:rsid w:val="004B0987"/>
    <w:rsid w:val="004B09FC"/>
    <w:rsid w:val="004B0BB5"/>
    <w:rsid w:val="004B14FB"/>
    <w:rsid w:val="004B197A"/>
    <w:rsid w:val="004B2724"/>
    <w:rsid w:val="004B3F31"/>
    <w:rsid w:val="004B595D"/>
    <w:rsid w:val="004B62A1"/>
    <w:rsid w:val="004B644D"/>
    <w:rsid w:val="004B6692"/>
    <w:rsid w:val="004B675A"/>
    <w:rsid w:val="004B6BAC"/>
    <w:rsid w:val="004B7049"/>
    <w:rsid w:val="004B736F"/>
    <w:rsid w:val="004B7EC0"/>
    <w:rsid w:val="004C0F52"/>
    <w:rsid w:val="004C1249"/>
    <w:rsid w:val="004C1261"/>
    <w:rsid w:val="004C1D69"/>
    <w:rsid w:val="004C20C7"/>
    <w:rsid w:val="004C2EA3"/>
    <w:rsid w:val="004C319C"/>
    <w:rsid w:val="004C35A8"/>
    <w:rsid w:val="004C37A9"/>
    <w:rsid w:val="004C39AE"/>
    <w:rsid w:val="004C4314"/>
    <w:rsid w:val="004C4EB0"/>
    <w:rsid w:val="004C51FE"/>
    <w:rsid w:val="004C62B7"/>
    <w:rsid w:val="004C6441"/>
    <w:rsid w:val="004C6D25"/>
    <w:rsid w:val="004C6DEF"/>
    <w:rsid w:val="004C7005"/>
    <w:rsid w:val="004C7014"/>
    <w:rsid w:val="004C76D9"/>
    <w:rsid w:val="004C7B08"/>
    <w:rsid w:val="004D043E"/>
    <w:rsid w:val="004D0774"/>
    <w:rsid w:val="004D080A"/>
    <w:rsid w:val="004D0933"/>
    <w:rsid w:val="004D13C8"/>
    <w:rsid w:val="004D1F35"/>
    <w:rsid w:val="004D2066"/>
    <w:rsid w:val="004D2EA0"/>
    <w:rsid w:val="004D3203"/>
    <w:rsid w:val="004D3283"/>
    <w:rsid w:val="004D3AB0"/>
    <w:rsid w:val="004D4805"/>
    <w:rsid w:val="004D480E"/>
    <w:rsid w:val="004D5177"/>
    <w:rsid w:val="004D6082"/>
    <w:rsid w:val="004D7279"/>
    <w:rsid w:val="004D7784"/>
    <w:rsid w:val="004E0D93"/>
    <w:rsid w:val="004E1562"/>
    <w:rsid w:val="004E226F"/>
    <w:rsid w:val="004E2ABD"/>
    <w:rsid w:val="004E340A"/>
    <w:rsid w:val="004E345D"/>
    <w:rsid w:val="004E3601"/>
    <w:rsid w:val="004E3706"/>
    <w:rsid w:val="004E4452"/>
    <w:rsid w:val="004E4589"/>
    <w:rsid w:val="004E4697"/>
    <w:rsid w:val="004E4B97"/>
    <w:rsid w:val="004E5038"/>
    <w:rsid w:val="004E556F"/>
    <w:rsid w:val="004E59FD"/>
    <w:rsid w:val="004E6D01"/>
    <w:rsid w:val="004E7D69"/>
    <w:rsid w:val="004E7F1E"/>
    <w:rsid w:val="004F1B20"/>
    <w:rsid w:val="004F236C"/>
    <w:rsid w:val="004F2EDE"/>
    <w:rsid w:val="004F348C"/>
    <w:rsid w:val="004F36F2"/>
    <w:rsid w:val="004F4967"/>
    <w:rsid w:val="004F5CF8"/>
    <w:rsid w:val="004F65DE"/>
    <w:rsid w:val="004F6BE6"/>
    <w:rsid w:val="004F7380"/>
    <w:rsid w:val="004F7ABD"/>
    <w:rsid w:val="004F7BC6"/>
    <w:rsid w:val="005009AC"/>
    <w:rsid w:val="00500B09"/>
    <w:rsid w:val="00500D54"/>
    <w:rsid w:val="00501225"/>
    <w:rsid w:val="00501746"/>
    <w:rsid w:val="00501EF3"/>
    <w:rsid w:val="00502446"/>
    <w:rsid w:val="00502C48"/>
    <w:rsid w:val="005030DE"/>
    <w:rsid w:val="00503648"/>
    <w:rsid w:val="005040D2"/>
    <w:rsid w:val="0050453F"/>
    <w:rsid w:val="00504C28"/>
    <w:rsid w:val="00507078"/>
    <w:rsid w:val="0050743F"/>
    <w:rsid w:val="00507B5D"/>
    <w:rsid w:val="00510B9D"/>
    <w:rsid w:val="0051176C"/>
    <w:rsid w:val="00511999"/>
    <w:rsid w:val="00511B9E"/>
    <w:rsid w:val="00513392"/>
    <w:rsid w:val="005134F9"/>
    <w:rsid w:val="00513AC2"/>
    <w:rsid w:val="00513E83"/>
    <w:rsid w:val="00514261"/>
    <w:rsid w:val="00514BCF"/>
    <w:rsid w:val="00515A3B"/>
    <w:rsid w:val="00515F46"/>
    <w:rsid w:val="00516164"/>
    <w:rsid w:val="005167B2"/>
    <w:rsid w:val="00516B80"/>
    <w:rsid w:val="0051732C"/>
    <w:rsid w:val="0052086A"/>
    <w:rsid w:val="005212B3"/>
    <w:rsid w:val="005222D0"/>
    <w:rsid w:val="00522A0C"/>
    <w:rsid w:val="00523066"/>
    <w:rsid w:val="00523A0B"/>
    <w:rsid w:val="0052403E"/>
    <w:rsid w:val="00524AB4"/>
    <w:rsid w:val="00524E78"/>
    <w:rsid w:val="00525BFB"/>
    <w:rsid w:val="00525D3B"/>
    <w:rsid w:val="00525F1F"/>
    <w:rsid w:val="00525F8F"/>
    <w:rsid w:val="005260BD"/>
    <w:rsid w:val="00527A76"/>
    <w:rsid w:val="00527FC8"/>
    <w:rsid w:val="0053004B"/>
    <w:rsid w:val="00530CFB"/>
    <w:rsid w:val="00530D5D"/>
    <w:rsid w:val="005315B1"/>
    <w:rsid w:val="00531C78"/>
    <w:rsid w:val="00531C97"/>
    <w:rsid w:val="005325E0"/>
    <w:rsid w:val="0053326B"/>
    <w:rsid w:val="00533303"/>
    <w:rsid w:val="00534EEA"/>
    <w:rsid w:val="0053517E"/>
    <w:rsid w:val="005356D4"/>
    <w:rsid w:val="0053592F"/>
    <w:rsid w:val="00535A8F"/>
    <w:rsid w:val="00535B7D"/>
    <w:rsid w:val="0053610A"/>
    <w:rsid w:val="00536DE1"/>
    <w:rsid w:val="00537519"/>
    <w:rsid w:val="00540977"/>
    <w:rsid w:val="00540D84"/>
    <w:rsid w:val="00541462"/>
    <w:rsid w:val="00541E63"/>
    <w:rsid w:val="00542743"/>
    <w:rsid w:val="00542875"/>
    <w:rsid w:val="005428A6"/>
    <w:rsid w:val="00542FD6"/>
    <w:rsid w:val="00543825"/>
    <w:rsid w:val="00544B15"/>
    <w:rsid w:val="00544D0C"/>
    <w:rsid w:val="00545372"/>
    <w:rsid w:val="005453E6"/>
    <w:rsid w:val="005453FC"/>
    <w:rsid w:val="005466A3"/>
    <w:rsid w:val="005466B1"/>
    <w:rsid w:val="0054672A"/>
    <w:rsid w:val="00546D36"/>
    <w:rsid w:val="0055092B"/>
    <w:rsid w:val="00551245"/>
    <w:rsid w:val="00552A03"/>
    <w:rsid w:val="00553261"/>
    <w:rsid w:val="005534AF"/>
    <w:rsid w:val="005536DE"/>
    <w:rsid w:val="005541E7"/>
    <w:rsid w:val="00554921"/>
    <w:rsid w:val="00554FEC"/>
    <w:rsid w:val="005553F0"/>
    <w:rsid w:val="0055571A"/>
    <w:rsid w:val="00555AEB"/>
    <w:rsid w:val="00555BDF"/>
    <w:rsid w:val="00555EB8"/>
    <w:rsid w:val="00556568"/>
    <w:rsid w:val="00556735"/>
    <w:rsid w:val="00556880"/>
    <w:rsid w:val="00556CA9"/>
    <w:rsid w:val="00556F22"/>
    <w:rsid w:val="0055772B"/>
    <w:rsid w:val="005577F8"/>
    <w:rsid w:val="0056008C"/>
    <w:rsid w:val="00560394"/>
    <w:rsid w:val="005609F0"/>
    <w:rsid w:val="00561215"/>
    <w:rsid w:val="0056129D"/>
    <w:rsid w:val="005620B9"/>
    <w:rsid w:val="00562D2B"/>
    <w:rsid w:val="00562E99"/>
    <w:rsid w:val="00563603"/>
    <w:rsid w:val="00564C66"/>
    <w:rsid w:val="005651FF"/>
    <w:rsid w:val="00565377"/>
    <w:rsid w:val="005654B1"/>
    <w:rsid w:val="00565500"/>
    <w:rsid w:val="005657F8"/>
    <w:rsid w:val="00565A95"/>
    <w:rsid w:val="00565D7E"/>
    <w:rsid w:val="005675F3"/>
    <w:rsid w:val="00570105"/>
    <w:rsid w:val="00570856"/>
    <w:rsid w:val="00571583"/>
    <w:rsid w:val="00571FC9"/>
    <w:rsid w:val="00572BAD"/>
    <w:rsid w:val="005735B3"/>
    <w:rsid w:val="00573699"/>
    <w:rsid w:val="005736DB"/>
    <w:rsid w:val="00573BD5"/>
    <w:rsid w:val="00573D1B"/>
    <w:rsid w:val="005741BF"/>
    <w:rsid w:val="0057424D"/>
    <w:rsid w:val="00574C24"/>
    <w:rsid w:val="00574F8A"/>
    <w:rsid w:val="005751C6"/>
    <w:rsid w:val="00575902"/>
    <w:rsid w:val="005759EE"/>
    <w:rsid w:val="005769C8"/>
    <w:rsid w:val="00576BF8"/>
    <w:rsid w:val="00580BF2"/>
    <w:rsid w:val="00581A57"/>
    <w:rsid w:val="00581FFE"/>
    <w:rsid w:val="00582D2F"/>
    <w:rsid w:val="00582FFA"/>
    <w:rsid w:val="005832C6"/>
    <w:rsid w:val="0058498D"/>
    <w:rsid w:val="00585987"/>
    <w:rsid w:val="00585CDC"/>
    <w:rsid w:val="00585FA0"/>
    <w:rsid w:val="0058651D"/>
    <w:rsid w:val="0058654E"/>
    <w:rsid w:val="005865A1"/>
    <w:rsid w:val="005877D6"/>
    <w:rsid w:val="005900F1"/>
    <w:rsid w:val="005905B7"/>
    <w:rsid w:val="005920EC"/>
    <w:rsid w:val="00592EE4"/>
    <w:rsid w:val="00592F63"/>
    <w:rsid w:val="00593BB6"/>
    <w:rsid w:val="005947E0"/>
    <w:rsid w:val="005948D9"/>
    <w:rsid w:val="005960DC"/>
    <w:rsid w:val="00596DE8"/>
    <w:rsid w:val="00596F7D"/>
    <w:rsid w:val="005974CB"/>
    <w:rsid w:val="005A051F"/>
    <w:rsid w:val="005A0705"/>
    <w:rsid w:val="005A07B6"/>
    <w:rsid w:val="005A0FC4"/>
    <w:rsid w:val="005A1579"/>
    <w:rsid w:val="005A1A81"/>
    <w:rsid w:val="005A2543"/>
    <w:rsid w:val="005A3208"/>
    <w:rsid w:val="005A3316"/>
    <w:rsid w:val="005A3D1C"/>
    <w:rsid w:val="005A4626"/>
    <w:rsid w:val="005A4754"/>
    <w:rsid w:val="005A4D22"/>
    <w:rsid w:val="005A4E16"/>
    <w:rsid w:val="005A4EE4"/>
    <w:rsid w:val="005A54CE"/>
    <w:rsid w:val="005A5814"/>
    <w:rsid w:val="005A63BD"/>
    <w:rsid w:val="005A65A7"/>
    <w:rsid w:val="005A6624"/>
    <w:rsid w:val="005A6A6E"/>
    <w:rsid w:val="005A74AA"/>
    <w:rsid w:val="005A762F"/>
    <w:rsid w:val="005B0507"/>
    <w:rsid w:val="005B0580"/>
    <w:rsid w:val="005B1341"/>
    <w:rsid w:val="005B1424"/>
    <w:rsid w:val="005B1E35"/>
    <w:rsid w:val="005B20FB"/>
    <w:rsid w:val="005B23D4"/>
    <w:rsid w:val="005B2D4B"/>
    <w:rsid w:val="005B32DB"/>
    <w:rsid w:val="005B33E8"/>
    <w:rsid w:val="005B3507"/>
    <w:rsid w:val="005B357A"/>
    <w:rsid w:val="005B3AB8"/>
    <w:rsid w:val="005B4127"/>
    <w:rsid w:val="005B4179"/>
    <w:rsid w:val="005B49C2"/>
    <w:rsid w:val="005B4DFB"/>
    <w:rsid w:val="005B6045"/>
    <w:rsid w:val="005B6398"/>
    <w:rsid w:val="005B6A90"/>
    <w:rsid w:val="005B6BAA"/>
    <w:rsid w:val="005B78DA"/>
    <w:rsid w:val="005B7F41"/>
    <w:rsid w:val="005C0052"/>
    <w:rsid w:val="005C0C49"/>
    <w:rsid w:val="005C0CB8"/>
    <w:rsid w:val="005C1EAD"/>
    <w:rsid w:val="005C4126"/>
    <w:rsid w:val="005C47A9"/>
    <w:rsid w:val="005C495A"/>
    <w:rsid w:val="005C65AA"/>
    <w:rsid w:val="005C66D9"/>
    <w:rsid w:val="005C6940"/>
    <w:rsid w:val="005C6B8E"/>
    <w:rsid w:val="005C7BE4"/>
    <w:rsid w:val="005C7E3D"/>
    <w:rsid w:val="005D1260"/>
    <w:rsid w:val="005D21FB"/>
    <w:rsid w:val="005D3C7D"/>
    <w:rsid w:val="005D3E48"/>
    <w:rsid w:val="005D3F34"/>
    <w:rsid w:val="005D43E6"/>
    <w:rsid w:val="005D452D"/>
    <w:rsid w:val="005D4895"/>
    <w:rsid w:val="005D4F7C"/>
    <w:rsid w:val="005D5B4C"/>
    <w:rsid w:val="005D5B64"/>
    <w:rsid w:val="005D5F40"/>
    <w:rsid w:val="005D63A9"/>
    <w:rsid w:val="005D6680"/>
    <w:rsid w:val="005D66A5"/>
    <w:rsid w:val="005D6BBF"/>
    <w:rsid w:val="005E024D"/>
    <w:rsid w:val="005E07E9"/>
    <w:rsid w:val="005E0CF2"/>
    <w:rsid w:val="005E1046"/>
    <w:rsid w:val="005E1695"/>
    <w:rsid w:val="005E1E0C"/>
    <w:rsid w:val="005E3CF6"/>
    <w:rsid w:val="005E3EDC"/>
    <w:rsid w:val="005E40F2"/>
    <w:rsid w:val="005E5A55"/>
    <w:rsid w:val="005E5AE7"/>
    <w:rsid w:val="005E5C68"/>
    <w:rsid w:val="005E5EB3"/>
    <w:rsid w:val="005E70AE"/>
    <w:rsid w:val="005E791E"/>
    <w:rsid w:val="005E7A62"/>
    <w:rsid w:val="005E7B04"/>
    <w:rsid w:val="005F00BC"/>
    <w:rsid w:val="005F09E7"/>
    <w:rsid w:val="005F0A9D"/>
    <w:rsid w:val="005F0B48"/>
    <w:rsid w:val="005F1304"/>
    <w:rsid w:val="005F138B"/>
    <w:rsid w:val="005F15AD"/>
    <w:rsid w:val="005F2B49"/>
    <w:rsid w:val="005F3076"/>
    <w:rsid w:val="005F32F6"/>
    <w:rsid w:val="005F3A81"/>
    <w:rsid w:val="005F48D2"/>
    <w:rsid w:val="005F4E42"/>
    <w:rsid w:val="005F50F9"/>
    <w:rsid w:val="005F5A87"/>
    <w:rsid w:val="005F5B2D"/>
    <w:rsid w:val="005F69A1"/>
    <w:rsid w:val="005F6BE8"/>
    <w:rsid w:val="005F6E87"/>
    <w:rsid w:val="005F748B"/>
    <w:rsid w:val="006017A3"/>
    <w:rsid w:val="00601D53"/>
    <w:rsid w:val="0060320C"/>
    <w:rsid w:val="00603337"/>
    <w:rsid w:val="006044DD"/>
    <w:rsid w:val="0060471D"/>
    <w:rsid w:val="00604AEE"/>
    <w:rsid w:val="00604D0F"/>
    <w:rsid w:val="0060541C"/>
    <w:rsid w:val="0060544B"/>
    <w:rsid w:val="006061C3"/>
    <w:rsid w:val="00606861"/>
    <w:rsid w:val="0060692E"/>
    <w:rsid w:val="00606F4A"/>
    <w:rsid w:val="006100E1"/>
    <w:rsid w:val="0061101B"/>
    <w:rsid w:val="0061158F"/>
    <w:rsid w:val="00611931"/>
    <w:rsid w:val="00611BFB"/>
    <w:rsid w:val="00611D7C"/>
    <w:rsid w:val="0061204B"/>
    <w:rsid w:val="006121AE"/>
    <w:rsid w:val="00612DCB"/>
    <w:rsid w:val="006133D5"/>
    <w:rsid w:val="006140E1"/>
    <w:rsid w:val="006145AB"/>
    <w:rsid w:val="00614B88"/>
    <w:rsid w:val="00614C71"/>
    <w:rsid w:val="00614E7F"/>
    <w:rsid w:val="00615C93"/>
    <w:rsid w:val="006161F9"/>
    <w:rsid w:val="0061624F"/>
    <w:rsid w:val="006179AF"/>
    <w:rsid w:val="006204A1"/>
    <w:rsid w:val="00621343"/>
    <w:rsid w:val="00621384"/>
    <w:rsid w:val="00621536"/>
    <w:rsid w:val="00625411"/>
    <w:rsid w:val="00626169"/>
    <w:rsid w:val="00631097"/>
    <w:rsid w:val="00631DEC"/>
    <w:rsid w:val="006327FD"/>
    <w:rsid w:val="006331D5"/>
    <w:rsid w:val="006342ED"/>
    <w:rsid w:val="006344E2"/>
    <w:rsid w:val="006348EA"/>
    <w:rsid w:val="00634BD8"/>
    <w:rsid w:val="006351D9"/>
    <w:rsid w:val="006352EA"/>
    <w:rsid w:val="00635820"/>
    <w:rsid w:val="0063590B"/>
    <w:rsid w:val="00635FC7"/>
    <w:rsid w:val="006404B3"/>
    <w:rsid w:val="0064061A"/>
    <w:rsid w:val="00640624"/>
    <w:rsid w:val="00640C38"/>
    <w:rsid w:val="00640CF3"/>
    <w:rsid w:val="00640F83"/>
    <w:rsid w:val="00641CA3"/>
    <w:rsid w:val="00641CAD"/>
    <w:rsid w:val="00641EDE"/>
    <w:rsid w:val="00642AF5"/>
    <w:rsid w:val="00642D8C"/>
    <w:rsid w:val="00644794"/>
    <w:rsid w:val="00644CE5"/>
    <w:rsid w:val="00645043"/>
    <w:rsid w:val="0064512F"/>
    <w:rsid w:val="00646051"/>
    <w:rsid w:val="00646060"/>
    <w:rsid w:val="0064627F"/>
    <w:rsid w:val="0064694C"/>
    <w:rsid w:val="00646D60"/>
    <w:rsid w:val="00647452"/>
    <w:rsid w:val="00647777"/>
    <w:rsid w:val="006479F4"/>
    <w:rsid w:val="00647B0A"/>
    <w:rsid w:val="00647C8B"/>
    <w:rsid w:val="00650592"/>
    <w:rsid w:val="00650CA9"/>
    <w:rsid w:val="00650EEC"/>
    <w:rsid w:val="00651A60"/>
    <w:rsid w:val="00652457"/>
    <w:rsid w:val="00653302"/>
    <w:rsid w:val="006538C8"/>
    <w:rsid w:val="006538C9"/>
    <w:rsid w:val="00653997"/>
    <w:rsid w:val="00653F0A"/>
    <w:rsid w:val="00654819"/>
    <w:rsid w:val="006552AA"/>
    <w:rsid w:val="00655E70"/>
    <w:rsid w:val="00656414"/>
    <w:rsid w:val="006574E9"/>
    <w:rsid w:val="0065777A"/>
    <w:rsid w:val="006604A4"/>
    <w:rsid w:val="00660613"/>
    <w:rsid w:val="0066146D"/>
    <w:rsid w:val="00661E53"/>
    <w:rsid w:val="00662434"/>
    <w:rsid w:val="0066255A"/>
    <w:rsid w:val="006626E1"/>
    <w:rsid w:val="00662948"/>
    <w:rsid w:val="006630D9"/>
    <w:rsid w:val="00664EEE"/>
    <w:rsid w:val="00665163"/>
    <w:rsid w:val="00665203"/>
    <w:rsid w:val="006653C9"/>
    <w:rsid w:val="006657E0"/>
    <w:rsid w:val="006673A0"/>
    <w:rsid w:val="0066742B"/>
    <w:rsid w:val="00667C7F"/>
    <w:rsid w:val="00670AE7"/>
    <w:rsid w:val="00670D26"/>
    <w:rsid w:val="00670D4C"/>
    <w:rsid w:val="00671184"/>
    <w:rsid w:val="00671E6C"/>
    <w:rsid w:val="0067205E"/>
    <w:rsid w:val="0067214C"/>
    <w:rsid w:val="0067219F"/>
    <w:rsid w:val="006722FF"/>
    <w:rsid w:val="00672378"/>
    <w:rsid w:val="006724BE"/>
    <w:rsid w:val="006725BA"/>
    <w:rsid w:val="0067332D"/>
    <w:rsid w:val="0067337A"/>
    <w:rsid w:val="00673966"/>
    <w:rsid w:val="00673C0E"/>
    <w:rsid w:val="00673C52"/>
    <w:rsid w:val="00674478"/>
    <w:rsid w:val="006748D5"/>
    <w:rsid w:val="00674E53"/>
    <w:rsid w:val="00676452"/>
    <w:rsid w:val="00676A92"/>
    <w:rsid w:val="00677406"/>
    <w:rsid w:val="006814B1"/>
    <w:rsid w:val="00681854"/>
    <w:rsid w:val="00681FFD"/>
    <w:rsid w:val="0068238E"/>
    <w:rsid w:val="006832C4"/>
    <w:rsid w:val="00683548"/>
    <w:rsid w:val="00683771"/>
    <w:rsid w:val="00683791"/>
    <w:rsid w:val="006839B7"/>
    <w:rsid w:val="00683CC2"/>
    <w:rsid w:val="00683E1F"/>
    <w:rsid w:val="006853C7"/>
    <w:rsid w:val="00685B75"/>
    <w:rsid w:val="00686493"/>
    <w:rsid w:val="006866BD"/>
    <w:rsid w:val="00687246"/>
    <w:rsid w:val="006872F7"/>
    <w:rsid w:val="00687C92"/>
    <w:rsid w:val="00687FBB"/>
    <w:rsid w:val="00690543"/>
    <w:rsid w:val="006909D8"/>
    <w:rsid w:val="006916CE"/>
    <w:rsid w:val="006918C8"/>
    <w:rsid w:val="00692495"/>
    <w:rsid w:val="00693568"/>
    <w:rsid w:val="00693E16"/>
    <w:rsid w:val="006946FD"/>
    <w:rsid w:val="0069531B"/>
    <w:rsid w:val="0069548D"/>
    <w:rsid w:val="00695DEE"/>
    <w:rsid w:val="00696046"/>
    <w:rsid w:val="00696428"/>
    <w:rsid w:val="006966D3"/>
    <w:rsid w:val="006967C1"/>
    <w:rsid w:val="0069793C"/>
    <w:rsid w:val="00697A13"/>
    <w:rsid w:val="00697E73"/>
    <w:rsid w:val="006A0343"/>
    <w:rsid w:val="006A0BCB"/>
    <w:rsid w:val="006A0E48"/>
    <w:rsid w:val="006A1588"/>
    <w:rsid w:val="006A163C"/>
    <w:rsid w:val="006A1993"/>
    <w:rsid w:val="006A258C"/>
    <w:rsid w:val="006A2C93"/>
    <w:rsid w:val="006A33F6"/>
    <w:rsid w:val="006A3426"/>
    <w:rsid w:val="006A3BCA"/>
    <w:rsid w:val="006A59E5"/>
    <w:rsid w:val="006A5BCB"/>
    <w:rsid w:val="006A6022"/>
    <w:rsid w:val="006A6EE6"/>
    <w:rsid w:val="006A70CC"/>
    <w:rsid w:val="006A7540"/>
    <w:rsid w:val="006A7760"/>
    <w:rsid w:val="006A7BDD"/>
    <w:rsid w:val="006B010F"/>
    <w:rsid w:val="006B121E"/>
    <w:rsid w:val="006B1427"/>
    <w:rsid w:val="006B192D"/>
    <w:rsid w:val="006B1EF9"/>
    <w:rsid w:val="006B2132"/>
    <w:rsid w:val="006B247C"/>
    <w:rsid w:val="006B2A89"/>
    <w:rsid w:val="006B3007"/>
    <w:rsid w:val="006B3F82"/>
    <w:rsid w:val="006B499D"/>
    <w:rsid w:val="006B5A5F"/>
    <w:rsid w:val="006B649F"/>
    <w:rsid w:val="006B66B5"/>
    <w:rsid w:val="006B70AB"/>
    <w:rsid w:val="006C0390"/>
    <w:rsid w:val="006C0EFA"/>
    <w:rsid w:val="006C10CF"/>
    <w:rsid w:val="006C13A8"/>
    <w:rsid w:val="006C20A2"/>
    <w:rsid w:val="006C2302"/>
    <w:rsid w:val="006C271D"/>
    <w:rsid w:val="006C292C"/>
    <w:rsid w:val="006C2A77"/>
    <w:rsid w:val="006C2FD1"/>
    <w:rsid w:val="006C2FD3"/>
    <w:rsid w:val="006C2FE8"/>
    <w:rsid w:val="006C30A6"/>
    <w:rsid w:val="006C32B1"/>
    <w:rsid w:val="006C3657"/>
    <w:rsid w:val="006C3723"/>
    <w:rsid w:val="006C4112"/>
    <w:rsid w:val="006C4180"/>
    <w:rsid w:val="006C43CA"/>
    <w:rsid w:val="006C43F0"/>
    <w:rsid w:val="006C44B8"/>
    <w:rsid w:val="006C4863"/>
    <w:rsid w:val="006C518D"/>
    <w:rsid w:val="006C54F8"/>
    <w:rsid w:val="006C555B"/>
    <w:rsid w:val="006C66D4"/>
    <w:rsid w:val="006C6EE7"/>
    <w:rsid w:val="006C7495"/>
    <w:rsid w:val="006C7B60"/>
    <w:rsid w:val="006C7BE4"/>
    <w:rsid w:val="006D037E"/>
    <w:rsid w:val="006D0447"/>
    <w:rsid w:val="006D0CEE"/>
    <w:rsid w:val="006D0D67"/>
    <w:rsid w:val="006D194E"/>
    <w:rsid w:val="006D1F90"/>
    <w:rsid w:val="006D2928"/>
    <w:rsid w:val="006D2CBA"/>
    <w:rsid w:val="006D4B21"/>
    <w:rsid w:val="006D526B"/>
    <w:rsid w:val="006D55EF"/>
    <w:rsid w:val="006D68A4"/>
    <w:rsid w:val="006D7010"/>
    <w:rsid w:val="006D736B"/>
    <w:rsid w:val="006D7E2C"/>
    <w:rsid w:val="006E04DA"/>
    <w:rsid w:val="006E07FA"/>
    <w:rsid w:val="006E1368"/>
    <w:rsid w:val="006E1FB3"/>
    <w:rsid w:val="006E3395"/>
    <w:rsid w:val="006E555E"/>
    <w:rsid w:val="006E55C3"/>
    <w:rsid w:val="006E5865"/>
    <w:rsid w:val="006E61CD"/>
    <w:rsid w:val="006E69B7"/>
    <w:rsid w:val="006E6D31"/>
    <w:rsid w:val="006E6EA7"/>
    <w:rsid w:val="006E6FDB"/>
    <w:rsid w:val="006E72C4"/>
    <w:rsid w:val="006E732F"/>
    <w:rsid w:val="006E754D"/>
    <w:rsid w:val="006E77A0"/>
    <w:rsid w:val="006E7C62"/>
    <w:rsid w:val="006F078E"/>
    <w:rsid w:val="006F0856"/>
    <w:rsid w:val="006F0E03"/>
    <w:rsid w:val="006F12F6"/>
    <w:rsid w:val="006F18F7"/>
    <w:rsid w:val="006F3905"/>
    <w:rsid w:val="006F4476"/>
    <w:rsid w:val="006F5216"/>
    <w:rsid w:val="006F5847"/>
    <w:rsid w:val="006F6173"/>
    <w:rsid w:val="006F638D"/>
    <w:rsid w:val="006F6544"/>
    <w:rsid w:val="006F6CC7"/>
    <w:rsid w:val="007002A7"/>
    <w:rsid w:val="00700BE3"/>
    <w:rsid w:val="007032F8"/>
    <w:rsid w:val="00703306"/>
    <w:rsid w:val="00703DA3"/>
    <w:rsid w:val="00703FF5"/>
    <w:rsid w:val="00704817"/>
    <w:rsid w:val="00704EB2"/>
    <w:rsid w:val="00705165"/>
    <w:rsid w:val="007056DF"/>
    <w:rsid w:val="00706A4E"/>
    <w:rsid w:val="00706DF9"/>
    <w:rsid w:val="00707722"/>
    <w:rsid w:val="0070779F"/>
    <w:rsid w:val="0070784A"/>
    <w:rsid w:val="0070796C"/>
    <w:rsid w:val="00707CF0"/>
    <w:rsid w:val="007100B9"/>
    <w:rsid w:val="00710E9F"/>
    <w:rsid w:val="00711379"/>
    <w:rsid w:val="007118EC"/>
    <w:rsid w:val="00711B8F"/>
    <w:rsid w:val="00711BC4"/>
    <w:rsid w:val="00712595"/>
    <w:rsid w:val="00712C26"/>
    <w:rsid w:val="00712ED0"/>
    <w:rsid w:val="0071304F"/>
    <w:rsid w:val="00713D98"/>
    <w:rsid w:val="007148DA"/>
    <w:rsid w:val="00714C68"/>
    <w:rsid w:val="00715102"/>
    <w:rsid w:val="00715107"/>
    <w:rsid w:val="007152FD"/>
    <w:rsid w:val="007158F0"/>
    <w:rsid w:val="007159B6"/>
    <w:rsid w:val="00715EAA"/>
    <w:rsid w:val="0071605D"/>
    <w:rsid w:val="007161A0"/>
    <w:rsid w:val="0071686B"/>
    <w:rsid w:val="00716E77"/>
    <w:rsid w:val="0071710C"/>
    <w:rsid w:val="007176C3"/>
    <w:rsid w:val="00717CB2"/>
    <w:rsid w:val="00717E61"/>
    <w:rsid w:val="007203C2"/>
    <w:rsid w:val="00720729"/>
    <w:rsid w:val="007207FB"/>
    <w:rsid w:val="00720D9A"/>
    <w:rsid w:val="00720E9D"/>
    <w:rsid w:val="007212E1"/>
    <w:rsid w:val="007214FE"/>
    <w:rsid w:val="00721CE4"/>
    <w:rsid w:val="00722279"/>
    <w:rsid w:val="00723187"/>
    <w:rsid w:val="007235B7"/>
    <w:rsid w:val="00723A65"/>
    <w:rsid w:val="00724B79"/>
    <w:rsid w:val="00724CA3"/>
    <w:rsid w:val="007251F0"/>
    <w:rsid w:val="0072624D"/>
    <w:rsid w:val="00726370"/>
    <w:rsid w:val="007267C7"/>
    <w:rsid w:val="007272D3"/>
    <w:rsid w:val="0072770A"/>
    <w:rsid w:val="00727BBD"/>
    <w:rsid w:val="00730238"/>
    <w:rsid w:val="00730256"/>
    <w:rsid w:val="00731C20"/>
    <w:rsid w:val="00731C29"/>
    <w:rsid w:val="00731D5B"/>
    <w:rsid w:val="007320F2"/>
    <w:rsid w:val="00733ED8"/>
    <w:rsid w:val="00734691"/>
    <w:rsid w:val="007349B3"/>
    <w:rsid w:val="007357D2"/>
    <w:rsid w:val="00735CCA"/>
    <w:rsid w:val="00735F17"/>
    <w:rsid w:val="00736172"/>
    <w:rsid w:val="00737869"/>
    <w:rsid w:val="00737C40"/>
    <w:rsid w:val="00737F7E"/>
    <w:rsid w:val="00741121"/>
    <w:rsid w:val="0074185E"/>
    <w:rsid w:val="007428BA"/>
    <w:rsid w:val="00742F01"/>
    <w:rsid w:val="007430DE"/>
    <w:rsid w:val="007449EE"/>
    <w:rsid w:val="00744D89"/>
    <w:rsid w:val="00745D5A"/>
    <w:rsid w:val="007468B4"/>
    <w:rsid w:val="0075174B"/>
    <w:rsid w:val="00751E10"/>
    <w:rsid w:val="00752A75"/>
    <w:rsid w:val="00752B58"/>
    <w:rsid w:val="00752D63"/>
    <w:rsid w:val="00754122"/>
    <w:rsid w:val="007556AA"/>
    <w:rsid w:val="00755B5A"/>
    <w:rsid w:val="0075650F"/>
    <w:rsid w:val="007568F1"/>
    <w:rsid w:val="00756D3B"/>
    <w:rsid w:val="0075725B"/>
    <w:rsid w:val="00757728"/>
    <w:rsid w:val="00757760"/>
    <w:rsid w:val="00757D27"/>
    <w:rsid w:val="007600C3"/>
    <w:rsid w:val="00760BB0"/>
    <w:rsid w:val="00760C11"/>
    <w:rsid w:val="00760F0C"/>
    <w:rsid w:val="007612B1"/>
    <w:rsid w:val="007612C9"/>
    <w:rsid w:val="007612E8"/>
    <w:rsid w:val="00761B85"/>
    <w:rsid w:val="00761FD6"/>
    <w:rsid w:val="0076237D"/>
    <w:rsid w:val="00763417"/>
    <w:rsid w:val="00763693"/>
    <w:rsid w:val="007639D5"/>
    <w:rsid w:val="00764F47"/>
    <w:rsid w:val="00764FAB"/>
    <w:rsid w:val="00767A11"/>
    <w:rsid w:val="00771D47"/>
    <w:rsid w:val="00772C54"/>
    <w:rsid w:val="007746DF"/>
    <w:rsid w:val="00774800"/>
    <w:rsid w:val="007753F9"/>
    <w:rsid w:val="00776264"/>
    <w:rsid w:val="00776A2B"/>
    <w:rsid w:val="00776E22"/>
    <w:rsid w:val="007770BC"/>
    <w:rsid w:val="00777278"/>
    <w:rsid w:val="0077753E"/>
    <w:rsid w:val="007805AA"/>
    <w:rsid w:val="007808A5"/>
    <w:rsid w:val="00780DBC"/>
    <w:rsid w:val="00780E39"/>
    <w:rsid w:val="00780EF5"/>
    <w:rsid w:val="007810A4"/>
    <w:rsid w:val="007818EE"/>
    <w:rsid w:val="00781B86"/>
    <w:rsid w:val="00781CD2"/>
    <w:rsid w:val="007825C5"/>
    <w:rsid w:val="0078353A"/>
    <w:rsid w:val="00784C1B"/>
    <w:rsid w:val="00784F02"/>
    <w:rsid w:val="007853AB"/>
    <w:rsid w:val="00785591"/>
    <w:rsid w:val="00786037"/>
    <w:rsid w:val="0078643E"/>
    <w:rsid w:val="007865FD"/>
    <w:rsid w:val="00786952"/>
    <w:rsid w:val="00786EBD"/>
    <w:rsid w:val="007872FB"/>
    <w:rsid w:val="007873E8"/>
    <w:rsid w:val="007907F6"/>
    <w:rsid w:val="00791061"/>
    <w:rsid w:val="00791653"/>
    <w:rsid w:val="00791CCE"/>
    <w:rsid w:val="0079226B"/>
    <w:rsid w:val="00792A80"/>
    <w:rsid w:val="00794402"/>
    <w:rsid w:val="007947ED"/>
    <w:rsid w:val="00795208"/>
    <w:rsid w:val="00795306"/>
    <w:rsid w:val="007957BB"/>
    <w:rsid w:val="0079590B"/>
    <w:rsid w:val="0079611C"/>
    <w:rsid w:val="007965C0"/>
    <w:rsid w:val="007969D8"/>
    <w:rsid w:val="00796ECE"/>
    <w:rsid w:val="00797A8D"/>
    <w:rsid w:val="007A0D28"/>
    <w:rsid w:val="007A0DE4"/>
    <w:rsid w:val="007A13C9"/>
    <w:rsid w:val="007A1F6E"/>
    <w:rsid w:val="007A2016"/>
    <w:rsid w:val="007A24EA"/>
    <w:rsid w:val="007A27B8"/>
    <w:rsid w:val="007A2C11"/>
    <w:rsid w:val="007A3732"/>
    <w:rsid w:val="007A3C83"/>
    <w:rsid w:val="007A3D37"/>
    <w:rsid w:val="007A4543"/>
    <w:rsid w:val="007A45EF"/>
    <w:rsid w:val="007A51F5"/>
    <w:rsid w:val="007A5343"/>
    <w:rsid w:val="007A5986"/>
    <w:rsid w:val="007A6406"/>
    <w:rsid w:val="007B150C"/>
    <w:rsid w:val="007B15AC"/>
    <w:rsid w:val="007B18FB"/>
    <w:rsid w:val="007B1D1C"/>
    <w:rsid w:val="007B25DC"/>
    <w:rsid w:val="007B2709"/>
    <w:rsid w:val="007B2F70"/>
    <w:rsid w:val="007B3939"/>
    <w:rsid w:val="007B3D84"/>
    <w:rsid w:val="007B4284"/>
    <w:rsid w:val="007B4384"/>
    <w:rsid w:val="007B445A"/>
    <w:rsid w:val="007B4560"/>
    <w:rsid w:val="007B4C94"/>
    <w:rsid w:val="007B4F30"/>
    <w:rsid w:val="007B53A2"/>
    <w:rsid w:val="007B63FC"/>
    <w:rsid w:val="007B6883"/>
    <w:rsid w:val="007B6939"/>
    <w:rsid w:val="007B79EA"/>
    <w:rsid w:val="007B7BBA"/>
    <w:rsid w:val="007B7CAE"/>
    <w:rsid w:val="007C0111"/>
    <w:rsid w:val="007C017A"/>
    <w:rsid w:val="007C0286"/>
    <w:rsid w:val="007C0E94"/>
    <w:rsid w:val="007C10E1"/>
    <w:rsid w:val="007C139A"/>
    <w:rsid w:val="007C1DD7"/>
    <w:rsid w:val="007C3756"/>
    <w:rsid w:val="007C3C1C"/>
    <w:rsid w:val="007C3D39"/>
    <w:rsid w:val="007C3E7D"/>
    <w:rsid w:val="007C49F3"/>
    <w:rsid w:val="007C500C"/>
    <w:rsid w:val="007C5295"/>
    <w:rsid w:val="007C53CC"/>
    <w:rsid w:val="007C5646"/>
    <w:rsid w:val="007C62C1"/>
    <w:rsid w:val="007C68D6"/>
    <w:rsid w:val="007C738B"/>
    <w:rsid w:val="007C7808"/>
    <w:rsid w:val="007D0D3D"/>
    <w:rsid w:val="007D0FD2"/>
    <w:rsid w:val="007D16E4"/>
    <w:rsid w:val="007D1930"/>
    <w:rsid w:val="007D1B51"/>
    <w:rsid w:val="007D280B"/>
    <w:rsid w:val="007D2812"/>
    <w:rsid w:val="007D2A66"/>
    <w:rsid w:val="007D2FE5"/>
    <w:rsid w:val="007D343A"/>
    <w:rsid w:val="007D34B7"/>
    <w:rsid w:val="007D3969"/>
    <w:rsid w:val="007D3C42"/>
    <w:rsid w:val="007D47D6"/>
    <w:rsid w:val="007D4890"/>
    <w:rsid w:val="007D489E"/>
    <w:rsid w:val="007D533F"/>
    <w:rsid w:val="007D5752"/>
    <w:rsid w:val="007D5A4D"/>
    <w:rsid w:val="007D66BD"/>
    <w:rsid w:val="007D686A"/>
    <w:rsid w:val="007D6C77"/>
    <w:rsid w:val="007D7122"/>
    <w:rsid w:val="007D71A3"/>
    <w:rsid w:val="007D74B8"/>
    <w:rsid w:val="007D75B2"/>
    <w:rsid w:val="007E0344"/>
    <w:rsid w:val="007E062A"/>
    <w:rsid w:val="007E09A5"/>
    <w:rsid w:val="007E0DCF"/>
    <w:rsid w:val="007E12A2"/>
    <w:rsid w:val="007E13D2"/>
    <w:rsid w:val="007E1AEB"/>
    <w:rsid w:val="007E2A8E"/>
    <w:rsid w:val="007E3413"/>
    <w:rsid w:val="007E3466"/>
    <w:rsid w:val="007E3516"/>
    <w:rsid w:val="007E398D"/>
    <w:rsid w:val="007E47F3"/>
    <w:rsid w:val="007E4E09"/>
    <w:rsid w:val="007E559E"/>
    <w:rsid w:val="007E55D1"/>
    <w:rsid w:val="007E6A99"/>
    <w:rsid w:val="007E7132"/>
    <w:rsid w:val="007E7F32"/>
    <w:rsid w:val="007F00EA"/>
    <w:rsid w:val="007F015C"/>
    <w:rsid w:val="007F01A8"/>
    <w:rsid w:val="007F0E3A"/>
    <w:rsid w:val="007F109E"/>
    <w:rsid w:val="007F14E4"/>
    <w:rsid w:val="007F1AF5"/>
    <w:rsid w:val="007F2351"/>
    <w:rsid w:val="007F2588"/>
    <w:rsid w:val="007F3576"/>
    <w:rsid w:val="007F35B6"/>
    <w:rsid w:val="007F3E9B"/>
    <w:rsid w:val="007F509A"/>
    <w:rsid w:val="007F5C42"/>
    <w:rsid w:val="007F5D2F"/>
    <w:rsid w:val="007F5D79"/>
    <w:rsid w:val="007F6315"/>
    <w:rsid w:val="007F65F6"/>
    <w:rsid w:val="007F694C"/>
    <w:rsid w:val="007F6A53"/>
    <w:rsid w:val="007F6ADF"/>
    <w:rsid w:val="007F6EC1"/>
    <w:rsid w:val="007F71E5"/>
    <w:rsid w:val="007F7325"/>
    <w:rsid w:val="00800BA6"/>
    <w:rsid w:val="00801918"/>
    <w:rsid w:val="0080191C"/>
    <w:rsid w:val="008019B5"/>
    <w:rsid w:val="00801CF6"/>
    <w:rsid w:val="0080287F"/>
    <w:rsid w:val="00802A31"/>
    <w:rsid w:val="00802D75"/>
    <w:rsid w:val="00803250"/>
    <w:rsid w:val="00803F7A"/>
    <w:rsid w:val="0080400C"/>
    <w:rsid w:val="008047D1"/>
    <w:rsid w:val="00804EEA"/>
    <w:rsid w:val="008051D3"/>
    <w:rsid w:val="00805406"/>
    <w:rsid w:val="00805C8B"/>
    <w:rsid w:val="00805E90"/>
    <w:rsid w:val="00805FE7"/>
    <w:rsid w:val="00806636"/>
    <w:rsid w:val="0080678D"/>
    <w:rsid w:val="008068EB"/>
    <w:rsid w:val="00806C7C"/>
    <w:rsid w:val="00807ECB"/>
    <w:rsid w:val="00807EEA"/>
    <w:rsid w:val="00807FA7"/>
    <w:rsid w:val="00810C13"/>
    <w:rsid w:val="00811AF9"/>
    <w:rsid w:val="008123C2"/>
    <w:rsid w:val="008126D2"/>
    <w:rsid w:val="00812743"/>
    <w:rsid w:val="00812D05"/>
    <w:rsid w:val="00813033"/>
    <w:rsid w:val="0081340F"/>
    <w:rsid w:val="008139FF"/>
    <w:rsid w:val="0081462F"/>
    <w:rsid w:val="00814D9E"/>
    <w:rsid w:val="00815636"/>
    <w:rsid w:val="008159FA"/>
    <w:rsid w:val="00816370"/>
    <w:rsid w:val="008167F8"/>
    <w:rsid w:val="00816DC9"/>
    <w:rsid w:val="00817460"/>
    <w:rsid w:val="0081748B"/>
    <w:rsid w:val="00820228"/>
    <w:rsid w:val="00820471"/>
    <w:rsid w:val="00820614"/>
    <w:rsid w:val="00822B4E"/>
    <w:rsid w:val="00823D71"/>
    <w:rsid w:val="00824257"/>
    <w:rsid w:val="0082430C"/>
    <w:rsid w:val="00824D4B"/>
    <w:rsid w:val="00824FF2"/>
    <w:rsid w:val="00826AC5"/>
    <w:rsid w:val="00826BEF"/>
    <w:rsid w:val="00827118"/>
    <w:rsid w:val="00827A59"/>
    <w:rsid w:val="00827F75"/>
    <w:rsid w:val="008305FD"/>
    <w:rsid w:val="008309E1"/>
    <w:rsid w:val="00830F77"/>
    <w:rsid w:val="00831229"/>
    <w:rsid w:val="008318B4"/>
    <w:rsid w:val="008319AE"/>
    <w:rsid w:val="00831CCB"/>
    <w:rsid w:val="00831D27"/>
    <w:rsid w:val="0083213E"/>
    <w:rsid w:val="008332ED"/>
    <w:rsid w:val="00833401"/>
    <w:rsid w:val="00833770"/>
    <w:rsid w:val="0083377F"/>
    <w:rsid w:val="008338AC"/>
    <w:rsid w:val="0083396D"/>
    <w:rsid w:val="00833E13"/>
    <w:rsid w:val="00834498"/>
    <w:rsid w:val="0083498D"/>
    <w:rsid w:val="00836B4A"/>
    <w:rsid w:val="008371F8"/>
    <w:rsid w:val="00837B9A"/>
    <w:rsid w:val="00837E9F"/>
    <w:rsid w:val="00840147"/>
    <w:rsid w:val="00840E2D"/>
    <w:rsid w:val="008417E5"/>
    <w:rsid w:val="00841C2D"/>
    <w:rsid w:val="008427BF"/>
    <w:rsid w:val="00842CC8"/>
    <w:rsid w:val="008436E1"/>
    <w:rsid w:val="00843817"/>
    <w:rsid w:val="00843DEA"/>
    <w:rsid w:val="00843F09"/>
    <w:rsid w:val="00844223"/>
    <w:rsid w:val="0084426B"/>
    <w:rsid w:val="00844682"/>
    <w:rsid w:val="00845226"/>
    <w:rsid w:val="00845519"/>
    <w:rsid w:val="00845BD9"/>
    <w:rsid w:val="008460BD"/>
    <w:rsid w:val="008466F6"/>
    <w:rsid w:val="00846E36"/>
    <w:rsid w:val="00847EF0"/>
    <w:rsid w:val="00850906"/>
    <w:rsid w:val="00850962"/>
    <w:rsid w:val="0085178F"/>
    <w:rsid w:val="00851AC2"/>
    <w:rsid w:val="00852C18"/>
    <w:rsid w:val="00853026"/>
    <w:rsid w:val="00853270"/>
    <w:rsid w:val="00853C66"/>
    <w:rsid w:val="00853DDB"/>
    <w:rsid w:val="0085416B"/>
    <w:rsid w:val="008558E9"/>
    <w:rsid w:val="0085595C"/>
    <w:rsid w:val="00855E78"/>
    <w:rsid w:val="00856040"/>
    <w:rsid w:val="008561EB"/>
    <w:rsid w:val="00856D6B"/>
    <w:rsid w:val="00857A79"/>
    <w:rsid w:val="00857BF3"/>
    <w:rsid w:val="00857D7F"/>
    <w:rsid w:val="00860076"/>
    <w:rsid w:val="00860A05"/>
    <w:rsid w:val="00860DFA"/>
    <w:rsid w:val="008610BD"/>
    <w:rsid w:val="0086132B"/>
    <w:rsid w:val="00861FE3"/>
    <w:rsid w:val="0086206C"/>
    <w:rsid w:val="00862375"/>
    <w:rsid w:val="0086252E"/>
    <w:rsid w:val="008625E0"/>
    <w:rsid w:val="00862B36"/>
    <w:rsid w:val="00862C79"/>
    <w:rsid w:val="00862CBE"/>
    <w:rsid w:val="008639B5"/>
    <w:rsid w:val="00864083"/>
    <w:rsid w:val="00865402"/>
    <w:rsid w:val="0086556B"/>
    <w:rsid w:val="008659C1"/>
    <w:rsid w:val="00865F71"/>
    <w:rsid w:val="008662FF"/>
    <w:rsid w:val="0086772A"/>
    <w:rsid w:val="00867C8A"/>
    <w:rsid w:val="0087055F"/>
    <w:rsid w:val="008711FE"/>
    <w:rsid w:val="00871201"/>
    <w:rsid w:val="00871F06"/>
    <w:rsid w:val="00872409"/>
    <w:rsid w:val="0087260C"/>
    <w:rsid w:val="00873606"/>
    <w:rsid w:val="0087631E"/>
    <w:rsid w:val="00876DC5"/>
    <w:rsid w:val="008772DA"/>
    <w:rsid w:val="00877386"/>
    <w:rsid w:val="00877517"/>
    <w:rsid w:val="0088073A"/>
    <w:rsid w:val="008814A7"/>
    <w:rsid w:val="008815FF"/>
    <w:rsid w:val="00881D6D"/>
    <w:rsid w:val="00882425"/>
    <w:rsid w:val="008828EB"/>
    <w:rsid w:val="00882B01"/>
    <w:rsid w:val="00883854"/>
    <w:rsid w:val="008838A4"/>
    <w:rsid w:val="00883BEB"/>
    <w:rsid w:val="0088404B"/>
    <w:rsid w:val="00884253"/>
    <w:rsid w:val="00884531"/>
    <w:rsid w:val="008849A8"/>
    <w:rsid w:val="00884A9F"/>
    <w:rsid w:val="008853ED"/>
    <w:rsid w:val="0088587F"/>
    <w:rsid w:val="008864B4"/>
    <w:rsid w:val="00886F52"/>
    <w:rsid w:val="0088798F"/>
    <w:rsid w:val="00887A9D"/>
    <w:rsid w:val="0089095B"/>
    <w:rsid w:val="008912A7"/>
    <w:rsid w:val="00892939"/>
    <w:rsid w:val="00892E92"/>
    <w:rsid w:val="00893378"/>
    <w:rsid w:val="008933AD"/>
    <w:rsid w:val="00893C49"/>
    <w:rsid w:val="00894A49"/>
    <w:rsid w:val="008959C8"/>
    <w:rsid w:val="00895BBC"/>
    <w:rsid w:val="00897253"/>
    <w:rsid w:val="00897D31"/>
    <w:rsid w:val="008A0448"/>
    <w:rsid w:val="008A0CD5"/>
    <w:rsid w:val="008A0E93"/>
    <w:rsid w:val="008A1B92"/>
    <w:rsid w:val="008A29E1"/>
    <w:rsid w:val="008A343E"/>
    <w:rsid w:val="008A3DAC"/>
    <w:rsid w:val="008A43B7"/>
    <w:rsid w:val="008A44C9"/>
    <w:rsid w:val="008A51DA"/>
    <w:rsid w:val="008A567B"/>
    <w:rsid w:val="008A58A8"/>
    <w:rsid w:val="008A66F2"/>
    <w:rsid w:val="008A705B"/>
    <w:rsid w:val="008A7C1E"/>
    <w:rsid w:val="008A7E53"/>
    <w:rsid w:val="008B0F5E"/>
    <w:rsid w:val="008B13EA"/>
    <w:rsid w:val="008B1674"/>
    <w:rsid w:val="008B1E94"/>
    <w:rsid w:val="008B22C3"/>
    <w:rsid w:val="008B27D1"/>
    <w:rsid w:val="008B2C70"/>
    <w:rsid w:val="008B2E19"/>
    <w:rsid w:val="008B3595"/>
    <w:rsid w:val="008B40AB"/>
    <w:rsid w:val="008B4791"/>
    <w:rsid w:val="008B50D3"/>
    <w:rsid w:val="008B5359"/>
    <w:rsid w:val="008B558E"/>
    <w:rsid w:val="008B5E0D"/>
    <w:rsid w:val="008B6241"/>
    <w:rsid w:val="008B63C2"/>
    <w:rsid w:val="008B6C3B"/>
    <w:rsid w:val="008B6F33"/>
    <w:rsid w:val="008B6FD0"/>
    <w:rsid w:val="008B71F4"/>
    <w:rsid w:val="008B730B"/>
    <w:rsid w:val="008C002E"/>
    <w:rsid w:val="008C08B3"/>
    <w:rsid w:val="008C0F45"/>
    <w:rsid w:val="008C186C"/>
    <w:rsid w:val="008C1BDA"/>
    <w:rsid w:val="008C2534"/>
    <w:rsid w:val="008C2AB8"/>
    <w:rsid w:val="008C2B8D"/>
    <w:rsid w:val="008C30CB"/>
    <w:rsid w:val="008C31EB"/>
    <w:rsid w:val="008C3B3C"/>
    <w:rsid w:val="008C4C4D"/>
    <w:rsid w:val="008C59E9"/>
    <w:rsid w:val="008C6636"/>
    <w:rsid w:val="008C67C0"/>
    <w:rsid w:val="008C6950"/>
    <w:rsid w:val="008C6A62"/>
    <w:rsid w:val="008C7387"/>
    <w:rsid w:val="008C7E93"/>
    <w:rsid w:val="008D0398"/>
    <w:rsid w:val="008D0676"/>
    <w:rsid w:val="008D126F"/>
    <w:rsid w:val="008D1A16"/>
    <w:rsid w:val="008D1CC3"/>
    <w:rsid w:val="008D216D"/>
    <w:rsid w:val="008D3A33"/>
    <w:rsid w:val="008D3FFF"/>
    <w:rsid w:val="008D438C"/>
    <w:rsid w:val="008D4582"/>
    <w:rsid w:val="008D4916"/>
    <w:rsid w:val="008D4AB0"/>
    <w:rsid w:val="008D50E1"/>
    <w:rsid w:val="008D590A"/>
    <w:rsid w:val="008D5A28"/>
    <w:rsid w:val="008D6C48"/>
    <w:rsid w:val="008D6C95"/>
    <w:rsid w:val="008D6FCC"/>
    <w:rsid w:val="008D7B6A"/>
    <w:rsid w:val="008D7F3C"/>
    <w:rsid w:val="008E075B"/>
    <w:rsid w:val="008E09FF"/>
    <w:rsid w:val="008E1299"/>
    <w:rsid w:val="008E2597"/>
    <w:rsid w:val="008E29D5"/>
    <w:rsid w:val="008E384B"/>
    <w:rsid w:val="008E3DE1"/>
    <w:rsid w:val="008E41CF"/>
    <w:rsid w:val="008E4850"/>
    <w:rsid w:val="008E4AC0"/>
    <w:rsid w:val="008E4EA0"/>
    <w:rsid w:val="008E5053"/>
    <w:rsid w:val="008E5092"/>
    <w:rsid w:val="008E5425"/>
    <w:rsid w:val="008E54D3"/>
    <w:rsid w:val="008E563E"/>
    <w:rsid w:val="008E5710"/>
    <w:rsid w:val="008E59E6"/>
    <w:rsid w:val="008E7C25"/>
    <w:rsid w:val="008F05ED"/>
    <w:rsid w:val="008F0891"/>
    <w:rsid w:val="008F0C4D"/>
    <w:rsid w:val="008F1BE0"/>
    <w:rsid w:val="008F1FBC"/>
    <w:rsid w:val="008F24DB"/>
    <w:rsid w:val="008F2765"/>
    <w:rsid w:val="008F39FD"/>
    <w:rsid w:val="008F3F8E"/>
    <w:rsid w:val="008F4C6F"/>
    <w:rsid w:val="008F6B84"/>
    <w:rsid w:val="008F6D10"/>
    <w:rsid w:val="008F760E"/>
    <w:rsid w:val="008F7D9F"/>
    <w:rsid w:val="00900780"/>
    <w:rsid w:val="00900B45"/>
    <w:rsid w:val="00900C65"/>
    <w:rsid w:val="00900C92"/>
    <w:rsid w:val="009010B5"/>
    <w:rsid w:val="009012C8"/>
    <w:rsid w:val="009014C4"/>
    <w:rsid w:val="0090166F"/>
    <w:rsid w:val="00901CFE"/>
    <w:rsid w:val="009025FF"/>
    <w:rsid w:val="009028F1"/>
    <w:rsid w:val="009035FB"/>
    <w:rsid w:val="0090382C"/>
    <w:rsid w:val="00903BDE"/>
    <w:rsid w:val="00903D5E"/>
    <w:rsid w:val="00904236"/>
    <w:rsid w:val="0090428F"/>
    <w:rsid w:val="009043FA"/>
    <w:rsid w:val="00905276"/>
    <w:rsid w:val="00905838"/>
    <w:rsid w:val="009068B7"/>
    <w:rsid w:val="0090728C"/>
    <w:rsid w:val="0090774F"/>
    <w:rsid w:val="00907DBE"/>
    <w:rsid w:val="00907FC9"/>
    <w:rsid w:val="00910178"/>
    <w:rsid w:val="0091073C"/>
    <w:rsid w:val="009108A8"/>
    <w:rsid w:val="0091156B"/>
    <w:rsid w:val="0091172B"/>
    <w:rsid w:val="00911CEB"/>
    <w:rsid w:val="009121B0"/>
    <w:rsid w:val="009123C7"/>
    <w:rsid w:val="00912490"/>
    <w:rsid w:val="009129FB"/>
    <w:rsid w:val="00912D8D"/>
    <w:rsid w:val="00914053"/>
    <w:rsid w:val="00914583"/>
    <w:rsid w:val="00914A1B"/>
    <w:rsid w:val="00914FB6"/>
    <w:rsid w:val="009153C4"/>
    <w:rsid w:val="0091595B"/>
    <w:rsid w:val="009159C3"/>
    <w:rsid w:val="00915E86"/>
    <w:rsid w:val="009162F8"/>
    <w:rsid w:val="009165CE"/>
    <w:rsid w:val="00916A68"/>
    <w:rsid w:val="0091735A"/>
    <w:rsid w:val="0091751E"/>
    <w:rsid w:val="00917BCC"/>
    <w:rsid w:val="00917D4C"/>
    <w:rsid w:val="00920C90"/>
    <w:rsid w:val="00920C91"/>
    <w:rsid w:val="00921398"/>
    <w:rsid w:val="009215A0"/>
    <w:rsid w:val="00923350"/>
    <w:rsid w:val="00923747"/>
    <w:rsid w:val="00924809"/>
    <w:rsid w:val="009248F4"/>
    <w:rsid w:val="00924DB9"/>
    <w:rsid w:val="00926497"/>
    <w:rsid w:val="00926571"/>
    <w:rsid w:val="009265CF"/>
    <w:rsid w:val="00927C91"/>
    <w:rsid w:val="00927E82"/>
    <w:rsid w:val="009307CF"/>
    <w:rsid w:val="00930DB5"/>
    <w:rsid w:val="00931A6B"/>
    <w:rsid w:val="00931D68"/>
    <w:rsid w:val="00932230"/>
    <w:rsid w:val="00932802"/>
    <w:rsid w:val="00933776"/>
    <w:rsid w:val="00933D48"/>
    <w:rsid w:val="00934242"/>
    <w:rsid w:val="0093464F"/>
    <w:rsid w:val="00934C18"/>
    <w:rsid w:val="00934CD0"/>
    <w:rsid w:val="009351C0"/>
    <w:rsid w:val="00935968"/>
    <w:rsid w:val="00935C00"/>
    <w:rsid w:val="00935C17"/>
    <w:rsid w:val="00935CA4"/>
    <w:rsid w:val="00937356"/>
    <w:rsid w:val="00940900"/>
    <w:rsid w:val="0094096B"/>
    <w:rsid w:val="00940A83"/>
    <w:rsid w:val="00940C48"/>
    <w:rsid w:val="00940F22"/>
    <w:rsid w:val="009414F4"/>
    <w:rsid w:val="00941B28"/>
    <w:rsid w:val="00942272"/>
    <w:rsid w:val="00942CB6"/>
    <w:rsid w:val="00942E0E"/>
    <w:rsid w:val="00944208"/>
    <w:rsid w:val="0094446A"/>
    <w:rsid w:val="0094646B"/>
    <w:rsid w:val="00946FF2"/>
    <w:rsid w:val="009508C1"/>
    <w:rsid w:val="00950B59"/>
    <w:rsid w:val="00950D4E"/>
    <w:rsid w:val="009516C8"/>
    <w:rsid w:val="00951BD8"/>
    <w:rsid w:val="0095277B"/>
    <w:rsid w:val="0095314B"/>
    <w:rsid w:val="00953E18"/>
    <w:rsid w:val="009546A8"/>
    <w:rsid w:val="009548A5"/>
    <w:rsid w:val="00954DD1"/>
    <w:rsid w:val="00955183"/>
    <w:rsid w:val="00955D31"/>
    <w:rsid w:val="00955F97"/>
    <w:rsid w:val="009563DE"/>
    <w:rsid w:val="00956765"/>
    <w:rsid w:val="009574F5"/>
    <w:rsid w:val="009601B6"/>
    <w:rsid w:val="00960964"/>
    <w:rsid w:val="00961D3B"/>
    <w:rsid w:val="00961F90"/>
    <w:rsid w:val="009622FE"/>
    <w:rsid w:val="00962383"/>
    <w:rsid w:val="00962832"/>
    <w:rsid w:val="00962884"/>
    <w:rsid w:val="00962A66"/>
    <w:rsid w:val="00962DC8"/>
    <w:rsid w:val="00962F49"/>
    <w:rsid w:val="00962FE9"/>
    <w:rsid w:val="009630E5"/>
    <w:rsid w:val="00963AA7"/>
    <w:rsid w:val="00963B94"/>
    <w:rsid w:val="0096438D"/>
    <w:rsid w:val="00964783"/>
    <w:rsid w:val="009651FE"/>
    <w:rsid w:val="00965B64"/>
    <w:rsid w:val="00965BEA"/>
    <w:rsid w:val="00966501"/>
    <w:rsid w:val="0096670E"/>
    <w:rsid w:val="00966886"/>
    <w:rsid w:val="009668A2"/>
    <w:rsid w:val="00966B19"/>
    <w:rsid w:val="0096717A"/>
    <w:rsid w:val="00967614"/>
    <w:rsid w:val="009700B0"/>
    <w:rsid w:val="00970430"/>
    <w:rsid w:val="00970B96"/>
    <w:rsid w:val="00971482"/>
    <w:rsid w:val="0097243F"/>
    <w:rsid w:val="00972994"/>
    <w:rsid w:val="00972D99"/>
    <w:rsid w:val="0097322D"/>
    <w:rsid w:val="0097345F"/>
    <w:rsid w:val="009739D0"/>
    <w:rsid w:val="00973C61"/>
    <w:rsid w:val="0097429E"/>
    <w:rsid w:val="00974D6C"/>
    <w:rsid w:val="0097590E"/>
    <w:rsid w:val="009759BB"/>
    <w:rsid w:val="00975FA2"/>
    <w:rsid w:val="00976957"/>
    <w:rsid w:val="00976F51"/>
    <w:rsid w:val="00977238"/>
    <w:rsid w:val="009777BB"/>
    <w:rsid w:val="00980301"/>
    <w:rsid w:val="00980792"/>
    <w:rsid w:val="0098152F"/>
    <w:rsid w:val="00981694"/>
    <w:rsid w:val="0098172E"/>
    <w:rsid w:val="009817A3"/>
    <w:rsid w:val="0098251D"/>
    <w:rsid w:val="009828F6"/>
    <w:rsid w:val="00982B97"/>
    <w:rsid w:val="00982C89"/>
    <w:rsid w:val="009834B0"/>
    <w:rsid w:val="009847FF"/>
    <w:rsid w:val="00984934"/>
    <w:rsid w:val="00984D02"/>
    <w:rsid w:val="00984F6E"/>
    <w:rsid w:val="00984F99"/>
    <w:rsid w:val="009856DE"/>
    <w:rsid w:val="00985A41"/>
    <w:rsid w:val="00985C8E"/>
    <w:rsid w:val="00985CC0"/>
    <w:rsid w:val="009865CC"/>
    <w:rsid w:val="00986C25"/>
    <w:rsid w:val="00986C94"/>
    <w:rsid w:val="00986D3C"/>
    <w:rsid w:val="009870E7"/>
    <w:rsid w:val="0098755B"/>
    <w:rsid w:val="00987888"/>
    <w:rsid w:val="00987EF7"/>
    <w:rsid w:val="009904A7"/>
    <w:rsid w:val="00990673"/>
    <w:rsid w:val="0099088B"/>
    <w:rsid w:val="00990ACF"/>
    <w:rsid w:val="00991B7E"/>
    <w:rsid w:val="00991FB3"/>
    <w:rsid w:val="00992030"/>
    <w:rsid w:val="00992049"/>
    <w:rsid w:val="0099262B"/>
    <w:rsid w:val="0099276F"/>
    <w:rsid w:val="00992BE1"/>
    <w:rsid w:val="00992E68"/>
    <w:rsid w:val="00993793"/>
    <w:rsid w:val="00993A3B"/>
    <w:rsid w:val="00993B4E"/>
    <w:rsid w:val="00993D7E"/>
    <w:rsid w:val="00994AAE"/>
    <w:rsid w:val="00994DB0"/>
    <w:rsid w:val="00994E07"/>
    <w:rsid w:val="0099557F"/>
    <w:rsid w:val="009965F2"/>
    <w:rsid w:val="0099701F"/>
    <w:rsid w:val="00997554"/>
    <w:rsid w:val="0099777F"/>
    <w:rsid w:val="009979C5"/>
    <w:rsid w:val="00997B45"/>
    <w:rsid w:val="00997CBF"/>
    <w:rsid w:val="00997CE9"/>
    <w:rsid w:val="00997F44"/>
    <w:rsid w:val="009A0652"/>
    <w:rsid w:val="009A0CFB"/>
    <w:rsid w:val="009A139E"/>
    <w:rsid w:val="009A150E"/>
    <w:rsid w:val="009A1779"/>
    <w:rsid w:val="009A18AA"/>
    <w:rsid w:val="009A1E0E"/>
    <w:rsid w:val="009A2142"/>
    <w:rsid w:val="009A3135"/>
    <w:rsid w:val="009A3AA8"/>
    <w:rsid w:val="009A3B30"/>
    <w:rsid w:val="009A5666"/>
    <w:rsid w:val="009A6797"/>
    <w:rsid w:val="009A6A1D"/>
    <w:rsid w:val="009A6F6C"/>
    <w:rsid w:val="009A7F67"/>
    <w:rsid w:val="009B057B"/>
    <w:rsid w:val="009B07D9"/>
    <w:rsid w:val="009B08BF"/>
    <w:rsid w:val="009B0FCF"/>
    <w:rsid w:val="009B21CE"/>
    <w:rsid w:val="009B23AC"/>
    <w:rsid w:val="009B2854"/>
    <w:rsid w:val="009B2EDF"/>
    <w:rsid w:val="009B32E7"/>
    <w:rsid w:val="009B4609"/>
    <w:rsid w:val="009B4D43"/>
    <w:rsid w:val="009B4DD9"/>
    <w:rsid w:val="009B5800"/>
    <w:rsid w:val="009B5801"/>
    <w:rsid w:val="009B5B1F"/>
    <w:rsid w:val="009B602E"/>
    <w:rsid w:val="009B7477"/>
    <w:rsid w:val="009B77A3"/>
    <w:rsid w:val="009B78AB"/>
    <w:rsid w:val="009B7A66"/>
    <w:rsid w:val="009B7B49"/>
    <w:rsid w:val="009C2151"/>
    <w:rsid w:val="009C28E9"/>
    <w:rsid w:val="009C2C83"/>
    <w:rsid w:val="009C2C86"/>
    <w:rsid w:val="009C2FFD"/>
    <w:rsid w:val="009C308B"/>
    <w:rsid w:val="009C3A99"/>
    <w:rsid w:val="009C3ED7"/>
    <w:rsid w:val="009C41E1"/>
    <w:rsid w:val="009C45D1"/>
    <w:rsid w:val="009C4CE5"/>
    <w:rsid w:val="009C6559"/>
    <w:rsid w:val="009D03A2"/>
    <w:rsid w:val="009D1064"/>
    <w:rsid w:val="009D1BA1"/>
    <w:rsid w:val="009D203F"/>
    <w:rsid w:val="009D3838"/>
    <w:rsid w:val="009D3FD1"/>
    <w:rsid w:val="009D5A2B"/>
    <w:rsid w:val="009D66AB"/>
    <w:rsid w:val="009D6D48"/>
    <w:rsid w:val="009D6EA0"/>
    <w:rsid w:val="009D7A45"/>
    <w:rsid w:val="009E0516"/>
    <w:rsid w:val="009E143E"/>
    <w:rsid w:val="009E1AF6"/>
    <w:rsid w:val="009E2576"/>
    <w:rsid w:val="009E3B35"/>
    <w:rsid w:val="009E41E3"/>
    <w:rsid w:val="009E4B5C"/>
    <w:rsid w:val="009E54DF"/>
    <w:rsid w:val="009E6821"/>
    <w:rsid w:val="009E6FAA"/>
    <w:rsid w:val="009E706A"/>
    <w:rsid w:val="009E7247"/>
    <w:rsid w:val="009E749C"/>
    <w:rsid w:val="009E76EF"/>
    <w:rsid w:val="009E77A3"/>
    <w:rsid w:val="009F0157"/>
    <w:rsid w:val="009F1370"/>
    <w:rsid w:val="009F265B"/>
    <w:rsid w:val="009F26D0"/>
    <w:rsid w:val="009F28A9"/>
    <w:rsid w:val="009F2D42"/>
    <w:rsid w:val="009F316C"/>
    <w:rsid w:val="009F380E"/>
    <w:rsid w:val="009F4238"/>
    <w:rsid w:val="009F49EB"/>
    <w:rsid w:val="009F51BF"/>
    <w:rsid w:val="009F52D2"/>
    <w:rsid w:val="009F6C4B"/>
    <w:rsid w:val="00A0040B"/>
    <w:rsid w:val="00A015D1"/>
    <w:rsid w:val="00A01E57"/>
    <w:rsid w:val="00A02060"/>
    <w:rsid w:val="00A022C4"/>
    <w:rsid w:val="00A028DD"/>
    <w:rsid w:val="00A02B68"/>
    <w:rsid w:val="00A03096"/>
    <w:rsid w:val="00A038E7"/>
    <w:rsid w:val="00A05BF2"/>
    <w:rsid w:val="00A06414"/>
    <w:rsid w:val="00A0668F"/>
    <w:rsid w:val="00A070AD"/>
    <w:rsid w:val="00A07B9E"/>
    <w:rsid w:val="00A1042C"/>
    <w:rsid w:val="00A10512"/>
    <w:rsid w:val="00A1060C"/>
    <w:rsid w:val="00A10615"/>
    <w:rsid w:val="00A11A8F"/>
    <w:rsid w:val="00A12118"/>
    <w:rsid w:val="00A12FCB"/>
    <w:rsid w:val="00A133FB"/>
    <w:rsid w:val="00A1348B"/>
    <w:rsid w:val="00A1384E"/>
    <w:rsid w:val="00A13A79"/>
    <w:rsid w:val="00A141A9"/>
    <w:rsid w:val="00A14319"/>
    <w:rsid w:val="00A14858"/>
    <w:rsid w:val="00A149DA"/>
    <w:rsid w:val="00A14CF6"/>
    <w:rsid w:val="00A15397"/>
    <w:rsid w:val="00A1547D"/>
    <w:rsid w:val="00A158C5"/>
    <w:rsid w:val="00A161AE"/>
    <w:rsid w:val="00A16668"/>
    <w:rsid w:val="00A168D6"/>
    <w:rsid w:val="00A1690F"/>
    <w:rsid w:val="00A16BFD"/>
    <w:rsid w:val="00A172D0"/>
    <w:rsid w:val="00A17B7F"/>
    <w:rsid w:val="00A17C21"/>
    <w:rsid w:val="00A17D65"/>
    <w:rsid w:val="00A20621"/>
    <w:rsid w:val="00A20D60"/>
    <w:rsid w:val="00A21955"/>
    <w:rsid w:val="00A21EA4"/>
    <w:rsid w:val="00A22C6E"/>
    <w:rsid w:val="00A22CC7"/>
    <w:rsid w:val="00A22D34"/>
    <w:rsid w:val="00A2372D"/>
    <w:rsid w:val="00A23748"/>
    <w:rsid w:val="00A23A4D"/>
    <w:rsid w:val="00A24791"/>
    <w:rsid w:val="00A25322"/>
    <w:rsid w:val="00A25538"/>
    <w:rsid w:val="00A2567A"/>
    <w:rsid w:val="00A259BF"/>
    <w:rsid w:val="00A25ED1"/>
    <w:rsid w:val="00A268E0"/>
    <w:rsid w:val="00A2697E"/>
    <w:rsid w:val="00A27044"/>
    <w:rsid w:val="00A271A8"/>
    <w:rsid w:val="00A273B9"/>
    <w:rsid w:val="00A27522"/>
    <w:rsid w:val="00A278F8"/>
    <w:rsid w:val="00A27FAF"/>
    <w:rsid w:val="00A30298"/>
    <w:rsid w:val="00A30550"/>
    <w:rsid w:val="00A3095B"/>
    <w:rsid w:val="00A30C82"/>
    <w:rsid w:val="00A3141F"/>
    <w:rsid w:val="00A314BB"/>
    <w:rsid w:val="00A31849"/>
    <w:rsid w:val="00A31A46"/>
    <w:rsid w:val="00A31D21"/>
    <w:rsid w:val="00A32010"/>
    <w:rsid w:val="00A324C5"/>
    <w:rsid w:val="00A32598"/>
    <w:rsid w:val="00A32600"/>
    <w:rsid w:val="00A32872"/>
    <w:rsid w:val="00A331C2"/>
    <w:rsid w:val="00A334FD"/>
    <w:rsid w:val="00A336C1"/>
    <w:rsid w:val="00A33CFA"/>
    <w:rsid w:val="00A36BBB"/>
    <w:rsid w:val="00A371DC"/>
    <w:rsid w:val="00A376D2"/>
    <w:rsid w:val="00A37D12"/>
    <w:rsid w:val="00A40C44"/>
    <w:rsid w:val="00A40CC8"/>
    <w:rsid w:val="00A415D9"/>
    <w:rsid w:val="00A41796"/>
    <w:rsid w:val="00A422BA"/>
    <w:rsid w:val="00A42D1B"/>
    <w:rsid w:val="00A42E9F"/>
    <w:rsid w:val="00A44C7B"/>
    <w:rsid w:val="00A4526D"/>
    <w:rsid w:val="00A45301"/>
    <w:rsid w:val="00A46627"/>
    <w:rsid w:val="00A46CD5"/>
    <w:rsid w:val="00A472CE"/>
    <w:rsid w:val="00A4740F"/>
    <w:rsid w:val="00A47CAC"/>
    <w:rsid w:val="00A508C0"/>
    <w:rsid w:val="00A50E26"/>
    <w:rsid w:val="00A52648"/>
    <w:rsid w:val="00A52814"/>
    <w:rsid w:val="00A52E95"/>
    <w:rsid w:val="00A533B6"/>
    <w:rsid w:val="00A54CA9"/>
    <w:rsid w:val="00A5510B"/>
    <w:rsid w:val="00A554CF"/>
    <w:rsid w:val="00A55C7E"/>
    <w:rsid w:val="00A55EAA"/>
    <w:rsid w:val="00A5611D"/>
    <w:rsid w:val="00A56293"/>
    <w:rsid w:val="00A56353"/>
    <w:rsid w:val="00A564BE"/>
    <w:rsid w:val="00A5680F"/>
    <w:rsid w:val="00A57D9E"/>
    <w:rsid w:val="00A609E7"/>
    <w:rsid w:val="00A60C10"/>
    <w:rsid w:val="00A60FC2"/>
    <w:rsid w:val="00A611B3"/>
    <w:rsid w:val="00A6228B"/>
    <w:rsid w:val="00A622C7"/>
    <w:rsid w:val="00A623E8"/>
    <w:rsid w:val="00A62562"/>
    <w:rsid w:val="00A627B2"/>
    <w:rsid w:val="00A636F0"/>
    <w:rsid w:val="00A637E4"/>
    <w:rsid w:val="00A63B9F"/>
    <w:rsid w:val="00A63DEC"/>
    <w:rsid w:val="00A6411E"/>
    <w:rsid w:val="00A64F43"/>
    <w:rsid w:val="00A6540E"/>
    <w:rsid w:val="00A6572C"/>
    <w:rsid w:val="00A662BB"/>
    <w:rsid w:val="00A66335"/>
    <w:rsid w:val="00A665B1"/>
    <w:rsid w:val="00A665BC"/>
    <w:rsid w:val="00A66AF9"/>
    <w:rsid w:val="00A66E61"/>
    <w:rsid w:val="00A67DCD"/>
    <w:rsid w:val="00A71870"/>
    <w:rsid w:val="00A72487"/>
    <w:rsid w:val="00A729A1"/>
    <w:rsid w:val="00A72B3D"/>
    <w:rsid w:val="00A7386E"/>
    <w:rsid w:val="00A739A8"/>
    <w:rsid w:val="00A7432B"/>
    <w:rsid w:val="00A748EA"/>
    <w:rsid w:val="00A764BD"/>
    <w:rsid w:val="00A76834"/>
    <w:rsid w:val="00A76E61"/>
    <w:rsid w:val="00A77125"/>
    <w:rsid w:val="00A777CB"/>
    <w:rsid w:val="00A7788D"/>
    <w:rsid w:val="00A811B0"/>
    <w:rsid w:val="00A8221F"/>
    <w:rsid w:val="00A82506"/>
    <w:rsid w:val="00A82639"/>
    <w:rsid w:val="00A82FE6"/>
    <w:rsid w:val="00A852CC"/>
    <w:rsid w:val="00A85CD2"/>
    <w:rsid w:val="00A86150"/>
    <w:rsid w:val="00A92185"/>
    <w:rsid w:val="00A92533"/>
    <w:rsid w:val="00A93464"/>
    <w:rsid w:val="00A93B67"/>
    <w:rsid w:val="00A93D5D"/>
    <w:rsid w:val="00A93F1D"/>
    <w:rsid w:val="00A943C7"/>
    <w:rsid w:val="00A9525D"/>
    <w:rsid w:val="00A95BBA"/>
    <w:rsid w:val="00A95DAD"/>
    <w:rsid w:val="00A96150"/>
    <w:rsid w:val="00A9678F"/>
    <w:rsid w:val="00A96FD6"/>
    <w:rsid w:val="00AA0D4F"/>
    <w:rsid w:val="00AA10E2"/>
    <w:rsid w:val="00AA200B"/>
    <w:rsid w:val="00AA2723"/>
    <w:rsid w:val="00AA286F"/>
    <w:rsid w:val="00AA33F9"/>
    <w:rsid w:val="00AA3EB5"/>
    <w:rsid w:val="00AA48DB"/>
    <w:rsid w:val="00AA52BF"/>
    <w:rsid w:val="00AA60D8"/>
    <w:rsid w:val="00AA700E"/>
    <w:rsid w:val="00AA734D"/>
    <w:rsid w:val="00AB1128"/>
    <w:rsid w:val="00AB1203"/>
    <w:rsid w:val="00AB131C"/>
    <w:rsid w:val="00AB1480"/>
    <w:rsid w:val="00AB1A2B"/>
    <w:rsid w:val="00AB227D"/>
    <w:rsid w:val="00AB39D8"/>
    <w:rsid w:val="00AB4B32"/>
    <w:rsid w:val="00AB4DB4"/>
    <w:rsid w:val="00AB4FEA"/>
    <w:rsid w:val="00AB5947"/>
    <w:rsid w:val="00AB60C3"/>
    <w:rsid w:val="00AB65D9"/>
    <w:rsid w:val="00AB69F6"/>
    <w:rsid w:val="00AB74E1"/>
    <w:rsid w:val="00AC04C4"/>
    <w:rsid w:val="00AC0894"/>
    <w:rsid w:val="00AC0BD5"/>
    <w:rsid w:val="00AC1387"/>
    <w:rsid w:val="00AC179B"/>
    <w:rsid w:val="00AC1C7C"/>
    <w:rsid w:val="00AC1D69"/>
    <w:rsid w:val="00AC23A4"/>
    <w:rsid w:val="00AC2C24"/>
    <w:rsid w:val="00AC36AF"/>
    <w:rsid w:val="00AC3B9C"/>
    <w:rsid w:val="00AC3E01"/>
    <w:rsid w:val="00AC449D"/>
    <w:rsid w:val="00AC4623"/>
    <w:rsid w:val="00AC4796"/>
    <w:rsid w:val="00AC502B"/>
    <w:rsid w:val="00AC555E"/>
    <w:rsid w:val="00AC5BE9"/>
    <w:rsid w:val="00AC5C1C"/>
    <w:rsid w:val="00AC6C10"/>
    <w:rsid w:val="00AC7031"/>
    <w:rsid w:val="00AC7109"/>
    <w:rsid w:val="00AC7427"/>
    <w:rsid w:val="00AC76F3"/>
    <w:rsid w:val="00AC7EF1"/>
    <w:rsid w:val="00AD0235"/>
    <w:rsid w:val="00AD1145"/>
    <w:rsid w:val="00AD1B73"/>
    <w:rsid w:val="00AD2006"/>
    <w:rsid w:val="00AD34D8"/>
    <w:rsid w:val="00AD3B1E"/>
    <w:rsid w:val="00AD3F02"/>
    <w:rsid w:val="00AD43C2"/>
    <w:rsid w:val="00AD5723"/>
    <w:rsid w:val="00AD5B45"/>
    <w:rsid w:val="00AD5C4D"/>
    <w:rsid w:val="00AD5D5A"/>
    <w:rsid w:val="00AD5EB4"/>
    <w:rsid w:val="00AD69FE"/>
    <w:rsid w:val="00AD728C"/>
    <w:rsid w:val="00AD74AD"/>
    <w:rsid w:val="00AE0116"/>
    <w:rsid w:val="00AE03C0"/>
    <w:rsid w:val="00AE165C"/>
    <w:rsid w:val="00AE1B82"/>
    <w:rsid w:val="00AE25F7"/>
    <w:rsid w:val="00AE3010"/>
    <w:rsid w:val="00AE3823"/>
    <w:rsid w:val="00AE3E57"/>
    <w:rsid w:val="00AE4BA2"/>
    <w:rsid w:val="00AE5260"/>
    <w:rsid w:val="00AE52ED"/>
    <w:rsid w:val="00AE5AFE"/>
    <w:rsid w:val="00AE66EF"/>
    <w:rsid w:val="00AE6A32"/>
    <w:rsid w:val="00AF0013"/>
    <w:rsid w:val="00AF053F"/>
    <w:rsid w:val="00AF133A"/>
    <w:rsid w:val="00AF1659"/>
    <w:rsid w:val="00AF190F"/>
    <w:rsid w:val="00AF2297"/>
    <w:rsid w:val="00AF27E6"/>
    <w:rsid w:val="00AF2D7C"/>
    <w:rsid w:val="00AF37AA"/>
    <w:rsid w:val="00AF40F1"/>
    <w:rsid w:val="00AF4922"/>
    <w:rsid w:val="00AF4CC1"/>
    <w:rsid w:val="00AF4D48"/>
    <w:rsid w:val="00AF4DE5"/>
    <w:rsid w:val="00AF5518"/>
    <w:rsid w:val="00AF5D99"/>
    <w:rsid w:val="00AF5FEB"/>
    <w:rsid w:val="00AF602F"/>
    <w:rsid w:val="00AF6385"/>
    <w:rsid w:val="00AF6752"/>
    <w:rsid w:val="00AF7B6E"/>
    <w:rsid w:val="00AF7F6A"/>
    <w:rsid w:val="00B001BC"/>
    <w:rsid w:val="00B00C1C"/>
    <w:rsid w:val="00B019CC"/>
    <w:rsid w:val="00B021C4"/>
    <w:rsid w:val="00B0226B"/>
    <w:rsid w:val="00B02CC7"/>
    <w:rsid w:val="00B03D97"/>
    <w:rsid w:val="00B04316"/>
    <w:rsid w:val="00B05976"/>
    <w:rsid w:val="00B05AF1"/>
    <w:rsid w:val="00B07632"/>
    <w:rsid w:val="00B10809"/>
    <w:rsid w:val="00B108C4"/>
    <w:rsid w:val="00B11A3F"/>
    <w:rsid w:val="00B11BFA"/>
    <w:rsid w:val="00B1228A"/>
    <w:rsid w:val="00B12641"/>
    <w:rsid w:val="00B12813"/>
    <w:rsid w:val="00B128D9"/>
    <w:rsid w:val="00B12CFA"/>
    <w:rsid w:val="00B12F68"/>
    <w:rsid w:val="00B13472"/>
    <w:rsid w:val="00B13982"/>
    <w:rsid w:val="00B15189"/>
    <w:rsid w:val="00B152A9"/>
    <w:rsid w:val="00B153AD"/>
    <w:rsid w:val="00B16AB9"/>
    <w:rsid w:val="00B16CBA"/>
    <w:rsid w:val="00B206C2"/>
    <w:rsid w:val="00B206E3"/>
    <w:rsid w:val="00B20B38"/>
    <w:rsid w:val="00B20B43"/>
    <w:rsid w:val="00B21625"/>
    <w:rsid w:val="00B2244A"/>
    <w:rsid w:val="00B2371F"/>
    <w:rsid w:val="00B23795"/>
    <w:rsid w:val="00B24DD9"/>
    <w:rsid w:val="00B25615"/>
    <w:rsid w:val="00B25FFC"/>
    <w:rsid w:val="00B26415"/>
    <w:rsid w:val="00B26DDB"/>
    <w:rsid w:val="00B3116A"/>
    <w:rsid w:val="00B3126B"/>
    <w:rsid w:val="00B320E4"/>
    <w:rsid w:val="00B32C6D"/>
    <w:rsid w:val="00B34E55"/>
    <w:rsid w:val="00B35015"/>
    <w:rsid w:val="00B35334"/>
    <w:rsid w:val="00B35838"/>
    <w:rsid w:val="00B35AE9"/>
    <w:rsid w:val="00B35BE3"/>
    <w:rsid w:val="00B36409"/>
    <w:rsid w:val="00B373F7"/>
    <w:rsid w:val="00B37855"/>
    <w:rsid w:val="00B37998"/>
    <w:rsid w:val="00B37A6D"/>
    <w:rsid w:val="00B37F31"/>
    <w:rsid w:val="00B40783"/>
    <w:rsid w:val="00B409E0"/>
    <w:rsid w:val="00B40C20"/>
    <w:rsid w:val="00B40C41"/>
    <w:rsid w:val="00B41744"/>
    <w:rsid w:val="00B417E5"/>
    <w:rsid w:val="00B41D42"/>
    <w:rsid w:val="00B4203E"/>
    <w:rsid w:val="00B4256A"/>
    <w:rsid w:val="00B4263D"/>
    <w:rsid w:val="00B42A59"/>
    <w:rsid w:val="00B42ED7"/>
    <w:rsid w:val="00B43995"/>
    <w:rsid w:val="00B4424B"/>
    <w:rsid w:val="00B45079"/>
    <w:rsid w:val="00B452AA"/>
    <w:rsid w:val="00B45D5F"/>
    <w:rsid w:val="00B46A82"/>
    <w:rsid w:val="00B47555"/>
    <w:rsid w:val="00B506A2"/>
    <w:rsid w:val="00B50900"/>
    <w:rsid w:val="00B50C2B"/>
    <w:rsid w:val="00B50DB2"/>
    <w:rsid w:val="00B512BF"/>
    <w:rsid w:val="00B512E0"/>
    <w:rsid w:val="00B513A2"/>
    <w:rsid w:val="00B51EA1"/>
    <w:rsid w:val="00B52204"/>
    <w:rsid w:val="00B52FD0"/>
    <w:rsid w:val="00B53C09"/>
    <w:rsid w:val="00B54233"/>
    <w:rsid w:val="00B54513"/>
    <w:rsid w:val="00B553C8"/>
    <w:rsid w:val="00B570AD"/>
    <w:rsid w:val="00B573E3"/>
    <w:rsid w:val="00B57822"/>
    <w:rsid w:val="00B60789"/>
    <w:rsid w:val="00B60906"/>
    <w:rsid w:val="00B60A3C"/>
    <w:rsid w:val="00B60F48"/>
    <w:rsid w:val="00B61390"/>
    <w:rsid w:val="00B62EAC"/>
    <w:rsid w:val="00B634B9"/>
    <w:rsid w:val="00B642BA"/>
    <w:rsid w:val="00B65171"/>
    <w:rsid w:val="00B6578E"/>
    <w:rsid w:val="00B66A4D"/>
    <w:rsid w:val="00B6719E"/>
    <w:rsid w:val="00B6724C"/>
    <w:rsid w:val="00B679F6"/>
    <w:rsid w:val="00B67C50"/>
    <w:rsid w:val="00B70729"/>
    <w:rsid w:val="00B712FA"/>
    <w:rsid w:val="00B71B4A"/>
    <w:rsid w:val="00B72C45"/>
    <w:rsid w:val="00B72F14"/>
    <w:rsid w:val="00B7310C"/>
    <w:rsid w:val="00B738F0"/>
    <w:rsid w:val="00B744F9"/>
    <w:rsid w:val="00B74F83"/>
    <w:rsid w:val="00B7559C"/>
    <w:rsid w:val="00B75EBF"/>
    <w:rsid w:val="00B7658C"/>
    <w:rsid w:val="00B767BC"/>
    <w:rsid w:val="00B768CB"/>
    <w:rsid w:val="00B76C3D"/>
    <w:rsid w:val="00B774FD"/>
    <w:rsid w:val="00B775D0"/>
    <w:rsid w:val="00B775D3"/>
    <w:rsid w:val="00B801FC"/>
    <w:rsid w:val="00B80962"/>
    <w:rsid w:val="00B809F8"/>
    <w:rsid w:val="00B80D78"/>
    <w:rsid w:val="00B81106"/>
    <w:rsid w:val="00B81BE0"/>
    <w:rsid w:val="00B82D52"/>
    <w:rsid w:val="00B830C7"/>
    <w:rsid w:val="00B837C1"/>
    <w:rsid w:val="00B8574F"/>
    <w:rsid w:val="00B85D42"/>
    <w:rsid w:val="00B86039"/>
    <w:rsid w:val="00B865B1"/>
    <w:rsid w:val="00B86A0C"/>
    <w:rsid w:val="00B86E12"/>
    <w:rsid w:val="00B86F8B"/>
    <w:rsid w:val="00B8705F"/>
    <w:rsid w:val="00B87FDF"/>
    <w:rsid w:val="00B91405"/>
    <w:rsid w:val="00B917C8"/>
    <w:rsid w:val="00B91A9E"/>
    <w:rsid w:val="00B91E76"/>
    <w:rsid w:val="00B922E8"/>
    <w:rsid w:val="00B926C4"/>
    <w:rsid w:val="00B92C98"/>
    <w:rsid w:val="00B93555"/>
    <w:rsid w:val="00B94314"/>
    <w:rsid w:val="00B945EA"/>
    <w:rsid w:val="00B951F0"/>
    <w:rsid w:val="00B955D1"/>
    <w:rsid w:val="00B96C7D"/>
    <w:rsid w:val="00B96C8D"/>
    <w:rsid w:val="00B96EF3"/>
    <w:rsid w:val="00B9706A"/>
    <w:rsid w:val="00B973F5"/>
    <w:rsid w:val="00B97FCE"/>
    <w:rsid w:val="00BA0566"/>
    <w:rsid w:val="00BA0FCB"/>
    <w:rsid w:val="00BA258A"/>
    <w:rsid w:val="00BA4A92"/>
    <w:rsid w:val="00BA4D18"/>
    <w:rsid w:val="00BA4D49"/>
    <w:rsid w:val="00BA5083"/>
    <w:rsid w:val="00BA6482"/>
    <w:rsid w:val="00BA7359"/>
    <w:rsid w:val="00BB0D00"/>
    <w:rsid w:val="00BB0F6C"/>
    <w:rsid w:val="00BB1489"/>
    <w:rsid w:val="00BB216A"/>
    <w:rsid w:val="00BB21CD"/>
    <w:rsid w:val="00BB2D12"/>
    <w:rsid w:val="00BB30EA"/>
    <w:rsid w:val="00BB3743"/>
    <w:rsid w:val="00BB3F65"/>
    <w:rsid w:val="00BB44C2"/>
    <w:rsid w:val="00BB4713"/>
    <w:rsid w:val="00BB5462"/>
    <w:rsid w:val="00BB599E"/>
    <w:rsid w:val="00BB6320"/>
    <w:rsid w:val="00BB676B"/>
    <w:rsid w:val="00BB749D"/>
    <w:rsid w:val="00BB7EF5"/>
    <w:rsid w:val="00BC0539"/>
    <w:rsid w:val="00BC090E"/>
    <w:rsid w:val="00BC1ED4"/>
    <w:rsid w:val="00BC2994"/>
    <w:rsid w:val="00BC3318"/>
    <w:rsid w:val="00BC3A64"/>
    <w:rsid w:val="00BC4F10"/>
    <w:rsid w:val="00BC5404"/>
    <w:rsid w:val="00BC5BA8"/>
    <w:rsid w:val="00BC6D30"/>
    <w:rsid w:val="00BC6E14"/>
    <w:rsid w:val="00BD0662"/>
    <w:rsid w:val="00BD0A3C"/>
    <w:rsid w:val="00BD10AD"/>
    <w:rsid w:val="00BD12FE"/>
    <w:rsid w:val="00BD28EC"/>
    <w:rsid w:val="00BD2B5F"/>
    <w:rsid w:val="00BD2CEC"/>
    <w:rsid w:val="00BD3013"/>
    <w:rsid w:val="00BD327D"/>
    <w:rsid w:val="00BD33A1"/>
    <w:rsid w:val="00BD370C"/>
    <w:rsid w:val="00BD3781"/>
    <w:rsid w:val="00BD3B1D"/>
    <w:rsid w:val="00BD3F61"/>
    <w:rsid w:val="00BD4079"/>
    <w:rsid w:val="00BD6121"/>
    <w:rsid w:val="00BE0666"/>
    <w:rsid w:val="00BE1B45"/>
    <w:rsid w:val="00BE2233"/>
    <w:rsid w:val="00BE22A0"/>
    <w:rsid w:val="00BE2531"/>
    <w:rsid w:val="00BE3022"/>
    <w:rsid w:val="00BE3960"/>
    <w:rsid w:val="00BE3A14"/>
    <w:rsid w:val="00BE4069"/>
    <w:rsid w:val="00BE4DBC"/>
    <w:rsid w:val="00BE5341"/>
    <w:rsid w:val="00BE5530"/>
    <w:rsid w:val="00BE7449"/>
    <w:rsid w:val="00BE753C"/>
    <w:rsid w:val="00BE7CE8"/>
    <w:rsid w:val="00BF0714"/>
    <w:rsid w:val="00BF08CB"/>
    <w:rsid w:val="00BF112D"/>
    <w:rsid w:val="00BF13C7"/>
    <w:rsid w:val="00BF17AF"/>
    <w:rsid w:val="00BF186F"/>
    <w:rsid w:val="00BF2378"/>
    <w:rsid w:val="00BF32F8"/>
    <w:rsid w:val="00BF3373"/>
    <w:rsid w:val="00BF564D"/>
    <w:rsid w:val="00BF5925"/>
    <w:rsid w:val="00BF5A52"/>
    <w:rsid w:val="00BF6837"/>
    <w:rsid w:val="00BF7A2A"/>
    <w:rsid w:val="00BF7DB2"/>
    <w:rsid w:val="00BF7E95"/>
    <w:rsid w:val="00C00165"/>
    <w:rsid w:val="00C007C6"/>
    <w:rsid w:val="00C01801"/>
    <w:rsid w:val="00C01E4A"/>
    <w:rsid w:val="00C0242C"/>
    <w:rsid w:val="00C02938"/>
    <w:rsid w:val="00C0322B"/>
    <w:rsid w:val="00C033CF"/>
    <w:rsid w:val="00C044DA"/>
    <w:rsid w:val="00C05109"/>
    <w:rsid w:val="00C07461"/>
    <w:rsid w:val="00C07897"/>
    <w:rsid w:val="00C07EFF"/>
    <w:rsid w:val="00C10E71"/>
    <w:rsid w:val="00C10EDF"/>
    <w:rsid w:val="00C114EF"/>
    <w:rsid w:val="00C11DD7"/>
    <w:rsid w:val="00C123B8"/>
    <w:rsid w:val="00C125FE"/>
    <w:rsid w:val="00C12FDB"/>
    <w:rsid w:val="00C136C1"/>
    <w:rsid w:val="00C13B07"/>
    <w:rsid w:val="00C13B6A"/>
    <w:rsid w:val="00C13C70"/>
    <w:rsid w:val="00C14977"/>
    <w:rsid w:val="00C15688"/>
    <w:rsid w:val="00C15804"/>
    <w:rsid w:val="00C16656"/>
    <w:rsid w:val="00C1677E"/>
    <w:rsid w:val="00C1741F"/>
    <w:rsid w:val="00C17BE5"/>
    <w:rsid w:val="00C20062"/>
    <w:rsid w:val="00C200B6"/>
    <w:rsid w:val="00C2022D"/>
    <w:rsid w:val="00C2028B"/>
    <w:rsid w:val="00C2076F"/>
    <w:rsid w:val="00C20B0F"/>
    <w:rsid w:val="00C2144F"/>
    <w:rsid w:val="00C21ECF"/>
    <w:rsid w:val="00C22981"/>
    <w:rsid w:val="00C231A2"/>
    <w:rsid w:val="00C2433B"/>
    <w:rsid w:val="00C2469A"/>
    <w:rsid w:val="00C25486"/>
    <w:rsid w:val="00C25B66"/>
    <w:rsid w:val="00C2697E"/>
    <w:rsid w:val="00C26B0B"/>
    <w:rsid w:val="00C26EE9"/>
    <w:rsid w:val="00C27050"/>
    <w:rsid w:val="00C270D9"/>
    <w:rsid w:val="00C27267"/>
    <w:rsid w:val="00C275D4"/>
    <w:rsid w:val="00C275DD"/>
    <w:rsid w:val="00C303B2"/>
    <w:rsid w:val="00C303D7"/>
    <w:rsid w:val="00C30A66"/>
    <w:rsid w:val="00C30FA2"/>
    <w:rsid w:val="00C31BE0"/>
    <w:rsid w:val="00C32105"/>
    <w:rsid w:val="00C3212B"/>
    <w:rsid w:val="00C32198"/>
    <w:rsid w:val="00C333D1"/>
    <w:rsid w:val="00C34150"/>
    <w:rsid w:val="00C346A5"/>
    <w:rsid w:val="00C34892"/>
    <w:rsid w:val="00C34C40"/>
    <w:rsid w:val="00C363E6"/>
    <w:rsid w:val="00C36DA5"/>
    <w:rsid w:val="00C37530"/>
    <w:rsid w:val="00C37724"/>
    <w:rsid w:val="00C40D68"/>
    <w:rsid w:val="00C41041"/>
    <w:rsid w:val="00C414B8"/>
    <w:rsid w:val="00C42C4A"/>
    <w:rsid w:val="00C42E19"/>
    <w:rsid w:val="00C4315B"/>
    <w:rsid w:val="00C44524"/>
    <w:rsid w:val="00C445D3"/>
    <w:rsid w:val="00C44A7F"/>
    <w:rsid w:val="00C44B43"/>
    <w:rsid w:val="00C45478"/>
    <w:rsid w:val="00C466EC"/>
    <w:rsid w:val="00C467C8"/>
    <w:rsid w:val="00C4744B"/>
    <w:rsid w:val="00C5009E"/>
    <w:rsid w:val="00C50CBB"/>
    <w:rsid w:val="00C5130B"/>
    <w:rsid w:val="00C515AB"/>
    <w:rsid w:val="00C51D7D"/>
    <w:rsid w:val="00C51F15"/>
    <w:rsid w:val="00C52C45"/>
    <w:rsid w:val="00C52D36"/>
    <w:rsid w:val="00C52F5D"/>
    <w:rsid w:val="00C532A6"/>
    <w:rsid w:val="00C532E8"/>
    <w:rsid w:val="00C54A23"/>
    <w:rsid w:val="00C54C79"/>
    <w:rsid w:val="00C55A5D"/>
    <w:rsid w:val="00C56EAB"/>
    <w:rsid w:val="00C57279"/>
    <w:rsid w:val="00C573FC"/>
    <w:rsid w:val="00C57BFA"/>
    <w:rsid w:val="00C60221"/>
    <w:rsid w:val="00C6036A"/>
    <w:rsid w:val="00C606BA"/>
    <w:rsid w:val="00C60A59"/>
    <w:rsid w:val="00C60DCB"/>
    <w:rsid w:val="00C61C49"/>
    <w:rsid w:val="00C62E10"/>
    <w:rsid w:val="00C63DD1"/>
    <w:rsid w:val="00C648DD"/>
    <w:rsid w:val="00C6504E"/>
    <w:rsid w:val="00C65509"/>
    <w:rsid w:val="00C658B7"/>
    <w:rsid w:val="00C65DC6"/>
    <w:rsid w:val="00C703A9"/>
    <w:rsid w:val="00C70A83"/>
    <w:rsid w:val="00C70C16"/>
    <w:rsid w:val="00C70D7E"/>
    <w:rsid w:val="00C712B3"/>
    <w:rsid w:val="00C712E8"/>
    <w:rsid w:val="00C7136C"/>
    <w:rsid w:val="00C717C5"/>
    <w:rsid w:val="00C71BD5"/>
    <w:rsid w:val="00C71EA7"/>
    <w:rsid w:val="00C7294B"/>
    <w:rsid w:val="00C72DE6"/>
    <w:rsid w:val="00C72ECE"/>
    <w:rsid w:val="00C737D6"/>
    <w:rsid w:val="00C738A0"/>
    <w:rsid w:val="00C7418E"/>
    <w:rsid w:val="00C747CA"/>
    <w:rsid w:val="00C7593B"/>
    <w:rsid w:val="00C764A9"/>
    <w:rsid w:val="00C76911"/>
    <w:rsid w:val="00C76A05"/>
    <w:rsid w:val="00C76D6A"/>
    <w:rsid w:val="00C76D70"/>
    <w:rsid w:val="00C775A5"/>
    <w:rsid w:val="00C776B8"/>
    <w:rsid w:val="00C77ADB"/>
    <w:rsid w:val="00C804D6"/>
    <w:rsid w:val="00C805CF"/>
    <w:rsid w:val="00C80F49"/>
    <w:rsid w:val="00C815C2"/>
    <w:rsid w:val="00C81974"/>
    <w:rsid w:val="00C81AE3"/>
    <w:rsid w:val="00C82EE6"/>
    <w:rsid w:val="00C83160"/>
    <w:rsid w:val="00C83A84"/>
    <w:rsid w:val="00C8412E"/>
    <w:rsid w:val="00C8452D"/>
    <w:rsid w:val="00C85432"/>
    <w:rsid w:val="00C85E3A"/>
    <w:rsid w:val="00C86687"/>
    <w:rsid w:val="00C86FF1"/>
    <w:rsid w:val="00C87232"/>
    <w:rsid w:val="00C8729B"/>
    <w:rsid w:val="00C87BFC"/>
    <w:rsid w:val="00C87F93"/>
    <w:rsid w:val="00C9126E"/>
    <w:rsid w:val="00C91956"/>
    <w:rsid w:val="00C919CB"/>
    <w:rsid w:val="00C91BD3"/>
    <w:rsid w:val="00C91EF8"/>
    <w:rsid w:val="00C92AC2"/>
    <w:rsid w:val="00C93235"/>
    <w:rsid w:val="00C934F5"/>
    <w:rsid w:val="00C93FF1"/>
    <w:rsid w:val="00C94580"/>
    <w:rsid w:val="00C94957"/>
    <w:rsid w:val="00C94B91"/>
    <w:rsid w:val="00C94CD4"/>
    <w:rsid w:val="00C95AE6"/>
    <w:rsid w:val="00C95BDF"/>
    <w:rsid w:val="00C95E70"/>
    <w:rsid w:val="00C9627F"/>
    <w:rsid w:val="00C96358"/>
    <w:rsid w:val="00C965AB"/>
    <w:rsid w:val="00C96D29"/>
    <w:rsid w:val="00C970CC"/>
    <w:rsid w:val="00C97B13"/>
    <w:rsid w:val="00C97C1C"/>
    <w:rsid w:val="00CA1CF2"/>
    <w:rsid w:val="00CA218E"/>
    <w:rsid w:val="00CA261F"/>
    <w:rsid w:val="00CA30C5"/>
    <w:rsid w:val="00CA3517"/>
    <w:rsid w:val="00CA3541"/>
    <w:rsid w:val="00CA3AE3"/>
    <w:rsid w:val="00CA3C17"/>
    <w:rsid w:val="00CA3D45"/>
    <w:rsid w:val="00CA47AA"/>
    <w:rsid w:val="00CA4987"/>
    <w:rsid w:val="00CA4BC0"/>
    <w:rsid w:val="00CA4E89"/>
    <w:rsid w:val="00CA539A"/>
    <w:rsid w:val="00CA5D72"/>
    <w:rsid w:val="00CA672E"/>
    <w:rsid w:val="00CA74AC"/>
    <w:rsid w:val="00CB0E69"/>
    <w:rsid w:val="00CB11D7"/>
    <w:rsid w:val="00CB1509"/>
    <w:rsid w:val="00CB2BC1"/>
    <w:rsid w:val="00CB2CA7"/>
    <w:rsid w:val="00CB3644"/>
    <w:rsid w:val="00CB3CA3"/>
    <w:rsid w:val="00CB3D06"/>
    <w:rsid w:val="00CB3D5E"/>
    <w:rsid w:val="00CB3DE3"/>
    <w:rsid w:val="00CB4926"/>
    <w:rsid w:val="00CB4AE4"/>
    <w:rsid w:val="00CB4EEE"/>
    <w:rsid w:val="00CB5FAD"/>
    <w:rsid w:val="00CB6167"/>
    <w:rsid w:val="00CB6F96"/>
    <w:rsid w:val="00CB717D"/>
    <w:rsid w:val="00CC09DA"/>
    <w:rsid w:val="00CC0F18"/>
    <w:rsid w:val="00CC166B"/>
    <w:rsid w:val="00CC1B11"/>
    <w:rsid w:val="00CC2822"/>
    <w:rsid w:val="00CC36E8"/>
    <w:rsid w:val="00CC3C1F"/>
    <w:rsid w:val="00CC5119"/>
    <w:rsid w:val="00CC6542"/>
    <w:rsid w:val="00CC7DD9"/>
    <w:rsid w:val="00CC7F48"/>
    <w:rsid w:val="00CD0B17"/>
    <w:rsid w:val="00CD0B9B"/>
    <w:rsid w:val="00CD0D3A"/>
    <w:rsid w:val="00CD1A9A"/>
    <w:rsid w:val="00CD22A0"/>
    <w:rsid w:val="00CD3338"/>
    <w:rsid w:val="00CD39F1"/>
    <w:rsid w:val="00CD4A60"/>
    <w:rsid w:val="00CD5888"/>
    <w:rsid w:val="00CD5BDB"/>
    <w:rsid w:val="00CD5EAC"/>
    <w:rsid w:val="00CD6EE7"/>
    <w:rsid w:val="00CD713C"/>
    <w:rsid w:val="00CD7C4B"/>
    <w:rsid w:val="00CE0082"/>
    <w:rsid w:val="00CE02BE"/>
    <w:rsid w:val="00CE0485"/>
    <w:rsid w:val="00CE072A"/>
    <w:rsid w:val="00CE0E56"/>
    <w:rsid w:val="00CE103D"/>
    <w:rsid w:val="00CE12D1"/>
    <w:rsid w:val="00CE148B"/>
    <w:rsid w:val="00CE203C"/>
    <w:rsid w:val="00CE2B4F"/>
    <w:rsid w:val="00CE36F9"/>
    <w:rsid w:val="00CE43A7"/>
    <w:rsid w:val="00CE5394"/>
    <w:rsid w:val="00CE643F"/>
    <w:rsid w:val="00CE75AD"/>
    <w:rsid w:val="00CF0085"/>
    <w:rsid w:val="00CF0896"/>
    <w:rsid w:val="00CF0C2E"/>
    <w:rsid w:val="00CF0D7F"/>
    <w:rsid w:val="00CF1854"/>
    <w:rsid w:val="00CF2230"/>
    <w:rsid w:val="00CF2328"/>
    <w:rsid w:val="00CF2533"/>
    <w:rsid w:val="00CF2EB4"/>
    <w:rsid w:val="00CF3697"/>
    <w:rsid w:val="00CF37E4"/>
    <w:rsid w:val="00CF3C7A"/>
    <w:rsid w:val="00CF50B7"/>
    <w:rsid w:val="00CF648B"/>
    <w:rsid w:val="00CF66E3"/>
    <w:rsid w:val="00CF6FE3"/>
    <w:rsid w:val="00CF7850"/>
    <w:rsid w:val="00D00844"/>
    <w:rsid w:val="00D00CFD"/>
    <w:rsid w:val="00D01157"/>
    <w:rsid w:val="00D011C7"/>
    <w:rsid w:val="00D017A9"/>
    <w:rsid w:val="00D01BB2"/>
    <w:rsid w:val="00D01F24"/>
    <w:rsid w:val="00D01F7C"/>
    <w:rsid w:val="00D02234"/>
    <w:rsid w:val="00D0229F"/>
    <w:rsid w:val="00D02305"/>
    <w:rsid w:val="00D025DF"/>
    <w:rsid w:val="00D02E5A"/>
    <w:rsid w:val="00D03132"/>
    <w:rsid w:val="00D032DE"/>
    <w:rsid w:val="00D0376D"/>
    <w:rsid w:val="00D03FFA"/>
    <w:rsid w:val="00D04221"/>
    <w:rsid w:val="00D04380"/>
    <w:rsid w:val="00D05E3F"/>
    <w:rsid w:val="00D05EBE"/>
    <w:rsid w:val="00D07736"/>
    <w:rsid w:val="00D0787E"/>
    <w:rsid w:val="00D079F7"/>
    <w:rsid w:val="00D07A5C"/>
    <w:rsid w:val="00D07DA5"/>
    <w:rsid w:val="00D1155E"/>
    <w:rsid w:val="00D117CF"/>
    <w:rsid w:val="00D11954"/>
    <w:rsid w:val="00D11DC5"/>
    <w:rsid w:val="00D11EA5"/>
    <w:rsid w:val="00D1256E"/>
    <w:rsid w:val="00D12724"/>
    <w:rsid w:val="00D1290D"/>
    <w:rsid w:val="00D12B89"/>
    <w:rsid w:val="00D12E5B"/>
    <w:rsid w:val="00D1320A"/>
    <w:rsid w:val="00D1422C"/>
    <w:rsid w:val="00D143A1"/>
    <w:rsid w:val="00D14DCF"/>
    <w:rsid w:val="00D15018"/>
    <w:rsid w:val="00D15698"/>
    <w:rsid w:val="00D1571A"/>
    <w:rsid w:val="00D16849"/>
    <w:rsid w:val="00D16C91"/>
    <w:rsid w:val="00D17CC2"/>
    <w:rsid w:val="00D2040C"/>
    <w:rsid w:val="00D20EB6"/>
    <w:rsid w:val="00D20F3E"/>
    <w:rsid w:val="00D2103D"/>
    <w:rsid w:val="00D21935"/>
    <w:rsid w:val="00D219BF"/>
    <w:rsid w:val="00D219EC"/>
    <w:rsid w:val="00D21C62"/>
    <w:rsid w:val="00D21E1C"/>
    <w:rsid w:val="00D22384"/>
    <w:rsid w:val="00D22D5E"/>
    <w:rsid w:val="00D23568"/>
    <w:rsid w:val="00D2379D"/>
    <w:rsid w:val="00D2395D"/>
    <w:rsid w:val="00D23B74"/>
    <w:rsid w:val="00D23DF3"/>
    <w:rsid w:val="00D23F4B"/>
    <w:rsid w:val="00D24439"/>
    <w:rsid w:val="00D24762"/>
    <w:rsid w:val="00D248D0"/>
    <w:rsid w:val="00D24996"/>
    <w:rsid w:val="00D24B28"/>
    <w:rsid w:val="00D24C11"/>
    <w:rsid w:val="00D25170"/>
    <w:rsid w:val="00D25A5F"/>
    <w:rsid w:val="00D25BC0"/>
    <w:rsid w:val="00D261EC"/>
    <w:rsid w:val="00D27146"/>
    <w:rsid w:val="00D276B3"/>
    <w:rsid w:val="00D27E97"/>
    <w:rsid w:val="00D305FC"/>
    <w:rsid w:val="00D30B68"/>
    <w:rsid w:val="00D312EE"/>
    <w:rsid w:val="00D31F9D"/>
    <w:rsid w:val="00D321A9"/>
    <w:rsid w:val="00D32892"/>
    <w:rsid w:val="00D32D64"/>
    <w:rsid w:val="00D335ED"/>
    <w:rsid w:val="00D34477"/>
    <w:rsid w:val="00D34F80"/>
    <w:rsid w:val="00D35C66"/>
    <w:rsid w:val="00D36F7B"/>
    <w:rsid w:val="00D37D56"/>
    <w:rsid w:val="00D40159"/>
    <w:rsid w:val="00D4023C"/>
    <w:rsid w:val="00D4051D"/>
    <w:rsid w:val="00D40A92"/>
    <w:rsid w:val="00D40BD4"/>
    <w:rsid w:val="00D414DD"/>
    <w:rsid w:val="00D41A4B"/>
    <w:rsid w:val="00D41F5A"/>
    <w:rsid w:val="00D424F1"/>
    <w:rsid w:val="00D42B36"/>
    <w:rsid w:val="00D43BA6"/>
    <w:rsid w:val="00D44395"/>
    <w:rsid w:val="00D45E09"/>
    <w:rsid w:val="00D461C6"/>
    <w:rsid w:val="00D46602"/>
    <w:rsid w:val="00D466FA"/>
    <w:rsid w:val="00D47161"/>
    <w:rsid w:val="00D47948"/>
    <w:rsid w:val="00D50F49"/>
    <w:rsid w:val="00D526EF"/>
    <w:rsid w:val="00D53561"/>
    <w:rsid w:val="00D53FB5"/>
    <w:rsid w:val="00D54B39"/>
    <w:rsid w:val="00D550B2"/>
    <w:rsid w:val="00D55E43"/>
    <w:rsid w:val="00D560D5"/>
    <w:rsid w:val="00D56396"/>
    <w:rsid w:val="00D56511"/>
    <w:rsid w:val="00D5654C"/>
    <w:rsid w:val="00D5694F"/>
    <w:rsid w:val="00D571F6"/>
    <w:rsid w:val="00D57625"/>
    <w:rsid w:val="00D57F81"/>
    <w:rsid w:val="00D6046E"/>
    <w:rsid w:val="00D60693"/>
    <w:rsid w:val="00D610E5"/>
    <w:rsid w:val="00D6230F"/>
    <w:rsid w:val="00D625C4"/>
    <w:rsid w:val="00D628BE"/>
    <w:rsid w:val="00D62E72"/>
    <w:rsid w:val="00D638F1"/>
    <w:rsid w:val="00D64361"/>
    <w:rsid w:val="00D6476D"/>
    <w:rsid w:val="00D64C93"/>
    <w:rsid w:val="00D64CBD"/>
    <w:rsid w:val="00D652A7"/>
    <w:rsid w:val="00D65B8C"/>
    <w:rsid w:val="00D65E67"/>
    <w:rsid w:val="00D6678B"/>
    <w:rsid w:val="00D67239"/>
    <w:rsid w:val="00D7183D"/>
    <w:rsid w:val="00D7186E"/>
    <w:rsid w:val="00D729BC"/>
    <w:rsid w:val="00D72D96"/>
    <w:rsid w:val="00D73C61"/>
    <w:rsid w:val="00D7423A"/>
    <w:rsid w:val="00D74399"/>
    <w:rsid w:val="00D743E9"/>
    <w:rsid w:val="00D74493"/>
    <w:rsid w:val="00D749FD"/>
    <w:rsid w:val="00D750CB"/>
    <w:rsid w:val="00D76A42"/>
    <w:rsid w:val="00D76F1C"/>
    <w:rsid w:val="00D773C9"/>
    <w:rsid w:val="00D8052D"/>
    <w:rsid w:val="00D80B4F"/>
    <w:rsid w:val="00D81EE9"/>
    <w:rsid w:val="00D829FC"/>
    <w:rsid w:val="00D836D5"/>
    <w:rsid w:val="00D84259"/>
    <w:rsid w:val="00D84387"/>
    <w:rsid w:val="00D845F9"/>
    <w:rsid w:val="00D84A9F"/>
    <w:rsid w:val="00D861EE"/>
    <w:rsid w:val="00D8670A"/>
    <w:rsid w:val="00D86C7C"/>
    <w:rsid w:val="00D86E4B"/>
    <w:rsid w:val="00D86F54"/>
    <w:rsid w:val="00D8720A"/>
    <w:rsid w:val="00D87ABF"/>
    <w:rsid w:val="00D87F98"/>
    <w:rsid w:val="00D90036"/>
    <w:rsid w:val="00D90480"/>
    <w:rsid w:val="00D904BE"/>
    <w:rsid w:val="00D9065A"/>
    <w:rsid w:val="00D91CA3"/>
    <w:rsid w:val="00D920A4"/>
    <w:rsid w:val="00D93031"/>
    <w:rsid w:val="00D93079"/>
    <w:rsid w:val="00D93592"/>
    <w:rsid w:val="00D935CE"/>
    <w:rsid w:val="00D93BB4"/>
    <w:rsid w:val="00D94C4D"/>
    <w:rsid w:val="00D94C7C"/>
    <w:rsid w:val="00D95972"/>
    <w:rsid w:val="00D960C3"/>
    <w:rsid w:val="00D9647A"/>
    <w:rsid w:val="00D96EE2"/>
    <w:rsid w:val="00D96F1B"/>
    <w:rsid w:val="00D97D09"/>
    <w:rsid w:val="00DA005B"/>
    <w:rsid w:val="00DA0366"/>
    <w:rsid w:val="00DA06C1"/>
    <w:rsid w:val="00DA1219"/>
    <w:rsid w:val="00DA161D"/>
    <w:rsid w:val="00DA1773"/>
    <w:rsid w:val="00DA177E"/>
    <w:rsid w:val="00DA1986"/>
    <w:rsid w:val="00DA2194"/>
    <w:rsid w:val="00DA25B9"/>
    <w:rsid w:val="00DA26B7"/>
    <w:rsid w:val="00DA2998"/>
    <w:rsid w:val="00DA3EDD"/>
    <w:rsid w:val="00DA469A"/>
    <w:rsid w:val="00DA4A45"/>
    <w:rsid w:val="00DA4D25"/>
    <w:rsid w:val="00DA50BA"/>
    <w:rsid w:val="00DA513B"/>
    <w:rsid w:val="00DA516E"/>
    <w:rsid w:val="00DA5643"/>
    <w:rsid w:val="00DA5AD8"/>
    <w:rsid w:val="00DA5B27"/>
    <w:rsid w:val="00DA5F74"/>
    <w:rsid w:val="00DA5FF7"/>
    <w:rsid w:val="00DA67D8"/>
    <w:rsid w:val="00DA6F3A"/>
    <w:rsid w:val="00DA703F"/>
    <w:rsid w:val="00DA72B4"/>
    <w:rsid w:val="00DB05FE"/>
    <w:rsid w:val="00DB0E8E"/>
    <w:rsid w:val="00DB1A86"/>
    <w:rsid w:val="00DB1C2C"/>
    <w:rsid w:val="00DB1EFC"/>
    <w:rsid w:val="00DB21CF"/>
    <w:rsid w:val="00DB2CFB"/>
    <w:rsid w:val="00DB2E39"/>
    <w:rsid w:val="00DB3D4D"/>
    <w:rsid w:val="00DB429B"/>
    <w:rsid w:val="00DB49FE"/>
    <w:rsid w:val="00DB4AA8"/>
    <w:rsid w:val="00DB4AFF"/>
    <w:rsid w:val="00DB547B"/>
    <w:rsid w:val="00DB5FF5"/>
    <w:rsid w:val="00DB6050"/>
    <w:rsid w:val="00DB6250"/>
    <w:rsid w:val="00DB69B0"/>
    <w:rsid w:val="00DB6D71"/>
    <w:rsid w:val="00DB6EF5"/>
    <w:rsid w:val="00DB71A4"/>
    <w:rsid w:val="00DB737C"/>
    <w:rsid w:val="00DB7655"/>
    <w:rsid w:val="00DC04B1"/>
    <w:rsid w:val="00DC07F1"/>
    <w:rsid w:val="00DC0EDF"/>
    <w:rsid w:val="00DC100F"/>
    <w:rsid w:val="00DC10BC"/>
    <w:rsid w:val="00DC1659"/>
    <w:rsid w:val="00DC19FF"/>
    <w:rsid w:val="00DC1FC4"/>
    <w:rsid w:val="00DC26DD"/>
    <w:rsid w:val="00DC2876"/>
    <w:rsid w:val="00DC382E"/>
    <w:rsid w:val="00DC3DB0"/>
    <w:rsid w:val="00DC4CA7"/>
    <w:rsid w:val="00DC4ECD"/>
    <w:rsid w:val="00DC5053"/>
    <w:rsid w:val="00DC5788"/>
    <w:rsid w:val="00DC57DF"/>
    <w:rsid w:val="00DC5A4A"/>
    <w:rsid w:val="00DC5CCA"/>
    <w:rsid w:val="00DC6843"/>
    <w:rsid w:val="00DC686D"/>
    <w:rsid w:val="00DC717B"/>
    <w:rsid w:val="00DC7634"/>
    <w:rsid w:val="00DD0116"/>
    <w:rsid w:val="00DD0AA0"/>
    <w:rsid w:val="00DD0ACF"/>
    <w:rsid w:val="00DD0F77"/>
    <w:rsid w:val="00DD121D"/>
    <w:rsid w:val="00DD161C"/>
    <w:rsid w:val="00DD1AF8"/>
    <w:rsid w:val="00DD271C"/>
    <w:rsid w:val="00DD28FA"/>
    <w:rsid w:val="00DD31EB"/>
    <w:rsid w:val="00DD3496"/>
    <w:rsid w:val="00DD38CE"/>
    <w:rsid w:val="00DD42F4"/>
    <w:rsid w:val="00DD4B6C"/>
    <w:rsid w:val="00DD513E"/>
    <w:rsid w:val="00DD5C36"/>
    <w:rsid w:val="00DD5FF2"/>
    <w:rsid w:val="00DD5FF6"/>
    <w:rsid w:val="00DD613B"/>
    <w:rsid w:val="00DD6353"/>
    <w:rsid w:val="00DD6424"/>
    <w:rsid w:val="00DD66B1"/>
    <w:rsid w:val="00DD703F"/>
    <w:rsid w:val="00DD735D"/>
    <w:rsid w:val="00DD78CB"/>
    <w:rsid w:val="00DD7AD0"/>
    <w:rsid w:val="00DD7CD3"/>
    <w:rsid w:val="00DD7E9A"/>
    <w:rsid w:val="00DE009C"/>
    <w:rsid w:val="00DE076A"/>
    <w:rsid w:val="00DE0F3F"/>
    <w:rsid w:val="00DE1865"/>
    <w:rsid w:val="00DE19C4"/>
    <w:rsid w:val="00DE1A2F"/>
    <w:rsid w:val="00DE1EB9"/>
    <w:rsid w:val="00DE2500"/>
    <w:rsid w:val="00DE4057"/>
    <w:rsid w:val="00DE4DE9"/>
    <w:rsid w:val="00DE53D3"/>
    <w:rsid w:val="00DE561C"/>
    <w:rsid w:val="00DE5826"/>
    <w:rsid w:val="00DE661D"/>
    <w:rsid w:val="00DE6D04"/>
    <w:rsid w:val="00DE6EE1"/>
    <w:rsid w:val="00DF03F2"/>
    <w:rsid w:val="00DF042C"/>
    <w:rsid w:val="00DF2136"/>
    <w:rsid w:val="00DF25DA"/>
    <w:rsid w:val="00DF2663"/>
    <w:rsid w:val="00DF2A31"/>
    <w:rsid w:val="00DF34C9"/>
    <w:rsid w:val="00DF3587"/>
    <w:rsid w:val="00DF369B"/>
    <w:rsid w:val="00DF4D22"/>
    <w:rsid w:val="00DF59D0"/>
    <w:rsid w:val="00DF6290"/>
    <w:rsid w:val="00DF6344"/>
    <w:rsid w:val="00DF726E"/>
    <w:rsid w:val="00DF76FF"/>
    <w:rsid w:val="00DF7C89"/>
    <w:rsid w:val="00DF7C9E"/>
    <w:rsid w:val="00E00047"/>
    <w:rsid w:val="00E00269"/>
    <w:rsid w:val="00E009C9"/>
    <w:rsid w:val="00E00CB1"/>
    <w:rsid w:val="00E01050"/>
    <w:rsid w:val="00E01B01"/>
    <w:rsid w:val="00E02239"/>
    <w:rsid w:val="00E032AF"/>
    <w:rsid w:val="00E0418D"/>
    <w:rsid w:val="00E046C4"/>
    <w:rsid w:val="00E04BE6"/>
    <w:rsid w:val="00E052DE"/>
    <w:rsid w:val="00E059C7"/>
    <w:rsid w:val="00E06665"/>
    <w:rsid w:val="00E06958"/>
    <w:rsid w:val="00E06B7F"/>
    <w:rsid w:val="00E1010A"/>
    <w:rsid w:val="00E10450"/>
    <w:rsid w:val="00E10EA0"/>
    <w:rsid w:val="00E1137F"/>
    <w:rsid w:val="00E115AE"/>
    <w:rsid w:val="00E11AE6"/>
    <w:rsid w:val="00E11B13"/>
    <w:rsid w:val="00E11FF3"/>
    <w:rsid w:val="00E14742"/>
    <w:rsid w:val="00E15175"/>
    <w:rsid w:val="00E151A2"/>
    <w:rsid w:val="00E15AA4"/>
    <w:rsid w:val="00E16744"/>
    <w:rsid w:val="00E169D6"/>
    <w:rsid w:val="00E16D84"/>
    <w:rsid w:val="00E20BB7"/>
    <w:rsid w:val="00E20DAC"/>
    <w:rsid w:val="00E20E95"/>
    <w:rsid w:val="00E2187A"/>
    <w:rsid w:val="00E219B0"/>
    <w:rsid w:val="00E21CC5"/>
    <w:rsid w:val="00E23874"/>
    <w:rsid w:val="00E23965"/>
    <w:rsid w:val="00E23D80"/>
    <w:rsid w:val="00E24029"/>
    <w:rsid w:val="00E24795"/>
    <w:rsid w:val="00E25B5C"/>
    <w:rsid w:val="00E25EBA"/>
    <w:rsid w:val="00E261C6"/>
    <w:rsid w:val="00E270E7"/>
    <w:rsid w:val="00E27CA8"/>
    <w:rsid w:val="00E301C1"/>
    <w:rsid w:val="00E30836"/>
    <w:rsid w:val="00E3106B"/>
    <w:rsid w:val="00E312A6"/>
    <w:rsid w:val="00E31827"/>
    <w:rsid w:val="00E326F4"/>
    <w:rsid w:val="00E33112"/>
    <w:rsid w:val="00E33145"/>
    <w:rsid w:val="00E344F4"/>
    <w:rsid w:val="00E347E3"/>
    <w:rsid w:val="00E3515A"/>
    <w:rsid w:val="00E36152"/>
    <w:rsid w:val="00E3769D"/>
    <w:rsid w:val="00E402E5"/>
    <w:rsid w:val="00E405A6"/>
    <w:rsid w:val="00E40B5B"/>
    <w:rsid w:val="00E4150D"/>
    <w:rsid w:val="00E4153D"/>
    <w:rsid w:val="00E417C8"/>
    <w:rsid w:val="00E41BD7"/>
    <w:rsid w:val="00E4219B"/>
    <w:rsid w:val="00E4258D"/>
    <w:rsid w:val="00E42A62"/>
    <w:rsid w:val="00E42CAE"/>
    <w:rsid w:val="00E42D34"/>
    <w:rsid w:val="00E43715"/>
    <w:rsid w:val="00E44EEF"/>
    <w:rsid w:val="00E451AC"/>
    <w:rsid w:val="00E472E7"/>
    <w:rsid w:val="00E4737C"/>
    <w:rsid w:val="00E47A91"/>
    <w:rsid w:val="00E50665"/>
    <w:rsid w:val="00E508E6"/>
    <w:rsid w:val="00E51587"/>
    <w:rsid w:val="00E51BDE"/>
    <w:rsid w:val="00E529A9"/>
    <w:rsid w:val="00E52E98"/>
    <w:rsid w:val="00E52EC3"/>
    <w:rsid w:val="00E52EDA"/>
    <w:rsid w:val="00E531E2"/>
    <w:rsid w:val="00E533BF"/>
    <w:rsid w:val="00E535BF"/>
    <w:rsid w:val="00E53E69"/>
    <w:rsid w:val="00E543A1"/>
    <w:rsid w:val="00E54502"/>
    <w:rsid w:val="00E54827"/>
    <w:rsid w:val="00E55D56"/>
    <w:rsid w:val="00E560FA"/>
    <w:rsid w:val="00E561E6"/>
    <w:rsid w:val="00E5734A"/>
    <w:rsid w:val="00E57EC2"/>
    <w:rsid w:val="00E57F61"/>
    <w:rsid w:val="00E60242"/>
    <w:rsid w:val="00E6079B"/>
    <w:rsid w:val="00E61131"/>
    <w:rsid w:val="00E613A1"/>
    <w:rsid w:val="00E62A22"/>
    <w:rsid w:val="00E631FD"/>
    <w:rsid w:val="00E6358D"/>
    <w:rsid w:val="00E6403E"/>
    <w:rsid w:val="00E64428"/>
    <w:rsid w:val="00E644EA"/>
    <w:rsid w:val="00E64B17"/>
    <w:rsid w:val="00E657FF"/>
    <w:rsid w:val="00E65D19"/>
    <w:rsid w:val="00E65E16"/>
    <w:rsid w:val="00E67322"/>
    <w:rsid w:val="00E7074D"/>
    <w:rsid w:val="00E709BC"/>
    <w:rsid w:val="00E70A55"/>
    <w:rsid w:val="00E70FBF"/>
    <w:rsid w:val="00E712BE"/>
    <w:rsid w:val="00E7149C"/>
    <w:rsid w:val="00E719C7"/>
    <w:rsid w:val="00E719D3"/>
    <w:rsid w:val="00E724E8"/>
    <w:rsid w:val="00E72F17"/>
    <w:rsid w:val="00E732D9"/>
    <w:rsid w:val="00E7356F"/>
    <w:rsid w:val="00E73920"/>
    <w:rsid w:val="00E73AAC"/>
    <w:rsid w:val="00E7429A"/>
    <w:rsid w:val="00E765B4"/>
    <w:rsid w:val="00E7790F"/>
    <w:rsid w:val="00E80063"/>
    <w:rsid w:val="00E807F7"/>
    <w:rsid w:val="00E80E01"/>
    <w:rsid w:val="00E81800"/>
    <w:rsid w:val="00E82BA3"/>
    <w:rsid w:val="00E82BA6"/>
    <w:rsid w:val="00E83760"/>
    <w:rsid w:val="00E839D0"/>
    <w:rsid w:val="00E83C4E"/>
    <w:rsid w:val="00E84CEF"/>
    <w:rsid w:val="00E85123"/>
    <w:rsid w:val="00E857F6"/>
    <w:rsid w:val="00E85F71"/>
    <w:rsid w:val="00E86940"/>
    <w:rsid w:val="00E86A39"/>
    <w:rsid w:val="00E872C7"/>
    <w:rsid w:val="00E872F7"/>
    <w:rsid w:val="00E90284"/>
    <w:rsid w:val="00E90CA6"/>
    <w:rsid w:val="00E90D71"/>
    <w:rsid w:val="00E91231"/>
    <w:rsid w:val="00E91235"/>
    <w:rsid w:val="00E91322"/>
    <w:rsid w:val="00E9212D"/>
    <w:rsid w:val="00E922C0"/>
    <w:rsid w:val="00E922EB"/>
    <w:rsid w:val="00E92497"/>
    <w:rsid w:val="00E93BC3"/>
    <w:rsid w:val="00E94813"/>
    <w:rsid w:val="00E9594A"/>
    <w:rsid w:val="00E959C5"/>
    <w:rsid w:val="00E963F6"/>
    <w:rsid w:val="00E96D2D"/>
    <w:rsid w:val="00E97A5C"/>
    <w:rsid w:val="00E97E74"/>
    <w:rsid w:val="00EA0A0D"/>
    <w:rsid w:val="00EA1DFA"/>
    <w:rsid w:val="00EA251B"/>
    <w:rsid w:val="00EA2650"/>
    <w:rsid w:val="00EA29E9"/>
    <w:rsid w:val="00EA2E4F"/>
    <w:rsid w:val="00EA4081"/>
    <w:rsid w:val="00EA45D3"/>
    <w:rsid w:val="00EA6064"/>
    <w:rsid w:val="00EA6DE9"/>
    <w:rsid w:val="00EA6E45"/>
    <w:rsid w:val="00EA6EF4"/>
    <w:rsid w:val="00EA72E6"/>
    <w:rsid w:val="00EA7D37"/>
    <w:rsid w:val="00EA7E9F"/>
    <w:rsid w:val="00EB1075"/>
    <w:rsid w:val="00EB186E"/>
    <w:rsid w:val="00EB2097"/>
    <w:rsid w:val="00EB2712"/>
    <w:rsid w:val="00EB2CAF"/>
    <w:rsid w:val="00EB2F95"/>
    <w:rsid w:val="00EB3C57"/>
    <w:rsid w:val="00EB3F19"/>
    <w:rsid w:val="00EB41C8"/>
    <w:rsid w:val="00EB4417"/>
    <w:rsid w:val="00EB4D0C"/>
    <w:rsid w:val="00EB4EAC"/>
    <w:rsid w:val="00EB70FB"/>
    <w:rsid w:val="00EC0C33"/>
    <w:rsid w:val="00EC0F48"/>
    <w:rsid w:val="00EC0F80"/>
    <w:rsid w:val="00EC0F9A"/>
    <w:rsid w:val="00EC1E94"/>
    <w:rsid w:val="00EC2012"/>
    <w:rsid w:val="00EC265F"/>
    <w:rsid w:val="00EC2E52"/>
    <w:rsid w:val="00EC31D2"/>
    <w:rsid w:val="00EC3507"/>
    <w:rsid w:val="00EC35ED"/>
    <w:rsid w:val="00EC480F"/>
    <w:rsid w:val="00EC49F5"/>
    <w:rsid w:val="00EC4EBA"/>
    <w:rsid w:val="00EC4F08"/>
    <w:rsid w:val="00EC6130"/>
    <w:rsid w:val="00EC6A96"/>
    <w:rsid w:val="00EC6BA4"/>
    <w:rsid w:val="00EC754C"/>
    <w:rsid w:val="00EC7751"/>
    <w:rsid w:val="00ED1273"/>
    <w:rsid w:val="00ED1328"/>
    <w:rsid w:val="00ED1BE0"/>
    <w:rsid w:val="00ED1BFE"/>
    <w:rsid w:val="00ED1C51"/>
    <w:rsid w:val="00ED1F73"/>
    <w:rsid w:val="00ED25DB"/>
    <w:rsid w:val="00ED3D7D"/>
    <w:rsid w:val="00ED40D9"/>
    <w:rsid w:val="00ED424D"/>
    <w:rsid w:val="00ED4350"/>
    <w:rsid w:val="00ED4B86"/>
    <w:rsid w:val="00ED537C"/>
    <w:rsid w:val="00ED563D"/>
    <w:rsid w:val="00ED5711"/>
    <w:rsid w:val="00ED70A0"/>
    <w:rsid w:val="00EE027B"/>
    <w:rsid w:val="00EE0620"/>
    <w:rsid w:val="00EE091B"/>
    <w:rsid w:val="00EE0A10"/>
    <w:rsid w:val="00EE0EB2"/>
    <w:rsid w:val="00EE1011"/>
    <w:rsid w:val="00EE125D"/>
    <w:rsid w:val="00EE12FA"/>
    <w:rsid w:val="00EE1465"/>
    <w:rsid w:val="00EE1825"/>
    <w:rsid w:val="00EE1CB9"/>
    <w:rsid w:val="00EE2A06"/>
    <w:rsid w:val="00EE2A46"/>
    <w:rsid w:val="00EE2CB7"/>
    <w:rsid w:val="00EE2F01"/>
    <w:rsid w:val="00EE3939"/>
    <w:rsid w:val="00EE41ED"/>
    <w:rsid w:val="00EE4E6B"/>
    <w:rsid w:val="00EE5126"/>
    <w:rsid w:val="00EE5443"/>
    <w:rsid w:val="00EE582B"/>
    <w:rsid w:val="00EE61C8"/>
    <w:rsid w:val="00EE6846"/>
    <w:rsid w:val="00EE6C7E"/>
    <w:rsid w:val="00EE72A7"/>
    <w:rsid w:val="00EF0819"/>
    <w:rsid w:val="00EF1040"/>
    <w:rsid w:val="00EF1A3E"/>
    <w:rsid w:val="00EF1C83"/>
    <w:rsid w:val="00EF35A5"/>
    <w:rsid w:val="00EF36E4"/>
    <w:rsid w:val="00EF3846"/>
    <w:rsid w:val="00EF390D"/>
    <w:rsid w:val="00EF3ECA"/>
    <w:rsid w:val="00EF5617"/>
    <w:rsid w:val="00EF5A45"/>
    <w:rsid w:val="00EF5C5F"/>
    <w:rsid w:val="00EF66C9"/>
    <w:rsid w:val="00EF670A"/>
    <w:rsid w:val="00EF6C7A"/>
    <w:rsid w:val="00EF7829"/>
    <w:rsid w:val="00EF7E09"/>
    <w:rsid w:val="00F00435"/>
    <w:rsid w:val="00F013C7"/>
    <w:rsid w:val="00F0155A"/>
    <w:rsid w:val="00F016ED"/>
    <w:rsid w:val="00F01F2A"/>
    <w:rsid w:val="00F021C5"/>
    <w:rsid w:val="00F02FE0"/>
    <w:rsid w:val="00F033D4"/>
    <w:rsid w:val="00F0354D"/>
    <w:rsid w:val="00F043BC"/>
    <w:rsid w:val="00F06070"/>
    <w:rsid w:val="00F061C9"/>
    <w:rsid w:val="00F06274"/>
    <w:rsid w:val="00F06721"/>
    <w:rsid w:val="00F07A72"/>
    <w:rsid w:val="00F07AED"/>
    <w:rsid w:val="00F10BB7"/>
    <w:rsid w:val="00F11670"/>
    <w:rsid w:val="00F122E8"/>
    <w:rsid w:val="00F1256B"/>
    <w:rsid w:val="00F12597"/>
    <w:rsid w:val="00F12BB4"/>
    <w:rsid w:val="00F12E18"/>
    <w:rsid w:val="00F13775"/>
    <w:rsid w:val="00F144F2"/>
    <w:rsid w:val="00F1454E"/>
    <w:rsid w:val="00F148E7"/>
    <w:rsid w:val="00F15526"/>
    <w:rsid w:val="00F15A47"/>
    <w:rsid w:val="00F20842"/>
    <w:rsid w:val="00F20A98"/>
    <w:rsid w:val="00F214A2"/>
    <w:rsid w:val="00F21661"/>
    <w:rsid w:val="00F216AC"/>
    <w:rsid w:val="00F22ECB"/>
    <w:rsid w:val="00F23C83"/>
    <w:rsid w:val="00F23DE3"/>
    <w:rsid w:val="00F25694"/>
    <w:rsid w:val="00F2586E"/>
    <w:rsid w:val="00F26CB3"/>
    <w:rsid w:val="00F274FA"/>
    <w:rsid w:val="00F27505"/>
    <w:rsid w:val="00F306C9"/>
    <w:rsid w:val="00F3109D"/>
    <w:rsid w:val="00F31512"/>
    <w:rsid w:val="00F31829"/>
    <w:rsid w:val="00F32A1F"/>
    <w:rsid w:val="00F32A7D"/>
    <w:rsid w:val="00F32DEB"/>
    <w:rsid w:val="00F33944"/>
    <w:rsid w:val="00F34213"/>
    <w:rsid w:val="00F34289"/>
    <w:rsid w:val="00F34489"/>
    <w:rsid w:val="00F34A36"/>
    <w:rsid w:val="00F35C9D"/>
    <w:rsid w:val="00F36089"/>
    <w:rsid w:val="00F362E2"/>
    <w:rsid w:val="00F367B4"/>
    <w:rsid w:val="00F3683D"/>
    <w:rsid w:val="00F37493"/>
    <w:rsid w:val="00F37EF1"/>
    <w:rsid w:val="00F4081A"/>
    <w:rsid w:val="00F40E6B"/>
    <w:rsid w:val="00F41183"/>
    <w:rsid w:val="00F4224E"/>
    <w:rsid w:val="00F422FC"/>
    <w:rsid w:val="00F4391E"/>
    <w:rsid w:val="00F43E67"/>
    <w:rsid w:val="00F447C2"/>
    <w:rsid w:val="00F4522A"/>
    <w:rsid w:val="00F45363"/>
    <w:rsid w:val="00F45500"/>
    <w:rsid w:val="00F45FA5"/>
    <w:rsid w:val="00F469BD"/>
    <w:rsid w:val="00F46A05"/>
    <w:rsid w:val="00F47208"/>
    <w:rsid w:val="00F47A53"/>
    <w:rsid w:val="00F47F45"/>
    <w:rsid w:val="00F5007C"/>
    <w:rsid w:val="00F5077C"/>
    <w:rsid w:val="00F50B7A"/>
    <w:rsid w:val="00F50B9A"/>
    <w:rsid w:val="00F51ABD"/>
    <w:rsid w:val="00F5246B"/>
    <w:rsid w:val="00F5275D"/>
    <w:rsid w:val="00F52832"/>
    <w:rsid w:val="00F53FB9"/>
    <w:rsid w:val="00F5479F"/>
    <w:rsid w:val="00F55365"/>
    <w:rsid w:val="00F56267"/>
    <w:rsid w:val="00F566EA"/>
    <w:rsid w:val="00F5687C"/>
    <w:rsid w:val="00F56BE3"/>
    <w:rsid w:val="00F57CBA"/>
    <w:rsid w:val="00F57E8C"/>
    <w:rsid w:val="00F601D9"/>
    <w:rsid w:val="00F61172"/>
    <w:rsid w:val="00F618D5"/>
    <w:rsid w:val="00F6226A"/>
    <w:rsid w:val="00F625B2"/>
    <w:rsid w:val="00F6316D"/>
    <w:rsid w:val="00F63E1A"/>
    <w:rsid w:val="00F63EB2"/>
    <w:rsid w:val="00F64247"/>
    <w:rsid w:val="00F656BB"/>
    <w:rsid w:val="00F660F6"/>
    <w:rsid w:val="00F667C2"/>
    <w:rsid w:val="00F6695D"/>
    <w:rsid w:val="00F67527"/>
    <w:rsid w:val="00F6776E"/>
    <w:rsid w:val="00F679E8"/>
    <w:rsid w:val="00F67FFC"/>
    <w:rsid w:val="00F708BE"/>
    <w:rsid w:val="00F712FC"/>
    <w:rsid w:val="00F71652"/>
    <w:rsid w:val="00F71DED"/>
    <w:rsid w:val="00F72147"/>
    <w:rsid w:val="00F72464"/>
    <w:rsid w:val="00F735BB"/>
    <w:rsid w:val="00F73AF7"/>
    <w:rsid w:val="00F73E25"/>
    <w:rsid w:val="00F73E5E"/>
    <w:rsid w:val="00F742FB"/>
    <w:rsid w:val="00F74E84"/>
    <w:rsid w:val="00F74F8F"/>
    <w:rsid w:val="00F75072"/>
    <w:rsid w:val="00F75140"/>
    <w:rsid w:val="00F752F5"/>
    <w:rsid w:val="00F75CAD"/>
    <w:rsid w:val="00F75F25"/>
    <w:rsid w:val="00F76023"/>
    <w:rsid w:val="00F77BEE"/>
    <w:rsid w:val="00F77D1F"/>
    <w:rsid w:val="00F803C6"/>
    <w:rsid w:val="00F80414"/>
    <w:rsid w:val="00F816B1"/>
    <w:rsid w:val="00F81945"/>
    <w:rsid w:val="00F822E4"/>
    <w:rsid w:val="00F8244C"/>
    <w:rsid w:val="00F82556"/>
    <w:rsid w:val="00F82B22"/>
    <w:rsid w:val="00F831A6"/>
    <w:rsid w:val="00F83268"/>
    <w:rsid w:val="00F838D3"/>
    <w:rsid w:val="00F8393B"/>
    <w:rsid w:val="00F843F5"/>
    <w:rsid w:val="00F85BD8"/>
    <w:rsid w:val="00F86014"/>
    <w:rsid w:val="00F86350"/>
    <w:rsid w:val="00F87397"/>
    <w:rsid w:val="00F90843"/>
    <w:rsid w:val="00F91620"/>
    <w:rsid w:val="00F91D80"/>
    <w:rsid w:val="00F91FD1"/>
    <w:rsid w:val="00F923C0"/>
    <w:rsid w:val="00F93EC8"/>
    <w:rsid w:val="00F93FED"/>
    <w:rsid w:val="00F941B0"/>
    <w:rsid w:val="00F94877"/>
    <w:rsid w:val="00F949DF"/>
    <w:rsid w:val="00F95780"/>
    <w:rsid w:val="00F971D2"/>
    <w:rsid w:val="00F975A9"/>
    <w:rsid w:val="00F97727"/>
    <w:rsid w:val="00F9775A"/>
    <w:rsid w:val="00FA0460"/>
    <w:rsid w:val="00FA06FC"/>
    <w:rsid w:val="00FA0872"/>
    <w:rsid w:val="00FA250C"/>
    <w:rsid w:val="00FA2A55"/>
    <w:rsid w:val="00FA395D"/>
    <w:rsid w:val="00FA3D3B"/>
    <w:rsid w:val="00FA3E69"/>
    <w:rsid w:val="00FA43FD"/>
    <w:rsid w:val="00FA4A79"/>
    <w:rsid w:val="00FA6AE8"/>
    <w:rsid w:val="00FA7491"/>
    <w:rsid w:val="00FA7960"/>
    <w:rsid w:val="00FA7C5B"/>
    <w:rsid w:val="00FA7EDF"/>
    <w:rsid w:val="00FB0385"/>
    <w:rsid w:val="00FB0C95"/>
    <w:rsid w:val="00FB17A8"/>
    <w:rsid w:val="00FB35B0"/>
    <w:rsid w:val="00FB3EAA"/>
    <w:rsid w:val="00FB3F2D"/>
    <w:rsid w:val="00FB4C64"/>
    <w:rsid w:val="00FB57F4"/>
    <w:rsid w:val="00FB5892"/>
    <w:rsid w:val="00FB5E8A"/>
    <w:rsid w:val="00FB6076"/>
    <w:rsid w:val="00FB6FF9"/>
    <w:rsid w:val="00FB7011"/>
    <w:rsid w:val="00FB7B03"/>
    <w:rsid w:val="00FB7D1E"/>
    <w:rsid w:val="00FC0596"/>
    <w:rsid w:val="00FC0799"/>
    <w:rsid w:val="00FC0FFA"/>
    <w:rsid w:val="00FC100C"/>
    <w:rsid w:val="00FC181E"/>
    <w:rsid w:val="00FC2D70"/>
    <w:rsid w:val="00FC31DA"/>
    <w:rsid w:val="00FC342B"/>
    <w:rsid w:val="00FC4CE7"/>
    <w:rsid w:val="00FC58A5"/>
    <w:rsid w:val="00FC603A"/>
    <w:rsid w:val="00FC6216"/>
    <w:rsid w:val="00FC64BF"/>
    <w:rsid w:val="00FC6A3D"/>
    <w:rsid w:val="00FC6A84"/>
    <w:rsid w:val="00FC72F8"/>
    <w:rsid w:val="00FC7479"/>
    <w:rsid w:val="00FC7EAA"/>
    <w:rsid w:val="00FD0F87"/>
    <w:rsid w:val="00FD0FB2"/>
    <w:rsid w:val="00FD1059"/>
    <w:rsid w:val="00FD10D4"/>
    <w:rsid w:val="00FD29DF"/>
    <w:rsid w:val="00FD2A1E"/>
    <w:rsid w:val="00FD2DFE"/>
    <w:rsid w:val="00FD35C1"/>
    <w:rsid w:val="00FD3BEC"/>
    <w:rsid w:val="00FD5730"/>
    <w:rsid w:val="00FD5D4E"/>
    <w:rsid w:val="00FD5EC6"/>
    <w:rsid w:val="00FD615D"/>
    <w:rsid w:val="00FD64BB"/>
    <w:rsid w:val="00FD65D6"/>
    <w:rsid w:val="00FD6645"/>
    <w:rsid w:val="00FD7036"/>
    <w:rsid w:val="00FD7403"/>
    <w:rsid w:val="00FD74B4"/>
    <w:rsid w:val="00FD7ABC"/>
    <w:rsid w:val="00FD7E3F"/>
    <w:rsid w:val="00FE0226"/>
    <w:rsid w:val="00FE0D4C"/>
    <w:rsid w:val="00FE0EDB"/>
    <w:rsid w:val="00FE1163"/>
    <w:rsid w:val="00FE16EC"/>
    <w:rsid w:val="00FE1892"/>
    <w:rsid w:val="00FE1A91"/>
    <w:rsid w:val="00FE283B"/>
    <w:rsid w:val="00FE2969"/>
    <w:rsid w:val="00FE32B3"/>
    <w:rsid w:val="00FE39F4"/>
    <w:rsid w:val="00FE4371"/>
    <w:rsid w:val="00FE43CD"/>
    <w:rsid w:val="00FE4A0D"/>
    <w:rsid w:val="00FE5226"/>
    <w:rsid w:val="00FE57FA"/>
    <w:rsid w:val="00FE5F17"/>
    <w:rsid w:val="00FE6094"/>
    <w:rsid w:val="00FE634A"/>
    <w:rsid w:val="00FE677A"/>
    <w:rsid w:val="00FE6E01"/>
    <w:rsid w:val="00FE7D2F"/>
    <w:rsid w:val="00FE7EE0"/>
    <w:rsid w:val="00FF0909"/>
    <w:rsid w:val="00FF0931"/>
    <w:rsid w:val="00FF1512"/>
    <w:rsid w:val="00FF1D80"/>
    <w:rsid w:val="00FF1E5B"/>
    <w:rsid w:val="00FF2456"/>
    <w:rsid w:val="00FF2881"/>
    <w:rsid w:val="00FF2AAE"/>
    <w:rsid w:val="00FF41BD"/>
    <w:rsid w:val="00FF43A1"/>
    <w:rsid w:val="00FF445F"/>
    <w:rsid w:val="00FF4E39"/>
    <w:rsid w:val="00FF5780"/>
    <w:rsid w:val="00F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E810A5C1-0A2D-417A-8366-B626258E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62E99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16"/>
      </w:numPr>
      <w:spacing w:before="280" w:after="28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0B0C12"/>
    <w:pPr>
      <w:keepNext/>
      <w:keepLines/>
      <w:numPr>
        <w:ilvl w:val="1"/>
        <w:numId w:val="16"/>
      </w:numPr>
      <w:spacing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9D6EA0"/>
    <w:pPr>
      <w:keepNext/>
      <w:keepLines/>
      <w:numPr>
        <w:ilvl w:val="2"/>
        <w:numId w:val="16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3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0B0C12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semiHidden/>
    <w:rsid w:val="0083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uiPriority w:val="10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3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BC3A64"/>
    <w:pPr>
      <w:ind w:firstLine="709"/>
      <w:contextualSpacing/>
    </w:pPr>
  </w:style>
  <w:style w:type="character" w:customStyle="1" w:styleId="afa">
    <w:name w:val="Абзац Знак"/>
    <w:basedOn w:val="a4"/>
    <w:link w:val="af9"/>
    <w:rsid w:val="00BC3A64"/>
    <w:rPr>
      <w:rFonts w:ascii="Times New Roman" w:hAnsi="Times New Roman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7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9"/>
      </w:numPr>
    </w:pPr>
  </w:style>
  <w:style w:type="paragraph" w:customStyle="1" w:styleId="a2">
    <w:name w:val="Списочек"/>
    <w:basedOn w:val="a3"/>
    <w:link w:val="afc"/>
    <w:autoRedefine/>
    <w:qFormat/>
    <w:rsid w:val="00BC3318"/>
    <w:pPr>
      <w:numPr>
        <w:numId w:val="12"/>
      </w:numPr>
    </w:pPr>
  </w:style>
  <w:style w:type="character" w:customStyle="1" w:styleId="afc">
    <w:name w:val="Списочек Знак"/>
    <w:basedOn w:val="a4"/>
    <w:link w:val="a2"/>
    <w:rsid w:val="00BC3318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aff2">
    <w:name w:val="Основной текст с отступом Знак"/>
    <w:link w:val="aff3"/>
    <w:semiHidden/>
    <w:locked/>
    <w:rsid w:val="0061158F"/>
  </w:style>
  <w:style w:type="paragraph" w:styleId="aff3">
    <w:name w:val="Body Text Indent"/>
    <w:basedOn w:val="a3"/>
    <w:link w:val="aff2"/>
    <w:semiHidden/>
    <w:rsid w:val="0061158F"/>
    <w:pPr>
      <w:spacing w:after="120"/>
      <w:ind w:left="283"/>
      <w:jc w:val="left"/>
    </w:pPr>
    <w:rPr>
      <w:rFonts w:asciiTheme="minorHAnsi" w:hAnsiTheme="minorHAnsi"/>
    </w:rPr>
  </w:style>
  <w:style w:type="character" w:customStyle="1" w:styleId="11">
    <w:name w:val="Основной текст с отступом Знак1"/>
    <w:basedOn w:val="a4"/>
    <w:uiPriority w:val="99"/>
    <w:semiHidden/>
    <w:rsid w:val="0061158F"/>
    <w:rPr>
      <w:rFonts w:ascii="Times New Roman" w:hAnsi="Times New Roman"/>
    </w:rPr>
  </w:style>
  <w:style w:type="paragraph" w:customStyle="1" w:styleId="aff4">
    <w:name w:val="Название таблицы"/>
    <w:basedOn w:val="af0"/>
    <w:next w:val="a3"/>
    <w:link w:val="aff5"/>
    <w:qFormat/>
    <w:rsid w:val="00742F01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D960C3"/>
    <w:rPr>
      <w:rFonts w:ascii="Times New Roman" w:hAnsi="Times New Roman"/>
      <w:iCs/>
      <w:szCs w:val="18"/>
    </w:rPr>
  </w:style>
  <w:style w:type="character" w:customStyle="1" w:styleId="aff5">
    <w:name w:val="Название таблицы Знак"/>
    <w:basedOn w:val="af1"/>
    <w:link w:val="aff4"/>
    <w:rsid w:val="00742F01"/>
    <w:rPr>
      <w:rFonts w:ascii="Times New Roman" w:hAnsi="Times New Roman"/>
      <w:iCs/>
      <w:szCs w:val="18"/>
    </w:rPr>
  </w:style>
  <w:style w:type="paragraph" w:styleId="23">
    <w:name w:val="Body Text Indent 2"/>
    <w:basedOn w:val="a3"/>
    <w:link w:val="24"/>
    <w:uiPriority w:val="99"/>
    <w:semiHidden/>
    <w:unhideWhenUsed/>
    <w:rsid w:val="00AF7F6A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uiPriority w:val="99"/>
    <w:semiHidden/>
    <w:rsid w:val="00AF7F6A"/>
    <w:rPr>
      <w:rFonts w:ascii="Times New Roman" w:hAnsi="Times New Roman"/>
    </w:rPr>
  </w:style>
  <w:style w:type="character" w:styleId="aff6">
    <w:name w:val="annotation reference"/>
    <w:basedOn w:val="a4"/>
    <w:uiPriority w:val="99"/>
    <w:semiHidden/>
    <w:unhideWhenUsed/>
    <w:rsid w:val="00C25486"/>
    <w:rPr>
      <w:sz w:val="16"/>
      <w:szCs w:val="16"/>
    </w:rPr>
  </w:style>
  <w:style w:type="paragraph" w:styleId="aff7">
    <w:name w:val="annotation text"/>
    <w:basedOn w:val="a3"/>
    <w:link w:val="aff8"/>
    <w:uiPriority w:val="99"/>
    <w:semiHidden/>
    <w:unhideWhenUsed/>
    <w:rsid w:val="00C25486"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semiHidden/>
    <w:rsid w:val="00C25486"/>
    <w:rPr>
      <w:rFonts w:ascii="Times New Roman" w:hAnsi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25486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25486"/>
    <w:rPr>
      <w:rFonts w:ascii="Times New Roman" w:hAnsi="Times New Roman"/>
      <w:b/>
      <w:bCs/>
      <w:sz w:val="20"/>
      <w:szCs w:val="20"/>
    </w:rPr>
  </w:style>
  <w:style w:type="character" w:customStyle="1" w:styleId="apple-converted-space">
    <w:name w:val="apple-converted-space"/>
    <w:rsid w:val="001E3B34"/>
    <w:rPr>
      <w:rFonts w:ascii="Times New Roman" w:hAnsi="Times New Roman" w:cs="Times New Roman" w:hint="default"/>
    </w:rPr>
  </w:style>
  <w:style w:type="character" w:customStyle="1" w:styleId="mord">
    <w:name w:val="mord"/>
    <w:basedOn w:val="a4"/>
    <w:rsid w:val="002A7D09"/>
  </w:style>
  <w:style w:type="character" w:customStyle="1" w:styleId="vlist-s">
    <w:name w:val="vlist-s"/>
    <w:basedOn w:val="a4"/>
    <w:rsid w:val="002A7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000000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000000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000000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000000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  <w:docPart>
      <w:docPartPr>
        <w:name w:val="860B64C639684EF2A93048D07E03C1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DE91EF-C1C0-42E7-B668-6E2C34FD8176}"/>
      </w:docPartPr>
      <w:docPartBody>
        <w:p w:rsidR="00706A3A" w:rsidRDefault="00BC07EB" w:rsidP="00BC07EB">
          <w:pPr>
            <w:pStyle w:val="860B64C639684EF2A93048D07E03C1B2"/>
          </w:pPr>
          <w:r w:rsidRPr="009C3BD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3"/>
    <w:rsid w:val="000172FD"/>
    <w:rsid w:val="00063A50"/>
    <w:rsid w:val="000871C8"/>
    <w:rsid w:val="00092AD7"/>
    <w:rsid w:val="000B63BF"/>
    <w:rsid w:val="000C7353"/>
    <w:rsid w:val="000F4584"/>
    <w:rsid w:val="001B4602"/>
    <w:rsid w:val="00245482"/>
    <w:rsid w:val="00281C7B"/>
    <w:rsid w:val="002942DB"/>
    <w:rsid w:val="002B1AA7"/>
    <w:rsid w:val="002C62BE"/>
    <w:rsid w:val="002E78BF"/>
    <w:rsid w:val="003079E1"/>
    <w:rsid w:val="003220AF"/>
    <w:rsid w:val="0032679B"/>
    <w:rsid w:val="00326E9C"/>
    <w:rsid w:val="003A186F"/>
    <w:rsid w:val="003A6AD1"/>
    <w:rsid w:val="003C4883"/>
    <w:rsid w:val="003E158C"/>
    <w:rsid w:val="003F1922"/>
    <w:rsid w:val="003F7C39"/>
    <w:rsid w:val="00401138"/>
    <w:rsid w:val="0041138B"/>
    <w:rsid w:val="00424B20"/>
    <w:rsid w:val="004445F7"/>
    <w:rsid w:val="00455401"/>
    <w:rsid w:val="00461CF0"/>
    <w:rsid w:val="00476E1F"/>
    <w:rsid w:val="004D0B5F"/>
    <w:rsid w:val="004E7D69"/>
    <w:rsid w:val="00522F6D"/>
    <w:rsid w:val="005552AC"/>
    <w:rsid w:val="005844D6"/>
    <w:rsid w:val="005D641D"/>
    <w:rsid w:val="005E70AE"/>
    <w:rsid w:val="00607627"/>
    <w:rsid w:val="00611823"/>
    <w:rsid w:val="00613291"/>
    <w:rsid w:val="00622238"/>
    <w:rsid w:val="0062395F"/>
    <w:rsid w:val="00637109"/>
    <w:rsid w:val="00641EDE"/>
    <w:rsid w:val="00670AE7"/>
    <w:rsid w:val="006C3432"/>
    <w:rsid w:val="006C378C"/>
    <w:rsid w:val="006F5847"/>
    <w:rsid w:val="0070465E"/>
    <w:rsid w:val="00706A3A"/>
    <w:rsid w:val="00707722"/>
    <w:rsid w:val="007C0FF8"/>
    <w:rsid w:val="007D3CB8"/>
    <w:rsid w:val="007F534C"/>
    <w:rsid w:val="00843D90"/>
    <w:rsid w:val="00853C66"/>
    <w:rsid w:val="00857D7F"/>
    <w:rsid w:val="008610C2"/>
    <w:rsid w:val="00862C79"/>
    <w:rsid w:val="00866199"/>
    <w:rsid w:val="00890106"/>
    <w:rsid w:val="008A7F11"/>
    <w:rsid w:val="00951BD8"/>
    <w:rsid w:val="0095277B"/>
    <w:rsid w:val="00964C96"/>
    <w:rsid w:val="00976957"/>
    <w:rsid w:val="009922D3"/>
    <w:rsid w:val="009C3ED7"/>
    <w:rsid w:val="00A2567A"/>
    <w:rsid w:val="00A95187"/>
    <w:rsid w:val="00AA3592"/>
    <w:rsid w:val="00AD3584"/>
    <w:rsid w:val="00AE5A20"/>
    <w:rsid w:val="00B206E3"/>
    <w:rsid w:val="00B53546"/>
    <w:rsid w:val="00B70444"/>
    <w:rsid w:val="00B83BC2"/>
    <w:rsid w:val="00BB4713"/>
    <w:rsid w:val="00BC07EB"/>
    <w:rsid w:val="00BE1854"/>
    <w:rsid w:val="00C12402"/>
    <w:rsid w:val="00C862F7"/>
    <w:rsid w:val="00CC779C"/>
    <w:rsid w:val="00CD3ADF"/>
    <w:rsid w:val="00D05B03"/>
    <w:rsid w:val="00D571B7"/>
    <w:rsid w:val="00D6020B"/>
    <w:rsid w:val="00D804D5"/>
    <w:rsid w:val="00D829FC"/>
    <w:rsid w:val="00DD7AD0"/>
    <w:rsid w:val="00DE5411"/>
    <w:rsid w:val="00E01346"/>
    <w:rsid w:val="00E510FE"/>
    <w:rsid w:val="00E7230F"/>
    <w:rsid w:val="00EB01BD"/>
    <w:rsid w:val="00EF2193"/>
    <w:rsid w:val="00F032CE"/>
    <w:rsid w:val="00F03678"/>
    <w:rsid w:val="00F21DA2"/>
    <w:rsid w:val="00FB357B"/>
    <w:rsid w:val="00FC100C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6A3A"/>
    <w:rPr>
      <w:color w:val="666666"/>
    </w:rPr>
  </w:style>
  <w:style w:type="paragraph" w:customStyle="1" w:styleId="D84159BBAEDF420C9A1F65AD544F52D4">
    <w:name w:val="D84159BBAEDF420C9A1F65AD544F52D4"/>
  </w:style>
  <w:style w:type="paragraph" w:customStyle="1" w:styleId="F308A82D03344465BE823ADE8DA9ECFE">
    <w:name w:val="F308A82D03344465BE823ADE8DA9ECFE"/>
  </w:style>
  <w:style w:type="paragraph" w:customStyle="1" w:styleId="7729D85F1F2D433FA83F632E0EB8E51F">
    <w:name w:val="7729D85F1F2D433FA83F632E0EB8E51F"/>
  </w:style>
  <w:style w:type="paragraph" w:customStyle="1" w:styleId="0B804F642F7642E5977BCD5DCE8C93B2">
    <w:name w:val="0B804F642F7642E5977BCD5DCE8C93B2"/>
  </w:style>
  <w:style w:type="paragraph" w:customStyle="1" w:styleId="860B64C639684EF2A93048D07E03C1B2">
    <w:name w:val="860B64C639684EF2A93048D07E03C1B2"/>
    <w:rsid w:val="00BC07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41</TotalTime>
  <Pages>10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lastModifiedBy>Максим Музалевский</cp:lastModifiedBy>
  <cp:revision>4</cp:revision>
  <cp:lastPrinted>2025-12-08T16:15:00Z</cp:lastPrinted>
  <dcterms:created xsi:type="dcterms:W3CDTF">2025-12-08T15:10:00Z</dcterms:created>
  <dcterms:modified xsi:type="dcterms:W3CDTF">2025-12-08T16:15:00Z</dcterms:modified>
</cp:coreProperties>
</file>