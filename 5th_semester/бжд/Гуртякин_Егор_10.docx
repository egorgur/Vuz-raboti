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80"/>
        <w:gridCol w:w="3709"/>
        <w:gridCol w:w="272"/>
        <w:gridCol w:w="1671"/>
        <w:gridCol w:w="272"/>
        <w:gridCol w:w="2534"/>
      </w:tblGrid>
      <w:tr w:rsidR="00203346" w14:paraId="3A2DD9A9" w14:textId="77777777" w:rsidTr="00343771">
        <w:tc>
          <w:tcPr>
            <w:tcW w:w="9638" w:type="dxa"/>
            <w:gridSpan w:val="6"/>
          </w:tcPr>
          <w:p w14:paraId="0D66C204" w14:textId="77777777" w:rsidR="00203346" w:rsidRPr="00107562" w:rsidRDefault="00203346" w:rsidP="00107562">
            <w:pPr>
              <w:jc w:val="center"/>
              <w:rPr>
                <w:sz w:val="24"/>
                <w:szCs w:val="24"/>
              </w:rPr>
            </w:pPr>
            <w:r w:rsidRPr="00D77F9B">
              <w:t>Министерство науки и высшего образования РФ</w:t>
            </w:r>
          </w:p>
        </w:tc>
      </w:tr>
      <w:tr w:rsidR="00203346" w14:paraId="11F8DC69" w14:textId="77777777" w:rsidTr="00343771">
        <w:tc>
          <w:tcPr>
            <w:tcW w:w="9638" w:type="dxa"/>
            <w:gridSpan w:val="6"/>
          </w:tcPr>
          <w:p w14:paraId="0C0409CE" w14:textId="77777777" w:rsidR="00203346" w:rsidRDefault="00203346" w:rsidP="00203346">
            <w:pPr>
              <w:jc w:val="center"/>
            </w:pPr>
            <w:r w:rsidRPr="00203346">
              <w:t>Федеральное государственное автономное</w:t>
            </w:r>
          </w:p>
        </w:tc>
      </w:tr>
      <w:tr w:rsidR="00203346" w14:paraId="288FCB41" w14:textId="77777777" w:rsidTr="00343771">
        <w:tc>
          <w:tcPr>
            <w:tcW w:w="9638" w:type="dxa"/>
            <w:gridSpan w:val="6"/>
          </w:tcPr>
          <w:p w14:paraId="132C60F1" w14:textId="77777777" w:rsidR="00203346" w:rsidRDefault="00203346" w:rsidP="00203346">
            <w:pPr>
              <w:jc w:val="center"/>
            </w:pPr>
            <w:r w:rsidRPr="00203346">
              <w:t>образовательное учреждение высшего образования</w:t>
            </w:r>
          </w:p>
        </w:tc>
      </w:tr>
      <w:tr w:rsidR="00203346" w14:paraId="3FD67C1A" w14:textId="77777777" w:rsidTr="00343771">
        <w:tc>
          <w:tcPr>
            <w:tcW w:w="9638" w:type="dxa"/>
            <w:gridSpan w:val="6"/>
          </w:tcPr>
          <w:p w14:paraId="2F753DF4" w14:textId="77777777" w:rsidR="00203346" w:rsidRPr="00807EEA" w:rsidRDefault="00203346" w:rsidP="00203346">
            <w:pPr>
              <w:jc w:val="center"/>
              <w:rPr>
                <w:b/>
                <w:bCs/>
              </w:rPr>
            </w:pPr>
            <w:r w:rsidRPr="00807EEA">
              <w:rPr>
                <w:b/>
                <w:bCs/>
              </w:rPr>
              <w:t>«СИБИРСКИЙ ФЕДЕРАЛЬНЫЙ УНИВЕРСИТЕТ»</w:t>
            </w:r>
          </w:p>
        </w:tc>
      </w:tr>
      <w:tr w:rsidR="00203346" w14:paraId="6A24198F" w14:textId="77777777" w:rsidTr="00343771">
        <w:tc>
          <w:tcPr>
            <w:tcW w:w="9638" w:type="dxa"/>
            <w:gridSpan w:val="6"/>
          </w:tcPr>
          <w:p w14:paraId="2263CFB5" w14:textId="77777777" w:rsidR="00203346" w:rsidRDefault="00203346" w:rsidP="00E009C9"/>
        </w:tc>
      </w:tr>
      <w:tr w:rsidR="002247D9" w14:paraId="34B2B7FD" w14:textId="77777777" w:rsidTr="00343771">
        <w:sdt>
          <w:sdtPr>
            <w:alias w:val="Институт"/>
            <w:tag w:val="Институт"/>
            <w:id w:val="-55092808"/>
            <w:placeholder>
              <w:docPart w:val="D84159BBAEDF420C9A1F65AD544F52D4"/>
            </w:placeholder>
            <w:text/>
          </w:sdtPr>
          <w:sdtContent>
            <w:tc>
              <w:tcPr>
                <w:tcW w:w="9638" w:type="dxa"/>
                <w:gridSpan w:val="6"/>
                <w:tcBorders>
                  <w:bottom w:val="single" w:sz="4" w:space="0" w:color="auto"/>
                </w:tcBorders>
              </w:tcPr>
              <w:p w14:paraId="05F575BE" w14:textId="4A6ED844" w:rsidR="002247D9" w:rsidRDefault="00544D0C" w:rsidP="00480C27">
                <w:pPr>
                  <w:jc w:val="center"/>
                </w:pPr>
                <w:r>
                  <w:t>Политехнический институт</w:t>
                </w:r>
              </w:p>
            </w:tc>
          </w:sdtContent>
        </w:sdt>
      </w:tr>
      <w:tr w:rsidR="00203346" w14:paraId="61382F11" w14:textId="77777777" w:rsidTr="00343771">
        <w:tc>
          <w:tcPr>
            <w:tcW w:w="9638" w:type="dxa"/>
            <w:gridSpan w:val="6"/>
            <w:tcBorders>
              <w:top w:val="single" w:sz="4" w:space="0" w:color="auto"/>
            </w:tcBorders>
          </w:tcPr>
          <w:p w14:paraId="47494711" w14:textId="7DA5D908" w:rsidR="00203346" w:rsidRPr="001F4DAC" w:rsidRDefault="00544D0C" w:rsidP="001F4DA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  <w:r w:rsidR="001F4DAC" w:rsidRPr="001F4DAC">
              <w:rPr>
                <w:sz w:val="20"/>
                <w:szCs w:val="20"/>
              </w:rPr>
              <w:t>нститут</w:t>
            </w:r>
          </w:p>
        </w:tc>
      </w:tr>
      <w:tr w:rsidR="001F4DAC" w14:paraId="19F83BDC" w14:textId="77777777" w:rsidTr="00343771">
        <w:tc>
          <w:tcPr>
            <w:tcW w:w="9638" w:type="dxa"/>
            <w:gridSpan w:val="6"/>
            <w:tcBorders>
              <w:bottom w:val="single" w:sz="4" w:space="0" w:color="auto"/>
            </w:tcBorders>
          </w:tcPr>
          <w:sdt>
            <w:sdtPr>
              <w:alias w:val="Кафедра"/>
              <w:tag w:val="Кафедра"/>
              <w:id w:val="-120006703"/>
              <w:placeholder>
                <w:docPart w:val="D84159BBAEDF420C9A1F65AD544F52D4"/>
              </w:placeholder>
              <w:text/>
            </w:sdtPr>
            <w:sdtContent>
              <w:p w14:paraId="43727B7D" w14:textId="508B3581" w:rsidR="001F4DAC" w:rsidRDefault="00544D0C" w:rsidP="00480C27">
                <w:pPr>
                  <w:jc w:val="center"/>
                </w:pPr>
                <w:r>
                  <w:t>Кафедра техносферной и экологической безопасности</w:t>
                </w:r>
              </w:p>
            </w:sdtContent>
          </w:sdt>
        </w:tc>
      </w:tr>
      <w:tr w:rsidR="001F4DAC" w14:paraId="71170F5E" w14:textId="77777777" w:rsidTr="00343771">
        <w:tc>
          <w:tcPr>
            <w:tcW w:w="9638" w:type="dxa"/>
            <w:gridSpan w:val="6"/>
            <w:tcBorders>
              <w:top w:val="single" w:sz="4" w:space="0" w:color="auto"/>
            </w:tcBorders>
          </w:tcPr>
          <w:p w14:paraId="631D2B68" w14:textId="77777777" w:rsidR="001F4DAC" w:rsidRPr="001F4DAC" w:rsidRDefault="001F4DAC" w:rsidP="001F4DAC">
            <w:pPr>
              <w:jc w:val="center"/>
              <w:rPr>
                <w:sz w:val="20"/>
                <w:szCs w:val="20"/>
              </w:rPr>
            </w:pPr>
            <w:r w:rsidRPr="001F4DAC">
              <w:rPr>
                <w:sz w:val="20"/>
                <w:szCs w:val="20"/>
              </w:rPr>
              <w:t>кафедра</w:t>
            </w:r>
          </w:p>
        </w:tc>
      </w:tr>
      <w:tr w:rsidR="00107562" w14:paraId="791B8D9E" w14:textId="77777777" w:rsidTr="00343771">
        <w:tc>
          <w:tcPr>
            <w:tcW w:w="9638" w:type="dxa"/>
            <w:gridSpan w:val="6"/>
          </w:tcPr>
          <w:p w14:paraId="1CB57A25" w14:textId="77777777" w:rsidR="00107562" w:rsidRPr="00C303B2" w:rsidRDefault="00107562" w:rsidP="009548A5"/>
        </w:tc>
      </w:tr>
      <w:tr w:rsidR="00107562" w:rsidRPr="00107562" w14:paraId="08B1A15A" w14:textId="77777777" w:rsidTr="0034377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3114DEBC" w14:textId="77777777" w:rsidR="00107562" w:rsidRPr="00470539" w:rsidRDefault="00107562" w:rsidP="009548A5"/>
        </w:tc>
      </w:tr>
      <w:tr w:rsidR="00C303B2" w:rsidRPr="00107562" w14:paraId="6AEBFB19" w14:textId="77777777" w:rsidTr="00466F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1879F03" w14:textId="77777777" w:rsidR="00C303B2" w:rsidRPr="00C303B2" w:rsidRDefault="00C303B2" w:rsidP="009548A5"/>
        </w:tc>
      </w:tr>
      <w:tr w:rsidR="00DF7C89" w:rsidRPr="00107562" w14:paraId="590AC723" w14:textId="77777777" w:rsidTr="00B6772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7A0CD315" w14:textId="77777777" w:rsidR="00DF7C89" w:rsidRPr="00C303B2" w:rsidRDefault="00DF7C89" w:rsidP="009548A5"/>
        </w:tc>
      </w:tr>
      <w:tr w:rsidR="00107562" w:rsidRPr="00107562" w14:paraId="778F114A" w14:textId="77777777" w:rsidTr="00C303B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0D8662F5" w14:textId="77777777" w:rsidR="00107562" w:rsidRPr="00C303B2" w:rsidRDefault="00107562" w:rsidP="009548A5"/>
        </w:tc>
      </w:tr>
      <w:tr w:rsidR="00C303B2" w:rsidRPr="00107562" w14:paraId="333B9BD4" w14:textId="77777777" w:rsidTr="00C303B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46973E3E" w14:textId="77777777" w:rsidR="00C303B2" w:rsidRPr="00C303B2" w:rsidRDefault="00C303B2" w:rsidP="009548A5"/>
        </w:tc>
      </w:tr>
      <w:tr w:rsidR="00C303B2" w:rsidRPr="00107562" w14:paraId="777ABA1A" w14:textId="77777777" w:rsidTr="00C303B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0D5DC8D" w14:textId="77777777" w:rsidR="00C303B2" w:rsidRPr="00C303B2" w:rsidRDefault="00C303B2" w:rsidP="009548A5"/>
        </w:tc>
      </w:tr>
      <w:tr w:rsidR="00C303B2" w:rsidRPr="00107562" w14:paraId="21D29A31" w14:textId="77777777" w:rsidTr="00C303B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3A427015" w14:textId="77777777" w:rsidR="00C303B2" w:rsidRPr="00C303B2" w:rsidRDefault="00C303B2" w:rsidP="009548A5"/>
        </w:tc>
      </w:tr>
      <w:tr w:rsidR="00C303B2" w:rsidRPr="00107562" w14:paraId="5C367125" w14:textId="77777777" w:rsidTr="00C303B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77204FF" w14:textId="77777777" w:rsidR="00C303B2" w:rsidRPr="007B4C94" w:rsidRDefault="00C303B2" w:rsidP="007B4C94"/>
        </w:tc>
      </w:tr>
      <w:tr w:rsidR="00BA7359" w:rsidRPr="00107562" w14:paraId="127FEAE0" w14:textId="77777777" w:rsidTr="00C303B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F9F6F5C" w14:textId="77777777" w:rsidR="00BA7359" w:rsidRPr="004D13C8" w:rsidRDefault="00BA7359" w:rsidP="004D13C8"/>
        </w:tc>
      </w:tr>
      <w:tr w:rsidR="00470539" w:rsidRPr="00107562" w14:paraId="664A7F19" w14:textId="77777777" w:rsidTr="001F012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50624DAB" w14:textId="52DE0B69" w:rsidR="00470539" w:rsidRPr="00E11B13" w:rsidRDefault="00470539" w:rsidP="00470539">
            <w:pPr>
              <w:jc w:val="center"/>
              <w:rPr>
                <w:b/>
                <w:bCs/>
                <w:lang w:val="en-US"/>
              </w:rPr>
            </w:pPr>
            <w:r w:rsidRPr="00470539">
              <w:rPr>
                <w:b/>
                <w:bCs/>
              </w:rPr>
              <w:t>ОТЧЕТ О ПРАКТИЧЕСКОЙ РАБОТЕ</w:t>
            </w:r>
          </w:p>
        </w:tc>
      </w:tr>
      <w:tr w:rsidR="00470539" w:rsidRPr="00107562" w14:paraId="7941704E" w14:textId="77777777" w:rsidTr="001F012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52FAC416" w14:textId="08F900A2" w:rsidR="00470539" w:rsidRPr="00F23C83" w:rsidRDefault="00F23C83" w:rsidP="001F012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 дисциплине</w:t>
            </w:r>
          </w:p>
        </w:tc>
      </w:tr>
      <w:tr w:rsidR="00470539" w:rsidRPr="00107562" w14:paraId="32E56D76" w14:textId="77777777" w:rsidTr="001F012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5E7E6B40" w14:textId="03619925" w:rsidR="00470539" w:rsidRPr="00B86A0C" w:rsidRDefault="00B86A0C" w:rsidP="00B86A0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«Безопасность жизнедеятельности»</w:t>
            </w:r>
          </w:p>
        </w:tc>
      </w:tr>
      <w:tr w:rsidR="00470539" w:rsidRPr="00107562" w14:paraId="27FC8F13" w14:textId="77777777" w:rsidTr="00CB364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6A52155" w14:textId="67ABC53A" w:rsidR="00470539" w:rsidRPr="00107562" w:rsidRDefault="00470539" w:rsidP="00444249">
            <w:pPr>
              <w:jc w:val="center"/>
            </w:pPr>
          </w:p>
        </w:tc>
      </w:tr>
      <w:tr w:rsidR="00470539" w:rsidRPr="00107562" w14:paraId="4D6DBB1F" w14:textId="77777777" w:rsidTr="00CB364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F099389" w14:textId="05874D51" w:rsidR="00470539" w:rsidRPr="00107562" w:rsidRDefault="00E70CCF" w:rsidP="00C05109">
            <w:pPr>
              <w:jc w:val="center"/>
            </w:pPr>
            <w:r w:rsidRPr="00E70CCF">
              <w:t>Радиационная безопасность</w:t>
            </w:r>
          </w:p>
        </w:tc>
      </w:tr>
      <w:tr w:rsidR="00470539" w:rsidRPr="00107562" w14:paraId="5D03C70A" w14:textId="77777777" w:rsidTr="002858B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B071A0" w14:textId="0D2AABDE" w:rsidR="00470539" w:rsidRPr="008A152F" w:rsidRDefault="002858B5" w:rsidP="002858B5">
            <w:pPr>
              <w:jc w:val="center"/>
              <w:rPr>
                <w:lang w:val="en-US"/>
              </w:rPr>
            </w:pPr>
            <w:r>
              <w:t>Задач</w:t>
            </w:r>
            <w:r w:rsidR="00893D77">
              <w:t>и</w:t>
            </w:r>
            <w:r w:rsidR="00A54EF2">
              <w:t xml:space="preserve"> </w:t>
            </w:r>
            <w:r w:rsidR="00A90B16">
              <w:t>10</w:t>
            </w:r>
            <w:r w:rsidR="00A54EF2">
              <w:t>.</w:t>
            </w:r>
            <w:r w:rsidR="0000426C">
              <w:t>1</w:t>
            </w:r>
            <w:r w:rsidR="008879F7">
              <w:t>-10.3</w:t>
            </w:r>
            <w:r>
              <w:t xml:space="preserve">, Вариант № </w:t>
            </w:r>
            <w:r w:rsidR="00B01BC4">
              <w:t>2</w:t>
            </w:r>
            <w:r w:rsidR="008A152F">
              <w:rPr>
                <w:lang w:val="en-US"/>
              </w:rPr>
              <w:t>0</w:t>
            </w:r>
          </w:p>
        </w:tc>
      </w:tr>
      <w:tr w:rsidR="00470539" w:rsidRPr="00107562" w14:paraId="5B146BA3" w14:textId="77777777" w:rsidTr="002858B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F7A225" w14:textId="20325283" w:rsidR="00470539" w:rsidRPr="00290E7C" w:rsidRDefault="00470539" w:rsidP="002858B5">
            <w:pPr>
              <w:rPr>
                <w:lang w:val="en-US"/>
              </w:rPr>
            </w:pPr>
          </w:p>
        </w:tc>
      </w:tr>
      <w:tr w:rsidR="00470539" w:rsidRPr="00107562" w14:paraId="6D02238C" w14:textId="77777777" w:rsidTr="0034377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39723258" w14:textId="77777777" w:rsidR="00470539" w:rsidRPr="00107562" w:rsidRDefault="00470539" w:rsidP="00470539"/>
        </w:tc>
      </w:tr>
      <w:tr w:rsidR="00470539" w:rsidRPr="00107562" w14:paraId="45904B34" w14:textId="77777777" w:rsidTr="0034377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061A99F0" w14:textId="77777777" w:rsidR="00470539" w:rsidRPr="00107562" w:rsidRDefault="00470539" w:rsidP="00470539"/>
        </w:tc>
      </w:tr>
      <w:tr w:rsidR="00470539" w:rsidRPr="00107562" w14:paraId="1B48BE84" w14:textId="77777777" w:rsidTr="0034377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4BA1DA83" w14:textId="77777777" w:rsidR="00470539" w:rsidRPr="00107562" w:rsidRDefault="00470539" w:rsidP="00470539"/>
        </w:tc>
      </w:tr>
      <w:tr w:rsidR="00470539" w:rsidRPr="00107562" w14:paraId="2BB73D50" w14:textId="77777777" w:rsidTr="0034377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50C18925" w14:textId="77777777" w:rsidR="00470539" w:rsidRPr="00107562" w:rsidRDefault="00470539" w:rsidP="00470539"/>
        </w:tc>
      </w:tr>
      <w:tr w:rsidR="00470539" w:rsidRPr="00107562" w14:paraId="4070F7A2" w14:textId="77777777" w:rsidTr="0034377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FB7FCFB" w14:textId="77777777" w:rsidR="00470539" w:rsidRPr="00107562" w:rsidRDefault="00470539" w:rsidP="00470539"/>
        </w:tc>
      </w:tr>
      <w:tr w:rsidR="00470539" w:rsidRPr="00107562" w14:paraId="43767B34" w14:textId="77777777" w:rsidTr="0034377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48D8E282" w14:textId="77777777" w:rsidR="00470539" w:rsidRPr="00107562" w:rsidRDefault="00470539" w:rsidP="00470539"/>
        </w:tc>
      </w:tr>
      <w:tr w:rsidR="00470539" w:rsidRPr="00107562" w14:paraId="390F5082" w14:textId="77777777" w:rsidTr="0034377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33615BE6" w14:textId="77777777" w:rsidR="00470539" w:rsidRPr="00107562" w:rsidRDefault="00470539" w:rsidP="00470539"/>
        </w:tc>
      </w:tr>
      <w:tr w:rsidR="00470539" w:rsidRPr="00107562" w14:paraId="0F1D1C5B" w14:textId="77777777" w:rsidTr="0034377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B906FC8" w14:textId="77777777" w:rsidR="00470539" w:rsidRPr="00107562" w:rsidRDefault="00470539" w:rsidP="00470539"/>
        </w:tc>
      </w:tr>
      <w:tr w:rsidR="00470539" w:rsidRPr="00107562" w14:paraId="1F9849EE" w14:textId="77777777" w:rsidTr="0034377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AD59A96" w14:textId="77777777" w:rsidR="00470539" w:rsidRPr="00107562" w:rsidRDefault="00470539" w:rsidP="00470539"/>
        </w:tc>
      </w:tr>
      <w:tr w:rsidR="00470539" w:rsidRPr="00107562" w14:paraId="5FF2413C" w14:textId="77777777" w:rsidTr="0034377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3058F66B" w14:textId="77777777" w:rsidR="00470539" w:rsidRPr="00107562" w:rsidRDefault="00470539" w:rsidP="00470539"/>
        </w:tc>
      </w:tr>
      <w:tr w:rsidR="00470539" w:rsidRPr="00107562" w14:paraId="5E869F01" w14:textId="77777777" w:rsidTr="0034377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BBD76E2" w14:textId="77777777" w:rsidR="00470539" w:rsidRPr="00107562" w:rsidRDefault="00470539" w:rsidP="00470539"/>
        </w:tc>
      </w:tr>
      <w:tr w:rsidR="00470539" w:rsidRPr="00107562" w14:paraId="1D4A40DF" w14:textId="77777777" w:rsidTr="0034377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D8EE092" w14:textId="77777777" w:rsidR="00470539" w:rsidRPr="00107562" w:rsidRDefault="00470539" w:rsidP="00470539"/>
        </w:tc>
      </w:tr>
      <w:tr w:rsidR="00470539" w:rsidRPr="00107562" w14:paraId="53B08C57" w14:textId="77777777" w:rsidTr="00C303B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3"/>
        </w:trPr>
        <w:tc>
          <w:tcPr>
            <w:tcW w:w="48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4A759FE" w14:textId="77777777" w:rsidR="00470539" w:rsidRPr="00107562" w:rsidRDefault="00470539" w:rsidP="00470539">
            <w:r>
              <w:t>Преподаватель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</w:tcPr>
          <w:p w14:paraId="63343AD7" w14:textId="77777777" w:rsidR="00470539" w:rsidRPr="00A623E8" w:rsidRDefault="00470539" w:rsidP="00470539">
            <w:pPr>
              <w:jc w:val="center"/>
            </w:pPr>
          </w:p>
        </w:tc>
        <w:tc>
          <w:tcPr>
            <w:tcW w:w="1671" w:type="dxa"/>
            <w:tcBorders>
              <w:top w:val="nil"/>
              <w:left w:val="nil"/>
              <w:right w:val="nil"/>
            </w:tcBorders>
          </w:tcPr>
          <w:p w14:paraId="65C23494" w14:textId="77777777" w:rsidR="00470539" w:rsidRPr="00107562" w:rsidRDefault="00470539" w:rsidP="00470539">
            <w:pPr>
              <w:jc w:val="center"/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</w:tcPr>
          <w:p w14:paraId="6667EFE0" w14:textId="77777777" w:rsidR="00470539" w:rsidRPr="00A623E8" w:rsidRDefault="00470539" w:rsidP="00470539">
            <w:pPr>
              <w:jc w:val="center"/>
            </w:pPr>
          </w:p>
        </w:tc>
        <w:sdt>
          <w:sdtPr>
            <w:rPr>
              <w:color w:val="auto"/>
              <w:kern w:val="0"/>
              <w14:ligatures w14:val="none"/>
            </w:rPr>
            <w:alias w:val="Преподаватель. Инициалы, фамилия"/>
            <w:tag w:val="Преподаватель. Инициалы, фамилия"/>
            <w:id w:val="2052420955"/>
            <w:placeholder>
              <w:docPart w:val="F308A82D03344465BE823ADE8DA9ECFE"/>
            </w:placeholder>
            <w:text/>
          </w:sdtPr>
          <w:sdtContent>
            <w:tc>
              <w:tcPr>
                <w:tcW w:w="2534" w:type="dxa"/>
                <w:tcBorders>
                  <w:top w:val="nil"/>
                  <w:left w:val="nil"/>
                  <w:right w:val="nil"/>
                </w:tcBorders>
              </w:tcPr>
              <w:p w14:paraId="3C6A439C" w14:textId="4AE1970A" w:rsidR="00470539" w:rsidRPr="00107562" w:rsidRDefault="0040595E" w:rsidP="00DE076A">
                <w:pPr>
                  <w:jc w:val="left"/>
                </w:pPr>
                <w:r>
                  <w:rPr>
                    <w:color w:val="auto"/>
                    <w:kern w:val="0"/>
                    <w14:ligatures w14:val="none"/>
                  </w:rPr>
                  <w:t>О.</w:t>
                </w:r>
                <w:r w:rsidR="006B1EF9">
                  <w:rPr>
                    <w:color w:val="auto"/>
                    <w:kern w:val="0"/>
                    <w14:ligatures w14:val="none"/>
                  </w:rPr>
                  <w:t> </w:t>
                </w:r>
                <w:r>
                  <w:rPr>
                    <w:color w:val="auto"/>
                    <w:kern w:val="0"/>
                    <w14:ligatures w14:val="none"/>
                  </w:rPr>
                  <w:t>Н.</w:t>
                </w:r>
                <w:r w:rsidR="006B1EF9">
                  <w:rPr>
                    <w:color w:val="auto"/>
                    <w:kern w:val="0"/>
                    <w14:ligatures w14:val="none"/>
                  </w:rPr>
                  <w:t> </w:t>
                </w:r>
                <w:r>
                  <w:rPr>
                    <w:color w:val="auto"/>
                    <w:kern w:val="0"/>
                    <w14:ligatures w14:val="none"/>
                  </w:rPr>
                  <w:t>Ледяева</w:t>
                </w:r>
              </w:p>
            </w:tc>
          </w:sdtContent>
        </w:sdt>
      </w:tr>
      <w:tr w:rsidR="00470539" w:rsidRPr="00107562" w14:paraId="1EC2E375" w14:textId="77777777" w:rsidTr="00C303B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2"/>
        </w:trPr>
        <w:tc>
          <w:tcPr>
            <w:tcW w:w="48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704C930" w14:textId="77777777" w:rsidR="00470539" w:rsidRPr="00107562" w:rsidRDefault="00470539" w:rsidP="00470539"/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</w:tcPr>
          <w:p w14:paraId="4DA6F946" w14:textId="77777777" w:rsidR="00470539" w:rsidRPr="00343771" w:rsidRDefault="00470539" w:rsidP="004705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71" w:type="dxa"/>
            <w:tcBorders>
              <w:left w:val="nil"/>
              <w:bottom w:val="nil"/>
              <w:right w:val="nil"/>
            </w:tcBorders>
          </w:tcPr>
          <w:p w14:paraId="19B5CD2C" w14:textId="77777777" w:rsidR="00470539" w:rsidRPr="00343771" w:rsidRDefault="00470539" w:rsidP="00470539">
            <w:pPr>
              <w:jc w:val="center"/>
              <w:rPr>
                <w:sz w:val="20"/>
                <w:szCs w:val="20"/>
              </w:rPr>
            </w:pPr>
            <w:r w:rsidRPr="00A1060C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</w:tcPr>
          <w:p w14:paraId="6E8CC32F" w14:textId="77777777" w:rsidR="00470539" w:rsidRPr="00343771" w:rsidRDefault="00470539" w:rsidP="004705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34" w:type="dxa"/>
            <w:tcBorders>
              <w:left w:val="nil"/>
              <w:bottom w:val="nil"/>
              <w:right w:val="nil"/>
            </w:tcBorders>
          </w:tcPr>
          <w:p w14:paraId="2928D6BD" w14:textId="77777777" w:rsidR="00470539" w:rsidRPr="00343771" w:rsidRDefault="00470539" w:rsidP="0047053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  <w:r w:rsidRPr="008D50E1">
              <w:rPr>
                <w:sz w:val="20"/>
                <w:szCs w:val="20"/>
              </w:rPr>
              <w:t>нициалы, фамилия</w:t>
            </w:r>
          </w:p>
        </w:tc>
      </w:tr>
      <w:tr w:rsidR="00470539" w:rsidRPr="00107562" w14:paraId="36896B23" w14:textId="77777777" w:rsidTr="009B460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</w:tcPr>
          <w:p w14:paraId="359CCE54" w14:textId="77777777" w:rsidR="00470539" w:rsidRPr="00107562" w:rsidRDefault="00470539" w:rsidP="00470539">
            <w:r>
              <w:t>Студент</w:t>
            </w:r>
          </w:p>
        </w:tc>
        <w:tc>
          <w:tcPr>
            <w:tcW w:w="370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BA449A6" w14:textId="39243776" w:rsidR="00470539" w:rsidRPr="00107562" w:rsidRDefault="00DE076A" w:rsidP="003E056F">
            <w:r>
              <w:t>КИ23-1</w:t>
            </w:r>
            <w:r w:rsidR="00523A0B">
              <w:t>6</w:t>
            </w:r>
            <w:r>
              <w:t>/1б, </w:t>
            </w:r>
            <w:r w:rsidR="008A152F">
              <w:t>032322546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</w:tcPr>
          <w:p w14:paraId="48AA5D0A" w14:textId="77777777" w:rsidR="00470539" w:rsidRPr="00107562" w:rsidRDefault="00470539" w:rsidP="00470539">
            <w:pPr>
              <w:jc w:val="center"/>
            </w:pPr>
          </w:p>
        </w:tc>
        <w:tc>
          <w:tcPr>
            <w:tcW w:w="16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AC02C83" w14:textId="77777777" w:rsidR="00470539" w:rsidRPr="00107562" w:rsidRDefault="00470539" w:rsidP="00470539">
            <w:pPr>
              <w:jc w:val="center"/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</w:tcPr>
          <w:p w14:paraId="49787C4D" w14:textId="77777777" w:rsidR="00470539" w:rsidRPr="00107562" w:rsidRDefault="00470539" w:rsidP="00470539">
            <w:pPr>
              <w:jc w:val="center"/>
            </w:pPr>
          </w:p>
        </w:tc>
        <w:sdt>
          <w:sdtPr>
            <w:rPr>
              <w:color w:val="auto"/>
              <w:kern w:val="0"/>
              <w14:ligatures w14:val="none"/>
            </w:rPr>
            <w:alias w:val="Студент. Инициалы, фамилия"/>
            <w:tag w:val="Студент. Инициалы, фамилия"/>
            <w:id w:val="1657257502"/>
            <w:placeholder>
              <w:docPart w:val="7729D85F1F2D433FA83F632E0EB8E51F"/>
            </w:placeholder>
            <w:text/>
          </w:sdtPr>
          <w:sdtContent>
            <w:tc>
              <w:tcPr>
                <w:tcW w:w="2534" w:type="dxa"/>
                <w:tcBorders>
                  <w:top w:val="nil"/>
                  <w:left w:val="nil"/>
                  <w:bottom w:val="single" w:sz="4" w:space="0" w:color="auto"/>
                  <w:right w:val="nil"/>
                </w:tcBorders>
              </w:tcPr>
              <w:p w14:paraId="2E45603A" w14:textId="3C6991FE" w:rsidR="00470539" w:rsidRPr="00107562" w:rsidRDefault="008A152F" w:rsidP="00DE076A">
                <w:pPr>
                  <w:jc w:val="left"/>
                </w:pPr>
                <w:r w:rsidRPr="008A152F">
                  <w:rPr>
                    <w:color w:val="auto"/>
                    <w:kern w:val="0"/>
                    <w14:ligatures w14:val="none"/>
                  </w:rPr>
                  <w:t xml:space="preserve">Е. А. </w:t>
                </w:r>
                <w:proofErr w:type="spellStart"/>
                <w:r w:rsidRPr="008A152F">
                  <w:rPr>
                    <w:color w:val="auto"/>
                    <w:kern w:val="0"/>
                    <w14:ligatures w14:val="none"/>
                  </w:rPr>
                  <w:t>Гуртякин</w:t>
                </w:r>
                <w:proofErr w:type="spellEnd"/>
              </w:p>
            </w:tc>
          </w:sdtContent>
        </w:sdt>
      </w:tr>
      <w:tr w:rsidR="00470539" w:rsidRPr="00107562" w14:paraId="61E2E049" w14:textId="77777777" w:rsidTr="009B460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</w:tcPr>
          <w:p w14:paraId="50DFDDED" w14:textId="77777777" w:rsidR="00470539" w:rsidRPr="00107562" w:rsidRDefault="00470539" w:rsidP="00470539"/>
        </w:tc>
        <w:tc>
          <w:tcPr>
            <w:tcW w:w="370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751C07D" w14:textId="77777777" w:rsidR="00470539" w:rsidRPr="00373FCE" w:rsidRDefault="00470539" w:rsidP="0047053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номер группы, зачётной книжки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</w:tcPr>
          <w:p w14:paraId="56524AC2" w14:textId="77777777" w:rsidR="00470539" w:rsidRPr="008D50E1" w:rsidRDefault="00470539" w:rsidP="004705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7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E0ADC07" w14:textId="77777777" w:rsidR="00470539" w:rsidRPr="008D50E1" w:rsidRDefault="00470539" w:rsidP="00470539">
            <w:pPr>
              <w:jc w:val="center"/>
              <w:rPr>
                <w:sz w:val="20"/>
                <w:szCs w:val="20"/>
              </w:rPr>
            </w:pPr>
            <w:r w:rsidRPr="00A1060C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</w:tcPr>
          <w:p w14:paraId="71A7D36E" w14:textId="77777777" w:rsidR="00470539" w:rsidRPr="008D50E1" w:rsidRDefault="00470539" w:rsidP="004705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3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E670976" w14:textId="77777777" w:rsidR="00470539" w:rsidRPr="008D50E1" w:rsidRDefault="00470539" w:rsidP="00470539">
            <w:pPr>
              <w:jc w:val="center"/>
              <w:rPr>
                <w:sz w:val="20"/>
                <w:szCs w:val="20"/>
              </w:rPr>
            </w:pPr>
            <w:r w:rsidRPr="00FD615D">
              <w:rPr>
                <w:sz w:val="20"/>
                <w:szCs w:val="20"/>
              </w:rPr>
              <w:t>инициалы, фамилия</w:t>
            </w:r>
          </w:p>
        </w:tc>
      </w:tr>
      <w:tr w:rsidR="00470539" w:rsidRPr="002A397D" w14:paraId="7A0845DE" w14:textId="77777777" w:rsidTr="0034377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57C34A5A" w14:textId="77777777" w:rsidR="00470539" w:rsidRPr="00107562" w:rsidRDefault="00470539" w:rsidP="00470539"/>
        </w:tc>
      </w:tr>
      <w:tr w:rsidR="00470539" w:rsidRPr="00107562" w14:paraId="4032B5FB" w14:textId="77777777" w:rsidTr="0034377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A6D5A6C" w14:textId="77777777" w:rsidR="00470539" w:rsidRPr="00107562" w:rsidRDefault="00470539" w:rsidP="00470539"/>
        </w:tc>
      </w:tr>
      <w:tr w:rsidR="00470539" w:rsidRPr="00107562" w14:paraId="593F553A" w14:textId="77777777" w:rsidTr="0034377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747C225E" w14:textId="77777777" w:rsidR="00470539" w:rsidRPr="00107562" w:rsidRDefault="00470539" w:rsidP="00470539">
            <w:pPr>
              <w:jc w:val="center"/>
            </w:pPr>
            <w:r>
              <w:t xml:space="preserve">Красноярск </w:t>
            </w:r>
            <w:sdt>
              <w:sdtPr>
                <w:alias w:val="Титульник. Дата"/>
                <w:tag w:val="Титульник. Дата"/>
                <w:id w:val="338363742"/>
                <w:placeholder>
                  <w:docPart w:val="0B804F642F7642E5977BCD5DCE8C93B2"/>
                </w:placeholder>
                <w15:color w:val="000000"/>
                <w:date>
                  <w:dateFormat w:val="yyyy"/>
                  <w:lid w:val="ru-RU"/>
                  <w:storeMappedDataAs w:val="dateTime"/>
                  <w:calendar w:val="gregorian"/>
                </w:date>
              </w:sdtPr>
              <w:sdtContent>
                <w:r w:rsidR="006F4476">
                  <w:t>2025</w:t>
                </w:r>
              </w:sdtContent>
            </w:sdt>
          </w:p>
        </w:tc>
      </w:tr>
    </w:tbl>
    <w:p w14:paraId="6DB56D41" w14:textId="77777777" w:rsidR="008F24DB" w:rsidRPr="008F24DB" w:rsidRDefault="00F47208" w:rsidP="003808D3">
      <w:pPr>
        <w:pStyle w:val="1"/>
        <w:ind w:firstLine="0"/>
      </w:pPr>
      <w:r w:rsidRPr="008F24DB">
        <w:lastRenderedPageBreak/>
        <w:t>ВВЕДЕНИЕ</w:t>
      </w:r>
    </w:p>
    <w:p w14:paraId="642D58FD" w14:textId="77777777" w:rsidR="005F1304" w:rsidRPr="008F24DB" w:rsidRDefault="00432F37" w:rsidP="008F24DB">
      <w:pPr>
        <w:pStyle w:val="2"/>
      </w:pPr>
      <w:r w:rsidRPr="008F24DB">
        <w:t>Цель работы</w:t>
      </w:r>
    </w:p>
    <w:p w14:paraId="633A0FD1" w14:textId="0FFE4DDC" w:rsidR="000B0C12" w:rsidRPr="002A397D" w:rsidRDefault="00056B40" w:rsidP="002A397D">
      <w:pPr>
        <w:pStyle w:val="af9"/>
        <w:rPr>
          <w:lang w:val="en-US"/>
        </w:rPr>
      </w:pPr>
      <w:r>
        <w:t xml:space="preserve">Изучить теоретический материал </w:t>
      </w:r>
      <w:r w:rsidR="00994E07">
        <w:t>по предложенным темам.</w:t>
      </w:r>
      <w:r w:rsidR="00A0040B">
        <w:t xml:space="preserve"> Выполнить поставленные </w:t>
      </w:r>
      <w:r w:rsidR="00A06414">
        <w:t>задачи.</w:t>
      </w:r>
    </w:p>
    <w:p w14:paraId="4F6F02CD" w14:textId="77777777" w:rsidR="00432F37" w:rsidRDefault="00432F37" w:rsidP="008F24DB">
      <w:pPr>
        <w:pStyle w:val="2"/>
      </w:pPr>
      <w:r>
        <w:t>Задачи</w:t>
      </w:r>
    </w:p>
    <w:p w14:paraId="70CB4B8F" w14:textId="77777777" w:rsidR="00E91235" w:rsidRDefault="00E91235" w:rsidP="00AF40F1">
      <w:pPr>
        <w:pStyle w:val="af9"/>
      </w:pPr>
      <w:r>
        <w:t>В рамках данной практической работы необходимо выполнить следующие задачи:</w:t>
      </w:r>
    </w:p>
    <w:p w14:paraId="421EAC07" w14:textId="77777777" w:rsidR="00E91235" w:rsidRDefault="00E91235" w:rsidP="00E47086">
      <w:pPr>
        <w:pStyle w:val="a2"/>
      </w:pPr>
      <w:r>
        <w:t>изучить теоретический материал по предложенной теме;</w:t>
      </w:r>
    </w:p>
    <w:p w14:paraId="2DBA64C8" w14:textId="78160979" w:rsidR="00E91235" w:rsidRDefault="00E91235" w:rsidP="00E47086">
      <w:pPr>
        <w:pStyle w:val="a2"/>
      </w:pPr>
      <w:r>
        <w:t>выполнить задани</w:t>
      </w:r>
      <w:r w:rsidR="003B264A">
        <w:t>я</w:t>
      </w:r>
      <w:r>
        <w:t>;</w:t>
      </w:r>
    </w:p>
    <w:p w14:paraId="62B91722" w14:textId="77777777" w:rsidR="00ED1F73" w:rsidRDefault="00E91235" w:rsidP="00E47086">
      <w:pPr>
        <w:pStyle w:val="a2"/>
        <w:rPr>
          <w:lang w:val="en-US"/>
        </w:rPr>
      </w:pPr>
      <w:r>
        <w:t>предоставить отчёт преподавателю.</w:t>
      </w:r>
    </w:p>
    <w:p w14:paraId="5A1E8D11" w14:textId="77777777" w:rsidR="00DC5CCA" w:rsidRDefault="00DC5CCA" w:rsidP="00AF40F1">
      <w:pPr>
        <w:pStyle w:val="af9"/>
      </w:pPr>
    </w:p>
    <w:p w14:paraId="2A7B28B5" w14:textId="7E81F19A" w:rsidR="003E5C02" w:rsidRDefault="003E5C02" w:rsidP="00E47086">
      <w:pPr>
        <w:pStyle w:val="a2"/>
        <w:numPr>
          <w:ilvl w:val="0"/>
          <w:numId w:val="0"/>
        </w:numPr>
        <w:ind w:left="936"/>
      </w:pPr>
      <w:r>
        <w:br w:type="page"/>
      </w:r>
    </w:p>
    <w:p w14:paraId="51D564BF" w14:textId="77777777" w:rsidR="007100B9" w:rsidRPr="006F4476" w:rsidRDefault="00756D3B" w:rsidP="00431326">
      <w:pPr>
        <w:pStyle w:val="1"/>
        <w:ind w:firstLine="0"/>
      </w:pPr>
      <w:r>
        <w:lastRenderedPageBreak/>
        <w:t>ХОД РАБОТЫ</w:t>
      </w:r>
    </w:p>
    <w:p w14:paraId="0286C7AF" w14:textId="62177F96" w:rsidR="00786952" w:rsidRDefault="008E1299" w:rsidP="00845153">
      <w:pPr>
        <w:pStyle w:val="2"/>
      </w:pPr>
      <w:r>
        <w:t>Задание</w:t>
      </w:r>
      <w:r w:rsidR="0071335B">
        <w:t> </w:t>
      </w:r>
      <w:r w:rsidR="00EE375D">
        <w:t>10</w:t>
      </w:r>
      <w:r w:rsidR="00BF666D">
        <w:t>.</w:t>
      </w:r>
      <w:r w:rsidR="002D5245">
        <w:t>1</w:t>
      </w:r>
      <w:r w:rsidR="000659E2">
        <w:t>.</w:t>
      </w:r>
      <w:r w:rsidR="00F30209">
        <w:t> </w:t>
      </w:r>
      <w:r w:rsidR="00045356" w:rsidRPr="00045356">
        <w:t>Определение допустимого времени облучения</w:t>
      </w:r>
    </w:p>
    <w:p w14:paraId="4A17A9C0" w14:textId="6497CF03" w:rsidR="005F6E87" w:rsidRDefault="00A764BD" w:rsidP="00B955D1">
      <w:pPr>
        <w:pStyle w:val="3"/>
      </w:pPr>
      <w:r>
        <w:t>Услови</w:t>
      </w:r>
      <w:r w:rsidR="00860DFA">
        <w:t>я</w:t>
      </w:r>
    </w:p>
    <w:p w14:paraId="2F40221A" w14:textId="4A68FD69" w:rsidR="00185224" w:rsidRDefault="007E44C6" w:rsidP="00ED06AB">
      <w:pPr>
        <w:pStyle w:val="af9"/>
      </w:pPr>
      <w:r>
        <w:t>В здании лаборатории сотрудники должны приступить к работе через</w:t>
      </w:r>
      <w:r w:rsidR="00B66CBB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н</m:t>
            </m:r>
          </m:sub>
        </m:sSub>
      </m:oMath>
      <w:r>
        <w:t xml:space="preserve">, ч после ядерного взрыва. Через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к</m:t>
            </m:r>
          </m:sub>
        </m:sSub>
      </m:oMath>
      <w:r>
        <w:t xml:space="preserve">, ч после него на территории, где находится здание лаборатории мощность эквивалентной дозы облучения составляла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Ht</m:t>
            </m:r>
          </m:sub>
        </m:sSub>
      </m:oMath>
      <w:r>
        <w:t xml:space="preserve"> Зв/ч. Установленная доза облучения за сутки DУ должна равняться 0,2 Зв. Определить возможную продолжительность работ сотрудников лаборатории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Т</m:t>
            </m:r>
          </m:e>
          <m:sub>
            <m:r>
              <w:rPr>
                <w:rFonts w:ascii="Cambria Math" w:hAnsi="Cambria Math"/>
              </w:rPr>
              <m:t>доп</m:t>
            </m:r>
          </m:sub>
        </m:sSub>
      </m:oMath>
      <w:r>
        <w:t>.</w:t>
      </w:r>
    </w:p>
    <w:p w14:paraId="61683502" w14:textId="66296CDD" w:rsidR="004A121A" w:rsidRPr="00185224" w:rsidRDefault="007E44C6" w:rsidP="00ED06AB">
      <w:pPr>
        <w:pStyle w:val="af9"/>
      </w:pPr>
      <w:r>
        <w:t>Исходные данные по варианту приведены в приложении 1, табл. 13.</w:t>
      </w:r>
      <w:r w:rsidR="00185224">
        <w:t xml:space="preserve"> </w:t>
      </w:r>
      <w:r w:rsidR="00F64600">
        <w:t xml:space="preserve">Вариант исходных данных представлен в таблице </w:t>
      </w:r>
      <w:r w:rsidR="00607501" w:rsidRPr="00185224">
        <w:t>1</w:t>
      </w:r>
      <w:r w:rsidR="0039752B" w:rsidRPr="00185224">
        <w:t>.</w:t>
      </w:r>
    </w:p>
    <w:p w14:paraId="45CCF0A7" w14:textId="5C4462BE" w:rsidR="00AA69D7" w:rsidRPr="006B5C9E" w:rsidRDefault="00AA69D7" w:rsidP="00AA69D7">
      <w:pPr>
        <w:pStyle w:val="aff4"/>
        <w:rPr>
          <w:lang w:val="en-US"/>
        </w:rPr>
      </w:pPr>
      <w:r>
        <w:t xml:space="preserve">Таблица </w:t>
      </w:r>
      <w:r w:rsidR="00ED1DB9">
        <w:fldChar w:fldCharType="begin"/>
      </w:r>
      <w:r w:rsidR="00ED1DB9">
        <w:instrText xml:space="preserve"> SEQ Таблица \* ARABIC </w:instrText>
      </w:r>
      <w:r w:rsidR="00ED1DB9">
        <w:fldChar w:fldCharType="separate"/>
      </w:r>
      <w:r w:rsidR="008A152F">
        <w:rPr>
          <w:noProof/>
        </w:rPr>
        <w:t>1</w:t>
      </w:r>
      <w:r w:rsidR="00ED1DB9">
        <w:rPr>
          <w:noProof/>
        </w:rPr>
        <w:fldChar w:fldCharType="end"/>
      </w:r>
      <w:r w:rsidR="006B5C9E">
        <w:t xml:space="preserve"> – </w:t>
      </w:r>
      <w:r w:rsidR="0080684A">
        <w:t>Вариант исходных данных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BD6238" w14:paraId="67FA0FB6" w14:textId="77777777" w:rsidTr="00BD6238">
        <w:tc>
          <w:tcPr>
            <w:tcW w:w="4814" w:type="dxa"/>
            <w:vMerge w:val="restart"/>
            <w:vAlign w:val="center"/>
          </w:tcPr>
          <w:p w14:paraId="0D760455" w14:textId="2E73D40A" w:rsidR="00BD6238" w:rsidRPr="00564E8D" w:rsidRDefault="00BD6238" w:rsidP="00BD6238">
            <w:pPr>
              <w:jc w:val="center"/>
              <w:rPr>
                <w:b/>
                <w:bCs/>
              </w:rPr>
            </w:pPr>
            <w:r w:rsidRPr="00564E8D">
              <w:rPr>
                <w:b/>
                <w:bCs/>
              </w:rPr>
              <w:t>Параметры</w:t>
            </w:r>
          </w:p>
        </w:tc>
        <w:tc>
          <w:tcPr>
            <w:tcW w:w="4814" w:type="dxa"/>
            <w:vAlign w:val="center"/>
          </w:tcPr>
          <w:p w14:paraId="0390E050" w14:textId="53AA249B" w:rsidR="00BD6238" w:rsidRPr="00564E8D" w:rsidRDefault="00BD6238" w:rsidP="00BD6238">
            <w:pPr>
              <w:jc w:val="center"/>
              <w:rPr>
                <w:b/>
                <w:bCs/>
              </w:rPr>
            </w:pPr>
            <w:r w:rsidRPr="00564E8D">
              <w:rPr>
                <w:b/>
                <w:bCs/>
              </w:rPr>
              <w:t>Варианты исходных данных</w:t>
            </w:r>
          </w:p>
        </w:tc>
      </w:tr>
      <w:tr w:rsidR="00BD6238" w14:paraId="3071EC37" w14:textId="77777777" w:rsidTr="00564E8D">
        <w:tc>
          <w:tcPr>
            <w:tcW w:w="4814" w:type="dxa"/>
            <w:vMerge/>
            <w:tcBorders>
              <w:bottom w:val="double" w:sz="4" w:space="0" w:color="auto"/>
            </w:tcBorders>
            <w:vAlign w:val="center"/>
          </w:tcPr>
          <w:p w14:paraId="7F39B139" w14:textId="77777777" w:rsidR="00BD6238" w:rsidRPr="00564E8D" w:rsidRDefault="00BD6238" w:rsidP="00BD6238">
            <w:pPr>
              <w:jc w:val="center"/>
              <w:rPr>
                <w:b/>
                <w:bCs/>
              </w:rPr>
            </w:pPr>
          </w:p>
        </w:tc>
        <w:tc>
          <w:tcPr>
            <w:tcW w:w="4814" w:type="dxa"/>
            <w:tcBorders>
              <w:bottom w:val="double" w:sz="4" w:space="0" w:color="auto"/>
            </w:tcBorders>
            <w:vAlign w:val="center"/>
          </w:tcPr>
          <w:p w14:paraId="6350DE6D" w14:textId="5F443EFF" w:rsidR="00BD6238" w:rsidRPr="00A70C52" w:rsidRDefault="00720793" w:rsidP="00BD62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E52B4D" w14:paraId="4D15246E" w14:textId="77777777" w:rsidTr="00192944">
        <w:tc>
          <w:tcPr>
            <w:tcW w:w="4814" w:type="dxa"/>
            <w:tcBorders>
              <w:top w:val="double" w:sz="4" w:space="0" w:color="auto"/>
            </w:tcBorders>
          </w:tcPr>
          <w:p w14:paraId="1D7FD40C" w14:textId="3F741081" w:rsidR="00E52B4D" w:rsidRPr="00485844" w:rsidRDefault="00000000" w:rsidP="00E52B4D">
            <w:pPr>
              <w:jc w:val="center"/>
              <w:rPr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н</m:t>
                  </m:r>
                </m:sub>
              </m:sSub>
            </m:oMath>
            <w:r w:rsidR="00DA50DC" w:rsidRPr="00485844">
              <w:rPr>
                <w:rFonts w:eastAsiaTheme="minorEastAsia"/>
                <w:sz w:val="24"/>
                <w:szCs w:val="24"/>
              </w:rPr>
              <w:t>, ч</w:t>
            </w:r>
          </w:p>
        </w:tc>
        <w:tc>
          <w:tcPr>
            <w:tcW w:w="4814" w:type="dxa"/>
            <w:tcBorders>
              <w:top w:val="double" w:sz="4" w:space="0" w:color="auto"/>
            </w:tcBorders>
            <w:vAlign w:val="center"/>
          </w:tcPr>
          <w:p w14:paraId="4BF69093" w14:textId="0593E7E3" w:rsidR="00E52B4D" w:rsidRPr="001E50C3" w:rsidRDefault="00720793" w:rsidP="0019294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</w:tr>
      <w:tr w:rsidR="00E52B4D" w14:paraId="30300F24" w14:textId="77777777" w:rsidTr="00192944">
        <w:tc>
          <w:tcPr>
            <w:tcW w:w="4814" w:type="dxa"/>
          </w:tcPr>
          <w:p w14:paraId="3F235F4F" w14:textId="32AAC1B8" w:rsidR="00E52B4D" w:rsidRPr="005919B3" w:rsidRDefault="00000000" w:rsidP="00E52B4D">
            <w:pPr>
              <w:jc w:val="center"/>
              <w:rPr>
                <w:i/>
                <w:sz w:val="24"/>
                <w:szCs w:val="24"/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к</m:t>
                  </m:r>
                </m:sub>
              </m:sSub>
            </m:oMath>
            <w:r w:rsidR="00A4339C" w:rsidRPr="00485844">
              <w:rPr>
                <w:rFonts w:eastAsiaTheme="minorEastAsia"/>
                <w:sz w:val="24"/>
                <w:szCs w:val="24"/>
              </w:rPr>
              <w:t>, ч</w:t>
            </w:r>
          </w:p>
        </w:tc>
        <w:tc>
          <w:tcPr>
            <w:tcW w:w="4814" w:type="dxa"/>
            <w:vAlign w:val="center"/>
          </w:tcPr>
          <w:p w14:paraId="4B0C4140" w14:textId="56270769" w:rsidR="00E52B4D" w:rsidRPr="001E50C3" w:rsidRDefault="00720793" w:rsidP="0019294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</w:tr>
      <w:tr w:rsidR="00E52B4D" w14:paraId="67C3BD00" w14:textId="77777777" w:rsidTr="00192944">
        <w:tc>
          <w:tcPr>
            <w:tcW w:w="4814" w:type="dxa"/>
          </w:tcPr>
          <w:p w14:paraId="30540F54" w14:textId="32AAF00C" w:rsidR="00E52B4D" w:rsidRPr="00485844" w:rsidRDefault="00000000" w:rsidP="00E52B4D">
            <w:pPr>
              <w:jc w:val="center"/>
              <w:rPr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Ht</m:t>
                  </m:r>
                </m:sub>
              </m:sSub>
            </m:oMath>
            <w:r w:rsidR="00E33D60" w:rsidRPr="00485844">
              <w:rPr>
                <w:rFonts w:eastAsiaTheme="minorEastAsia"/>
                <w:sz w:val="24"/>
                <w:szCs w:val="24"/>
              </w:rPr>
              <w:t>, Зв/ч</w:t>
            </w:r>
          </w:p>
        </w:tc>
        <w:tc>
          <w:tcPr>
            <w:tcW w:w="4814" w:type="dxa"/>
            <w:vAlign w:val="center"/>
          </w:tcPr>
          <w:p w14:paraId="23DCC6CF" w14:textId="634B1525" w:rsidR="00E52B4D" w:rsidRPr="00720793" w:rsidRDefault="005919B3" w:rsidP="0019294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0,</w:t>
            </w:r>
            <w:r w:rsidR="00720793">
              <w:rPr>
                <w:sz w:val="24"/>
                <w:szCs w:val="24"/>
              </w:rPr>
              <w:t>3</w:t>
            </w:r>
          </w:p>
        </w:tc>
      </w:tr>
    </w:tbl>
    <w:p w14:paraId="5BD9888B" w14:textId="7EDBCA1D" w:rsidR="003D7D7D" w:rsidRDefault="006D2CBA" w:rsidP="006D2CBA">
      <w:pPr>
        <w:pStyle w:val="3"/>
        <w:rPr>
          <w:lang w:val="en-US"/>
        </w:rPr>
      </w:pPr>
      <w:r>
        <w:t>Решение</w:t>
      </w:r>
    </w:p>
    <w:p w14:paraId="38848960" w14:textId="5DA3432C" w:rsidR="00E47CAA" w:rsidRDefault="00F155FF" w:rsidP="00F155FF">
      <w:pPr>
        <w:pStyle w:val="af9"/>
      </w:pPr>
      <w:proofErr w:type="spellStart"/>
      <w:r w:rsidRPr="00F155FF">
        <w:t>Установи</w:t>
      </w:r>
      <w:r w:rsidR="00036F2F">
        <w:t>им</w:t>
      </w:r>
      <w:proofErr w:type="spellEnd"/>
      <w:r w:rsidRPr="00F155FF">
        <w:t xml:space="preserve"> мощность эквивалентной дозы облучения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</m:oMath>
      <w:r w:rsidR="00945F98" w:rsidRPr="00945F98">
        <w:t xml:space="preserve"> </w:t>
      </w:r>
      <w:r w:rsidRPr="00F155FF">
        <w:t xml:space="preserve">на территории лаборатории на 1 ч через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н</m:t>
            </m:r>
          </m:sub>
        </m:sSub>
      </m:oMath>
      <w:r w:rsidRPr="00F155FF">
        <w:t>, ч после взрыва</w:t>
      </w:r>
      <w:r w:rsidR="002B0D73">
        <w:t xml:space="preserve"> по формуле:</w:t>
      </w:r>
    </w:p>
    <w:p w14:paraId="56356993" w14:textId="77777777" w:rsidR="00063CFC" w:rsidRDefault="00063CFC" w:rsidP="00D05655">
      <w:pPr>
        <w:rPr>
          <w:iCs/>
        </w:rPr>
      </w:pPr>
    </w:p>
    <w:p w14:paraId="385DB51A" w14:textId="353002F7" w:rsidR="00296D31" w:rsidRPr="00373FC9" w:rsidRDefault="00000000" w:rsidP="00373FC9">
      <w:pPr>
        <w:jc w:val="center"/>
      </w:pP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  <w:i/>
                <w:iCs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H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lang w:val="en-US"/>
              </w:rPr>
              <m:t>Ht</m:t>
            </m:r>
          </m:sub>
        </m:sSub>
        <m: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</m:oMath>
      <w:r w:rsidR="00373FC9">
        <w:rPr>
          <w:rFonts w:eastAsiaTheme="minorEastAsia"/>
        </w:rPr>
        <w:t>,</w:t>
      </w:r>
    </w:p>
    <w:p w14:paraId="649F0603" w14:textId="77777777" w:rsidR="00296D31" w:rsidRDefault="00296D31" w:rsidP="00D05655">
      <w:pPr>
        <w:rPr>
          <w:iCs/>
        </w:rPr>
      </w:pPr>
    </w:p>
    <w:p w14:paraId="1ED13FB5" w14:textId="62D73F05" w:rsidR="00296D31" w:rsidRDefault="004D16AF" w:rsidP="00D05655">
      <w:pPr>
        <w:rPr>
          <w:iCs/>
        </w:rPr>
      </w:pPr>
      <w:r w:rsidRPr="004D16AF">
        <w:rPr>
          <w:iCs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К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</m:oMath>
      <w:r w:rsidRPr="004D16AF">
        <w:rPr>
          <w:iCs/>
        </w:rPr>
        <w:t xml:space="preserve"> – коэффициент пересчёта радиации, который находим по табл. 10.1</w:t>
      </w:r>
      <w:r w:rsidR="00DC6223">
        <w:rPr>
          <w:iCs/>
        </w:rPr>
        <w:t>.</w:t>
      </w:r>
    </w:p>
    <w:p w14:paraId="1903F10D" w14:textId="77777777" w:rsidR="00063CFC" w:rsidRDefault="00063CFC" w:rsidP="008C557F"/>
    <w:p w14:paraId="72723C06" w14:textId="2662C0C6" w:rsidR="00486567" w:rsidRPr="00720793" w:rsidRDefault="00000000" w:rsidP="008C557F">
      <w:pPr>
        <w:rPr>
          <w:i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п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1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2</m:t>
          </m:r>
          <m:r>
            <w:rPr>
              <w:rStyle w:val="mord"/>
              <w:rFonts w:ascii="Cambria Math" w:hAnsi="Cambria Math"/>
              <w:lang w:val="en-US"/>
            </w:rPr>
            <m:t>,</m:t>
          </m:r>
          <m:r>
            <w:rPr>
              <w:rStyle w:val="mord"/>
              <w:rFonts w:ascii="Cambria Math" w:hAnsi="Cambria Math"/>
              <w:lang w:val="en-US"/>
            </w:rPr>
            <m:t>3</m:t>
          </m:r>
        </m:oMath>
      </m:oMathPara>
    </w:p>
    <w:p w14:paraId="05A83C37" w14:textId="77777777" w:rsidR="00284AD0" w:rsidRDefault="00284AD0" w:rsidP="00D05655">
      <w:pPr>
        <w:rPr>
          <w:iCs/>
        </w:rPr>
      </w:pPr>
    </w:p>
    <w:p w14:paraId="5890FB5B" w14:textId="7F9AA827" w:rsidR="00E029C9" w:rsidRPr="001B48C8" w:rsidRDefault="00000000" w:rsidP="00D05655"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  <w:iCs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H</m:t>
              </m:r>
            </m:sub>
          </m:sSub>
          <m:r>
            <w:rPr>
              <w:rFonts w:ascii="Cambria Math" w:hAnsi="Cambria Math"/>
              <w:lang w:val="en-US"/>
            </w:rPr>
            <m:t>=0,</m:t>
          </m:r>
          <m:r>
            <w:rPr>
              <w:rFonts w:ascii="Cambria Math" w:hAnsi="Cambria Math"/>
              <w:lang w:val="en-US"/>
            </w:rPr>
            <m:t>3</m:t>
          </m:r>
          <m:r>
            <w:rPr>
              <w:rFonts w:ascii="Cambria Math" w:hAnsi="Cambria Math"/>
              <w:lang w:val="en-US"/>
            </w:rPr>
            <m:t>⋅</m:t>
          </m:r>
          <m:r>
            <w:rPr>
              <w:rFonts w:ascii="Cambria Math" w:hAnsi="Cambria Math"/>
              <w:lang w:val="en-US"/>
            </w:rPr>
            <m:t>1</m:t>
          </m:r>
          <m:r>
            <w:rPr>
              <w:rFonts w:ascii="Cambria Math" w:hAnsi="Cambria Math"/>
              <w:lang w:val="en-US"/>
            </w:rPr>
            <m:t>2</m:t>
          </m:r>
          <m:r>
            <w:rPr>
              <w:rFonts w:ascii="Cambria Math" w:hAnsi="Cambria Math"/>
              <w:lang w:val="en-US"/>
            </w:rPr>
            <m:t>,</m:t>
          </m:r>
          <m:r>
            <w:rPr>
              <w:rFonts w:ascii="Cambria Math" w:hAnsi="Cambria Math"/>
              <w:lang w:val="en-US"/>
            </w:rPr>
            <m:t>3</m:t>
          </m:r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3</m:t>
          </m:r>
          <m:r>
            <w:rPr>
              <w:rFonts w:ascii="Cambria Math" w:hAnsi="Cambria Math"/>
              <w:lang w:val="en-US"/>
            </w:rPr>
            <m:t>,</m:t>
          </m:r>
          <m:r>
            <w:rPr>
              <w:rFonts w:ascii="Cambria Math" w:hAnsi="Cambria Math"/>
              <w:lang w:val="en-US"/>
            </w:rPr>
            <m:t>6</m:t>
          </m:r>
          <m:r>
            <w:rPr>
              <w:rFonts w:ascii="Cambria Math" w:hAnsi="Cambria Math"/>
            </w:rPr>
            <m:t>9</m:t>
          </m:r>
          <m:r>
            <w:rPr>
              <w:rFonts w:ascii="Cambria Math" w:hAnsi="Cambria Math"/>
              <w:lang w:val="en-US"/>
            </w:rPr>
            <m:t xml:space="preserve"> </m:t>
          </m:r>
          <m:r>
            <w:rPr>
              <w:rFonts w:ascii="Cambria Math" w:hAnsi="Cambria Math"/>
            </w:rPr>
            <m:t>Зв/ч</m:t>
          </m:r>
        </m:oMath>
      </m:oMathPara>
    </w:p>
    <w:p w14:paraId="3E7C38A3" w14:textId="77777777" w:rsidR="00E029C9" w:rsidRDefault="00E029C9" w:rsidP="00D05655">
      <w:pPr>
        <w:rPr>
          <w:iCs/>
        </w:rPr>
      </w:pPr>
    </w:p>
    <w:p w14:paraId="6282FF3C" w14:textId="2CEB2C0D" w:rsidR="0025201A" w:rsidRDefault="00821C78" w:rsidP="00821C78">
      <w:pPr>
        <w:pStyle w:val="af9"/>
      </w:pPr>
      <w:r>
        <w:t xml:space="preserve">По табл. 10.2 </w:t>
      </w:r>
      <w:r w:rsidR="0078170B">
        <w:t>найдём</w:t>
      </w:r>
      <w:r>
        <w:t xml:space="preserve"> </w:t>
      </w:r>
      <w:proofErr w:type="spellStart"/>
      <w:r>
        <w:t>cреднее</w:t>
      </w:r>
      <w:proofErr w:type="spellEnd"/>
      <w:r>
        <w:t xml:space="preserve"> значение коэффициента ослабления дозы облучения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К</m:t>
            </m:r>
          </m:e>
          <m:sub>
            <m:r>
              <w:rPr>
                <w:rFonts w:ascii="Cambria Math" w:hAnsi="Cambria Math"/>
              </w:rPr>
              <m:t>осл</m:t>
            </m:r>
          </m:sub>
        </m:sSub>
      </m:oMath>
      <w:r>
        <w:t xml:space="preserve"> защитными средствами (в нашем случае «здание производственное одноэтажное»).</w:t>
      </w:r>
    </w:p>
    <w:p w14:paraId="4A6D58BD" w14:textId="77777777" w:rsidR="000A2EEE" w:rsidRDefault="000A2EEE" w:rsidP="00D05655">
      <w:pPr>
        <w:rPr>
          <w:iCs/>
        </w:rPr>
      </w:pPr>
    </w:p>
    <w:p w14:paraId="665E0075" w14:textId="5483D8AA" w:rsidR="000A2EEE" w:rsidRPr="00452C7C" w:rsidRDefault="00000000" w:rsidP="00D05655">
      <w:pPr>
        <w:rPr>
          <w:i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осл</m:t>
              </m:r>
            </m:sub>
          </m:sSub>
          <m:r>
            <w:rPr>
              <w:rFonts w:ascii="Cambria Math" w:hAnsi="Cambria Math"/>
            </w:rPr>
            <m:t>=7</m:t>
          </m:r>
        </m:oMath>
      </m:oMathPara>
    </w:p>
    <w:p w14:paraId="3E9A2ED6" w14:textId="77777777" w:rsidR="000A2EEE" w:rsidRDefault="000A2EEE" w:rsidP="00D05655">
      <w:pPr>
        <w:rPr>
          <w:iCs/>
        </w:rPr>
      </w:pPr>
    </w:p>
    <w:p w14:paraId="01D84003" w14:textId="4277C98F" w:rsidR="004C19F3" w:rsidRDefault="00F55B47" w:rsidP="00F55B47">
      <w:pPr>
        <w:pStyle w:val="af9"/>
      </w:pPr>
      <w:r w:rsidRPr="00F55B47">
        <w:t>Для определения доз, получаемых при пребывании людей на зараженной местности используется коэффициент а, который рассчитывается по формуле:</w:t>
      </w:r>
    </w:p>
    <w:p w14:paraId="3BA62537" w14:textId="1CF632A1" w:rsidR="004C19F3" w:rsidRPr="00C34278" w:rsidRDefault="00A04571" w:rsidP="00C34278">
      <w:pPr>
        <w:jc w:val="center"/>
        <w:rPr>
          <w:iCs/>
        </w:rPr>
      </w:pPr>
      <m:oMath>
        <m:r>
          <w:rPr>
            <w:rFonts w:ascii="Cambria Math" w:hAnsi="Cambria Math"/>
          </w:rPr>
          <m:t>a=</m:t>
        </m:r>
        <m:f>
          <m:fPr>
            <m:ctrlPr>
              <w:rPr>
                <w:rFonts w:ascii="Cambria Math" w:hAnsi="Cambria Math"/>
                <w:i/>
                <w:iCs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N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H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y</m:t>
                </m:r>
              </m:sub>
            </m:sSub>
            <m:r>
              <w:rPr>
                <w:rFonts w:ascii="Cambria Math" w:hAnsi="Cambria Math"/>
              </w:rPr>
              <m:t>⋅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K</m:t>
                </m: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e>
              <m:sub>
                <m:r>
                  <w:rPr>
                    <w:rFonts w:ascii="Cambria Math" w:hAnsi="Cambria Math"/>
                  </w:rPr>
                  <m:t>осл</m:t>
                </m:r>
              </m:sub>
            </m:sSub>
          </m:den>
        </m:f>
      </m:oMath>
      <w:r w:rsidR="00C34278">
        <w:rPr>
          <w:rFonts w:eastAsiaTheme="minorEastAsia"/>
          <w:iCs/>
        </w:rPr>
        <w:t>,</w:t>
      </w:r>
    </w:p>
    <w:p w14:paraId="4EAE1805" w14:textId="77777777" w:rsidR="00F25F13" w:rsidRDefault="00F25F13" w:rsidP="00D05655">
      <w:pPr>
        <w:rPr>
          <w:iCs/>
        </w:rPr>
      </w:pPr>
    </w:p>
    <w:p w14:paraId="28722002" w14:textId="70007B87" w:rsidR="00F25F13" w:rsidRPr="00B95F37" w:rsidRDefault="00E7487A" w:rsidP="00D05655">
      <w:pPr>
        <w:rPr>
          <w:iCs/>
        </w:rPr>
      </w:pPr>
      <w:r>
        <w:rPr>
          <w:rFonts w:eastAsiaTheme="minorEastAsia"/>
          <w:iCs/>
        </w:rPr>
        <w:t>г</w:t>
      </w:r>
      <w:r w:rsidR="002842B3">
        <w:rPr>
          <w:rFonts w:eastAsiaTheme="minorEastAsia"/>
          <w:iCs/>
        </w:rPr>
        <w:t>де</w:t>
      </w:r>
      <w:r w:rsidR="002F76E7">
        <w:rPr>
          <w:rFonts w:eastAsiaTheme="minorEastAsia"/>
          <w:iCs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D</m:t>
            </m:r>
          </m:e>
          <m:sub>
            <m:r>
              <w:rPr>
                <w:rFonts w:ascii="Cambria Math" w:hAnsi="Cambria Math"/>
                <w:lang w:val="en-US"/>
              </w:rPr>
              <m:t>y</m:t>
            </m:r>
          </m:sub>
        </m:sSub>
      </m:oMath>
      <w:r w:rsidR="00B95F37">
        <w:rPr>
          <w:rFonts w:eastAsiaTheme="minorEastAsia"/>
          <w:iCs/>
        </w:rPr>
        <w:t xml:space="preserve"> – </w:t>
      </w:r>
      <w:r w:rsidR="00B95F37" w:rsidRPr="00B95F37">
        <w:rPr>
          <w:rFonts w:eastAsiaTheme="minorEastAsia"/>
          <w:iCs/>
        </w:rPr>
        <w:t>установленная доза облучения.</w:t>
      </w:r>
    </w:p>
    <w:p w14:paraId="44F0E40C" w14:textId="77777777" w:rsidR="00F25F13" w:rsidRPr="00315FA8" w:rsidRDefault="00F25F13" w:rsidP="00D05655">
      <w:pPr>
        <w:rPr>
          <w:iCs/>
        </w:rPr>
      </w:pPr>
    </w:p>
    <w:p w14:paraId="47580201" w14:textId="3EB0880D" w:rsidR="00207874" w:rsidRDefault="00000000" w:rsidP="00D05655">
      <w:pPr>
        <w:rPr>
          <w:iCs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  <w:lang w:val="en-US"/>
                </w:rPr>
                <m:t>y</m:t>
              </m:r>
            </m:sub>
          </m:sSub>
          <m:r>
            <w:rPr>
              <w:rFonts w:ascii="Cambria Math" w:hAnsi="Cambria Math"/>
              <w:lang w:val="en-US"/>
            </w:rPr>
            <m:t>=0,2</m:t>
          </m:r>
        </m:oMath>
      </m:oMathPara>
    </w:p>
    <w:p w14:paraId="5A7AB661" w14:textId="77777777" w:rsidR="00207874" w:rsidRPr="00207874" w:rsidRDefault="00207874" w:rsidP="00D05655">
      <w:pPr>
        <w:rPr>
          <w:iCs/>
          <w:lang w:val="en-US"/>
        </w:rPr>
      </w:pPr>
    </w:p>
    <w:p w14:paraId="31C3E53A" w14:textId="6EC3F7E3" w:rsidR="00F25F13" w:rsidRPr="00720793" w:rsidRDefault="006B3381" w:rsidP="00D05655">
      <w:pPr>
        <w:rPr>
          <w:i/>
          <w:iCs/>
        </w:rPr>
      </w:pPr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3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69</m:t>
              </m:r>
            </m:num>
            <m:den>
              <m:r>
                <w:rPr>
                  <w:rFonts w:ascii="Cambria Math" w:hAnsi="Cambria Math"/>
                  <w:lang w:val="en-US"/>
                </w:rPr>
                <m:t>0,2</m:t>
              </m:r>
              <m:r>
                <w:rPr>
                  <w:rFonts w:ascii="Cambria Math" w:hAnsi="Cambria Math"/>
                </w:rPr>
                <m:t>⋅7</m:t>
              </m:r>
            </m:den>
          </m:f>
          <m:r>
            <w:rPr>
              <w:rFonts w:ascii="Cambria Math" w:hAnsi="Cambria Math"/>
              <w:lang w:val="en-US"/>
            </w:rPr>
            <m:t>≈2,</m:t>
          </m:r>
          <m:r>
            <w:rPr>
              <w:rFonts w:ascii="Cambria Math" w:hAnsi="Cambria Math"/>
              <w:lang w:val="en-US"/>
            </w:rPr>
            <m:t>6</m:t>
          </m:r>
          <m:r>
            <w:rPr>
              <w:rFonts w:ascii="Cambria Math" w:hAnsi="Cambria Math"/>
            </w:rPr>
            <m:t>4</m:t>
          </m:r>
        </m:oMath>
      </m:oMathPara>
    </w:p>
    <w:p w14:paraId="2F98AB43" w14:textId="77777777" w:rsidR="00F25F13" w:rsidRDefault="00F25F13" w:rsidP="00D05655">
      <w:pPr>
        <w:rPr>
          <w:iCs/>
        </w:rPr>
      </w:pPr>
    </w:p>
    <w:p w14:paraId="2AC7ABB3" w14:textId="414ABCF9" w:rsidR="004C19F3" w:rsidRDefault="00315FA8" w:rsidP="00315FA8">
      <w:pPr>
        <w:pStyle w:val="af9"/>
      </w:pPr>
      <w:r w:rsidRPr="00315FA8">
        <w:t xml:space="preserve">Зная начало облучения сотрудников в лаборатории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н</m:t>
            </m:r>
          </m:sub>
        </m:sSub>
      </m:oMath>
      <w:r w:rsidRPr="00315FA8">
        <w:t xml:space="preserve"> ч и найденную величину </w:t>
      </w:r>
      <m:oMath>
        <m:r>
          <w:rPr>
            <w:rFonts w:ascii="Cambria Math" w:hAnsi="Cambria Math"/>
          </w:rPr>
          <m:t>а</m:t>
        </m:r>
      </m:oMath>
      <w:r w:rsidRPr="00315FA8">
        <w:t xml:space="preserve"> по табл. 10.3 находят величину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Т</m:t>
            </m:r>
          </m:e>
          <m:sub>
            <m:r>
              <w:rPr>
                <w:rFonts w:ascii="Cambria Math" w:hAnsi="Cambria Math"/>
              </w:rPr>
              <m:t>доп</m:t>
            </m:r>
          </m:sub>
        </m:sSub>
      </m:oMath>
      <w:r w:rsidRPr="00315FA8">
        <w:t>, которая соответствует допустимой продолжительности работы в здании лаборатории.</w:t>
      </w:r>
    </w:p>
    <w:p w14:paraId="6D807F38" w14:textId="77777777" w:rsidR="004C19F3" w:rsidRDefault="004C19F3" w:rsidP="00D05655">
      <w:pPr>
        <w:rPr>
          <w:iCs/>
        </w:rPr>
      </w:pPr>
    </w:p>
    <w:p w14:paraId="36352551" w14:textId="5E159B26" w:rsidR="004C19F3" w:rsidRPr="00231BF0" w:rsidRDefault="00000000" w:rsidP="00D05655">
      <w:pPr>
        <w:rPr>
          <w:i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доп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</w:rPr>
            <m:t>4</m:t>
          </m:r>
          <m:r>
            <w:rPr>
              <w:rFonts w:ascii="Cambria Math" w:hAnsi="Cambria Math"/>
            </w:rPr>
            <m:t xml:space="preserve"> часов</m:t>
          </m:r>
        </m:oMath>
      </m:oMathPara>
    </w:p>
    <w:p w14:paraId="28919377" w14:textId="77777777" w:rsidR="008E00A5" w:rsidRPr="004F53B0" w:rsidRDefault="008E00A5" w:rsidP="00D05655">
      <w:pPr>
        <w:rPr>
          <w:iCs/>
          <w:lang w:val="en-US"/>
        </w:rPr>
      </w:pPr>
    </w:p>
    <w:p w14:paraId="0F33F3B3" w14:textId="674B7A3B" w:rsidR="00720793" w:rsidRPr="00A70C52" w:rsidRDefault="00720793" w:rsidP="005E1268">
      <w:pPr>
        <w:pStyle w:val="af9"/>
        <w:rPr>
          <w:iCs/>
        </w:rPr>
      </w:pPr>
      <w:r w:rsidRPr="00720793">
        <w:rPr>
          <w:iCs/>
        </w:rPr>
        <w:t>Сотрудники лаборатории могут безопасно работать около 4 часов, начиная с 6-го часа после ядерного взрыва. Это время соответствует установленной предельной суточной дозе облучения 0,2 Зв с учётом ослабления дозы одноэтажным лабораторным зданием.</w:t>
      </w:r>
    </w:p>
    <w:p w14:paraId="2B4542AA" w14:textId="339E3921" w:rsidR="00526826" w:rsidRDefault="00070E8E" w:rsidP="00070E8E">
      <w:pPr>
        <w:pStyle w:val="2"/>
      </w:pPr>
      <w:r>
        <w:t>Задание</w:t>
      </w:r>
      <w:r w:rsidR="00E310CB">
        <w:t> </w:t>
      </w:r>
      <w:r>
        <w:t>10.2</w:t>
      </w:r>
      <w:r w:rsidR="00AA6537">
        <w:t>.</w:t>
      </w:r>
      <w:r w:rsidR="00E310CB">
        <w:t> </w:t>
      </w:r>
      <w:r w:rsidR="000079AC" w:rsidRPr="000079AC">
        <w:t>Расчет дозы облучения</w:t>
      </w:r>
    </w:p>
    <w:p w14:paraId="7C46F442" w14:textId="54722D76" w:rsidR="00526826" w:rsidRDefault="007C3C5C" w:rsidP="007C3C5C">
      <w:pPr>
        <w:pStyle w:val="3"/>
      </w:pPr>
      <w:r>
        <w:t>Услови</w:t>
      </w:r>
      <w:r w:rsidR="00523E54">
        <w:t>я</w:t>
      </w:r>
    </w:p>
    <w:p w14:paraId="2FA795C9" w14:textId="77777777" w:rsidR="00355D3B" w:rsidRDefault="00E33DA9" w:rsidP="00E33DA9">
      <w:pPr>
        <w:pStyle w:val="af9"/>
      </w:pPr>
      <w:r w:rsidRPr="00E33DA9">
        <w:t xml:space="preserve">Сотрудники одного из предприятий приступили к работе в производственных зданиях и проработали с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Н</m:t>
            </m:r>
          </m:sub>
        </m:sSub>
      </m:oMath>
      <w:r w:rsidRPr="00E33DA9">
        <w:t xml:space="preserve"> до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к</m:t>
            </m:r>
          </m:sub>
        </m:sSub>
      </m:oMath>
      <w:r w:rsidRPr="00E33DA9">
        <w:t xml:space="preserve"> часов после ядерного взрыва. Через 3 часа после взрыва мощность дозы на территории предприятия была равна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Ht</m:t>
            </m:r>
          </m:sub>
        </m:sSub>
      </m:oMath>
      <w:r w:rsidRPr="00E33DA9">
        <w:t xml:space="preserve">, Зв/ч. Определить дозу облучения </w:t>
      </w:r>
      <m:oMath>
        <m:r>
          <w:rPr>
            <w:rFonts w:ascii="Cambria Math" w:hAnsi="Cambria Math"/>
          </w:rPr>
          <m:t>D</m:t>
        </m:r>
      </m:oMath>
      <w:r w:rsidRPr="00E33DA9">
        <w:t xml:space="preserve">, которую получат сотрудники, работая в производственных зданиях. </w:t>
      </w:r>
    </w:p>
    <w:p w14:paraId="61DBDFCC" w14:textId="27D5EE1D" w:rsidR="00306575" w:rsidRPr="00306575" w:rsidRDefault="00E33DA9" w:rsidP="00306575">
      <w:pPr>
        <w:pStyle w:val="af9"/>
      </w:pPr>
      <w:r w:rsidRPr="00E33DA9">
        <w:t>Исходные данные по варианту приведены в приложении 1, табл. 13.</w:t>
      </w:r>
      <w:r w:rsidR="00355D3B">
        <w:t xml:space="preserve"> </w:t>
      </w:r>
      <w:r w:rsidR="00306575">
        <w:t>Вариант исходных данных представлен в таблице 2</w:t>
      </w:r>
      <w:r w:rsidR="00306575" w:rsidRPr="00306575">
        <w:t>.</w:t>
      </w:r>
    </w:p>
    <w:p w14:paraId="4B256ECC" w14:textId="3AA13960" w:rsidR="00306575" w:rsidRPr="006B5C9E" w:rsidRDefault="00306575" w:rsidP="00306575">
      <w:pPr>
        <w:pStyle w:val="aff4"/>
        <w:rPr>
          <w:lang w:val="en-US"/>
        </w:rPr>
      </w:pPr>
      <w:r>
        <w:t xml:space="preserve">Таблица </w:t>
      </w:r>
      <w:r w:rsidR="00ED1DB9">
        <w:fldChar w:fldCharType="begin"/>
      </w:r>
      <w:r w:rsidR="00ED1DB9">
        <w:instrText xml:space="preserve"> SEQ Таблица \* ARABIC </w:instrText>
      </w:r>
      <w:r w:rsidR="00ED1DB9">
        <w:fldChar w:fldCharType="separate"/>
      </w:r>
      <w:r w:rsidR="008A152F">
        <w:rPr>
          <w:noProof/>
        </w:rPr>
        <w:t>2</w:t>
      </w:r>
      <w:r w:rsidR="00ED1DB9">
        <w:rPr>
          <w:noProof/>
        </w:rPr>
        <w:fldChar w:fldCharType="end"/>
      </w:r>
      <w:r>
        <w:t xml:space="preserve"> – Вариант исходных данных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306575" w14:paraId="5C469E04" w14:textId="77777777" w:rsidTr="000604B5">
        <w:tc>
          <w:tcPr>
            <w:tcW w:w="4814" w:type="dxa"/>
            <w:vMerge w:val="restart"/>
            <w:vAlign w:val="center"/>
          </w:tcPr>
          <w:p w14:paraId="76187234" w14:textId="77777777" w:rsidR="00306575" w:rsidRPr="00564E8D" w:rsidRDefault="00306575" w:rsidP="000604B5">
            <w:pPr>
              <w:jc w:val="center"/>
              <w:rPr>
                <w:b/>
                <w:bCs/>
              </w:rPr>
            </w:pPr>
            <w:r w:rsidRPr="00564E8D">
              <w:rPr>
                <w:b/>
                <w:bCs/>
              </w:rPr>
              <w:t>Параметры</w:t>
            </w:r>
          </w:p>
        </w:tc>
        <w:tc>
          <w:tcPr>
            <w:tcW w:w="4814" w:type="dxa"/>
            <w:vAlign w:val="center"/>
          </w:tcPr>
          <w:p w14:paraId="22E23CE3" w14:textId="77777777" w:rsidR="00306575" w:rsidRPr="00564E8D" w:rsidRDefault="00306575" w:rsidP="000604B5">
            <w:pPr>
              <w:jc w:val="center"/>
              <w:rPr>
                <w:b/>
                <w:bCs/>
              </w:rPr>
            </w:pPr>
            <w:r w:rsidRPr="00564E8D">
              <w:rPr>
                <w:b/>
                <w:bCs/>
              </w:rPr>
              <w:t>Варианты исходных данных</w:t>
            </w:r>
          </w:p>
        </w:tc>
      </w:tr>
      <w:tr w:rsidR="00306575" w14:paraId="42021DDF" w14:textId="77777777" w:rsidTr="000604B5">
        <w:tc>
          <w:tcPr>
            <w:tcW w:w="4814" w:type="dxa"/>
            <w:vMerge/>
            <w:tcBorders>
              <w:bottom w:val="double" w:sz="4" w:space="0" w:color="auto"/>
            </w:tcBorders>
            <w:vAlign w:val="center"/>
          </w:tcPr>
          <w:p w14:paraId="1C28D938" w14:textId="77777777" w:rsidR="00306575" w:rsidRPr="00564E8D" w:rsidRDefault="00306575" w:rsidP="000604B5">
            <w:pPr>
              <w:jc w:val="center"/>
              <w:rPr>
                <w:b/>
                <w:bCs/>
              </w:rPr>
            </w:pPr>
          </w:p>
        </w:tc>
        <w:tc>
          <w:tcPr>
            <w:tcW w:w="4814" w:type="dxa"/>
            <w:tcBorders>
              <w:bottom w:val="double" w:sz="4" w:space="0" w:color="auto"/>
            </w:tcBorders>
            <w:vAlign w:val="center"/>
          </w:tcPr>
          <w:p w14:paraId="6622040C" w14:textId="329E1E43" w:rsidR="00306575" w:rsidRPr="00A70C52" w:rsidRDefault="00720793" w:rsidP="000604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</w:tr>
      <w:tr w:rsidR="00306575" w14:paraId="6253F088" w14:textId="77777777" w:rsidTr="000604B5">
        <w:tc>
          <w:tcPr>
            <w:tcW w:w="4814" w:type="dxa"/>
            <w:tcBorders>
              <w:top w:val="double" w:sz="4" w:space="0" w:color="auto"/>
            </w:tcBorders>
          </w:tcPr>
          <w:p w14:paraId="6640C1DC" w14:textId="77777777" w:rsidR="00306575" w:rsidRPr="00485844" w:rsidRDefault="00000000" w:rsidP="000604B5">
            <w:pPr>
              <w:jc w:val="center"/>
              <w:rPr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н</m:t>
                  </m:r>
                </m:sub>
              </m:sSub>
            </m:oMath>
            <w:r w:rsidR="00306575" w:rsidRPr="00485844">
              <w:rPr>
                <w:rFonts w:eastAsiaTheme="minorEastAsia"/>
                <w:sz w:val="24"/>
                <w:szCs w:val="24"/>
              </w:rPr>
              <w:t>, ч</w:t>
            </w:r>
          </w:p>
        </w:tc>
        <w:tc>
          <w:tcPr>
            <w:tcW w:w="4814" w:type="dxa"/>
            <w:tcBorders>
              <w:top w:val="double" w:sz="4" w:space="0" w:color="auto"/>
            </w:tcBorders>
            <w:vAlign w:val="center"/>
          </w:tcPr>
          <w:p w14:paraId="5D5A0A8F" w14:textId="5CFD2550" w:rsidR="00306575" w:rsidRPr="00A70C52" w:rsidRDefault="00720793" w:rsidP="000604B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</w:tr>
      <w:tr w:rsidR="00306575" w14:paraId="22C8CECC" w14:textId="77777777" w:rsidTr="000604B5">
        <w:tc>
          <w:tcPr>
            <w:tcW w:w="4814" w:type="dxa"/>
          </w:tcPr>
          <w:p w14:paraId="493F706A" w14:textId="77777777" w:rsidR="00306575" w:rsidRPr="005919B3" w:rsidRDefault="00000000" w:rsidP="000604B5">
            <w:pPr>
              <w:jc w:val="center"/>
              <w:rPr>
                <w:i/>
                <w:sz w:val="24"/>
                <w:szCs w:val="24"/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к</m:t>
                  </m:r>
                </m:sub>
              </m:sSub>
            </m:oMath>
            <w:r w:rsidR="00306575" w:rsidRPr="00485844">
              <w:rPr>
                <w:rFonts w:eastAsiaTheme="minorEastAsia"/>
                <w:sz w:val="24"/>
                <w:szCs w:val="24"/>
              </w:rPr>
              <w:t>, ч</w:t>
            </w:r>
          </w:p>
        </w:tc>
        <w:tc>
          <w:tcPr>
            <w:tcW w:w="4814" w:type="dxa"/>
            <w:vAlign w:val="center"/>
          </w:tcPr>
          <w:p w14:paraId="21C878A3" w14:textId="25B5D2F6" w:rsidR="00306575" w:rsidRPr="00720793" w:rsidRDefault="00973424" w:rsidP="000604B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1</w:t>
            </w:r>
            <w:r w:rsidR="00720793">
              <w:rPr>
                <w:sz w:val="24"/>
                <w:szCs w:val="24"/>
              </w:rPr>
              <w:t>6</w:t>
            </w:r>
          </w:p>
        </w:tc>
      </w:tr>
      <w:tr w:rsidR="00306575" w14:paraId="27368AE0" w14:textId="77777777" w:rsidTr="000604B5">
        <w:tc>
          <w:tcPr>
            <w:tcW w:w="4814" w:type="dxa"/>
          </w:tcPr>
          <w:p w14:paraId="0CB229D3" w14:textId="77777777" w:rsidR="00306575" w:rsidRPr="00485844" w:rsidRDefault="00000000" w:rsidP="000604B5">
            <w:pPr>
              <w:jc w:val="center"/>
              <w:rPr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Ht</m:t>
                  </m:r>
                </m:sub>
              </m:sSub>
            </m:oMath>
            <w:r w:rsidR="00306575" w:rsidRPr="00485844">
              <w:rPr>
                <w:rFonts w:eastAsiaTheme="minorEastAsia"/>
                <w:sz w:val="24"/>
                <w:szCs w:val="24"/>
              </w:rPr>
              <w:t>, Зв/ч</w:t>
            </w:r>
          </w:p>
        </w:tc>
        <w:tc>
          <w:tcPr>
            <w:tcW w:w="4814" w:type="dxa"/>
            <w:vAlign w:val="center"/>
          </w:tcPr>
          <w:p w14:paraId="29FB4298" w14:textId="4F51FFF3" w:rsidR="00306575" w:rsidRPr="00720793" w:rsidRDefault="00306575" w:rsidP="000604B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0,</w:t>
            </w:r>
            <w:r w:rsidR="00720793">
              <w:rPr>
                <w:sz w:val="24"/>
                <w:szCs w:val="24"/>
              </w:rPr>
              <w:t>09</w:t>
            </w:r>
          </w:p>
        </w:tc>
      </w:tr>
    </w:tbl>
    <w:p w14:paraId="6EBC445A" w14:textId="5BA08A5F" w:rsidR="004B4925" w:rsidRDefault="00C02602" w:rsidP="00C02602">
      <w:pPr>
        <w:pStyle w:val="3"/>
      </w:pPr>
      <w:r>
        <w:t>Решение</w:t>
      </w:r>
    </w:p>
    <w:p w14:paraId="0D83C195" w14:textId="46DA634F" w:rsidR="004B4925" w:rsidRPr="005A49A7" w:rsidRDefault="005A49A7" w:rsidP="005A49A7">
      <w:pPr>
        <w:pStyle w:val="af9"/>
        <w:rPr>
          <w:lang w:val="en-US"/>
        </w:rPr>
      </w:pPr>
      <w:r>
        <w:t xml:space="preserve">Найдём коэффициент </w:t>
      </w:r>
      <m:oMath>
        <m:r>
          <w:rPr>
            <w:rFonts w:ascii="Cambria Math" w:hAnsi="Cambria Math"/>
            <w:lang w:val="en-US"/>
          </w:rPr>
          <m:t>a</m:t>
        </m:r>
      </m:oMath>
      <w:r>
        <w:rPr>
          <w:lang w:val="en-US"/>
        </w:rPr>
        <w:t>:</w:t>
      </w:r>
    </w:p>
    <w:p w14:paraId="0B193D02" w14:textId="77777777" w:rsidR="004B4925" w:rsidRDefault="004B4925" w:rsidP="00D05655">
      <w:pPr>
        <w:rPr>
          <w:iCs/>
        </w:rPr>
      </w:pPr>
    </w:p>
    <w:p w14:paraId="3BA13F4B" w14:textId="3796BE46" w:rsidR="004B4925" w:rsidRPr="00A6629A" w:rsidRDefault="00085783" w:rsidP="00D05655">
      <w:pPr>
        <w:rPr>
          <w:i/>
          <w:iCs/>
        </w:rPr>
      </w:pPr>
      <m:oMathPara>
        <m:oMath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lang w:val="en-US"/>
                </w:rPr>
                <m:t>k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lang w:val="en-US"/>
                </w:rPr>
                <m:t>n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16 - 11 = 5 часов</m:t>
          </m:r>
        </m:oMath>
      </m:oMathPara>
    </w:p>
    <w:p w14:paraId="6197AF59" w14:textId="28751F4C" w:rsidR="004B4925" w:rsidRPr="009551DB" w:rsidRDefault="009551DB" w:rsidP="009551DB">
      <w:pPr>
        <w:pStyle w:val="af9"/>
        <w:rPr>
          <w:i/>
        </w:rPr>
      </w:pPr>
      <w:r>
        <w:t xml:space="preserve">По таблице данному </w:t>
      </w:r>
      <m:oMath>
        <m:r>
          <w:rPr>
            <w:rFonts w:ascii="Cambria Math" w:hAnsi="Cambria Math"/>
          </w:rPr>
          <m:t>t</m:t>
        </m:r>
      </m:oMath>
      <w:r>
        <w:rPr>
          <w:rFonts w:eastAsiaTheme="minorEastAsia"/>
        </w:rPr>
        <w:t xml:space="preserve"> соответствует </w:t>
      </w:r>
      <m:oMath>
        <m:r>
          <w:rPr>
            <w:rFonts w:ascii="Cambria Math" w:eastAsiaTheme="minorEastAsia" w:hAnsi="Cambria Math"/>
          </w:rPr>
          <m:t>a=</m:t>
        </m:r>
        <m:r>
          <w:rPr>
            <w:rFonts w:ascii="Cambria Math" w:eastAsiaTheme="minorEastAsia" w:hAnsi="Cambria Math"/>
          </w:rPr>
          <m:t>3</m:t>
        </m:r>
        <m:r>
          <w:rPr>
            <w:rFonts w:ascii="Cambria Math" w:eastAsiaTheme="minorEastAsia" w:hAnsi="Cambria Math"/>
          </w:rPr>
          <m:t>,</m:t>
        </m:r>
        <m:r>
          <w:rPr>
            <w:rFonts w:ascii="Cambria Math" w:eastAsiaTheme="minorEastAsia" w:hAnsi="Cambria Math"/>
          </w:rPr>
          <m:t>8</m:t>
        </m:r>
      </m:oMath>
      <w:r w:rsidRPr="009551DB">
        <w:rPr>
          <w:rFonts w:eastAsiaTheme="minorEastAsia"/>
        </w:rPr>
        <w:t>.</w:t>
      </w:r>
    </w:p>
    <w:p w14:paraId="24086FE7" w14:textId="337292E5" w:rsidR="00FE7E05" w:rsidRDefault="0058592A" w:rsidP="000F0D01">
      <w:pPr>
        <w:pStyle w:val="af9"/>
      </w:pPr>
      <w:r>
        <w:lastRenderedPageBreak/>
        <w:t>Следующим шагом необходимо у</w:t>
      </w:r>
      <w:r w:rsidR="000F0D01">
        <w:t xml:space="preserve">становить мощность дозы облучения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Н</m:t>
            </m:r>
          </m:sub>
        </m:sSub>
      </m:oMath>
      <w:r w:rsidR="000F0D01">
        <w:t xml:space="preserve">, Зв/ч, на территории предприятия на 1 ч через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н</m:t>
            </m:r>
          </m:sub>
        </m:sSub>
      </m:oMath>
      <w:r w:rsidR="000F0D01">
        <w:t xml:space="preserve"> ч после взрыва, получив для этого коэффициенты пересчета радиации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</m:oMath>
      <w:r w:rsidR="000F0D01">
        <w:t xml:space="preserve"> из табл. 10.1, а затем использовать формулу 10.1.</w:t>
      </w:r>
    </w:p>
    <w:p w14:paraId="4A2E96E5" w14:textId="72812AAC" w:rsidR="00FE7E05" w:rsidRPr="00761503" w:rsidRDefault="00761503" w:rsidP="00761503">
      <w:pPr>
        <w:pStyle w:val="af9"/>
        <w:rPr>
          <w:i/>
        </w:rPr>
      </w:pPr>
      <w:r>
        <w:t xml:space="preserve">Для </w:t>
      </w:r>
      <m:oMath>
        <m:r>
          <w:rPr>
            <w:rFonts w:ascii="Cambria Math" w:hAnsi="Cambria Math"/>
          </w:rPr>
          <m:t>t=3 ч</m:t>
        </m:r>
      </m:oMath>
      <w:r w:rsidRPr="00761503">
        <w:rPr>
          <w:rFonts w:eastAsiaTheme="minorEastAsia"/>
        </w:rPr>
        <w:t xml:space="preserve"> </w:t>
      </w:r>
      <w:r>
        <w:rPr>
          <w:rFonts w:eastAsiaTheme="minorEastAsia"/>
        </w:rPr>
        <w:t xml:space="preserve">по таблице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п</m:t>
            </m:r>
          </m:sub>
        </m:sSub>
        <m:r>
          <w:rPr>
            <w:rFonts w:ascii="Cambria Math" w:eastAsiaTheme="minorEastAsia" w:hAnsi="Cambria Math"/>
          </w:rPr>
          <m:t>=3,74</m:t>
        </m:r>
      </m:oMath>
      <w:r>
        <w:rPr>
          <w:rFonts w:eastAsiaTheme="minorEastAsia"/>
        </w:rPr>
        <w:t>.</w:t>
      </w:r>
    </w:p>
    <w:p w14:paraId="0C0F051D" w14:textId="77777777" w:rsidR="00FE7E05" w:rsidRPr="00A736B3" w:rsidRDefault="00FE7E05" w:rsidP="00D05655">
      <w:pPr>
        <w:rPr>
          <w:iCs/>
        </w:rPr>
      </w:pPr>
    </w:p>
    <w:p w14:paraId="2D377BFD" w14:textId="5DD011FB" w:rsidR="00682507" w:rsidRPr="00F76DE8" w:rsidRDefault="00000000" w:rsidP="00D05655">
      <w:pPr>
        <w:rPr>
          <w:i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  <w:i/>
                  <w:iCs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H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lang w:val="en-US"/>
                </w:rPr>
                <m:t>Ht</m:t>
              </m:r>
            </m:sub>
          </m:sSub>
          <m:r>
            <w:rPr>
              <w:rFonts w:ascii="Cambria Math" w:hAnsi="Cambria Math"/>
              <w:lang w:val="en-US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K</m:t>
              </m: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e>
            <m:sub>
              <m:r>
                <w:rPr>
                  <w:rFonts w:ascii="Cambria Math" w:hAnsi="Cambria Math"/>
                </w:rPr>
                <m:t>п</m:t>
              </m:r>
            </m:sub>
          </m:sSub>
          <m:r>
            <w:rPr>
              <w:rFonts w:ascii="Cambria Math" w:hAnsi="Cambria Math"/>
            </w:rPr>
            <m:t>=0,</m:t>
          </m:r>
          <m:r>
            <w:rPr>
              <w:rFonts w:ascii="Cambria Math" w:hAnsi="Cambria Math"/>
            </w:rPr>
            <m:t>09</m:t>
          </m:r>
          <m:r>
            <w:rPr>
              <w:rFonts w:ascii="Cambria Math" w:hAnsi="Cambria Math"/>
            </w:rPr>
            <m:t>⋅3,74=0,</m:t>
          </m:r>
          <m:r>
            <w:rPr>
              <w:rFonts w:ascii="Cambria Math" w:hAnsi="Cambria Math"/>
            </w:rPr>
            <m:t>34</m:t>
          </m:r>
          <m:r>
            <w:rPr>
              <w:rFonts w:ascii="Cambria Math" w:hAnsi="Cambria Math"/>
            </w:rPr>
            <m:t xml:space="preserve"> Зв/ч</m:t>
          </m:r>
        </m:oMath>
      </m:oMathPara>
    </w:p>
    <w:p w14:paraId="3EAEFB28" w14:textId="77777777" w:rsidR="00682507" w:rsidRPr="00A736B3" w:rsidRDefault="00682507" w:rsidP="00D05655">
      <w:pPr>
        <w:rPr>
          <w:iCs/>
        </w:rPr>
      </w:pPr>
    </w:p>
    <w:p w14:paraId="6ACF20FF" w14:textId="7BC348FC" w:rsidR="00682507" w:rsidRPr="007F5F85" w:rsidRDefault="007F5F85" w:rsidP="007F5F85">
      <w:pPr>
        <w:pStyle w:val="af9"/>
      </w:pPr>
      <w:r>
        <w:t xml:space="preserve">Теперь по табл. 10.2 найти коэффициент ослабления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К</m:t>
            </m:r>
          </m:e>
          <m:sub>
            <m:r>
              <w:rPr>
                <w:rFonts w:ascii="Cambria Math" w:hAnsi="Cambria Math"/>
              </w:rPr>
              <m:t>осл</m:t>
            </m:r>
          </m:sub>
        </m:sSub>
      </m:oMath>
      <w:r>
        <w:t xml:space="preserve"> для здания предприятия (одноэтажное производственное).</w:t>
      </w:r>
    </w:p>
    <w:p w14:paraId="5BDB0F33" w14:textId="77777777" w:rsidR="00FE7E05" w:rsidRDefault="00FE7E05" w:rsidP="00D05655">
      <w:pPr>
        <w:rPr>
          <w:iCs/>
        </w:rPr>
      </w:pPr>
    </w:p>
    <w:p w14:paraId="6E9B5FF1" w14:textId="3FADAC66" w:rsidR="00BE5AE2" w:rsidRPr="00A712D1" w:rsidRDefault="00000000" w:rsidP="00D05655">
      <w:pPr>
        <w:rPr>
          <w:i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  <m:ctrlPr>
                <w:rPr>
                  <w:rFonts w:ascii="Cambria Math" w:hAnsi="Cambria Math"/>
                  <w:i/>
                  <w:iCs/>
                </w:rPr>
              </m:ctrlPr>
            </m:e>
            <m:sub>
              <m:r>
                <w:rPr>
                  <w:rFonts w:ascii="Cambria Math" w:hAnsi="Cambria Math"/>
                </w:rPr>
                <m:t>осл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</w:rPr>
            <m:t>7</m:t>
          </m:r>
        </m:oMath>
      </m:oMathPara>
    </w:p>
    <w:p w14:paraId="30FA85B2" w14:textId="77777777" w:rsidR="00BE5AE2" w:rsidRDefault="00BE5AE2" w:rsidP="00D05655">
      <w:pPr>
        <w:rPr>
          <w:iCs/>
        </w:rPr>
      </w:pPr>
    </w:p>
    <w:p w14:paraId="75FC12CE" w14:textId="76E4DCD9" w:rsidR="00BE5AE2" w:rsidRDefault="00170828" w:rsidP="00170828">
      <w:pPr>
        <w:pStyle w:val="af9"/>
      </w:pPr>
      <w:r>
        <w:t>Следующим шагом необходимо определить дозу облучения, которую получат сотрудники предприятия, по формуле</w:t>
      </w:r>
    </w:p>
    <w:p w14:paraId="26D0DBDE" w14:textId="77777777" w:rsidR="00BE5AE2" w:rsidRDefault="00BE5AE2" w:rsidP="00D05655">
      <w:pPr>
        <w:rPr>
          <w:iCs/>
        </w:rPr>
      </w:pPr>
    </w:p>
    <w:p w14:paraId="093DD333" w14:textId="7C6C8A61" w:rsidR="00FE7E05" w:rsidRDefault="00D33E30" w:rsidP="00D05655">
      <w:pPr>
        <w:rPr>
          <w:iCs/>
        </w:rPr>
      </w:pPr>
      <m:oMathPara>
        <m:oMath>
          <m:r>
            <w:rPr>
              <w:rFonts w:ascii="Cambria Math" w:hAnsi="Cambria Math"/>
            </w:rPr>
            <m:t>D</m:t>
          </m:r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sub>
              </m:sSub>
              <m:ctrlPr>
                <w:rPr>
                  <w:rFonts w:ascii="Cambria Math" w:hAnsi="Cambria Math"/>
                  <w:i/>
                  <w:iCs/>
                </w:rPr>
              </m:ctrlPr>
            </m:num>
            <m:den>
              <m: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/>
                  <w:lang w:val="en-US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осл</m:t>
                  </m:r>
                </m:sub>
              </m:sSub>
            </m:den>
          </m:f>
        </m:oMath>
      </m:oMathPara>
    </w:p>
    <w:p w14:paraId="7A67F706" w14:textId="77777777" w:rsidR="00370D70" w:rsidRDefault="00370D70" w:rsidP="00D05655">
      <w:pPr>
        <w:rPr>
          <w:iCs/>
        </w:rPr>
      </w:pPr>
    </w:p>
    <w:p w14:paraId="2639737D" w14:textId="13ECD697" w:rsidR="00370D70" w:rsidRPr="00727F30" w:rsidRDefault="00F969C4" w:rsidP="00D05655">
      <w:pPr>
        <w:rPr>
          <w:i/>
          <w:iCs/>
        </w:rPr>
      </w:pPr>
      <m:oMathPara>
        <m:oMath>
          <m:r>
            <w:rPr>
              <w:rFonts w:ascii="Cambria Math" w:hAnsi="Cambria Math"/>
            </w:rPr>
            <m:t>D</m:t>
          </m:r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0,</m:t>
              </m:r>
              <m:r>
                <w:rPr>
                  <w:rFonts w:ascii="Cambria Math" w:hAnsi="Cambria Math"/>
                  <w:lang w:val="en-US"/>
                </w:rPr>
                <m:t>3</m:t>
              </m:r>
              <m:r>
                <w:rPr>
                  <w:rFonts w:ascii="Cambria Math" w:hAnsi="Cambria Math"/>
                </w:rPr>
                <m:t>4</m:t>
              </m:r>
              <m:ctrlPr>
                <w:rPr>
                  <w:rFonts w:ascii="Cambria Math" w:hAnsi="Cambria Math"/>
                  <w:i/>
                  <w:iCs/>
                </w:rPr>
              </m:ctrlPr>
            </m:num>
            <m:den>
              <m:r>
                <w:rPr>
                  <w:rFonts w:ascii="Cambria Math" w:hAnsi="Cambria Math"/>
                </w:rPr>
                <m:t>3</m:t>
              </m:r>
              <m:r>
                <w:rPr>
                  <w:rFonts w:ascii="Cambria Math" w:hAnsi="Cambria Math"/>
                  <w:lang w:val="en-US"/>
                </w:rPr>
                <m:t>,</m:t>
              </m:r>
              <m:r>
                <w:rPr>
                  <w:rFonts w:ascii="Cambria Math" w:hAnsi="Cambria Math"/>
                  <w:lang w:val="en-US"/>
                </w:rPr>
                <m:t>8</m:t>
              </m:r>
              <m:r>
                <w:rPr>
                  <w:rFonts w:ascii="Cambria Math" w:hAnsi="Cambria Math"/>
                  <w:lang w:val="en-US"/>
                </w:rPr>
                <m:t>⋅</m:t>
              </m:r>
              <m:r>
                <w:rPr>
                  <w:rFonts w:ascii="Cambria Math" w:hAnsi="Cambria Math"/>
                </w:rPr>
                <m:t>7</m:t>
              </m:r>
            </m:den>
          </m:f>
          <m:r>
            <w:rPr>
              <w:rFonts w:ascii="Cambria Math" w:hAnsi="Cambria Math"/>
              <w:lang w:val="en-US"/>
            </w:rPr>
            <m:t>≈0,</m:t>
          </m:r>
          <m:r>
            <w:rPr>
              <w:rFonts w:ascii="Cambria Math" w:hAnsi="Cambria Math"/>
              <w:lang w:val="en-US"/>
            </w:rPr>
            <m:t>0</m:t>
          </m:r>
          <m:r>
            <w:rPr>
              <w:rFonts w:ascii="Cambria Math" w:hAnsi="Cambria Math"/>
            </w:rPr>
            <m:t>13</m:t>
          </m:r>
          <m:r>
            <w:rPr>
              <w:rFonts w:ascii="Cambria Math" w:hAnsi="Cambria Math"/>
              <w:lang w:val="en-US"/>
            </w:rPr>
            <m:t xml:space="preserve"> </m:t>
          </m:r>
          <m:r>
            <w:rPr>
              <w:rFonts w:ascii="Cambria Math" w:hAnsi="Cambria Math"/>
            </w:rPr>
            <m:t>Зв</m:t>
          </m:r>
        </m:oMath>
      </m:oMathPara>
    </w:p>
    <w:p w14:paraId="05C58C5B" w14:textId="77777777" w:rsidR="004B4925" w:rsidRDefault="004B4925" w:rsidP="00D05655">
      <w:pPr>
        <w:rPr>
          <w:iCs/>
        </w:rPr>
      </w:pPr>
    </w:p>
    <w:p w14:paraId="09F26422" w14:textId="577CF9A8" w:rsidR="00A70C52" w:rsidRDefault="00A70C52" w:rsidP="00AD7D79">
      <w:pPr>
        <w:pStyle w:val="af9"/>
        <w:rPr>
          <w:iCs/>
        </w:rPr>
      </w:pPr>
      <w:r w:rsidRPr="00A70C52">
        <w:rPr>
          <w:iCs/>
        </w:rPr>
        <w:t xml:space="preserve">Сотрудники предприятия, находясь в одноэтажном производственном здании с </w:t>
      </w:r>
      <w:r w:rsidR="00720793">
        <w:rPr>
          <w:iCs/>
        </w:rPr>
        <w:t>11</w:t>
      </w:r>
      <w:r w:rsidRPr="00A70C52">
        <w:rPr>
          <w:iCs/>
        </w:rPr>
        <w:t>-го по 1</w:t>
      </w:r>
      <w:r w:rsidR="00720793">
        <w:rPr>
          <w:iCs/>
        </w:rPr>
        <w:t>6</w:t>
      </w:r>
      <w:r w:rsidRPr="00A70C52">
        <w:rPr>
          <w:iCs/>
        </w:rPr>
        <w:t>-й час после ядерного взрыва, получат дозу облучения около 0,0</w:t>
      </w:r>
      <w:r w:rsidR="00720793">
        <w:rPr>
          <w:iCs/>
        </w:rPr>
        <w:t>13</w:t>
      </w:r>
      <w:r w:rsidRPr="00A70C52">
        <w:rPr>
          <w:iCs/>
        </w:rPr>
        <w:t xml:space="preserve"> Зв, что значительно ниже допустимой суточной дозы (0,2 Зв). Работа в указанных условиях безопасна.</w:t>
      </w:r>
    </w:p>
    <w:p w14:paraId="74F4996B" w14:textId="67B43062" w:rsidR="00284AD0" w:rsidRDefault="000647D4" w:rsidP="000647D4">
      <w:pPr>
        <w:pStyle w:val="2"/>
      </w:pPr>
      <w:r>
        <w:t>Задание</w:t>
      </w:r>
      <w:r w:rsidR="00F20C7C">
        <w:t> </w:t>
      </w:r>
      <w:r>
        <w:t>10.3</w:t>
      </w:r>
      <w:r w:rsidR="00F20C7C">
        <w:t>. </w:t>
      </w:r>
      <w:r w:rsidR="00CF5163" w:rsidRPr="00CF5163">
        <w:t>Расчет защитного экрана от излучения</w:t>
      </w:r>
    </w:p>
    <w:p w14:paraId="619EA877" w14:textId="618AACDC" w:rsidR="00632D03" w:rsidRDefault="00373166" w:rsidP="00373166">
      <w:pPr>
        <w:pStyle w:val="3"/>
      </w:pPr>
      <w:r>
        <w:t>Условия</w:t>
      </w:r>
    </w:p>
    <w:p w14:paraId="48A4930E" w14:textId="5F81FA4F" w:rsidR="007C59DB" w:rsidRDefault="00504D15" w:rsidP="00FB26FC">
      <w:pPr>
        <w:pStyle w:val="af9"/>
      </w:pPr>
      <w:r w:rsidRPr="00504D15">
        <w:t xml:space="preserve">Для нейтрализации статических зарядов на мониторе и системном блоке персонального компьютера используют </w:t>
      </w:r>
      <m:oMath>
        <m:r>
          <w:rPr>
            <w:rFonts w:ascii="Cambria Math" w:hAnsi="Cambria Math"/>
          </w:rPr>
          <m:t>β</m:t>
        </m:r>
      </m:oMath>
      <w:r w:rsidRPr="00504D15">
        <w:t xml:space="preserve">-источник. Рассчитать линейный пробег </w:t>
      </w:r>
      <m:oMath>
        <m:r>
          <w:rPr>
            <w:rFonts w:ascii="Cambria Math" w:hAnsi="Cambria Math"/>
          </w:rPr>
          <m:t>β</m:t>
        </m:r>
      </m:oMath>
      <w:r w:rsidRPr="00504D15">
        <w:t xml:space="preserve">-частиц в воздухе и определить толщину защитного экрана, если известна энергия </w:t>
      </w:r>
      <m:oMath>
        <m:r>
          <w:rPr>
            <w:rFonts w:ascii="Cambria Math" w:hAnsi="Cambria Math"/>
          </w:rPr>
          <m:t>β</m:t>
        </m:r>
      </m:oMath>
      <w:r w:rsidRPr="00504D15">
        <w:t xml:space="preserve">-частиц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Е</m:t>
            </m:r>
          </m:e>
          <m:sub>
            <m:r>
              <w:rPr>
                <w:rFonts w:ascii="Cambria Math" w:hAnsi="Cambria Math"/>
              </w:rPr>
              <m:t>β</m:t>
            </m:r>
          </m:sub>
        </m:sSub>
      </m:oMath>
      <w:r w:rsidRPr="00504D15">
        <w:t xml:space="preserve">, МэВ и защитный материал с плотностью </w:t>
      </w:r>
      <w:r w:rsidR="002231F0">
        <w:br/>
      </w:r>
      <m:oMath>
        <m:r>
          <w:rPr>
            <w:rFonts w:ascii="Cambria Math" w:hAnsi="Cambria Math"/>
          </w:rPr>
          <m:t>Ƿ</m:t>
        </m:r>
      </m:oMath>
      <w:r w:rsidRPr="00504D15">
        <w:t>,</w:t>
      </w:r>
      <w:r w:rsidR="009D1E0C"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f>
              <m:fPr>
                <m:type m:val="lin"/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г</m:t>
                </m:r>
              </m:num>
              <m:den>
                <m:r>
                  <w:rPr>
                    <w:rFonts w:ascii="Cambria Math" w:hAnsi="Cambria Math"/>
                  </w:rPr>
                  <m:t>см</m:t>
                </m:r>
              </m:den>
            </m:f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="00FF3B71">
        <w:t>.</w:t>
      </w:r>
    </w:p>
    <w:p w14:paraId="319AFCCB" w14:textId="1D88DD14" w:rsidR="00236D09" w:rsidRDefault="00364396" w:rsidP="00236D09">
      <w:pPr>
        <w:pStyle w:val="af9"/>
      </w:pPr>
      <w:r w:rsidRPr="00364396">
        <w:t>Исходные данные по варианту приведены в приложении 1, табл. 14.</w:t>
      </w:r>
      <w:r w:rsidR="001B32FC">
        <w:t xml:space="preserve"> Вариант исходных данных представлен в таблице </w:t>
      </w:r>
      <w:r w:rsidR="0070445E">
        <w:t>3</w:t>
      </w:r>
      <w:r w:rsidR="001B32FC" w:rsidRPr="00306575">
        <w:t>.</w:t>
      </w:r>
    </w:p>
    <w:p w14:paraId="45546184" w14:textId="77777777" w:rsidR="00236D09" w:rsidRDefault="00236D09">
      <w:r>
        <w:br w:type="page"/>
      </w:r>
    </w:p>
    <w:p w14:paraId="6C6CEA08" w14:textId="34E8AE89" w:rsidR="0033254A" w:rsidRDefault="0033254A" w:rsidP="00B50E90">
      <w:pPr>
        <w:pStyle w:val="aff4"/>
      </w:pPr>
      <w:r>
        <w:lastRenderedPageBreak/>
        <w:t xml:space="preserve">Таблица </w:t>
      </w:r>
      <w:r w:rsidR="00ED1DB9">
        <w:fldChar w:fldCharType="begin"/>
      </w:r>
      <w:r w:rsidR="00ED1DB9">
        <w:instrText xml:space="preserve"> SEQ Таблица \* ARABIC </w:instrText>
      </w:r>
      <w:r w:rsidR="00ED1DB9">
        <w:fldChar w:fldCharType="separate"/>
      </w:r>
      <w:r w:rsidR="008A152F">
        <w:rPr>
          <w:noProof/>
        </w:rPr>
        <w:t>3</w:t>
      </w:r>
      <w:r w:rsidR="00ED1DB9">
        <w:rPr>
          <w:noProof/>
        </w:rPr>
        <w:fldChar w:fldCharType="end"/>
      </w:r>
      <w:r w:rsidR="00224F74">
        <w:t xml:space="preserve"> – </w:t>
      </w:r>
      <w:r w:rsidR="0070445E">
        <w:t>Вариант исходных данных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C80829" w14:paraId="78B474AB" w14:textId="77777777" w:rsidTr="00AF65DB">
        <w:tc>
          <w:tcPr>
            <w:tcW w:w="4814" w:type="dxa"/>
            <w:vMerge w:val="restart"/>
          </w:tcPr>
          <w:p w14:paraId="5859864B" w14:textId="1D5958BB" w:rsidR="00C80829" w:rsidRPr="00471BEA" w:rsidRDefault="006D65AE" w:rsidP="00AF65DB">
            <w:pPr>
              <w:jc w:val="center"/>
              <w:rPr>
                <w:b/>
                <w:bCs/>
              </w:rPr>
            </w:pPr>
            <w:r w:rsidRPr="00471BEA">
              <w:rPr>
                <w:b/>
                <w:bCs/>
              </w:rPr>
              <w:t>Параметры</w:t>
            </w:r>
          </w:p>
        </w:tc>
        <w:tc>
          <w:tcPr>
            <w:tcW w:w="4814" w:type="dxa"/>
          </w:tcPr>
          <w:p w14:paraId="7D81D424" w14:textId="59E04DCC" w:rsidR="00C80829" w:rsidRPr="00471BEA" w:rsidRDefault="00C80829" w:rsidP="00AF65DB">
            <w:pPr>
              <w:jc w:val="center"/>
              <w:rPr>
                <w:b/>
                <w:bCs/>
              </w:rPr>
            </w:pPr>
            <w:r w:rsidRPr="00471BEA">
              <w:rPr>
                <w:b/>
                <w:bCs/>
              </w:rPr>
              <w:t>Вариант исходных данных</w:t>
            </w:r>
          </w:p>
        </w:tc>
      </w:tr>
      <w:tr w:rsidR="00C80829" w14:paraId="2DE47297" w14:textId="77777777" w:rsidTr="001A6333">
        <w:tc>
          <w:tcPr>
            <w:tcW w:w="4814" w:type="dxa"/>
            <w:vMerge/>
            <w:tcBorders>
              <w:bottom w:val="double" w:sz="4" w:space="0" w:color="auto"/>
            </w:tcBorders>
          </w:tcPr>
          <w:p w14:paraId="3DECAD3F" w14:textId="77777777" w:rsidR="00C80829" w:rsidRPr="00471BEA" w:rsidRDefault="00C80829" w:rsidP="00AF65DB">
            <w:pPr>
              <w:jc w:val="center"/>
              <w:rPr>
                <w:b/>
                <w:bCs/>
              </w:rPr>
            </w:pPr>
          </w:p>
        </w:tc>
        <w:tc>
          <w:tcPr>
            <w:tcW w:w="4814" w:type="dxa"/>
            <w:tcBorders>
              <w:bottom w:val="double" w:sz="4" w:space="0" w:color="auto"/>
            </w:tcBorders>
          </w:tcPr>
          <w:p w14:paraId="3BBF1DBB" w14:textId="5A6C3973" w:rsidR="00C80829" w:rsidRPr="00720793" w:rsidRDefault="00720793" w:rsidP="00AF65D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C80829" w14:paraId="00BD0209" w14:textId="77777777" w:rsidTr="001A6333">
        <w:tc>
          <w:tcPr>
            <w:tcW w:w="4814" w:type="dxa"/>
            <w:tcBorders>
              <w:top w:val="double" w:sz="4" w:space="0" w:color="auto"/>
            </w:tcBorders>
            <w:vAlign w:val="center"/>
          </w:tcPr>
          <w:p w14:paraId="300CD4A9" w14:textId="724CB772" w:rsidR="00C80829" w:rsidRPr="00C37601" w:rsidRDefault="00BA3AC1" w:rsidP="00C80829">
            <w:pPr>
              <w:jc w:val="center"/>
              <w:rPr>
                <w:sz w:val="24"/>
                <w:szCs w:val="24"/>
              </w:rPr>
            </w:pPr>
            <w:r w:rsidRPr="00C37601">
              <w:rPr>
                <w:sz w:val="24"/>
                <w:szCs w:val="24"/>
              </w:rPr>
              <w:t>Материал</w:t>
            </w:r>
          </w:p>
        </w:tc>
        <w:tc>
          <w:tcPr>
            <w:tcW w:w="4814" w:type="dxa"/>
            <w:tcBorders>
              <w:top w:val="double" w:sz="4" w:space="0" w:color="auto"/>
            </w:tcBorders>
            <w:vAlign w:val="center"/>
          </w:tcPr>
          <w:p w14:paraId="77472E02" w14:textId="3967B6E3" w:rsidR="00C80829" w:rsidRPr="00C37601" w:rsidRDefault="00720793" w:rsidP="00C80829">
            <w:pPr>
              <w:jc w:val="center"/>
              <w:rPr>
                <w:sz w:val="24"/>
                <w:szCs w:val="24"/>
              </w:rPr>
            </w:pPr>
            <w:r w:rsidRPr="00720793">
              <w:rPr>
                <w:sz w:val="24"/>
                <w:szCs w:val="24"/>
              </w:rPr>
              <w:t>плексиглас</w:t>
            </w:r>
          </w:p>
        </w:tc>
      </w:tr>
      <w:tr w:rsidR="00C80829" w14:paraId="5D04ED3E" w14:textId="77777777" w:rsidTr="00C80829">
        <w:tc>
          <w:tcPr>
            <w:tcW w:w="4814" w:type="dxa"/>
            <w:vAlign w:val="center"/>
          </w:tcPr>
          <w:p w14:paraId="6E03B7C2" w14:textId="59F6ACC4" w:rsidR="00C80829" w:rsidRPr="00C37601" w:rsidRDefault="00F20DD5" w:rsidP="00C80829">
            <w:pPr>
              <w:jc w:val="center"/>
              <w:rPr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Ƿ</m:t>
              </m:r>
            </m:oMath>
            <w:r w:rsidRPr="00C37601">
              <w:rPr>
                <w:rFonts w:eastAsiaTheme="minorEastAsia"/>
                <w:sz w:val="24"/>
                <w:szCs w:val="24"/>
              </w:rPr>
              <w:t xml:space="preserve">,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f>
                    <m:fPr>
                      <m:type m:val="lin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г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см</m:t>
                      </m:r>
                    </m:den>
                  </m:f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p>
              </m:sSup>
            </m:oMath>
          </w:p>
        </w:tc>
        <w:tc>
          <w:tcPr>
            <w:tcW w:w="4814" w:type="dxa"/>
            <w:vAlign w:val="center"/>
          </w:tcPr>
          <w:p w14:paraId="1FAD78ED" w14:textId="18CDD7EE" w:rsidR="00C80829" w:rsidRPr="00720793" w:rsidRDefault="00720793" w:rsidP="00C8082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4A082B" w:rsidRPr="004A082B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>18</w:t>
            </w:r>
          </w:p>
        </w:tc>
      </w:tr>
      <w:tr w:rsidR="007A7D40" w14:paraId="7470C49D" w14:textId="77777777" w:rsidTr="00C80829">
        <w:tc>
          <w:tcPr>
            <w:tcW w:w="4814" w:type="dxa"/>
            <w:vAlign w:val="center"/>
          </w:tcPr>
          <w:p w14:paraId="6F94B960" w14:textId="21C93BB3" w:rsidR="007A7D40" w:rsidRPr="00C37601" w:rsidRDefault="00000000" w:rsidP="00C80829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Е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β</m:t>
                  </m:r>
                </m:sub>
              </m:sSub>
            </m:oMath>
            <w:r w:rsidR="00F20DD5" w:rsidRPr="00C37601">
              <w:rPr>
                <w:sz w:val="24"/>
                <w:szCs w:val="24"/>
              </w:rPr>
              <w:t>, МэВ</w:t>
            </w:r>
          </w:p>
        </w:tc>
        <w:tc>
          <w:tcPr>
            <w:tcW w:w="4814" w:type="dxa"/>
            <w:vAlign w:val="center"/>
          </w:tcPr>
          <w:p w14:paraId="37989AA0" w14:textId="044BF2B2" w:rsidR="007A7D40" w:rsidRPr="00720793" w:rsidRDefault="009D47A8" w:rsidP="00C8082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2</w:t>
            </w:r>
          </w:p>
        </w:tc>
      </w:tr>
    </w:tbl>
    <w:p w14:paraId="503DBB57" w14:textId="3E0C0F31" w:rsidR="00632D03" w:rsidRDefault="00690A22" w:rsidP="00690A22">
      <w:pPr>
        <w:pStyle w:val="3"/>
      </w:pPr>
      <w:r>
        <w:t>Решение</w:t>
      </w:r>
    </w:p>
    <w:p w14:paraId="2A17BB22" w14:textId="75C4C532" w:rsidR="001130C4" w:rsidRDefault="00A9150E" w:rsidP="00A9150E">
      <w:pPr>
        <w:pStyle w:val="af9"/>
      </w:pPr>
      <w:r w:rsidRPr="00A9150E">
        <w:t>Линейный пробег β-частиц, см, в воздухе определяют по формуле</w:t>
      </w:r>
    </w:p>
    <w:p w14:paraId="627C3F92" w14:textId="77777777" w:rsidR="00632D03" w:rsidRDefault="00632D03" w:rsidP="00D05655">
      <w:pPr>
        <w:rPr>
          <w:iCs/>
        </w:rPr>
      </w:pPr>
    </w:p>
    <w:p w14:paraId="2D9B10DC" w14:textId="19BBF6AA" w:rsidR="00632D03" w:rsidRPr="000E1D72" w:rsidRDefault="00000000" w:rsidP="004A0324">
      <w:pPr>
        <w:jc w:val="center"/>
        <w:rPr>
          <w:i/>
          <w:iCs/>
        </w:rPr>
      </w:pP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  <w:i/>
                <w:iCs/>
              </w:rPr>
            </m:ctrlPr>
          </m:e>
          <m:sub>
            <m:r>
              <w:rPr>
                <w:rFonts w:ascii="Cambria Math" w:hAnsi="Cambria Math"/>
              </w:rPr>
              <m:t>возд</m:t>
            </m:r>
          </m:sub>
        </m:sSub>
        <m:r>
          <w:rPr>
            <w:rFonts w:ascii="Cambria Math" w:hAnsi="Cambria Math"/>
          </w:rPr>
          <m:t>=400⋅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Е</m:t>
            </m:r>
            <m:ctrlPr>
              <w:rPr>
                <w:rFonts w:ascii="Cambria Math" w:hAnsi="Cambria Math"/>
                <w:i/>
                <w:iCs/>
              </w:rPr>
            </m:ctrlPr>
          </m:e>
          <m:sub>
            <m:r>
              <w:rPr>
                <w:rFonts w:ascii="Cambria Math" w:hAnsi="Cambria Math"/>
                <w:sz w:val="24"/>
                <w:szCs w:val="24"/>
              </w:rPr>
              <m:t>β</m:t>
            </m:r>
          </m:sub>
        </m:sSub>
      </m:oMath>
      <w:r w:rsidR="004A0324" w:rsidRPr="004A0324">
        <w:rPr>
          <w:rFonts w:eastAsiaTheme="minorEastAsia"/>
          <w:iCs/>
          <w:sz w:val="24"/>
          <w:szCs w:val="24"/>
        </w:rPr>
        <w:t>,</w:t>
      </w:r>
    </w:p>
    <w:p w14:paraId="7FA9DB6D" w14:textId="77777777" w:rsidR="00632D03" w:rsidRDefault="00632D03" w:rsidP="00D05655">
      <w:pPr>
        <w:rPr>
          <w:iCs/>
        </w:rPr>
      </w:pPr>
    </w:p>
    <w:p w14:paraId="61B06E94" w14:textId="1D99C42F" w:rsidR="004A0324" w:rsidRDefault="004A0324" w:rsidP="00D05655">
      <w:pPr>
        <w:rPr>
          <w:iCs/>
        </w:rPr>
      </w:pPr>
      <w:r w:rsidRPr="004A0324">
        <w:rPr>
          <w:iCs/>
        </w:rPr>
        <w:t>где Еβ– максимальная энергия β-частиц</w:t>
      </w:r>
      <w:r w:rsidR="00813189">
        <w:rPr>
          <w:iCs/>
        </w:rPr>
        <w:t>.</w:t>
      </w:r>
    </w:p>
    <w:p w14:paraId="326D006B" w14:textId="77777777" w:rsidR="004A0324" w:rsidRDefault="004A0324" w:rsidP="00D05655">
      <w:pPr>
        <w:rPr>
          <w:iCs/>
        </w:rPr>
      </w:pPr>
    </w:p>
    <w:p w14:paraId="54CB7D42" w14:textId="13687757" w:rsidR="00632D03" w:rsidRDefault="00000000" w:rsidP="00D05655">
      <w:pPr>
        <w:rPr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  <m:ctrlPr>
                <w:rPr>
                  <w:rFonts w:ascii="Cambria Math" w:hAnsi="Cambria Math"/>
                  <w:i/>
                  <w:iCs/>
                </w:rPr>
              </m:ctrlPr>
            </m:e>
            <m:sub>
              <m:r>
                <w:rPr>
                  <w:rFonts w:ascii="Cambria Math" w:hAnsi="Cambria Math"/>
                </w:rPr>
                <m:t>возд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</w:rPr>
            <m:t xml:space="preserve">400 · </m:t>
          </m:r>
          <m:r>
            <w:rPr>
              <w:rFonts w:ascii="Cambria Math" w:hAnsi="Cambria Math"/>
            </w:rPr>
            <m:t>2</m:t>
          </m:r>
          <m:r>
            <w:rPr>
              <w:rFonts w:ascii="Cambria Math" w:hAnsi="Cambria Math"/>
            </w:rPr>
            <m:t xml:space="preserve"> = </m:t>
          </m:r>
          <m:r>
            <w:rPr>
              <w:rFonts w:ascii="Cambria Math" w:hAnsi="Cambria Math"/>
            </w:rPr>
            <m:t>800</m:t>
          </m:r>
          <m:r>
            <w:rPr>
              <w:rFonts w:ascii="Cambria Math" w:hAnsi="Cambria Math"/>
            </w:rPr>
            <m:t xml:space="preserve"> см = </m:t>
          </m:r>
          <m:r>
            <w:rPr>
              <w:rFonts w:ascii="Cambria Math" w:hAnsi="Cambria Math"/>
            </w:rPr>
            <m:t>8</m:t>
          </m:r>
          <m:r>
            <w:rPr>
              <w:rFonts w:ascii="Cambria Math" w:hAnsi="Cambria Math"/>
            </w:rPr>
            <m:t xml:space="preserve"> м</m:t>
          </m:r>
        </m:oMath>
      </m:oMathPara>
    </w:p>
    <w:p w14:paraId="0BDBFC4C" w14:textId="77777777" w:rsidR="00AC3D22" w:rsidRDefault="00AC3D22" w:rsidP="00D05655">
      <w:pPr>
        <w:rPr>
          <w:iCs/>
        </w:rPr>
      </w:pPr>
    </w:p>
    <w:p w14:paraId="425B7C09" w14:textId="729958D6" w:rsidR="00AC3D22" w:rsidRDefault="00E52A3D" w:rsidP="00E52A3D">
      <w:pPr>
        <w:pStyle w:val="af9"/>
      </w:pPr>
      <w:r>
        <w:t xml:space="preserve">Толщину защитного экрана, выраженную в единицах массы, приходящейся на 1 </w:t>
      </w:r>
      <m:oMath>
        <m:r>
          <w:rPr>
            <w:rFonts w:ascii="Cambria Math" w:hAnsi="Cambria Math"/>
          </w:rPr>
          <m:t>с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м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,</w:t>
      </w:r>
      <w:r w:rsidR="00B2278F">
        <w:t xml:space="preserve"> </w:t>
      </w:r>
      <w:r>
        <w:t>определяют по формуле</w:t>
      </w:r>
    </w:p>
    <w:p w14:paraId="33CFBF79" w14:textId="77777777" w:rsidR="00AC3D22" w:rsidRDefault="00AC3D22" w:rsidP="00D05655">
      <w:pPr>
        <w:rPr>
          <w:iCs/>
        </w:rPr>
      </w:pPr>
    </w:p>
    <w:p w14:paraId="1D0832B5" w14:textId="5554175C" w:rsidR="00AC3D22" w:rsidRPr="003E056F" w:rsidRDefault="00641ED8" w:rsidP="006D6205">
      <w:pPr>
        <w:jc w:val="center"/>
        <w:rPr>
          <w:iCs/>
        </w:rPr>
      </w:pPr>
      <m:oMath>
        <m:r>
          <m:rPr>
            <m:sty m:val="p"/>
          </m:rPr>
          <w:rPr>
            <w:rFonts w:ascii="Cambria Math" w:hAnsi="Cambria Math"/>
          </w:rPr>
          <m:t>d</m:t>
        </m:r>
        <m:r>
          <w:rPr>
            <w:rFonts w:ascii="Cambria Math" w:hAnsi="Cambria Math"/>
          </w:rPr>
          <m:t>=0,54⋅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Е</m:t>
            </m:r>
            <m:ctrlPr>
              <w:rPr>
                <w:rFonts w:ascii="Cambria Math" w:hAnsi="Cambria Math"/>
                <w:i/>
                <w:iCs/>
              </w:rPr>
            </m:ctrlPr>
          </m:e>
          <m:sub>
            <m:r>
              <w:rPr>
                <w:rFonts w:ascii="Cambria Math" w:hAnsi="Cambria Math"/>
              </w:rPr>
              <m:t>β</m:t>
            </m:r>
          </m:sub>
        </m:sSub>
        <m:r>
          <w:rPr>
            <w:rFonts w:ascii="Cambria Math" w:eastAsiaTheme="minorEastAsia" w:hAnsi="Cambria Math"/>
          </w:rPr>
          <m:t>-0,16</m:t>
        </m:r>
      </m:oMath>
      <w:r w:rsidR="00687F93" w:rsidRPr="003E056F">
        <w:rPr>
          <w:rFonts w:eastAsiaTheme="minorEastAsia"/>
          <w:iCs/>
        </w:rPr>
        <w:t>,</w:t>
      </w:r>
    </w:p>
    <w:p w14:paraId="49D6E7A6" w14:textId="77777777" w:rsidR="00641ED8" w:rsidRPr="003E056F" w:rsidRDefault="00641ED8" w:rsidP="00D05655">
      <w:pPr>
        <w:rPr>
          <w:iCs/>
        </w:rPr>
      </w:pPr>
    </w:p>
    <w:p w14:paraId="0ED95506" w14:textId="5D4393A7" w:rsidR="006D6205" w:rsidRPr="00C05A95" w:rsidRDefault="006D6205" w:rsidP="00D05655">
      <w:pPr>
        <w:rPr>
          <w:iCs/>
        </w:rPr>
      </w:pPr>
      <w:r w:rsidRPr="002713DD">
        <w:rPr>
          <w:iCs/>
        </w:rPr>
        <w:t xml:space="preserve">где </w:t>
      </w:r>
      <w:r w:rsidRPr="006D6205">
        <w:rPr>
          <w:iCs/>
          <w:lang w:val="en-US"/>
        </w:rPr>
        <w:t>d</w:t>
      </w:r>
      <w:r w:rsidRPr="002713DD">
        <w:rPr>
          <w:iCs/>
        </w:rPr>
        <w:t xml:space="preserve"> – толщина защиты, </w:t>
      </w: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f>
              <m:fPr>
                <m:type m:val="lin"/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/>
                  </w:rPr>
                  <m:t>г</m:t>
                </m:r>
              </m:num>
              <m:den>
                <m:r>
                  <w:rPr>
                    <w:rFonts w:ascii="Cambria Math" w:hAnsi="Cambria Math"/>
                  </w:rPr>
                  <m:t>см</m:t>
                </m:r>
              </m:den>
            </m:f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601B60" w:rsidRPr="00C05A95">
        <w:rPr>
          <w:iCs/>
        </w:rPr>
        <w:t>.</w:t>
      </w:r>
    </w:p>
    <w:p w14:paraId="7BFA87A6" w14:textId="77777777" w:rsidR="006D6205" w:rsidRPr="002713DD" w:rsidRDefault="006D6205" w:rsidP="00D05655">
      <w:pPr>
        <w:rPr>
          <w:iCs/>
        </w:rPr>
      </w:pPr>
    </w:p>
    <w:p w14:paraId="0DD440AB" w14:textId="36488A47" w:rsidR="00641ED8" w:rsidRPr="00AB4EA5" w:rsidRDefault="00325D3A" w:rsidP="00D05655">
      <w:pPr>
        <w:rPr>
          <w:i/>
          <w:iCs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d</m:t>
          </m:r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 xml:space="preserve">0,54 · </m:t>
          </m:r>
          <m:r>
            <w:rPr>
              <w:rFonts w:ascii="Cambria Math" w:hAnsi="Cambria Math"/>
              <w:lang w:val="en-US"/>
            </w:rPr>
            <m:t>2</m:t>
          </m:r>
          <m:r>
            <w:rPr>
              <w:rFonts w:ascii="Cambria Math" w:hAnsi="Cambria Math"/>
              <w:lang w:val="en-US"/>
            </w:rPr>
            <m:t xml:space="preserve"> - 0,16 ≈ </m:t>
          </m:r>
          <m:r>
            <w:rPr>
              <w:rFonts w:ascii="Cambria Math" w:hAnsi="Cambria Math"/>
              <w:lang w:val="en-US"/>
            </w:rPr>
            <m:t>0</m:t>
          </m:r>
          <m:r>
            <w:rPr>
              <w:rFonts w:ascii="Cambria Math" w:hAnsi="Cambria Math"/>
              <w:lang w:val="en-US"/>
            </w:rPr>
            <m:t>,</m:t>
          </m:r>
          <m:r>
            <w:rPr>
              <w:rFonts w:ascii="Cambria Math" w:hAnsi="Cambria Math"/>
              <w:lang w:val="en-US"/>
            </w:rPr>
            <m:t>9</m:t>
          </m:r>
          <m:r>
            <w:rPr>
              <w:rFonts w:ascii="Cambria Math" w:hAnsi="Cambria Math"/>
            </w:rPr>
            <m:t>2</m:t>
          </m:r>
          <m:r>
            <w:rPr>
              <w:rFonts w:ascii="Cambria Math" w:hAnsi="Cambria Math"/>
              <w:lang w:val="en-US"/>
            </w:rPr>
            <m:t xml:space="preserve"> г/см²</m:t>
          </m:r>
        </m:oMath>
      </m:oMathPara>
    </w:p>
    <w:p w14:paraId="7639F268" w14:textId="77777777" w:rsidR="00641ED8" w:rsidRDefault="00641ED8" w:rsidP="00D05655">
      <w:pPr>
        <w:rPr>
          <w:iCs/>
        </w:rPr>
      </w:pPr>
    </w:p>
    <w:p w14:paraId="5C5A329A" w14:textId="35BC7487" w:rsidR="00641ED8" w:rsidRDefault="005E71C3" w:rsidP="005E71C3">
      <w:pPr>
        <w:pStyle w:val="af9"/>
      </w:pPr>
      <w:r w:rsidRPr="005E71C3">
        <w:t>Если известна толщина (плотность) защиты, d, то толщина защитного экрана, выраженная в единицах длины (см), рассчитывается по зависимости</w:t>
      </w:r>
    </w:p>
    <w:p w14:paraId="36ADCE56" w14:textId="77777777" w:rsidR="00641ED8" w:rsidRDefault="00641ED8" w:rsidP="00D05655">
      <w:pPr>
        <w:rPr>
          <w:iCs/>
        </w:rPr>
      </w:pPr>
    </w:p>
    <w:p w14:paraId="6ED6201A" w14:textId="13C03BE6" w:rsidR="00B95B12" w:rsidRPr="00227957" w:rsidRDefault="00000000" w:rsidP="00227957">
      <w:pPr>
        <w:jc w:val="center"/>
      </w:pP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  <m:ctrlPr>
              <w:rPr>
                <w:rFonts w:ascii="Cambria Math" w:hAnsi="Cambria Math"/>
                <w:i/>
                <w:iCs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c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d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Ƿ</m:t>
            </m:r>
          </m:den>
        </m:f>
      </m:oMath>
      <w:r w:rsidR="00227957">
        <w:rPr>
          <w:rFonts w:eastAsiaTheme="minorEastAsia"/>
        </w:rPr>
        <w:t>,</w:t>
      </w:r>
    </w:p>
    <w:p w14:paraId="6E847D5C" w14:textId="77777777" w:rsidR="00B95B12" w:rsidRDefault="00B95B12" w:rsidP="00D05655">
      <w:pPr>
        <w:rPr>
          <w:iCs/>
        </w:rPr>
      </w:pPr>
    </w:p>
    <w:p w14:paraId="43D1BACE" w14:textId="58D67D1C" w:rsidR="00B95B12" w:rsidRDefault="0011265F" w:rsidP="00D05655">
      <w:pPr>
        <w:rPr>
          <w:iCs/>
        </w:rPr>
      </w:pPr>
      <w:r w:rsidRPr="0011265F">
        <w:rPr>
          <w:iCs/>
        </w:rPr>
        <w:t xml:space="preserve">где </w:t>
      </w:r>
      <m:oMath>
        <m:r>
          <w:rPr>
            <w:rFonts w:ascii="Cambria Math" w:hAnsi="Cambria Math"/>
            <w:sz w:val="24"/>
            <w:szCs w:val="24"/>
          </w:rPr>
          <m:t>Ƿ</m:t>
        </m:r>
      </m:oMath>
      <w:r w:rsidR="0066436A">
        <w:rPr>
          <w:rFonts w:eastAsiaTheme="minorEastAsia"/>
          <w:sz w:val="24"/>
          <w:szCs w:val="24"/>
        </w:rPr>
        <w:t xml:space="preserve"> </w:t>
      </w:r>
      <w:r w:rsidRPr="0011265F">
        <w:rPr>
          <w:iCs/>
        </w:rPr>
        <w:t xml:space="preserve">– плотность </w:t>
      </w:r>
      <w:r w:rsidR="00831096" w:rsidRPr="00831096">
        <w:rPr>
          <w:iCs/>
        </w:rPr>
        <w:t>плексигласа</w:t>
      </w:r>
      <w:r w:rsidRPr="0011265F">
        <w:rPr>
          <w:iCs/>
        </w:rPr>
        <w:t>, г/см3</w:t>
      </w:r>
      <w:r w:rsidR="00EB0EEC">
        <w:rPr>
          <w:iCs/>
        </w:rPr>
        <w:t>.</w:t>
      </w:r>
    </w:p>
    <w:p w14:paraId="0A85D799" w14:textId="77777777" w:rsidR="00AC3D22" w:rsidRDefault="00AC3D22" w:rsidP="00D05655">
      <w:pPr>
        <w:rPr>
          <w:iCs/>
        </w:rPr>
      </w:pPr>
    </w:p>
    <w:p w14:paraId="2794FB06" w14:textId="7FD73073" w:rsidR="00AA6C05" w:rsidRPr="00AC17C3" w:rsidRDefault="00000000" w:rsidP="00D05655">
      <w:pPr>
        <w:rPr>
          <w:i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  <m:ctrlPr>
                <w:rPr>
                  <w:rFonts w:ascii="Cambria Math" w:hAnsi="Cambria Math"/>
                  <w:i/>
                  <w:iCs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c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0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  <w:lang w:val="en-US"/>
                </w:rPr>
                <m:t>92</m:t>
              </m:r>
            </m:num>
            <m:den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  <w:lang w:val="en-US"/>
                </w:rPr>
                <m:t>,</m:t>
              </m:r>
              <m:r>
                <w:rPr>
                  <w:rFonts w:ascii="Cambria Math" w:hAnsi="Cambria Math"/>
                  <w:lang w:val="en-US"/>
                </w:rPr>
                <m:t>18</m:t>
              </m:r>
            </m:den>
          </m:f>
          <m:r>
            <w:rPr>
              <w:rFonts w:ascii="Cambria Math" w:hAnsi="Cambria Math"/>
              <w:lang w:val="en-US"/>
            </w:rPr>
            <m:t>≈0,</m:t>
          </m:r>
          <m:r>
            <w:rPr>
              <w:rFonts w:ascii="Cambria Math" w:hAnsi="Cambria Math"/>
              <w:lang w:val="en-US"/>
            </w:rPr>
            <m:t>78</m:t>
          </m:r>
          <m:r>
            <w:rPr>
              <w:rFonts w:ascii="Cambria Math" w:hAnsi="Cambria Math"/>
              <w:lang w:val="en-US"/>
            </w:rPr>
            <m:t xml:space="preserve"> </m:t>
          </m:r>
          <m:r>
            <w:rPr>
              <w:rFonts w:ascii="Cambria Math" w:hAnsi="Cambria Math"/>
            </w:rPr>
            <m:t>см</m:t>
          </m:r>
          <m:r>
            <w:rPr>
              <w:rFonts w:ascii="Cambria Math" w:hAnsi="Cambria Math"/>
              <w:lang w:val="en-US"/>
            </w:rPr>
            <m:t>≈</m:t>
          </m:r>
          <m:r>
            <w:rPr>
              <w:rFonts w:ascii="Cambria Math" w:hAnsi="Cambria Math"/>
              <w:lang w:val="en-US"/>
            </w:rPr>
            <m:t>8</m:t>
          </m:r>
          <m:r>
            <w:rPr>
              <w:rFonts w:ascii="Cambria Math" w:hAnsi="Cambria Math"/>
            </w:rPr>
            <m:t xml:space="preserve"> мм</m:t>
          </m:r>
        </m:oMath>
      </m:oMathPara>
    </w:p>
    <w:p w14:paraId="4FE88395" w14:textId="77777777" w:rsidR="00AA6C05" w:rsidRDefault="00AA6C05" w:rsidP="00D05655">
      <w:pPr>
        <w:rPr>
          <w:iCs/>
        </w:rPr>
      </w:pPr>
    </w:p>
    <w:p w14:paraId="1F680A31" w14:textId="548E024A" w:rsidR="00EB2CAF" w:rsidRPr="009C3A99" w:rsidRDefault="00831096" w:rsidP="009D47A8">
      <w:pPr>
        <w:ind w:firstLine="708"/>
      </w:pPr>
      <w:r w:rsidRPr="00831096">
        <w:t>Для защиты оператора от β-частиц с энергией 2 МэВ достаточно экрана из плексигласа толщиной около 8 мм (≈ 0,78 см). Эта толщина полностью поглощает поток β-излучения, обеспечивая безопасные условия работы</w:t>
      </w:r>
      <w:r w:rsidRPr="00831096">
        <w:t xml:space="preserve"> </w:t>
      </w:r>
      <w:r w:rsidR="00EB2CAF" w:rsidRPr="009C3A99">
        <w:br w:type="page"/>
      </w:r>
    </w:p>
    <w:p w14:paraId="1907CAF2" w14:textId="77777777" w:rsidR="00B738F0" w:rsidRDefault="00B738F0" w:rsidP="00A133FB">
      <w:pPr>
        <w:pStyle w:val="1"/>
        <w:ind w:firstLine="0"/>
      </w:pPr>
      <w:r w:rsidRPr="00B738F0">
        <w:lastRenderedPageBreak/>
        <w:t>ЗАКЛЮЧЕНИЕ</w:t>
      </w:r>
    </w:p>
    <w:p w14:paraId="5B015F3C" w14:textId="2B3C009C" w:rsidR="00B738F0" w:rsidRPr="00B738F0" w:rsidRDefault="00B738F0" w:rsidP="00AF40F1">
      <w:pPr>
        <w:pStyle w:val="af9"/>
      </w:pPr>
      <w:r>
        <w:t>По результатам работы был изучен теоретический материал по теме. Все поставленные цели и задачи были выполнены.</w:t>
      </w:r>
      <w:r w:rsidR="00AF190F">
        <w:t xml:space="preserve"> Задания были выполнены и помогли лучше усвоить пройденный материал.</w:t>
      </w:r>
    </w:p>
    <w:sectPr w:rsidR="00B738F0" w:rsidRPr="00B738F0" w:rsidSect="00552A03">
      <w:footerReference w:type="default" r:id="rId8"/>
      <w:pgSz w:w="11906" w:h="16838"/>
      <w:pgMar w:top="1134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7EE48A" w14:textId="77777777" w:rsidR="00332798" w:rsidRDefault="00332798" w:rsidP="00552A03">
      <w:r>
        <w:separator/>
      </w:r>
    </w:p>
  </w:endnote>
  <w:endnote w:type="continuationSeparator" w:id="0">
    <w:p w14:paraId="6E3C5BA9" w14:textId="77777777" w:rsidR="00332798" w:rsidRDefault="00332798" w:rsidP="00552A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28229505"/>
      <w:docPartObj>
        <w:docPartGallery w:val="Page Numbers (Bottom of Page)"/>
        <w:docPartUnique/>
      </w:docPartObj>
    </w:sdtPr>
    <w:sdtContent>
      <w:p w14:paraId="4461832C" w14:textId="77777777" w:rsidR="00552A03" w:rsidRDefault="00552A03">
        <w:pPr>
          <w:pStyle w:val="af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BF20620" w14:textId="77777777" w:rsidR="00552A03" w:rsidRDefault="00552A03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467B50" w14:textId="77777777" w:rsidR="00332798" w:rsidRDefault="00332798" w:rsidP="00552A03">
      <w:r>
        <w:separator/>
      </w:r>
    </w:p>
  </w:footnote>
  <w:footnote w:type="continuationSeparator" w:id="0">
    <w:p w14:paraId="436C889C" w14:textId="77777777" w:rsidR="00332798" w:rsidRDefault="00332798" w:rsidP="00552A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ED0EF774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AF7A52"/>
    <w:multiLevelType w:val="hybridMultilevel"/>
    <w:tmpl w:val="9ABA5720"/>
    <w:lvl w:ilvl="0" w:tplc="F24E63AE">
      <w:start w:val="1"/>
      <w:numFmt w:val="decimal"/>
      <w:suff w:val="space"/>
      <w:lvlText w:val="%1"/>
      <w:lvlJc w:val="left"/>
      <w:pPr>
        <w:ind w:left="1068" w:hanging="360"/>
      </w:pPr>
      <w:rPr>
        <w:rFonts w:asciiTheme="minorHAnsi" w:hAnsiTheme="minorHAnsi" w:hint="default"/>
        <w:b/>
        <w:bCs/>
        <w:i w:val="0"/>
        <w:color w:val="000000" w:themeColor="text1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138E53FD"/>
    <w:multiLevelType w:val="multilevel"/>
    <w:tmpl w:val="A396494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8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27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704" w:hanging="2160"/>
      </w:pPr>
      <w:rPr>
        <w:rFonts w:hint="default"/>
      </w:rPr>
    </w:lvl>
  </w:abstractNum>
  <w:abstractNum w:abstractNumId="3" w15:restartNumberingAfterBreak="0">
    <w:nsid w:val="1518610D"/>
    <w:multiLevelType w:val="multilevel"/>
    <w:tmpl w:val="48B8390A"/>
    <w:styleLink w:val="a0"/>
    <w:lvl w:ilvl="0">
      <w:start w:val="1"/>
      <w:numFmt w:val="decimal"/>
      <w:suff w:val="space"/>
      <w:lvlText w:val="%1"/>
      <w:lvlJc w:val="left"/>
      <w:pPr>
        <w:ind w:left="936" w:hanging="227"/>
      </w:pPr>
      <w:rPr>
        <w:rFonts w:asciiTheme="minorHAnsi" w:hAnsiTheme="minorHAnsi" w:hint="default"/>
        <w:sz w:val="28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8DD1035"/>
    <w:multiLevelType w:val="multilevel"/>
    <w:tmpl w:val="297CE3F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1945301A"/>
    <w:multiLevelType w:val="multilevel"/>
    <w:tmpl w:val="D33AE1DE"/>
    <w:lvl w:ilvl="0">
      <w:start w:val="1"/>
      <w:numFmt w:val="decimal"/>
      <w:suff w:val="space"/>
      <w:lvlText w:val="%1"/>
      <w:lvlJc w:val="left"/>
      <w:pPr>
        <w:ind w:left="936" w:hanging="227"/>
      </w:pPr>
      <w:rPr>
        <w:rFonts w:asciiTheme="minorHAnsi" w:hAnsiTheme="minorHAnsi" w:hint="default"/>
        <w:sz w:val="28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E6F3707"/>
    <w:multiLevelType w:val="hybridMultilevel"/>
    <w:tmpl w:val="E0BE83F2"/>
    <w:lvl w:ilvl="0" w:tplc="1F3C8EBC">
      <w:start w:val="3"/>
      <w:numFmt w:val="bullet"/>
      <w:lvlText w:val="-"/>
      <w:lvlJc w:val="left"/>
      <w:pPr>
        <w:ind w:left="1429" w:hanging="360"/>
      </w:pPr>
      <w:rPr>
        <w:rFonts w:hint="default"/>
      </w:rPr>
    </w:lvl>
    <w:lvl w:ilvl="1" w:tplc="AEA0C2B6">
      <w:start w:val="1"/>
      <w:numFmt w:val="bullet"/>
      <w:lvlText w:val="−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0BD311A"/>
    <w:multiLevelType w:val="hybridMultilevel"/>
    <w:tmpl w:val="48B8390A"/>
    <w:lvl w:ilvl="0" w:tplc="831658C8">
      <w:start w:val="1"/>
      <w:numFmt w:val="decimal"/>
      <w:pStyle w:val="a1"/>
      <w:suff w:val="space"/>
      <w:lvlText w:val="%1"/>
      <w:lvlJc w:val="left"/>
      <w:pPr>
        <w:ind w:left="936" w:hanging="22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0F34061"/>
    <w:multiLevelType w:val="hybridMultilevel"/>
    <w:tmpl w:val="FD8A50E2"/>
    <w:lvl w:ilvl="0" w:tplc="9E3836F2">
      <w:start w:val="1"/>
      <w:numFmt w:val="decimal"/>
      <w:suff w:val="space"/>
      <w:lvlText w:val="%1"/>
      <w:lvlJc w:val="left"/>
      <w:pPr>
        <w:ind w:left="1429" w:hanging="360"/>
      </w:pPr>
      <w:rPr>
        <w:rFonts w:asciiTheme="minorHAnsi" w:hAnsiTheme="minorHAnsi" w:hint="default"/>
        <w:b w:val="0"/>
        <w:i w:val="0"/>
        <w:color w:val="000000" w:themeColor="text1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0FA50F9"/>
    <w:multiLevelType w:val="hybridMultilevel"/>
    <w:tmpl w:val="B55AD046"/>
    <w:lvl w:ilvl="0" w:tplc="8806E186">
      <w:start w:val="1"/>
      <w:numFmt w:val="decimal"/>
      <w:lvlText w:val="%1."/>
      <w:lvlJc w:val="left"/>
      <w:pPr>
        <w:ind w:left="720" w:hanging="360"/>
      </w:pPr>
      <w:rPr>
        <w:rFonts w:cs="Times New Roman"/>
        <w:b w:val="0"/>
        <w:sz w:val="28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C04454"/>
    <w:multiLevelType w:val="multilevel"/>
    <w:tmpl w:val="7FAEB65A"/>
    <w:lvl w:ilvl="0">
      <w:start w:val="1"/>
      <w:numFmt w:val="decimal"/>
      <w:suff w:val="space"/>
      <w:lvlText w:val="%1"/>
      <w:lvlJc w:val="left"/>
      <w:pPr>
        <w:ind w:left="709" w:hanging="709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86" w:hanging="1077"/>
      </w:pPr>
      <w:rPr>
        <w:rFonts w:hint="default"/>
      </w:rPr>
    </w:lvl>
    <w:lvl w:ilvl="2">
      <w:start w:val="1"/>
      <w:numFmt w:val="decimal"/>
      <w:lvlText w:val="%3.%2.1"/>
      <w:lvlJc w:val="right"/>
      <w:pPr>
        <w:ind w:left="2863" w:hanging="709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940" w:hanging="709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017" w:hanging="709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6094" w:hanging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171" w:hanging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8248" w:hanging="709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9325" w:hanging="709"/>
      </w:pPr>
      <w:rPr>
        <w:rFonts w:hint="default"/>
      </w:rPr>
    </w:lvl>
  </w:abstractNum>
  <w:abstractNum w:abstractNumId="11" w15:restartNumberingAfterBreak="0">
    <w:nsid w:val="5B65694E"/>
    <w:multiLevelType w:val="hybridMultilevel"/>
    <w:tmpl w:val="501C9F0C"/>
    <w:lvl w:ilvl="0" w:tplc="9B50FC4E">
      <w:start w:val="1"/>
      <w:numFmt w:val="decimal"/>
      <w:lvlText w:val="%1."/>
      <w:lvlJc w:val="left"/>
      <w:pPr>
        <w:ind w:left="720" w:hanging="360"/>
      </w:pPr>
      <w:rPr>
        <w:rFonts w:cs="Times New Roman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A33936"/>
    <w:multiLevelType w:val="hybridMultilevel"/>
    <w:tmpl w:val="74568348"/>
    <w:lvl w:ilvl="0" w:tplc="AEA0C2B6">
      <w:start w:val="1"/>
      <w:numFmt w:val="bullet"/>
      <w:lvlText w:val="−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CD20747"/>
    <w:multiLevelType w:val="hybridMultilevel"/>
    <w:tmpl w:val="71D21ECA"/>
    <w:lvl w:ilvl="0" w:tplc="9864D6EC">
      <w:start w:val="1"/>
      <w:numFmt w:val="decimal"/>
      <w:lvlText w:val="%1"/>
      <w:lvlJc w:val="left"/>
      <w:pPr>
        <w:ind w:left="720" w:hanging="360"/>
      </w:pPr>
      <w:rPr>
        <w:rFonts w:asciiTheme="minorHAnsi" w:hAnsiTheme="minorHAnsi" w:hint="default"/>
        <w:b w:val="0"/>
        <w:i w:val="0"/>
        <w:color w:val="000000" w:themeColor="text1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9523CA"/>
    <w:multiLevelType w:val="multilevel"/>
    <w:tmpl w:val="045C8E3E"/>
    <w:lvl w:ilvl="0">
      <w:start w:val="1"/>
      <w:numFmt w:val="decimal"/>
      <w:pStyle w:val="a2"/>
      <w:suff w:val="space"/>
      <w:lvlText w:val="%1"/>
      <w:lvlJc w:val="left"/>
      <w:pPr>
        <w:ind w:left="936" w:hanging="227"/>
      </w:pPr>
      <w:rPr>
        <w:rFonts w:asciiTheme="minorHAnsi" w:hAnsiTheme="minorHAnsi" w:hint="default"/>
        <w:sz w:val="28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73166E66"/>
    <w:multiLevelType w:val="hybridMultilevel"/>
    <w:tmpl w:val="1D3621C4"/>
    <w:lvl w:ilvl="0" w:tplc="9864D6EC">
      <w:start w:val="1"/>
      <w:numFmt w:val="decimal"/>
      <w:lvlText w:val="%1"/>
      <w:lvlJc w:val="left"/>
      <w:pPr>
        <w:ind w:left="1428" w:hanging="360"/>
      </w:pPr>
      <w:rPr>
        <w:rFonts w:asciiTheme="minorHAnsi" w:hAnsiTheme="minorHAnsi" w:hint="default"/>
        <w:b w:val="0"/>
        <w:i w:val="0"/>
        <w:color w:val="000000" w:themeColor="text1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6" w15:restartNumberingAfterBreak="0">
    <w:nsid w:val="73C646CC"/>
    <w:multiLevelType w:val="multilevel"/>
    <w:tmpl w:val="48B8390A"/>
    <w:numStyleLink w:val="a0"/>
  </w:abstractNum>
  <w:abstractNum w:abstractNumId="17" w15:restartNumberingAfterBreak="0">
    <w:nsid w:val="79370758"/>
    <w:multiLevelType w:val="multilevel"/>
    <w:tmpl w:val="21E010F0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18" w15:restartNumberingAfterBreak="0">
    <w:nsid w:val="79685F1C"/>
    <w:multiLevelType w:val="hybridMultilevel"/>
    <w:tmpl w:val="19089B3E"/>
    <w:lvl w:ilvl="0" w:tplc="9E3836F2">
      <w:start w:val="1"/>
      <w:numFmt w:val="decimal"/>
      <w:lvlText w:val="%1"/>
      <w:lvlJc w:val="left"/>
      <w:pPr>
        <w:ind w:left="360" w:hanging="360"/>
      </w:pPr>
      <w:rPr>
        <w:rFonts w:asciiTheme="minorHAnsi" w:hAnsiTheme="minorHAnsi" w:hint="default"/>
        <w:b w:val="0"/>
        <w:i w:val="0"/>
        <w:color w:val="000000" w:themeColor="text1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9DE1769"/>
    <w:multiLevelType w:val="hybridMultilevel"/>
    <w:tmpl w:val="1F2066F4"/>
    <w:lvl w:ilvl="0" w:tplc="74C4E73A">
      <w:start w:val="1"/>
      <w:numFmt w:val="decimal"/>
      <w:lvlText w:val="%1)"/>
      <w:lvlJc w:val="left"/>
      <w:pPr>
        <w:ind w:left="109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17" w:hanging="360"/>
      </w:pPr>
    </w:lvl>
    <w:lvl w:ilvl="2" w:tplc="0419001B" w:tentative="1">
      <w:start w:val="1"/>
      <w:numFmt w:val="lowerRoman"/>
      <w:lvlText w:val="%3."/>
      <w:lvlJc w:val="right"/>
      <w:pPr>
        <w:ind w:left="2537" w:hanging="180"/>
      </w:pPr>
    </w:lvl>
    <w:lvl w:ilvl="3" w:tplc="0419000F" w:tentative="1">
      <w:start w:val="1"/>
      <w:numFmt w:val="decimal"/>
      <w:lvlText w:val="%4."/>
      <w:lvlJc w:val="left"/>
      <w:pPr>
        <w:ind w:left="3257" w:hanging="360"/>
      </w:pPr>
    </w:lvl>
    <w:lvl w:ilvl="4" w:tplc="04190019" w:tentative="1">
      <w:start w:val="1"/>
      <w:numFmt w:val="lowerLetter"/>
      <w:lvlText w:val="%5."/>
      <w:lvlJc w:val="left"/>
      <w:pPr>
        <w:ind w:left="3977" w:hanging="360"/>
      </w:pPr>
    </w:lvl>
    <w:lvl w:ilvl="5" w:tplc="0419001B" w:tentative="1">
      <w:start w:val="1"/>
      <w:numFmt w:val="lowerRoman"/>
      <w:lvlText w:val="%6."/>
      <w:lvlJc w:val="right"/>
      <w:pPr>
        <w:ind w:left="4697" w:hanging="180"/>
      </w:pPr>
    </w:lvl>
    <w:lvl w:ilvl="6" w:tplc="0419000F" w:tentative="1">
      <w:start w:val="1"/>
      <w:numFmt w:val="decimal"/>
      <w:lvlText w:val="%7."/>
      <w:lvlJc w:val="left"/>
      <w:pPr>
        <w:ind w:left="5417" w:hanging="360"/>
      </w:pPr>
    </w:lvl>
    <w:lvl w:ilvl="7" w:tplc="04190019" w:tentative="1">
      <w:start w:val="1"/>
      <w:numFmt w:val="lowerLetter"/>
      <w:lvlText w:val="%8."/>
      <w:lvlJc w:val="left"/>
      <w:pPr>
        <w:ind w:left="6137" w:hanging="360"/>
      </w:pPr>
    </w:lvl>
    <w:lvl w:ilvl="8" w:tplc="0419001B" w:tentative="1">
      <w:start w:val="1"/>
      <w:numFmt w:val="lowerRoman"/>
      <w:lvlText w:val="%9."/>
      <w:lvlJc w:val="right"/>
      <w:pPr>
        <w:ind w:left="6857" w:hanging="180"/>
      </w:pPr>
    </w:lvl>
  </w:abstractNum>
  <w:num w:numId="1" w16cid:durableId="1071150780">
    <w:abstractNumId w:val="10"/>
  </w:num>
  <w:num w:numId="2" w16cid:durableId="123432637">
    <w:abstractNumId w:val="4"/>
  </w:num>
  <w:num w:numId="3" w16cid:durableId="1693459548">
    <w:abstractNumId w:val="7"/>
  </w:num>
  <w:num w:numId="4" w16cid:durableId="1765226476">
    <w:abstractNumId w:val="8"/>
  </w:num>
  <w:num w:numId="5" w16cid:durableId="1273396711">
    <w:abstractNumId w:val="13"/>
  </w:num>
  <w:num w:numId="6" w16cid:durableId="596790296">
    <w:abstractNumId w:val="15"/>
  </w:num>
  <w:num w:numId="7" w16cid:durableId="1648824150">
    <w:abstractNumId w:val="0"/>
  </w:num>
  <w:num w:numId="8" w16cid:durableId="295180872">
    <w:abstractNumId w:val="18"/>
  </w:num>
  <w:num w:numId="9" w16cid:durableId="656306490">
    <w:abstractNumId w:val="3"/>
  </w:num>
  <w:num w:numId="10" w16cid:durableId="1764061334">
    <w:abstractNumId w:val="16"/>
  </w:num>
  <w:num w:numId="11" w16cid:durableId="801851286">
    <w:abstractNumId w:val="5"/>
  </w:num>
  <w:num w:numId="12" w16cid:durableId="366565868">
    <w:abstractNumId w:val="14"/>
  </w:num>
  <w:num w:numId="13" w16cid:durableId="127227957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175730409">
    <w:abstractNumId w:val="1"/>
  </w:num>
  <w:num w:numId="15" w16cid:durableId="1994792360">
    <w:abstractNumId w:val="2"/>
  </w:num>
  <w:num w:numId="16" w16cid:durableId="305858085">
    <w:abstractNumId w:val="17"/>
  </w:num>
  <w:num w:numId="17" w16cid:durableId="42684781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78672939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32351392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62581969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03114723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47711397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6095673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6719545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34664418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514877300">
    <w:abstractNumId w:val="19"/>
  </w:num>
  <w:num w:numId="27" w16cid:durableId="2028164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893010414">
    <w:abstractNumId w:val="12"/>
  </w:num>
  <w:num w:numId="29" w16cid:durableId="1064722389">
    <w:abstractNumId w:val="6"/>
  </w:num>
  <w:num w:numId="30" w16cid:durableId="11633766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1044547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53085206">
    <w:abstractNumId w:val="11"/>
  </w:num>
  <w:num w:numId="33" w16cid:durableId="164295456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747"/>
    <w:rsid w:val="000008B3"/>
    <w:rsid w:val="0000090B"/>
    <w:rsid w:val="0000099E"/>
    <w:rsid w:val="00000FDB"/>
    <w:rsid w:val="00001475"/>
    <w:rsid w:val="00001773"/>
    <w:rsid w:val="0000239A"/>
    <w:rsid w:val="00002E91"/>
    <w:rsid w:val="00003734"/>
    <w:rsid w:val="00003E2E"/>
    <w:rsid w:val="0000426C"/>
    <w:rsid w:val="00004C12"/>
    <w:rsid w:val="00004D33"/>
    <w:rsid w:val="00004D5A"/>
    <w:rsid w:val="00004D7F"/>
    <w:rsid w:val="00004E1C"/>
    <w:rsid w:val="000051AA"/>
    <w:rsid w:val="000055EA"/>
    <w:rsid w:val="000058A1"/>
    <w:rsid w:val="00005A4B"/>
    <w:rsid w:val="00005CCB"/>
    <w:rsid w:val="00005EF6"/>
    <w:rsid w:val="000079AC"/>
    <w:rsid w:val="000079CF"/>
    <w:rsid w:val="00007AE7"/>
    <w:rsid w:val="00007E21"/>
    <w:rsid w:val="00011243"/>
    <w:rsid w:val="00011348"/>
    <w:rsid w:val="000124BE"/>
    <w:rsid w:val="000126C9"/>
    <w:rsid w:val="00013114"/>
    <w:rsid w:val="000135DF"/>
    <w:rsid w:val="000136C3"/>
    <w:rsid w:val="00013CF6"/>
    <w:rsid w:val="00014323"/>
    <w:rsid w:val="000148C0"/>
    <w:rsid w:val="00014CB6"/>
    <w:rsid w:val="000154B6"/>
    <w:rsid w:val="000161F9"/>
    <w:rsid w:val="0001689D"/>
    <w:rsid w:val="00016980"/>
    <w:rsid w:val="00016CCB"/>
    <w:rsid w:val="00016D12"/>
    <w:rsid w:val="0001705D"/>
    <w:rsid w:val="000171FD"/>
    <w:rsid w:val="000175B1"/>
    <w:rsid w:val="0002060E"/>
    <w:rsid w:val="00020B37"/>
    <w:rsid w:val="00020BEB"/>
    <w:rsid w:val="00020D7E"/>
    <w:rsid w:val="000216A2"/>
    <w:rsid w:val="00022362"/>
    <w:rsid w:val="0002246D"/>
    <w:rsid w:val="00022D55"/>
    <w:rsid w:val="000238F5"/>
    <w:rsid w:val="00023D81"/>
    <w:rsid w:val="00023E21"/>
    <w:rsid w:val="0002489E"/>
    <w:rsid w:val="00024D90"/>
    <w:rsid w:val="00026513"/>
    <w:rsid w:val="000268DE"/>
    <w:rsid w:val="00030579"/>
    <w:rsid w:val="00031064"/>
    <w:rsid w:val="00031298"/>
    <w:rsid w:val="000317C3"/>
    <w:rsid w:val="00031B7C"/>
    <w:rsid w:val="00031F67"/>
    <w:rsid w:val="0003242C"/>
    <w:rsid w:val="000324C1"/>
    <w:rsid w:val="00032845"/>
    <w:rsid w:val="00032E14"/>
    <w:rsid w:val="00032EC7"/>
    <w:rsid w:val="000332C3"/>
    <w:rsid w:val="000335CC"/>
    <w:rsid w:val="00033F27"/>
    <w:rsid w:val="000343EE"/>
    <w:rsid w:val="000346BD"/>
    <w:rsid w:val="00034B0F"/>
    <w:rsid w:val="00034C4B"/>
    <w:rsid w:val="00034F3D"/>
    <w:rsid w:val="0003502B"/>
    <w:rsid w:val="00035794"/>
    <w:rsid w:val="00036DDE"/>
    <w:rsid w:val="00036F2F"/>
    <w:rsid w:val="00037793"/>
    <w:rsid w:val="00037A37"/>
    <w:rsid w:val="00037E5C"/>
    <w:rsid w:val="0004045A"/>
    <w:rsid w:val="0004100C"/>
    <w:rsid w:val="0004173D"/>
    <w:rsid w:val="0004193C"/>
    <w:rsid w:val="000422C8"/>
    <w:rsid w:val="0004280C"/>
    <w:rsid w:val="0004285D"/>
    <w:rsid w:val="00042F00"/>
    <w:rsid w:val="00043810"/>
    <w:rsid w:val="00044410"/>
    <w:rsid w:val="00044426"/>
    <w:rsid w:val="00045356"/>
    <w:rsid w:val="00045544"/>
    <w:rsid w:val="000461CA"/>
    <w:rsid w:val="00047362"/>
    <w:rsid w:val="00047BF5"/>
    <w:rsid w:val="00047C46"/>
    <w:rsid w:val="00047D12"/>
    <w:rsid w:val="00047FAD"/>
    <w:rsid w:val="000501FC"/>
    <w:rsid w:val="00050259"/>
    <w:rsid w:val="000514A6"/>
    <w:rsid w:val="00051646"/>
    <w:rsid w:val="000522EA"/>
    <w:rsid w:val="00052B1B"/>
    <w:rsid w:val="00053156"/>
    <w:rsid w:val="00053232"/>
    <w:rsid w:val="000536C2"/>
    <w:rsid w:val="0005403E"/>
    <w:rsid w:val="0005433F"/>
    <w:rsid w:val="00054535"/>
    <w:rsid w:val="000559AD"/>
    <w:rsid w:val="00056B40"/>
    <w:rsid w:val="0005762A"/>
    <w:rsid w:val="000579E2"/>
    <w:rsid w:val="00060120"/>
    <w:rsid w:val="00060BEC"/>
    <w:rsid w:val="00061360"/>
    <w:rsid w:val="000617B0"/>
    <w:rsid w:val="00062105"/>
    <w:rsid w:val="000624C2"/>
    <w:rsid w:val="00062B09"/>
    <w:rsid w:val="00062E73"/>
    <w:rsid w:val="00062F21"/>
    <w:rsid w:val="000632F1"/>
    <w:rsid w:val="00063B52"/>
    <w:rsid w:val="00063CFC"/>
    <w:rsid w:val="000646AC"/>
    <w:rsid w:val="00064740"/>
    <w:rsid w:val="000647D4"/>
    <w:rsid w:val="00064BAD"/>
    <w:rsid w:val="00064F98"/>
    <w:rsid w:val="0006532E"/>
    <w:rsid w:val="000659E2"/>
    <w:rsid w:val="000661E3"/>
    <w:rsid w:val="00066519"/>
    <w:rsid w:val="0006713F"/>
    <w:rsid w:val="0007007E"/>
    <w:rsid w:val="00070123"/>
    <w:rsid w:val="000705CE"/>
    <w:rsid w:val="000709E3"/>
    <w:rsid w:val="00070E8E"/>
    <w:rsid w:val="0007190F"/>
    <w:rsid w:val="00071B64"/>
    <w:rsid w:val="000721AA"/>
    <w:rsid w:val="000722FC"/>
    <w:rsid w:val="00072502"/>
    <w:rsid w:val="00072D56"/>
    <w:rsid w:val="00072E49"/>
    <w:rsid w:val="0007389F"/>
    <w:rsid w:val="00073A49"/>
    <w:rsid w:val="00073E8F"/>
    <w:rsid w:val="000742EF"/>
    <w:rsid w:val="00074900"/>
    <w:rsid w:val="00074AC5"/>
    <w:rsid w:val="00074B7E"/>
    <w:rsid w:val="000754EE"/>
    <w:rsid w:val="00075D6A"/>
    <w:rsid w:val="000767DD"/>
    <w:rsid w:val="000771CF"/>
    <w:rsid w:val="00077476"/>
    <w:rsid w:val="000774C1"/>
    <w:rsid w:val="00077885"/>
    <w:rsid w:val="00077FF8"/>
    <w:rsid w:val="0008028E"/>
    <w:rsid w:val="000805B2"/>
    <w:rsid w:val="000813DA"/>
    <w:rsid w:val="000819A7"/>
    <w:rsid w:val="00081C41"/>
    <w:rsid w:val="00082AE8"/>
    <w:rsid w:val="00082C68"/>
    <w:rsid w:val="00083781"/>
    <w:rsid w:val="00084A5B"/>
    <w:rsid w:val="000850F6"/>
    <w:rsid w:val="0008542E"/>
    <w:rsid w:val="0008569B"/>
    <w:rsid w:val="00085783"/>
    <w:rsid w:val="00085AEB"/>
    <w:rsid w:val="00085CFF"/>
    <w:rsid w:val="00085EE3"/>
    <w:rsid w:val="0008617D"/>
    <w:rsid w:val="000868F4"/>
    <w:rsid w:val="000871C8"/>
    <w:rsid w:val="00087906"/>
    <w:rsid w:val="000900A0"/>
    <w:rsid w:val="00090C03"/>
    <w:rsid w:val="00090DEB"/>
    <w:rsid w:val="00091755"/>
    <w:rsid w:val="00092398"/>
    <w:rsid w:val="00092649"/>
    <w:rsid w:val="00092794"/>
    <w:rsid w:val="00092AD7"/>
    <w:rsid w:val="00092DA1"/>
    <w:rsid w:val="00093014"/>
    <w:rsid w:val="00093242"/>
    <w:rsid w:val="000933D9"/>
    <w:rsid w:val="000938F1"/>
    <w:rsid w:val="00093E07"/>
    <w:rsid w:val="00094B34"/>
    <w:rsid w:val="00094C98"/>
    <w:rsid w:val="00094CDC"/>
    <w:rsid w:val="000954AC"/>
    <w:rsid w:val="00096413"/>
    <w:rsid w:val="000969E0"/>
    <w:rsid w:val="00096D6A"/>
    <w:rsid w:val="00096E82"/>
    <w:rsid w:val="00097390"/>
    <w:rsid w:val="00097393"/>
    <w:rsid w:val="00097B09"/>
    <w:rsid w:val="00097B69"/>
    <w:rsid w:val="000A00E2"/>
    <w:rsid w:val="000A10A2"/>
    <w:rsid w:val="000A1103"/>
    <w:rsid w:val="000A20EF"/>
    <w:rsid w:val="000A240F"/>
    <w:rsid w:val="000A270E"/>
    <w:rsid w:val="000A2D7E"/>
    <w:rsid w:val="000A2ED5"/>
    <w:rsid w:val="000A2EEE"/>
    <w:rsid w:val="000A3714"/>
    <w:rsid w:val="000A37C4"/>
    <w:rsid w:val="000A3C86"/>
    <w:rsid w:val="000A3D5B"/>
    <w:rsid w:val="000A3D66"/>
    <w:rsid w:val="000A3F7F"/>
    <w:rsid w:val="000A45E8"/>
    <w:rsid w:val="000A4DFA"/>
    <w:rsid w:val="000A52A7"/>
    <w:rsid w:val="000A5F43"/>
    <w:rsid w:val="000A6022"/>
    <w:rsid w:val="000A605C"/>
    <w:rsid w:val="000A6961"/>
    <w:rsid w:val="000A6D72"/>
    <w:rsid w:val="000A7366"/>
    <w:rsid w:val="000B031C"/>
    <w:rsid w:val="000B05D0"/>
    <w:rsid w:val="000B0949"/>
    <w:rsid w:val="000B0A7F"/>
    <w:rsid w:val="000B0BC4"/>
    <w:rsid w:val="000B0C12"/>
    <w:rsid w:val="000B0F16"/>
    <w:rsid w:val="000B23DD"/>
    <w:rsid w:val="000B2AC7"/>
    <w:rsid w:val="000B30EC"/>
    <w:rsid w:val="000B34F1"/>
    <w:rsid w:val="000B3A0E"/>
    <w:rsid w:val="000B3ECB"/>
    <w:rsid w:val="000B426E"/>
    <w:rsid w:val="000B4C7C"/>
    <w:rsid w:val="000B5153"/>
    <w:rsid w:val="000B5265"/>
    <w:rsid w:val="000B52EE"/>
    <w:rsid w:val="000B583B"/>
    <w:rsid w:val="000B58F1"/>
    <w:rsid w:val="000B58FB"/>
    <w:rsid w:val="000B5E05"/>
    <w:rsid w:val="000B63BF"/>
    <w:rsid w:val="000B673F"/>
    <w:rsid w:val="000B6888"/>
    <w:rsid w:val="000B73C5"/>
    <w:rsid w:val="000B79FA"/>
    <w:rsid w:val="000B7C23"/>
    <w:rsid w:val="000B7F06"/>
    <w:rsid w:val="000C07CF"/>
    <w:rsid w:val="000C1134"/>
    <w:rsid w:val="000C1F77"/>
    <w:rsid w:val="000C2319"/>
    <w:rsid w:val="000C27E0"/>
    <w:rsid w:val="000C284D"/>
    <w:rsid w:val="000C2CEC"/>
    <w:rsid w:val="000C3128"/>
    <w:rsid w:val="000C32E0"/>
    <w:rsid w:val="000C3570"/>
    <w:rsid w:val="000C3701"/>
    <w:rsid w:val="000C387B"/>
    <w:rsid w:val="000C39FE"/>
    <w:rsid w:val="000C3DF3"/>
    <w:rsid w:val="000C41D0"/>
    <w:rsid w:val="000C4270"/>
    <w:rsid w:val="000C5990"/>
    <w:rsid w:val="000C5D6B"/>
    <w:rsid w:val="000C7353"/>
    <w:rsid w:val="000C7DFB"/>
    <w:rsid w:val="000D0E1D"/>
    <w:rsid w:val="000D1482"/>
    <w:rsid w:val="000D18C0"/>
    <w:rsid w:val="000D1A88"/>
    <w:rsid w:val="000D1EE4"/>
    <w:rsid w:val="000D3035"/>
    <w:rsid w:val="000D3127"/>
    <w:rsid w:val="000D3733"/>
    <w:rsid w:val="000D3A23"/>
    <w:rsid w:val="000D49C0"/>
    <w:rsid w:val="000D5251"/>
    <w:rsid w:val="000D56B5"/>
    <w:rsid w:val="000D6721"/>
    <w:rsid w:val="000D6C68"/>
    <w:rsid w:val="000D6FC7"/>
    <w:rsid w:val="000D73BC"/>
    <w:rsid w:val="000D7778"/>
    <w:rsid w:val="000E0D54"/>
    <w:rsid w:val="000E1251"/>
    <w:rsid w:val="000E172D"/>
    <w:rsid w:val="000E1811"/>
    <w:rsid w:val="000E183D"/>
    <w:rsid w:val="000E1BE3"/>
    <w:rsid w:val="000E1D72"/>
    <w:rsid w:val="000E241A"/>
    <w:rsid w:val="000E27CA"/>
    <w:rsid w:val="000E285B"/>
    <w:rsid w:val="000E2DBD"/>
    <w:rsid w:val="000E3317"/>
    <w:rsid w:val="000E34F5"/>
    <w:rsid w:val="000E3B3F"/>
    <w:rsid w:val="000E49D7"/>
    <w:rsid w:val="000E4DAA"/>
    <w:rsid w:val="000E513C"/>
    <w:rsid w:val="000E56CA"/>
    <w:rsid w:val="000E5985"/>
    <w:rsid w:val="000E5C4B"/>
    <w:rsid w:val="000E5F03"/>
    <w:rsid w:val="000E65F0"/>
    <w:rsid w:val="000E6886"/>
    <w:rsid w:val="000E6B5C"/>
    <w:rsid w:val="000E6BFE"/>
    <w:rsid w:val="000E7410"/>
    <w:rsid w:val="000E76F6"/>
    <w:rsid w:val="000E7953"/>
    <w:rsid w:val="000E7EA5"/>
    <w:rsid w:val="000F0030"/>
    <w:rsid w:val="000F077B"/>
    <w:rsid w:val="000F0D01"/>
    <w:rsid w:val="000F15E2"/>
    <w:rsid w:val="000F17B3"/>
    <w:rsid w:val="000F1851"/>
    <w:rsid w:val="000F1F1D"/>
    <w:rsid w:val="000F2F0C"/>
    <w:rsid w:val="000F52FB"/>
    <w:rsid w:val="000F5827"/>
    <w:rsid w:val="000F6104"/>
    <w:rsid w:val="000F6603"/>
    <w:rsid w:val="000F67C6"/>
    <w:rsid w:val="000F6DC5"/>
    <w:rsid w:val="000F6F12"/>
    <w:rsid w:val="000F70FD"/>
    <w:rsid w:val="000F757D"/>
    <w:rsid w:val="000F7824"/>
    <w:rsid w:val="000F7AFD"/>
    <w:rsid w:val="0010099C"/>
    <w:rsid w:val="0010102D"/>
    <w:rsid w:val="001022C8"/>
    <w:rsid w:val="001023AD"/>
    <w:rsid w:val="00103100"/>
    <w:rsid w:val="001035FD"/>
    <w:rsid w:val="001043E0"/>
    <w:rsid w:val="00104569"/>
    <w:rsid w:val="001045B8"/>
    <w:rsid w:val="00104616"/>
    <w:rsid w:val="00104690"/>
    <w:rsid w:val="00105742"/>
    <w:rsid w:val="001058A5"/>
    <w:rsid w:val="00105B92"/>
    <w:rsid w:val="00105DA0"/>
    <w:rsid w:val="00105DD3"/>
    <w:rsid w:val="00105FFB"/>
    <w:rsid w:val="001061C9"/>
    <w:rsid w:val="00106BF8"/>
    <w:rsid w:val="00107016"/>
    <w:rsid w:val="00107065"/>
    <w:rsid w:val="001072FC"/>
    <w:rsid w:val="0010750D"/>
    <w:rsid w:val="00107562"/>
    <w:rsid w:val="0010764E"/>
    <w:rsid w:val="00107D5B"/>
    <w:rsid w:val="00107FAD"/>
    <w:rsid w:val="001106D8"/>
    <w:rsid w:val="0011083D"/>
    <w:rsid w:val="00111465"/>
    <w:rsid w:val="00111E55"/>
    <w:rsid w:val="00111EFA"/>
    <w:rsid w:val="00111F7B"/>
    <w:rsid w:val="0011265F"/>
    <w:rsid w:val="001130C4"/>
    <w:rsid w:val="00113309"/>
    <w:rsid w:val="0011434A"/>
    <w:rsid w:val="00114877"/>
    <w:rsid w:val="00114F2D"/>
    <w:rsid w:val="0011516E"/>
    <w:rsid w:val="00115210"/>
    <w:rsid w:val="0011543E"/>
    <w:rsid w:val="00115BB8"/>
    <w:rsid w:val="001162AD"/>
    <w:rsid w:val="00116407"/>
    <w:rsid w:val="00116BBD"/>
    <w:rsid w:val="00116FC0"/>
    <w:rsid w:val="0011795C"/>
    <w:rsid w:val="00120A84"/>
    <w:rsid w:val="001212D8"/>
    <w:rsid w:val="00121AA7"/>
    <w:rsid w:val="001221E5"/>
    <w:rsid w:val="0012226E"/>
    <w:rsid w:val="00122900"/>
    <w:rsid w:val="00122B14"/>
    <w:rsid w:val="00122BEB"/>
    <w:rsid w:val="001231DF"/>
    <w:rsid w:val="001233AE"/>
    <w:rsid w:val="001235C6"/>
    <w:rsid w:val="0012674C"/>
    <w:rsid w:val="001267C6"/>
    <w:rsid w:val="00126C0B"/>
    <w:rsid w:val="0012799F"/>
    <w:rsid w:val="00127B5F"/>
    <w:rsid w:val="00127E8B"/>
    <w:rsid w:val="00130077"/>
    <w:rsid w:val="00130203"/>
    <w:rsid w:val="00130BD1"/>
    <w:rsid w:val="00131392"/>
    <w:rsid w:val="001321A7"/>
    <w:rsid w:val="0013397C"/>
    <w:rsid w:val="00133AE3"/>
    <w:rsid w:val="00133FBD"/>
    <w:rsid w:val="0013407F"/>
    <w:rsid w:val="001345DB"/>
    <w:rsid w:val="001345EE"/>
    <w:rsid w:val="0013471D"/>
    <w:rsid w:val="001348B9"/>
    <w:rsid w:val="00134FD8"/>
    <w:rsid w:val="00135289"/>
    <w:rsid w:val="0013571B"/>
    <w:rsid w:val="001368E5"/>
    <w:rsid w:val="00136CD4"/>
    <w:rsid w:val="00136D4E"/>
    <w:rsid w:val="00137158"/>
    <w:rsid w:val="0013749E"/>
    <w:rsid w:val="001401B4"/>
    <w:rsid w:val="00140737"/>
    <w:rsid w:val="001409BF"/>
    <w:rsid w:val="001417A3"/>
    <w:rsid w:val="00142632"/>
    <w:rsid w:val="00142ABE"/>
    <w:rsid w:val="00142E51"/>
    <w:rsid w:val="001433B3"/>
    <w:rsid w:val="0014388E"/>
    <w:rsid w:val="001445E3"/>
    <w:rsid w:val="00145368"/>
    <w:rsid w:val="00145C1C"/>
    <w:rsid w:val="00145E31"/>
    <w:rsid w:val="0015198B"/>
    <w:rsid w:val="00151BB0"/>
    <w:rsid w:val="001527E0"/>
    <w:rsid w:val="001534CC"/>
    <w:rsid w:val="0015377F"/>
    <w:rsid w:val="00154277"/>
    <w:rsid w:val="001544E8"/>
    <w:rsid w:val="00154520"/>
    <w:rsid w:val="0015456F"/>
    <w:rsid w:val="001547F9"/>
    <w:rsid w:val="00154FA3"/>
    <w:rsid w:val="00155151"/>
    <w:rsid w:val="00156012"/>
    <w:rsid w:val="00156759"/>
    <w:rsid w:val="00157252"/>
    <w:rsid w:val="001577E5"/>
    <w:rsid w:val="00157845"/>
    <w:rsid w:val="001578BD"/>
    <w:rsid w:val="00157B5E"/>
    <w:rsid w:val="00160493"/>
    <w:rsid w:val="0016065E"/>
    <w:rsid w:val="00160BA1"/>
    <w:rsid w:val="00161421"/>
    <w:rsid w:val="0016157F"/>
    <w:rsid w:val="00161899"/>
    <w:rsid w:val="001621C9"/>
    <w:rsid w:val="001629A3"/>
    <w:rsid w:val="0016345D"/>
    <w:rsid w:val="0016520C"/>
    <w:rsid w:val="0016554D"/>
    <w:rsid w:val="00165711"/>
    <w:rsid w:val="00165BDE"/>
    <w:rsid w:val="00166209"/>
    <w:rsid w:val="00166817"/>
    <w:rsid w:val="00166DB8"/>
    <w:rsid w:val="00170115"/>
    <w:rsid w:val="00170478"/>
    <w:rsid w:val="00170680"/>
    <w:rsid w:val="00170828"/>
    <w:rsid w:val="001709D1"/>
    <w:rsid w:val="00170E4A"/>
    <w:rsid w:val="00171B09"/>
    <w:rsid w:val="00171F06"/>
    <w:rsid w:val="00172583"/>
    <w:rsid w:val="001729C2"/>
    <w:rsid w:val="00172FBB"/>
    <w:rsid w:val="00173651"/>
    <w:rsid w:val="0017381C"/>
    <w:rsid w:val="00173E53"/>
    <w:rsid w:val="001743E4"/>
    <w:rsid w:val="00174682"/>
    <w:rsid w:val="00174C3F"/>
    <w:rsid w:val="001753F4"/>
    <w:rsid w:val="00175997"/>
    <w:rsid w:val="00175BDF"/>
    <w:rsid w:val="00175E57"/>
    <w:rsid w:val="00176C88"/>
    <w:rsid w:val="00177E85"/>
    <w:rsid w:val="00180D48"/>
    <w:rsid w:val="001816FF"/>
    <w:rsid w:val="00181A0E"/>
    <w:rsid w:val="00181DB6"/>
    <w:rsid w:val="00182002"/>
    <w:rsid w:val="0018253D"/>
    <w:rsid w:val="00182781"/>
    <w:rsid w:val="0018281C"/>
    <w:rsid w:val="001829E8"/>
    <w:rsid w:val="001829FA"/>
    <w:rsid w:val="00182AE1"/>
    <w:rsid w:val="001833D9"/>
    <w:rsid w:val="00183D28"/>
    <w:rsid w:val="00184085"/>
    <w:rsid w:val="00184162"/>
    <w:rsid w:val="00184286"/>
    <w:rsid w:val="001847E6"/>
    <w:rsid w:val="00185224"/>
    <w:rsid w:val="00185599"/>
    <w:rsid w:val="00185BDC"/>
    <w:rsid w:val="00186578"/>
    <w:rsid w:val="0018684A"/>
    <w:rsid w:val="00186AF5"/>
    <w:rsid w:val="00187214"/>
    <w:rsid w:val="0018771A"/>
    <w:rsid w:val="00190597"/>
    <w:rsid w:val="00191058"/>
    <w:rsid w:val="00191617"/>
    <w:rsid w:val="00192562"/>
    <w:rsid w:val="00192729"/>
    <w:rsid w:val="00192944"/>
    <w:rsid w:val="00193268"/>
    <w:rsid w:val="001947FA"/>
    <w:rsid w:val="00194D7D"/>
    <w:rsid w:val="00194D88"/>
    <w:rsid w:val="00194FD9"/>
    <w:rsid w:val="001955A3"/>
    <w:rsid w:val="00195E2B"/>
    <w:rsid w:val="0019630B"/>
    <w:rsid w:val="00196EB2"/>
    <w:rsid w:val="001974B2"/>
    <w:rsid w:val="00197746"/>
    <w:rsid w:val="00197BE4"/>
    <w:rsid w:val="001A0581"/>
    <w:rsid w:val="001A0957"/>
    <w:rsid w:val="001A0A92"/>
    <w:rsid w:val="001A20D5"/>
    <w:rsid w:val="001A264B"/>
    <w:rsid w:val="001A2671"/>
    <w:rsid w:val="001A33FC"/>
    <w:rsid w:val="001A3672"/>
    <w:rsid w:val="001A37BA"/>
    <w:rsid w:val="001A42A4"/>
    <w:rsid w:val="001A4ABE"/>
    <w:rsid w:val="001A4D4A"/>
    <w:rsid w:val="001A522E"/>
    <w:rsid w:val="001A584E"/>
    <w:rsid w:val="001A5BF8"/>
    <w:rsid w:val="001A5F42"/>
    <w:rsid w:val="001A6333"/>
    <w:rsid w:val="001A6B10"/>
    <w:rsid w:val="001A6F33"/>
    <w:rsid w:val="001A748A"/>
    <w:rsid w:val="001A778B"/>
    <w:rsid w:val="001A7FB7"/>
    <w:rsid w:val="001B03B8"/>
    <w:rsid w:val="001B07F3"/>
    <w:rsid w:val="001B0CF9"/>
    <w:rsid w:val="001B1398"/>
    <w:rsid w:val="001B25C1"/>
    <w:rsid w:val="001B329E"/>
    <w:rsid w:val="001B32FC"/>
    <w:rsid w:val="001B4602"/>
    <w:rsid w:val="001B48C8"/>
    <w:rsid w:val="001B5A0B"/>
    <w:rsid w:val="001B65D9"/>
    <w:rsid w:val="001B70CE"/>
    <w:rsid w:val="001B7282"/>
    <w:rsid w:val="001B7817"/>
    <w:rsid w:val="001B78E5"/>
    <w:rsid w:val="001C0190"/>
    <w:rsid w:val="001C1EC8"/>
    <w:rsid w:val="001C1F7B"/>
    <w:rsid w:val="001C2639"/>
    <w:rsid w:val="001C2CB7"/>
    <w:rsid w:val="001C2CC3"/>
    <w:rsid w:val="001C37E9"/>
    <w:rsid w:val="001C3D74"/>
    <w:rsid w:val="001C45D2"/>
    <w:rsid w:val="001C48F7"/>
    <w:rsid w:val="001C49EA"/>
    <w:rsid w:val="001C4E38"/>
    <w:rsid w:val="001C4FE3"/>
    <w:rsid w:val="001C50A3"/>
    <w:rsid w:val="001C5622"/>
    <w:rsid w:val="001C5B1B"/>
    <w:rsid w:val="001C5CF8"/>
    <w:rsid w:val="001C5E2B"/>
    <w:rsid w:val="001C6C4B"/>
    <w:rsid w:val="001C6EFF"/>
    <w:rsid w:val="001C70A2"/>
    <w:rsid w:val="001C71D0"/>
    <w:rsid w:val="001C7CB3"/>
    <w:rsid w:val="001C7D81"/>
    <w:rsid w:val="001C7DA6"/>
    <w:rsid w:val="001D0684"/>
    <w:rsid w:val="001D0881"/>
    <w:rsid w:val="001D1CD2"/>
    <w:rsid w:val="001D1E6C"/>
    <w:rsid w:val="001D2C69"/>
    <w:rsid w:val="001D2DE9"/>
    <w:rsid w:val="001D38FD"/>
    <w:rsid w:val="001D3938"/>
    <w:rsid w:val="001D39FE"/>
    <w:rsid w:val="001D41DD"/>
    <w:rsid w:val="001D4C74"/>
    <w:rsid w:val="001D4CBD"/>
    <w:rsid w:val="001D4DCA"/>
    <w:rsid w:val="001D536B"/>
    <w:rsid w:val="001D5D0B"/>
    <w:rsid w:val="001D5DED"/>
    <w:rsid w:val="001D5F08"/>
    <w:rsid w:val="001D623D"/>
    <w:rsid w:val="001D62B7"/>
    <w:rsid w:val="001D6D74"/>
    <w:rsid w:val="001D744D"/>
    <w:rsid w:val="001D7AFC"/>
    <w:rsid w:val="001D7C30"/>
    <w:rsid w:val="001D7DC0"/>
    <w:rsid w:val="001D7E9F"/>
    <w:rsid w:val="001E016F"/>
    <w:rsid w:val="001E03C4"/>
    <w:rsid w:val="001E0B6A"/>
    <w:rsid w:val="001E1899"/>
    <w:rsid w:val="001E1B1C"/>
    <w:rsid w:val="001E1BA0"/>
    <w:rsid w:val="001E1E15"/>
    <w:rsid w:val="001E220D"/>
    <w:rsid w:val="001E2557"/>
    <w:rsid w:val="001E261C"/>
    <w:rsid w:val="001E295C"/>
    <w:rsid w:val="001E2AD8"/>
    <w:rsid w:val="001E2BA7"/>
    <w:rsid w:val="001E35DA"/>
    <w:rsid w:val="001E37CD"/>
    <w:rsid w:val="001E3B34"/>
    <w:rsid w:val="001E4133"/>
    <w:rsid w:val="001E419C"/>
    <w:rsid w:val="001E50C3"/>
    <w:rsid w:val="001E51D8"/>
    <w:rsid w:val="001E605D"/>
    <w:rsid w:val="001E68DA"/>
    <w:rsid w:val="001E6C0C"/>
    <w:rsid w:val="001E70C7"/>
    <w:rsid w:val="001E78CC"/>
    <w:rsid w:val="001F012E"/>
    <w:rsid w:val="001F049B"/>
    <w:rsid w:val="001F0E06"/>
    <w:rsid w:val="001F139B"/>
    <w:rsid w:val="001F1F79"/>
    <w:rsid w:val="001F24C3"/>
    <w:rsid w:val="001F2667"/>
    <w:rsid w:val="001F27BB"/>
    <w:rsid w:val="001F27D6"/>
    <w:rsid w:val="001F281E"/>
    <w:rsid w:val="001F2ABB"/>
    <w:rsid w:val="001F305E"/>
    <w:rsid w:val="001F3781"/>
    <w:rsid w:val="001F41BC"/>
    <w:rsid w:val="001F4DAC"/>
    <w:rsid w:val="001F52F9"/>
    <w:rsid w:val="001F5DCC"/>
    <w:rsid w:val="001F5F85"/>
    <w:rsid w:val="001F66E3"/>
    <w:rsid w:val="001F67AC"/>
    <w:rsid w:val="001F6A8A"/>
    <w:rsid w:val="001F7A09"/>
    <w:rsid w:val="001F7DB8"/>
    <w:rsid w:val="0020030B"/>
    <w:rsid w:val="002007AF"/>
    <w:rsid w:val="002007DB"/>
    <w:rsid w:val="00200DA5"/>
    <w:rsid w:val="0020187E"/>
    <w:rsid w:val="00201B23"/>
    <w:rsid w:val="00201E5F"/>
    <w:rsid w:val="002020FD"/>
    <w:rsid w:val="00202226"/>
    <w:rsid w:val="00203346"/>
    <w:rsid w:val="0020380E"/>
    <w:rsid w:val="00203B00"/>
    <w:rsid w:val="00203BC3"/>
    <w:rsid w:val="00203D72"/>
    <w:rsid w:val="00203F46"/>
    <w:rsid w:val="00204117"/>
    <w:rsid w:val="0020428D"/>
    <w:rsid w:val="00204835"/>
    <w:rsid w:val="002057AC"/>
    <w:rsid w:val="00205C9F"/>
    <w:rsid w:val="00206610"/>
    <w:rsid w:val="002073A7"/>
    <w:rsid w:val="002075A2"/>
    <w:rsid w:val="00207874"/>
    <w:rsid w:val="002078A3"/>
    <w:rsid w:val="0020791B"/>
    <w:rsid w:val="00207F6C"/>
    <w:rsid w:val="00207F86"/>
    <w:rsid w:val="0021018C"/>
    <w:rsid w:val="0021025B"/>
    <w:rsid w:val="002108E0"/>
    <w:rsid w:val="00210E40"/>
    <w:rsid w:val="00211444"/>
    <w:rsid w:val="002115E7"/>
    <w:rsid w:val="0021192D"/>
    <w:rsid w:val="00211D98"/>
    <w:rsid w:val="002120C5"/>
    <w:rsid w:val="00212A67"/>
    <w:rsid w:val="00212A9B"/>
    <w:rsid w:val="00212BF1"/>
    <w:rsid w:val="0021334A"/>
    <w:rsid w:val="00213485"/>
    <w:rsid w:val="002135DD"/>
    <w:rsid w:val="00213C06"/>
    <w:rsid w:val="00214087"/>
    <w:rsid w:val="002144B6"/>
    <w:rsid w:val="00214E63"/>
    <w:rsid w:val="00215127"/>
    <w:rsid w:val="00215608"/>
    <w:rsid w:val="00215968"/>
    <w:rsid w:val="0021631C"/>
    <w:rsid w:val="00216561"/>
    <w:rsid w:val="002170F7"/>
    <w:rsid w:val="0021723D"/>
    <w:rsid w:val="002173BB"/>
    <w:rsid w:val="00217A28"/>
    <w:rsid w:val="00221454"/>
    <w:rsid w:val="00221617"/>
    <w:rsid w:val="0022202C"/>
    <w:rsid w:val="002221D9"/>
    <w:rsid w:val="002231A9"/>
    <w:rsid w:val="002231F0"/>
    <w:rsid w:val="00223958"/>
    <w:rsid w:val="00224194"/>
    <w:rsid w:val="002244DF"/>
    <w:rsid w:val="002247D9"/>
    <w:rsid w:val="00224F74"/>
    <w:rsid w:val="00225F31"/>
    <w:rsid w:val="00227922"/>
    <w:rsid w:val="00227957"/>
    <w:rsid w:val="00227ED7"/>
    <w:rsid w:val="0023044C"/>
    <w:rsid w:val="0023054E"/>
    <w:rsid w:val="00231661"/>
    <w:rsid w:val="00231B49"/>
    <w:rsid w:val="00231BF0"/>
    <w:rsid w:val="00232A9F"/>
    <w:rsid w:val="00232E64"/>
    <w:rsid w:val="002338A9"/>
    <w:rsid w:val="00234237"/>
    <w:rsid w:val="00235839"/>
    <w:rsid w:val="002361D1"/>
    <w:rsid w:val="002362FF"/>
    <w:rsid w:val="00236A78"/>
    <w:rsid w:val="00236D09"/>
    <w:rsid w:val="00236F01"/>
    <w:rsid w:val="00237505"/>
    <w:rsid w:val="00237517"/>
    <w:rsid w:val="002376CD"/>
    <w:rsid w:val="002408BF"/>
    <w:rsid w:val="00240D3A"/>
    <w:rsid w:val="00240F36"/>
    <w:rsid w:val="002410AC"/>
    <w:rsid w:val="002415EE"/>
    <w:rsid w:val="002418DE"/>
    <w:rsid w:val="002425A2"/>
    <w:rsid w:val="00242717"/>
    <w:rsid w:val="002433C1"/>
    <w:rsid w:val="00243BE4"/>
    <w:rsid w:val="002446CF"/>
    <w:rsid w:val="002447F7"/>
    <w:rsid w:val="00244889"/>
    <w:rsid w:val="00244A95"/>
    <w:rsid w:val="00244D3A"/>
    <w:rsid w:val="00244E33"/>
    <w:rsid w:val="00245342"/>
    <w:rsid w:val="002458F4"/>
    <w:rsid w:val="00245CAE"/>
    <w:rsid w:val="00245DFE"/>
    <w:rsid w:val="00245EE2"/>
    <w:rsid w:val="002460AC"/>
    <w:rsid w:val="00246E5A"/>
    <w:rsid w:val="00246EAF"/>
    <w:rsid w:val="002473C9"/>
    <w:rsid w:val="00247C29"/>
    <w:rsid w:val="00247F9B"/>
    <w:rsid w:val="00251171"/>
    <w:rsid w:val="00251669"/>
    <w:rsid w:val="002517A0"/>
    <w:rsid w:val="0025201A"/>
    <w:rsid w:val="00252A63"/>
    <w:rsid w:val="00252AAE"/>
    <w:rsid w:val="002537A1"/>
    <w:rsid w:val="00253A54"/>
    <w:rsid w:val="00253C2E"/>
    <w:rsid w:val="00253F38"/>
    <w:rsid w:val="0025415E"/>
    <w:rsid w:val="00254278"/>
    <w:rsid w:val="00254966"/>
    <w:rsid w:val="00254B18"/>
    <w:rsid w:val="0025531D"/>
    <w:rsid w:val="00255425"/>
    <w:rsid w:val="002559C4"/>
    <w:rsid w:val="00255D39"/>
    <w:rsid w:val="0025603B"/>
    <w:rsid w:val="0025620B"/>
    <w:rsid w:val="002564CB"/>
    <w:rsid w:val="002565AF"/>
    <w:rsid w:val="00256F86"/>
    <w:rsid w:val="002571B8"/>
    <w:rsid w:val="00257B97"/>
    <w:rsid w:val="00257DAF"/>
    <w:rsid w:val="00260120"/>
    <w:rsid w:val="002606B3"/>
    <w:rsid w:val="00260DCE"/>
    <w:rsid w:val="0026106D"/>
    <w:rsid w:val="0026168A"/>
    <w:rsid w:val="00261AD6"/>
    <w:rsid w:val="002624D5"/>
    <w:rsid w:val="002627FE"/>
    <w:rsid w:val="00262984"/>
    <w:rsid w:val="00262B86"/>
    <w:rsid w:val="00262F46"/>
    <w:rsid w:val="002632E5"/>
    <w:rsid w:val="00263C89"/>
    <w:rsid w:val="00263FFB"/>
    <w:rsid w:val="00264ABF"/>
    <w:rsid w:val="00266AB1"/>
    <w:rsid w:val="00267145"/>
    <w:rsid w:val="00267B95"/>
    <w:rsid w:val="0027004D"/>
    <w:rsid w:val="00270C09"/>
    <w:rsid w:val="00270D92"/>
    <w:rsid w:val="002713DD"/>
    <w:rsid w:val="00271923"/>
    <w:rsid w:val="00271C44"/>
    <w:rsid w:val="00272C92"/>
    <w:rsid w:val="00272D2C"/>
    <w:rsid w:val="0027331E"/>
    <w:rsid w:val="002736D0"/>
    <w:rsid w:val="00273A2C"/>
    <w:rsid w:val="00273C69"/>
    <w:rsid w:val="00273FBD"/>
    <w:rsid w:val="00275164"/>
    <w:rsid w:val="00275301"/>
    <w:rsid w:val="00275689"/>
    <w:rsid w:val="00275C6C"/>
    <w:rsid w:val="00275D02"/>
    <w:rsid w:val="00275D3A"/>
    <w:rsid w:val="00275F90"/>
    <w:rsid w:val="00276503"/>
    <w:rsid w:val="00276640"/>
    <w:rsid w:val="002769EF"/>
    <w:rsid w:val="00277092"/>
    <w:rsid w:val="002773FE"/>
    <w:rsid w:val="00280A74"/>
    <w:rsid w:val="00280B17"/>
    <w:rsid w:val="00280D73"/>
    <w:rsid w:val="00281F77"/>
    <w:rsid w:val="00282545"/>
    <w:rsid w:val="002826F6"/>
    <w:rsid w:val="00283603"/>
    <w:rsid w:val="002836C5"/>
    <w:rsid w:val="00283AE2"/>
    <w:rsid w:val="00283DE3"/>
    <w:rsid w:val="00283F19"/>
    <w:rsid w:val="002842B3"/>
    <w:rsid w:val="00284800"/>
    <w:rsid w:val="00284971"/>
    <w:rsid w:val="00284AD0"/>
    <w:rsid w:val="00285562"/>
    <w:rsid w:val="00285748"/>
    <w:rsid w:val="002858B5"/>
    <w:rsid w:val="00285C5F"/>
    <w:rsid w:val="00285D05"/>
    <w:rsid w:val="00286852"/>
    <w:rsid w:val="00286B68"/>
    <w:rsid w:val="00286B87"/>
    <w:rsid w:val="00286EF4"/>
    <w:rsid w:val="002877AF"/>
    <w:rsid w:val="00287ED2"/>
    <w:rsid w:val="00290959"/>
    <w:rsid w:val="00290E7C"/>
    <w:rsid w:val="0029109D"/>
    <w:rsid w:val="00291347"/>
    <w:rsid w:val="00291592"/>
    <w:rsid w:val="00291BDC"/>
    <w:rsid w:val="00292982"/>
    <w:rsid w:val="00292A64"/>
    <w:rsid w:val="002933C5"/>
    <w:rsid w:val="00293B54"/>
    <w:rsid w:val="00294A06"/>
    <w:rsid w:val="00294B70"/>
    <w:rsid w:val="00294C0F"/>
    <w:rsid w:val="00295714"/>
    <w:rsid w:val="00295ADB"/>
    <w:rsid w:val="00295B3B"/>
    <w:rsid w:val="0029693C"/>
    <w:rsid w:val="00296970"/>
    <w:rsid w:val="00296D31"/>
    <w:rsid w:val="00296DEF"/>
    <w:rsid w:val="00297076"/>
    <w:rsid w:val="00297BD6"/>
    <w:rsid w:val="002A01B8"/>
    <w:rsid w:val="002A08C1"/>
    <w:rsid w:val="002A13E1"/>
    <w:rsid w:val="002A1EEC"/>
    <w:rsid w:val="002A27F2"/>
    <w:rsid w:val="002A397D"/>
    <w:rsid w:val="002A39B6"/>
    <w:rsid w:val="002A39DA"/>
    <w:rsid w:val="002A442A"/>
    <w:rsid w:val="002A4DE9"/>
    <w:rsid w:val="002A5A2A"/>
    <w:rsid w:val="002A5DEC"/>
    <w:rsid w:val="002A6B56"/>
    <w:rsid w:val="002A7096"/>
    <w:rsid w:val="002A7A69"/>
    <w:rsid w:val="002B03ED"/>
    <w:rsid w:val="002B069A"/>
    <w:rsid w:val="002B0D73"/>
    <w:rsid w:val="002B1639"/>
    <w:rsid w:val="002B1792"/>
    <w:rsid w:val="002B1EB0"/>
    <w:rsid w:val="002B220C"/>
    <w:rsid w:val="002B27FA"/>
    <w:rsid w:val="002B2949"/>
    <w:rsid w:val="002B29CB"/>
    <w:rsid w:val="002B3124"/>
    <w:rsid w:val="002B34D6"/>
    <w:rsid w:val="002B354C"/>
    <w:rsid w:val="002B38FB"/>
    <w:rsid w:val="002B39C3"/>
    <w:rsid w:val="002B3DB7"/>
    <w:rsid w:val="002B4CBE"/>
    <w:rsid w:val="002B4FF9"/>
    <w:rsid w:val="002B6DDE"/>
    <w:rsid w:val="002B72EF"/>
    <w:rsid w:val="002B7733"/>
    <w:rsid w:val="002B7FBA"/>
    <w:rsid w:val="002C059F"/>
    <w:rsid w:val="002C067A"/>
    <w:rsid w:val="002C084E"/>
    <w:rsid w:val="002C09B3"/>
    <w:rsid w:val="002C1863"/>
    <w:rsid w:val="002C1D06"/>
    <w:rsid w:val="002C1DEB"/>
    <w:rsid w:val="002C1EF1"/>
    <w:rsid w:val="002C1F5C"/>
    <w:rsid w:val="002C2936"/>
    <w:rsid w:val="002C2E8B"/>
    <w:rsid w:val="002C303D"/>
    <w:rsid w:val="002C35CB"/>
    <w:rsid w:val="002C3F01"/>
    <w:rsid w:val="002C459C"/>
    <w:rsid w:val="002C4853"/>
    <w:rsid w:val="002C4D5F"/>
    <w:rsid w:val="002C5758"/>
    <w:rsid w:val="002C62BE"/>
    <w:rsid w:val="002C63C2"/>
    <w:rsid w:val="002C641E"/>
    <w:rsid w:val="002C6B83"/>
    <w:rsid w:val="002C6E3D"/>
    <w:rsid w:val="002C715D"/>
    <w:rsid w:val="002C74A4"/>
    <w:rsid w:val="002C7961"/>
    <w:rsid w:val="002D051F"/>
    <w:rsid w:val="002D0B2A"/>
    <w:rsid w:val="002D0F4F"/>
    <w:rsid w:val="002D117D"/>
    <w:rsid w:val="002D1458"/>
    <w:rsid w:val="002D184A"/>
    <w:rsid w:val="002D2401"/>
    <w:rsid w:val="002D27B5"/>
    <w:rsid w:val="002D3B24"/>
    <w:rsid w:val="002D3FF5"/>
    <w:rsid w:val="002D4129"/>
    <w:rsid w:val="002D484C"/>
    <w:rsid w:val="002D4AC4"/>
    <w:rsid w:val="002D4EED"/>
    <w:rsid w:val="002D5245"/>
    <w:rsid w:val="002D54D1"/>
    <w:rsid w:val="002D5EE5"/>
    <w:rsid w:val="002D61B0"/>
    <w:rsid w:val="002D697D"/>
    <w:rsid w:val="002D6A7D"/>
    <w:rsid w:val="002D735C"/>
    <w:rsid w:val="002D778A"/>
    <w:rsid w:val="002D7DC3"/>
    <w:rsid w:val="002E014A"/>
    <w:rsid w:val="002E0BE6"/>
    <w:rsid w:val="002E0F58"/>
    <w:rsid w:val="002E10AD"/>
    <w:rsid w:val="002E125A"/>
    <w:rsid w:val="002E13E6"/>
    <w:rsid w:val="002E16C0"/>
    <w:rsid w:val="002E1740"/>
    <w:rsid w:val="002E1C69"/>
    <w:rsid w:val="002E2084"/>
    <w:rsid w:val="002E2127"/>
    <w:rsid w:val="002E29C3"/>
    <w:rsid w:val="002E2B7F"/>
    <w:rsid w:val="002E2D25"/>
    <w:rsid w:val="002E41C8"/>
    <w:rsid w:val="002E4C60"/>
    <w:rsid w:val="002E51D4"/>
    <w:rsid w:val="002E5571"/>
    <w:rsid w:val="002E5A2D"/>
    <w:rsid w:val="002E5D5C"/>
    <w:rsid w:val="002E62CB"/>
    <w:rsid w:val="002E6BC3"/>
    <w:rsid w:val="002E78BF"/>
    <w:rsid w:val="002E7D7B"/>
    <w:rsid w:val="002E7F22"/>
    <w:rsid w:val="002F004A"/>
    <w:rsid w:val="002F086A"/>
    <w:rsid w:val="002F103A"/>
    <w:rsid w:val="002F20BC"/>
    <w:rsid w:val="002F231C"/>
    <w:rsid w:val="002F2740"/>
    <w:rsid w:val="002F3074"/>
    <w:rsid w:val="002F311A"/>
    <w:rsid w:val="002F3B40"/>
    <w:rsid w:val="002F3BBC"/>
    <w:rsid w:val="002F3F1A"/>
    <w:rsid w:val="002F43B1"/>
    <w:rsid w:val="002F4D94"/>
    <w:rsid w:val="002F53C1"/>
    <w:rsid w:val="002F5B37"/>
    <w:rsid w:val="002F6DD9"/>
    <w:rsid w:val="002F7529"/>
    <w:rsid w:val="002F7602"/>
    <w:rsid w:val="002F76E7"/>
    <w:rsid w:val="00300C62"/>
    <w:rsid w:val="00301CB6"/>
    <w:rsid w:val="00302283"/>
    <w:rsid w:val="0030264D"/>
    <w:rsid w:val="00302BA1"/>
    <w:rsid w:val="0030308A"/>
    <w:rsid w:val="003035F1"/>
    <w:rsid w:val="003037A9"/>
    <w:rsid w:val="00304F0A"/>
    <w:rsid w:val="003055DD"/>
    <w:rsid w:val="00305BD7"/>
    <w:rsid w:val="00305C2C"/>
    <w:rsid w:val="00306575"/>
    <w:rsid w:val="00306A73"/>
    <w:rsid w:val="00306B1E"/>
    <w:rsid w:val="00307304"/>
    <w:rsid w:val="0030780A"/>
    <w:rsid w:val="0031047C"/>
    <w:rsid w:val="0031060E"/>
    <w:rsid w:val="00310BF0"/>
    <w:rsid w:val="00310D71"/>
    <w:rsid w:val="003115E5"/>
    <w:rsid w:val="003126C8"/>
    <w:rsid w:val="00313091"/>
    <w:rsid w:val="00313633"/>
    <w:rsid w:val="0031392F"/>
    <w:rsid w:val="00314458"/>
    <w:rsid w:val="0031567A"/>
    <w:rsid w:val="003158C7"/>
    <w:rsid w:val="00315FA8"/>
    <w:rsid w:val="00316540"/>
    <w:rsid w:val="00316BA4"/>
    <w:rsid w:val="00316C8F"/>
    <w:rsid w:val="00316F63"/>
    <w:rsid w:val="003170D7"/>
    <w:rsid w:val="003176A2"/>
    <w:rsid w:val="00317ABB"/>
    <w:rsid w:val="00317CD1"/>
    <w:rsid w:val="003203E7"/>
    <w:rsid w:val="0032096E"/>
    <w:rsid w:val="003213D4"/>
    <w:rsid w:val="0032149D"/>
    <w:rsid w:val="0032157B"/>
    <w:rsid w:val="003222FD"/>
    <w:rsid w:val="0032231C"/>
    <w:rsid w:val="003226BF"/>
    <w:rsid w:val="0032297C"/>
    <w:rsid w:val="00322A8C"/>
    <w:rsid w:val="003233EE"/>
    <w:rsid w:val="00323516"/>
    <w:rsid w:val="00323CFB"/>
    <w:rsid w:val="00323E01"/>
    <w:rsid w:val="003244AC"/>
    <w:rsid w:val="00324C33"/>
    <w:rsid w:val="00325AB4"/>
    <w:rsid w:val="00325D3A"/>
    <w:rsid w:val="00326308"/>
    <w:rsid w:val="003264A3"/>
    <w:rsid w:val="00326518"/>
    <w:rsid w:val="0032679B"/>
    <w:rsid w:val="00326BCE"/>
    <w:rsid w:val="00326E9C"/>
    <w:rsid w:val="00326FBA"/>
    <w:rsid w:val="003307B7"/>
    <w:rsid w:val="00330EA8"/>
    <w:rsid w:val="0033135F"/>
    <w:rsid w:val="00331B2A"/>
    <w:rsid w:val="0033222B"/>
    <w:rsid w:val="0033254A"/>
    <w:rsid w:val="00332798"/>
    <w:rsid w:val="00332987"/>
    <w:rsid w:val="003330B3"/>
    <w:rsid w:val="00333260"/>
    <w:rsid w:val="00333657"/>
    <w:rsid w:val="00333D4E"/>
    <w:rsid w:val="0033407A"/>
    <w:rsid w:val="00334127"/>
    <w:rsid w:val="003341D7"/>
    <w:rsid w:val="00334410"/>
    <w:rsid w:val="00334430"/>
    <w:rsid w:val="003348CA"/>
    <w:rsid w:val="003356F8"/>
    <w:rsid w:val="00335F72"/>
    <w:rsid w:val="0033645E"/>
    <w:rsid w:val="00336518"/>
    <w:rsid w:val="00337259"/>
    <w:rsid w:val="00337C70"/>
    <w:rsid w:val="003400CE"/>
    <w:rsid w:val="003406A2"/>
    <w:rsid w:val="00340F39"/>
    <w:rsid w:val="0034100B"/>
    <w:rsid w:val="00341D7C"/>
    <w:rsid w:val="00341EA0"/>
    <w:rsid w:val="003421B3"/>
    <w:rsid w:val="00342AF9"/>
    <w:rsid w:val="00343771"/>
    <w:rsid w:val="00343E34"/>
    <w:rsid w:val="00344324"/>
    <w:rsid w:val="003443E6"/>
    <w:rsid w:val="0034440D"/>
    <w:rsid w:val="00344783"/>
    <w:rsid w:val="00344DAD"/>
    <w:rsid w:val="00345944"/>
    <w:rsid w:val="00346D28"/>
    <w:rsid w:val="00346FFF"/>
    <w:rsid w:val="00347310"/>
    <w:rsid w:val="00347EC7"/>
    <w:rsid w:val="00347FBA"/>
    <w:rsid w:val="00350BF1"/>
    <w:rsid w:val="0035145D"/>
    <w:rsid w:val="00352E48"/>
    <w:rsid w:val="0035351F"/>
    <w:rsid w:val="00354D91"/>
    <w:rsid w:val="0035533F"/>
    <w:rsid w:val="00355D3B"/>
    <w:rsid w:val="00355F74"/>
    <w:rsid w:val="00356056"/>
    <w:rsid w:val="0035666C"/>
    <w:rsid w:val="003567D6"/>
    <w:rsid w:val="00356CD0"/>
    <w:rsid w:val="00356CFF"/>
    <w:rsid w:val="00357292"/>
    <w:rsid w:val="00357912"/>
    <w:rsid w:val="00357F88"/>
    <w:rsid w:val="00360176"/>
    <w:rsid w:val="00360B87"/>
    <w:rsid w:val="003615EE"/>
    <w:rsid w:val="003618E5"/>
    <w:rsid w:val="00362898"/>
    <w:rsid w:val="00362E4F"/>
    <w:rsid w:val="00363E9D"/>
    <w:rsid w:val="00363FDD"/>
    <w:rsid w:val="00364396"/>
    <w:rsid w:val="003658A5"/>
    <w:rsid w:val="00366764"/>
    <w:rsid w:val="00367497"/>
    <w:rsid w:val="0036773A"/>
    <w:rsid w:val="00367B60"/>
    <w:rsid w:val="00367E44"/>
    <w:rsid w:val="00367F9E"/>
    <w:rsid w:val="00370346"/>
    <w:rsid w:val="00370A4A"/>
    <w:rsid w:val="00370BA1"/>
    <w:rsid w:val="00370D70"/>
    <w:rsid w:val="00371A82"/>
    <w:rsid w:val="00371BD4"/>
    <w:rsid w:val="003722C6"/>
    <w:rsid w:val="003726C7"/>
    <w:rsid w:val="00372823"/>
    <w:rsid w:val="00372B18"/>
    <w:rsid w:val="00373166"/>
    <w:rsid w:val="00373379"/>
    <w:rsid w:val="003733EB"/>
    <w:rsid w:val="0037358E"/>
    <w:rsid w:val="003735A9"/>
    <w:rsid w:val="00373996"/>
    <w:rsid w:val="00373CAC"/>
    <w:rsid w:val="00373FC9"/>
    <w:rsid w:val="00373FCE"/>
    <w:rsid w:val="0037424D"/>
    <w:rsid w:val="0037443F"/>
    <w:rsid w:val="003744A3"/>
    <w:rsid w:val="003747A1"/>
    <w:rsid w:val="00374D2D"/>
    <w:rsid w:val="003752A9"/>
    <w:rsid w:val="003753EB"/>
    <w:rsid w:val="00375473"/>
    <w:rsid w:val="00375978"/>
    <w:rsid w:val="003759F2"/>
    <w:rsid w:val="00376178"/>
    <w:rsid w:val="0037617E"/>
    <w:rsid w:val="0037641F"/>
    <w:rsid w:val="003776BF"/>
    <w:rsid w:val="00377BD9"/>
    <w:rsid w:val="00377FFA"/>
    <w:rsid w:val="003808B4"/>
    <w:rsid w:val="003808D3"/>
    <w:rsid w:val="00380C2E"/>
    <w:rsid w:val="00382384"/>
    <w:rsid w:val="00382483"/>
    <w:rsid w:val="00382920"/>
    <w:rsid w:val="00382BF1"/>
    <w:rsid w:val="00382DCD"/>
    <w:rsid w:val="003830E5"/>
    <w:rsid w:val="00383C8C"/>
    <w:rsid w:val="00384111"/>
    <w:rsid w:val="00384283"/>
    <w:rsid w:val="0038479A"/>
    <w:rsid w:val="00385616"/>
    <w:rsid w:val="00385EBD"/>
    <w:rsid w:val="003863A7"/>
    <w:rsid w:val="00390BB1"/>
    <w:rsid w:val="00390C44"/>
    <w:rsid w:val="00390FCD"/>
    <w:rsid w:val="00391734"/>
    <w:rsid w:val="003923EC"/>
    <w:rsid w:val="00392500"/>
    <w:rsid w:val="0039317E"/>
    <w:rsid w:val="003942FF"/>
    <w:rsid w:val="0039563F"/>
    <w:rsid w:val="00395CA5"/>
    <w:rsid w:val="00396A0A"/>
    <w:rsid w:val="00396D6F"/>
    <w:rsid w:val="0039752B"/>
    <w:rsid w:val="003979D7"/>
    <w:rsid w:val="003A09C4"/>
    <w:rsid w:val="003A0B12"/>
    <w:rsid w:val="003A120E"/>
    <w:rsid w:val="003A135D"/>
    <w:rsid w:val="003A18D1"/>
    <w:rsid w:val="003A1CE7"/>
    <w:rsid w:val="003A2598"/>
    <w:rsid w:val="003A2D97"/>
    <w:rsid w:val="003A39D0"/>
    <w:rsid w:val="003A4271"/>
    <w:rsid w:val="003A42B9"/>
    <w:rsid w:val="003A4ECA"/>
    <w:rsid w:val="003A52E2"/>
    <w:rsid w:val="003A5996"/>
    <w:rsid w:val="003A59C3"/>
    <w:rsid w:val="003A5D9F"/>
    <w:rsid w:val="003A6451"/>
    <w:rsid w:val="003A76F1"/>
    <w:rsid w:val="003A7B28"/>
    <w:rsid w:val="003B07CC"/>
    <w:rsid w:val="003B11D9"/>
    <w:rsid w:val="003B1B19"/>
    <w:rsid w:val="003B1B1D"/>
    <w:rsid w:val="003B1B3B"/>
    <w:rsid w:val="003B25B7"/>
    <w:rsid w:val="003B264A"/>
    <w:rsid w:val="003B287A"/>
    <w:rsid w:val="003B3283"/>
    <w:rsid w:val="003B345A"/>
    <w:rsid w:val="003B3724"/>
    <w:rsid w:val="003B376F"/>
    <w:rsid w:val="003B3CC4"/>
    <w:rsid w:val="003B4B15"/>
    <w:rsid w:val="003B51C5"/>
    <w:rsid w:val="003B6116"/>
    <w:rsid w:val="003B631C"/>
    <w:rsid w:val="003B675A"/>
    <w:rsid w:val="003B6799"/>
    <w:rsid w:val="003B6958"/>
    <w:rsid w:val="003B6F90"/>
    <w:rsid w:val="003B70C3"/>
    <w:rsid w:val="003B753B"/>
    <w:rsid w:val="003B7C95"/>
    <w:rsid w:val="003B7F81"/>
    <w:rsid w:val="003C000F"/>
    <w:rsid w:val="003C01E2"/>
    <w:rsid w:val="003C03C4"/>
    <w:rsid w:val="003C0633"/>
    <w:rsid w:val="003C0F6E"/>
    <w:rsid w:val="003C19B4"/>
    <w:rsid w:val="003C1E00"/>
    <w:rsid w:val="003C229B"/>
    <w:rsid w:val="003C268F"/>
    <w:rsid w:val="003C269E"/>
    <w:rsid w:val="003C2B4D"/>
    <w:rsid w:val="003C2D7F"/>
    <w:rsid w:val="003C2E13"/>
    <w:rsid w:val="003C2E8B"/>
    <w:rsid w:val="003C38B1"/>
    <w:rsid w:val="003C4365"/>
    <w:rsid w:val="003C44CF"/>
    <w:rsid w:val="003C4766"/>
    <w:rsid w:val="003C4783"/>
    <w:rsid w:val="003C4B55"/>
    <w:rsid w:val="003C4CCF"/>
    <w:rsid w:val="003C51CE"/>
    <w:rsid w:val="003C6411"/>
    <w:rsid w:val="003C6A9F"/>
    <w:rsid w:val="003C7577"/>
    <w:rsid w:val="003C7D4E"/>
    <w:rsid w:val="003D00DB"/>
    <w:rsid w:val="003D09A8"/>
    <w:rsid w:val="003D0D01"/>
    <w:rsid w:val="003D0E76"/>
    <w:rsid w:val="003D25B2"/>
    <w:rsid w:val="003D2CDB"/>
    <w:rsid w:val="003D2E39"/>
    <w:rsid w:val="003D302B"/>
    <w:rsid w:val="003D3121"/>
    <w:rsid w:val="003D3B0A"/>
    <w:rsid w:val="003D3CBE"/>
    <w:rsid w:val="003D473A"/>
    <w:rsid w:val="003D4C3A"/>
    <w:rsid w:val="003D4D85"/>
    <w:rsid w:val="003D4E5D"/>
    <w:rsid w:val="003D513E"/>
    <w:rsid w:val="003D55CD"/>
    <w:rsid w:val="003D572B"/>
    <w:rsid w:val="003D5A31"/>
    <w:rsid w:val="003D5E83"/>
    <w:rsid w:val="003D6197"/>
    <w:rsid w:val="003D6471"/>
    <w:rsid w:val="003D7124"/>
    <w:rsid w:val="003D731B"/>
    <w:rsid w:val="003D74FE"/>
    <w:rsid w:val="003D7D7D"/>
    <w:rsid w:val="003D7EC7"/>
    <w:rsid w:val="003E056F"/>
    <w:rsid w:val="003E158C"/>
    <w:rsid w:val="003E170B"/>
    <w:rsid w:val="003E186B"/>
    <w:rsid w:val="003E1A76"/>
    <w:rsid w:val="003E1C00"/>
    <w:rsid w:val="003E1E70"/>
    <w:rsid w:val="003E206B"/>
    <w:rsid w:val="003E2912"/>
    <w:rsid w:val="003E2E09"/>
    <w:rsid w:val="003E31C5"/>
    <w:rsid w:val="003E3338"/>
    <w:rsid w:val="003E3589"/>
    <w:rsid w:val="003E3ED8"/>
    <w:rsid w:val="003E42C1"/>
    <w:rsid w:val="003E4333"/>
    <w:rsid w:val="003E5132"/>
    <w:rsid w:val="003E5624"/>
    <w:rsid w:val="003E59D2"/>
    <w:rsid w:val="003E5C02"/>
    <w:rsid w:val="003E5C2D"/>
    <w:rsid w:val="003E5E96"/>
    <w:rsid w:val="003E653C"/>
    <w:rsid w:val="003F087E"/>
    <w:rsid w:val="003F0E3D"/>
    <w:rsid w:val="003F1922"/>
    <w:rsid w:val="003F1E16"/>
    <w:rsid w:val="003F1ED9"/>
    <w:rsid w:val="003F238E"/>
    <w:rsid w:val="003F2404"/>
    <w:rsid w:val="003F4D36"/>
    <w:rsid w:val="003F517E"/>
    <w:rsid w:val="003F6BA6"/>
    <w:rsid w:val="003F6BE6"/>
    <w:rsid w:val="003F6EF9"/>
    <w:rsid w:val="003F7C39"/>
    <w:rsid w:val="003F7F1A"/>
    <w:rsid w:val="00400605"/>
    <w:rsid w:val="00400B03"/>
    <w:rsid w:val="00402909"/>
    <w:rsid w:val="00402A2A"/>
    <w:rsid w:val="00402A63"/>
    <w:rsid w:val="00402DAB"/>
    <w:rsid w:val="0040372C"/>
    <w:rsid w:val="004048A9"/>
    <w:rsid w:val="0040497E"/>
    <w:rsid w:val="00404D75"/>
    <w:rsid w:val="00404E71"/>
    <w:rsid w:val="0040595E"/>
    <w:rsid w:val="00405DC2"/>
    <w:rsid w:val="004062F2"/>
    <w:rsid w:val="00407A02"/>
    <w:rsid w:val="00407E4E"/>
    <w:rsid w:val="004108A3"/>
    <w:rsid w:val="00410BEB"/>
    <w:rsid w:val="0041130C"/>
    <w:rsid w:val="00411AF2"/>
    <w:rsid w:val="00411C0B"/>
    <w:rsid w:val="00411C4D"/>
    <w:rsid w:val="00411F53"/>
    <w:rsid w:val="0041336F"/>
    <w:rsid w:val="004133FF"/>
    <w:rsid w:val="004143D7"/>
    <w:rsid w:val="0041443B"/>
    <w:rsid w:val="00414E3F"/>
    <w:rsid w:val="0041545E"/>
    <w:rsid w:val="0041546E"/>
    <w:rsid w:val="0041646F"/>
    <w:rsid w:val="00417067"/>
    <w:rsid w:val="0041731A"/>
    <w:rsid w:val="00417A38"/>
    <w:rsid w:val="00420615"/>
    <w:rsid w:val="0042208B"/>
    <w:rsid w:val="004225D4"/>
    <w:rsid w:val="00422E9C"/>
    <w:rsid w:val="00423050"/>
    <w:rsid w:val="00423633"/>
    <w:rsid w:val="0042366A"/>
    <w:rsid w:val="0042455C"/>
    <w:rsid w:val="004247DC"/>
    <w:rsid w:val="004253BE"/>
    <w:rsid w:val="00425922"/>
    <w:rsid w:val="004259F3"/>
    <w:rsid w:val="00425E7C"/>
    <w:rsid w:val="00425FAD"/>
    <w:rsid w:val="0042633E"/>
    <w:rsid w:val="00426424"/>
    <w:rsid w:val="00426A44"/>
    <w:rsid w:val="00427124"/>
    <w:rsid w:val="00430736"/>
    <w:rsid w:val="0043097F"/>
    <w:rsid w:val="004309E4"/>
    <w:rsid w:val="00430A9F"/>
    <w:rsid w:val="00430ACB"/>
    <w:rsid w:val="00430F99"/>
    <w:rsid w:val="00431097"/>
    <w:rsid w:val="00431326"/>
    <w:rsid w:val="004313F2"/>
    <w:rsid w:val="004320A4"/>
    <w:rsid w:val="00432F37"/>
    <w:rsid w:val="00432F7D"/>
    <w:rsid w:val="00433448"/>
    <w:rsid w:val="0043381E"/>
    <w:rsid w:val="004339D7"/>
    <w:rsid w:val="00433B18"/>
    <w:rsid w:val="00433D0C"/>
    <w:rsid w:val="00434BE2"/>
    <w:rsid w:val="00434EA2"/>
    <w:rsid w:val="00435009"/>
    <w:rsid w:val="004357A1"/>
    <w:rsid w:val="0043684B"/>
    <w:rsid w:val="00436BA2"/>
    <w:rsid w:val="004376C8"/>
    <w:rsid w:val="0044189D"/>
    <w:rsid w:val="0044220B"/>
    <w:rsid w:val="004425ED"/>
    <w:rsid w:val="00443499"/>
    <w:rsid w:val="0044367A"/>
    <w:rsid w:val="0044372B"/>
    <w:rsid w:val="00443A79"/>
    <w:rsid w:val="00443C6D"/>
    <w:rsid w:val="004440E8"/>
    <w:rsid w:val="00444249"/>
    <w:rsid w:val="0044428B"/>
    <w:rsid w:val="004447D9"/>
    <w:rsid w:val="004448E1"/>
    <w:rsid w:val="00444BEA"/>
    <w:rsid w:val="004450C1"/>
    <w:rsid w:val="0044532B"/>
    <w:rsid w:val="00445FF5"/>
    <w:rsid w:val="004461E2"/>
    <w:rsid w:val="00446212"/>
    <w:rsid w:val="00446413"/>
    <w:rsid w:val="0044699E"/>
    <w:rsid w:val="00446E25"/>
    <w:rsid w:val="0044700B"/>
    <w:rsid w:val="00447AED"/>
    <w:rsid w:val="00447FBE"/>
    <w:rsid w:val="00450155"/>
    <w:rsid w:val="00450A46"/>
    <w:rsid w:val="004510B5"/>
    <w:rsid w:val="004512EB"/>
    <w:rsid w:val="004524A3"/>
    <w:rsid w:val="0045298A"/>
    <w:rsid w:val="00452992"/>
    <w:rsid w:val="00452C7C"/>
    <w:rsid w:val="0045325F"/>
    <w:rsid w:val="00453A98"/>
    <w:rsid w:val="00453B1A"/>
    <w:rsid w:val="004548EB"/>
    <w:rsid w:val="00455206"/>
    <w:rsid w:val="00455401"/>
    <w:rsid w:val="004555AA"/>
    <w:rsid w:val="00455CFA"/>
    <w:rsid w:val="00456C2C"/>
    <w:rsid w:val="00457936"/>
    <w:rsid w:val="00460242"/>
    <w:rsid w:val="004608A0"/>
    <w:rsid w:val="0046219B"/>
    <w:rsid w:val="004625A6"/>
    <w:rsid w:val="00462F17"/>
    <w:rsid w:val="00463175"/>
    <w:rsid w:val="00463A11"/>
    <w:rsid w:val="00464C68"/>
    <w:rsid w:val="00464D52"/>
    <w:rsid w:val="004655E4"/>
    <w:rsid w:val="004656E1"/>
    <w:rsid w:val="004657E3"/>
    <w:rsid w:val="00466107"/>
    <w:rsid w:val="0046612A"/>
    <w:rsid w:val="004663B6"/>
    <w:rsid w:val="00466F30"/>
    <w:rsid w:val="00467005"/>
    <w:rsid w:val="004670B3"/>
    <w:rsid w:val="00467E35"/>
    <w:rsid w:val="004700C9"/>
    <w:rsid w:val="00470430"/>
    <w:rsid w:val="00470539"/>
    <w:rsid w:val="0047062E"/>
    <w:rsid w:val="00470EF0"/>
    <w:rsid w:val="0047164A"/>
    <w:rsid w:val="00471BEA"/>
    <w:rsid w:val="00472443"/>
    <w:rsid w:val="00473181"/>
    <w:rsid w:val="004734C8"/>
    <w:rsid w:val="0047381C"/>
    <w:rsid w:val="00473E81"/>
    <w:rsid w:val="004743E2"/>
    <w:rsid w:val="0047457F"/>
    <w:rsid w:val="00474777"/>
    <w:rsid w:val="00474919"/>
    <w:rsid w:val="00474AFC"/>
    <w:rsid w:val="004767BF"/>
    <w:rsid w:val="00476E1F"/>
    <w:rsid w:val="0047708D"/>
    <w:rsid w:val="004770C0"/>
    <w:rsid w:val="004779DB"/>
    <w:rsid w:val="0048031D"/>
    <w:rsid w:val="004804E0"/>
    <w:rsid w:val="004808BC"/>
    <w:rsid w:val="004809FF"/>
    <w:rsid w:val="00480C27"/>
    <w:rsid w:val="00480E26"/>
    <w:rsid w:val="00480FAB"/>
    <w:rsid w:val="004810B0"/>
    <w:rsid w:val="00481544"/>
    <w:rsid w:val="00481813"/>
    <w:rsid w:val="00481859"/>
    <w:rsid w:val="00481952"/>
    <w:rsid w:val="0048277B"/>
    <w:rsid w:val="00482E00"/>
    <w:rsid w:val="0048394A"/>
    <w:rsid w:val="004839C4"/>
    <w:rsid w:val="00483FC9"/>
    <w:rsid w:val="004844B5"/>
    <w:rsid w:val="004846D8"/>
    <w:rsid w:val="0048486E"/>
    <w:rsid w:val="004856A4"/>
    <w:rsid w:val="00485844"/>
    <w:rsid w:val="00485A12"/>
    <w:rsid w:val="004862CD"/>
    <w:rsid w:val="0048636E"/>
    <w:rsid w:val="004864F8"/>
    <w:rsid w:val="00486567"/>
    <w:rsid w:val="004874E7"/>
    <w:rsid w:val="00487AC3"/>
    <w:rsid w:val="00487CAF"/>
    <w:rsid w:val="00487EC5"/>
    <w:rsid w:val="004903B9"/>
    <w:rsid w:val="0049046D"/>
    <w:rsid w:val="00490A38"/>
    <w:rsid w:val="004910F1"/>
    <w:rsid w:val="00491178"/>
    <w:rsid w:val="0049131F"/>
    <w:rsid w:val="004913DF"/>
    <w:rsid w:val="00491842"/>
    <w:rsid w:val="00491D5B"/>
    <w:rsid w:val="00492D27"/>
    <w:rsid w:val="00492FE6"/>
    <w:rsid w:val="00493945"/>
    <w:rsid w:val="00494032"/>
    <w:rsid w:val="004941CD"/>
    <w:rsid w:val="00494262"/>
    <w:rsid w:val="00494625"/>
    <w:rsid w:val="00496A5B"/>
    <w:rsid w:val="00496C4A"/>
    <w:rsid w:val="00497038"/>
    <w:rsid w:val="004974F4"/>
    <w:rsid w:val="00497B4C"/>
    <w:rsid w:val="004A0324"/>
    <w:rsid w:val="004A05A2"/>
    <w:rsid w:val="004A082B"/>
    <w:rsid w:val="004A08F7"/>
    <w:rsid w:val="004A0E86"/>
    <w:rsid w:val="004A10DC"/>
    <w:rsid w:val="004A1161"/>
    <w:rsid w:val="004A121A"/>
    <w:rsid w:val="004A163E"/>
    <w:rsid w:val="004A1B5B"/>
    <w:rsid w:val="004A3C7D"/>
    <w:rsid w:val="004A4891"/>
    <w:rsid w:val="004A537F"/>
    <w:rsid w:val="004A56B5"/>
    <w:rsid w:val="004A56FE"/>
    <w:rsid w:val="004A5E67"/>
    <w:rsid w:val="004A69DD"/>
    <w:rsid w:val="004A6B87"/>
    <w:rsid w:val="004A7DF7"/>
    <w:rsid w:val="004B0987"/>
    <w:rsid w:val="004B09FC"/>
    <w:rsid w:val="004B0BB5"/>
    <w:rsid w:val="004B1142"/>
    <w:rsid w:val="004B14FB"/>
    <w:rsid w:val="004B197A"/>
    <w:rsid w:val="004B2724"/>
    <w:rsid w:val="004B2C6E"/>
    <w:rsid w:val="004B3F31"/>
    <w:rsid w:val="004B4925"/>
    <w:rsid w:val="004B595D"/>
    <w:rsid w:val="004B62A1"/>
    <w:rsid w:val="004B644D"/>
    <w:rsid w:val="004B6692"/>
    <w:rsid w:val="004B675A"/>
    <w:rsid w:val="004B6BAC"/>
    <w:rsid w:val="004B7049"/>
    <w:rsid w:val="004B736F"/>
    <w:rsid w:val="004B774E"/>
    <w:rsid w:val="004B7EC0"/>
    <w:rsid w:val="004C0F52"/>
    <w:rsid w:val="004C1249"/>
    <w:rsid w:val="004C1261"/>
    <w:rsid w:val="004C19F3"/>
    <w:rsid w:val="004C1D69"/>
    <w:rsid w:val="004C2EA3"/>
    <w:rsid w:val="004C319C"/>
    <w:rsid w:val="004C35A8"/>
    <w:rsid w:val="004C37A9"/>
    <w:rsid w:val="004C39AE"/>
    <w:rsid w:val="004C4314"/>
    <w:rsid w:val="004C4CF4"/>
    <w:rsid w:val="004C4EB0"/>
    <w:rsid w:val="004C51FE"/>
    <w:rsid w:val="004C584C"/>
    <w:rsid w:val="004C62B7"/>
    <w:rsid w:val="004C6441"/>
    <w:rsid w:val="004C6D25"/>
    <w:rsid w:val="004C6DEF"/>
    <w:rsid w:val="004C7005"/>
    <w:rsid w:val="004C7014"/>
    <w:rsid w:val="004C76D9"/>
    <w:rsid w:val="004C7B08"/>
    <w:rsid w:val="004D043E"/>
    <w:rsid w:val="004D0774"/>
    <w:rsid w:val="004D080A"/>
    <w:rsid w:val="004D0933"/>
    <w:rsid w:val="004D13C8"/>
    <w:rsid w:val="004D16AF"/>
    <w:rsid w:val="004D1F35"/>
    <w:rsid w:val="004D2066"/>
    <w:rsid w:val="004D2EA0"/>
    <w:rsid w:val="004D3203"/>
    <w:rsid w:val="004D3283"/>
    <w:rsid w:val="004D3AB0"/>
    <w:rsid w:val="004D4805"/>
    <w:rsid w:val="004D480E"/>
    <w:rsid w:val="004D5177"/>
    <w:rsid w:val="004D6082"/>
    <w:rsid w:val="004D6AB9"/>
    <w:rsid w:val="004D725F"/>
    <w:rsid w:val="004D7279"/>
    <w:rsid w:val="004D7784"/>
    <w:rsid w:val="004E05B5"/>
    <w:rsid w:val="004E0D93"/>
    <w:rsid w:val="004E226F"/>
    <w:rsid w:val="004E2ABD"/>
    <w:rsid w:val="004E340A"/>
    <w:rsid w:val="004E345D"/>
    <w:rsid w:val="004E3601"/>
    <w:rsid w:val="004E3706"/>
    <w:rsid w:val="004E38B7"/>
    <w:rsid w:val="004E395D"/>
    <w:rsid w:val="004E4452"/>
    <w:rsid w:val="004E4589"/>
    <w:rsid w:val="004E4697"/>
    <w:rsid w:val="004E4B97"/>
    <w:rsid w:val="004E4D7E"/>
    <w:rsid w:val="004E5038"/>
    <w:rsid w:val="004E556F"/>
    <w:rsid w:val="004E5594"/>
    <w:rsid w:val="004E59FD"/>
    <w:rsid w:val="004E6D01"/>
    <w:rsid w:val="004E79BD"/>
    <w:rsid w:val="004E7D69"/>
    <w:rsid w:val="004E7F1E"/>
    <w:rsid w:val="004F1B20"/>
    <w:rsid w:val="004F236C"/>
    <w:rsid w:val="004F2EDE"/>
    <w:rsid w:val="004F2EDF"/>
    <w:rsid w:val="004F348C"/>
    <w:rsid w:val="004F36F2"/>
    <w:rsid w:val="004F3AA1"/>
    <w:rsid w:val="004F53B0"/>
    <w:rsid w:val="004F5CF8"/>
    <w:rsid w:val="004F65DE"/>
    <w:rsid w:val="004F6BE6"/>
    <w:rsid w:val="004F77E9"/>
    <w:rsid w:val="004F7ABD"/>
    <w:rsid w:val="004F7BC6"/>
    <w:rsid w:val="005005D9"/>
    <w:rsid w:val="005009AC"/>
    <w:rsid w:val="00500B09"/>
    <w:rsid w:val="00500D54"/>
    <w:rsid w:val="00501225"/>
    <w:rsid w:val="0050146D"/>
    <w:rsid w:val="00501746"/>
    <w:rsid w:val="00501EF3"/>
    <w:rsid w:val="00502446"/>
    <w:rsid w:val="0050256A"/>
    <w:rsid w:val="00502C48"/>
    <w:rsid w:val="005030DE"/>
    <w:rsid w:val="00503648"/>
    <w:rsid w:val="005040D2"/>
    <w:rsid w:val="0050453F"/>
    <w:rsid w:val="00504995"/>
    <w:rsid w:val="00504C28"/>
    <w:rsid w:val="00504D15"/>
    <w:rsid w:val="00504E01"/>
    <w:rsid w:val="00506265"/>
    <w:rsid w:val="0050629F"/>
    <w:rsid w:val="00507078"/>
    <w:rsid w:val="0050743F"/>
    <w:rsid w:val="00507B5D"/>
    <w:rsid w:val="00510B9D"/>
    <w:rsid w:val="00510CEA"/>
    <w:rsid w:val="0051176C"/>
    <w:rsid w:val="00511999"/>
    <w:rsid w:val="00511B9E"/>
    <w:rsid w:val="00512D71"/>
    <w:rsid w:val="005134F9"/>
    <w:rsid w:val="00513AC2"/>
    <w:rsid w:val="00513E83"/>
    <w:rsid w:val="00514261"/>
    <w:rsid w:val="00514BCF"/>
    <w:rsid w:val="00515F46"/>
    <w:rsid w:val="00516164"/>
    <w:rsid w:val="0051678B"/>
    <w:rsid w:val="005167B2"/>
    <w:rsid w:val="00516B80"/>
    <w:rsid w:val="0051732C"/>
    <w:rsid w:val="00517361"/>
    <w:rsid w:val="0052086A"/>
    <w:rsid w:val="00520F48"/>
    <w:rsid w:val="005212B3"/>
    <w:rsid w:val="005222D0"/>
    <w:rsid w:val="00522A0C"/>
    <w:rsid w:val="00522BAC"/>
    <w:rsid w:val="00523066"/>
    <w:rsid w:val="005232CF"/>
    <w:rsid w:val="00523612"/>
    <w:rsid w:val="00523A0B"/>
    <w:rsid w:val="00523E54"/>
    <w:rsid w:val="0052403E"/>
    <w:rsid w:val="00524AB4"/>
    <w:rsid w:val="00524E78"/>
    <w:rsid w:val="00525BFB"/>
    <w:rsid w:val="00525D3B"/>
    <w:rsid w:val="00525F1F"/>
    <w:rsid w:val="00525F8F"/>
    <w:rsid w:val="005260BD"/>
    <w:rsid w:val="00526826"/>
    <w:rsid w:val="00527A76"/>
    <w:rsid w:val="00527FC8"/>
    <w:rsid w:val="0053004B"/>
    <w:rsid w:val="00530CFB"/>
    <w:rsid w:val="00530D5D"/>
    <w:rsid w:val="005315B1"/>
    <w:rsid w:val="00531C78"/>
    <w:rsid w:val="00531C97"/>
    <w:rsid w:val="005320DA"/>
    <w:rsid w:val="005325E0"/>
    <w:rsid w:val="0053279F"/>
    <w:rsid w:val="00532B02"/>
    <w:rsid w:val="0053326B"/>
    <w:rsid w:val="00533303"/>
    <w:rsid w:val="00533755"/>
    <w:rsid w:val="00534EEA"/>
    <w:rsid w:val="0053592F"/>
    <w:rsid w:val="00535A8F"/>
    <w:rsid w:val="00535B7D"/>
    <w:rsid w:val="0053610A"/>
    <w:rsid w:val="005362B8"/>
    <w:rsid w:val="00536DE1"/>
    <w:rsid w:val="00537519"/>
    <w:rsid w:val="005404EF"/>
    <w:rsid w:val="00540977"/>
    <w:rsid w:val="00540D84"/>
    <w:rsid w:val="00541462"/>
    <w:rsid w:val="00541701"/>
    <w:rsid w:val="00541E63"/>
    <w:rsid w:val="00542743"/>
    <w:rsid w:val="00542875"/>
    <w:rsid w:val="005428A6"/>
    <w:rsid w:val="005428F5"/>
    <w:rsid w:val="00542FD6"/>
    <w:rsid w:val="00544D0C"/>
    <w:rsid w:val="005451DC"/>
    <w:rsid w:val="00545372"/>
    <w:rsid w:val="005453E6"/>
    <w:rsid w:val="005453FC"/>
    <w:rsid w:val="00545D96"/>
    <w:rsid w:val="005466A3"/>
    <w:rsid w:val="005466B1"/>
    <w:rsid w:val="0054672A"/>
    <w:rsid w:val="00546D36"/>
    <w:rsid w:val="00547567"/>
    <w:rsid w:val="0055092B"/>
    <w:rsid w:val="00550B03"/>
    <w:rsid w:val="00551245"/>
    <w:rsid w:val="00552A03"/>
    <w:rsid w:val="00552EA9"/>
    <w:rsid w:val="00553261"/>
    <w:rsid w:val="005534AF"/>
    <w:rsid w:val="005536DE"/>
    <w:rsid w:val="00553F8C"/>
    <w:rsid w:val="005541E7"/>
    <w:rsid w:val="00554211"/>
    <w:rsid w:val="00554921"/>
    <w:rsid w:val="00554FEC"/>
    <w:rsid w:val="005553F0"/>
    <w:rsid w:val="0055571A"/>
    <w:rsid w:val="00555AEB"/>
    <w:rsid w:val="00555B60"/>
    <w:rsid w:val="00555BDF"/>
    <w:rsid w:val="00555EB8"/>
    <w:rsid w:val="00556568"/>
    <w:rsid w:val="00556735"/>
    <w:rsid w:val="00556880"/>
    <w:rsid w:val="00556CA9"/>
    <w:rsid w:val="00556F22"/>
    <w:rsid w:val="0055772B"/>
    <w:rsid w:val="005577F8"/>
    <w:rsid w:val="005579D2"/>
    <w:rsid w:val="0056008C"/>
    <w:rsid w:val="00560394"/>
    <w:rsid w:val="005609F0"/>
    <w:rsid w:val="00561215"/>
    <w:rsid w:val="0056129D"/>
    <w:rsid w:val="00561D93"/>
    <w:rsid w:val="005620B9"/>
    <w:rsid w:val="0056252B"/>
    <w:rsid w:val="00563603"/>
    <w:rsid w:val="00563762"/>
    <w:rsid w:val="00564C66"/>
    <w:rsid w:val="00564E8D"/>
    <w:rsid w:val="005651FF"/>
    <w:rsid w:val="00565377"/>
    <w:rsid w:val="005654B1"/>
    <w:rsid w:val="00565500"/>
    <w:rsid w:val="005656A5"/>
    <w:rsid w:val="005657F8"/>
    <w:rsid w:val="00565A95"/>
    <w:rsid w:val="00565D7E"/>
    <w:rsid w:val="00566ACF"/>
    <w:rsid w:val="005675F3"/>
    <w:rsid w:val="0056789A"/>
    <w:rsid w:val="00570105"/>
    <w:rsid w:val="00570856"/>
    <w:rsid w:val="00571FC9"/>
    <w:rsid w:val="005720B9"/>
    <w:rsid w:val="00572BAD"/>
    <w:rsid w:val="005735B3"/>
    <w:rsid w:val="00573699"/>
    <w:rsid w:val="005736DB"/>
    <w:rsid w:val="005737DB"/>
    <w:rsid w:val="00573BD5"/>
    <w:rsid w:val="00573D1B"/>
    <w:rsid w:val="005741BF"/>
    <w:rsid w:val="0057424D"/>
    <w:rsid w:val="00574C24"/>
    <w:rsid w:val="00574F8A"/>
    <w:rsid w:val="005751C6"/>
    <w:rsid w:val="00575902"/>
    <w:rsid w:val="005759EE"/>
    <w:rsid w:val="005769C8"/>
    <w:rsid w:val="00576BF8"/>
    <w:rsid w:val="00577B54"/>
    <w:rsid w:val="00580BF2"/>
    <w:rsid w:val="00581206"/>
    <w:rsid w:val="0058158D"/>
    <w:rsid w:val="00581A57"/>
    <w:rsid w:val="00581FFE"/>
    <w:rsid w:val="00582818"/>
    <w:rsid w:val="00582D2F"/>
    <w:rsid w:val="00582FFA"/>
    <w:rsid w:val="005832C6"/>
    <w:rsid w:val="005837C0"/>
    <w:rsid w:val="005840C8"/>
    <w:rsid w:val="0058498D"/>
    <w:rsid w:val="00584A00"/>
    <w:rsid w:val="00585260"/>
    <w:rsid w:val="0058592A"/>
    <w:rsid w:val="00585987"/>
    <w:rsid w:val="00585CDC"/>
    <w:rsid w:val="00585FA0"/>
    <w:rsid w:val="0058651D"/>
    <w:rsid w:val="0058654E"/>
    <w:rsid w:val="005865A1"/>
    <w:rsid w:val="005867FE"/>
    <w:rsid w:val="005872D8"/>
    <w:rsid w:val="005877D6"/>
    <w:rsid w:val="005900F1"/>
    <w:rsid w:val="005905B7"/>
    <w:rsid w:val="00591896"/>
    <w:rsid w:val="005919B3"/>
    <w:rsid w:val="005920EC"/>
    <w:rsid w:val="00592EE4"/>
    <w:rsid w:val="00592F63"/>
    <w:rsid w:val="00593BB6"/>
    <w:rsid w:val="00594189"/>
    <w:rsid w:val="005941EF"/>
    <w:rsid w:val="005947E0"/>
    <w:rsid w:val="005948D9"/>
    <w:rsid w:val="005960DC"/>
    <w:rsid w:val="00596D21"/>
    <w:rsid w:val="00596DE8"/>
    <w:rsid w:val="00596F7D"/>
    <w:rsid w:val="005974CB"/>
    <w:rsid w:val="00597BD2"/>
    <w:rsid w:val="005A00AD"/>
    <w:rsid w:val="005A051F"/>
    <w:rsid w:val="005A0705"/>
    <w:rsid w:val="005A07B6"/>
    <w:rsid w:val="005A0FC4"/>
    <w:rsid w:val="005A105C"/>
    <w:rsid w:val="005A1A81"/>
    <w:rsid w:val="005A2543"/>
    <w:rsid w:val="005A2D8D"/>
    <w:rsid w:val="005A3208"/>
    <w:rsid w:val="005A3316"/>
    <w:rsid w:val="005A370B"/>
    <w:rsid w:val="005A3D1C"/>
    <w:rsid w:val="005A4626"/>
    <w:rsid w:val="005A4754"/>
    <w:rsid w:val="005A4883"/>
    <w:rsid w:val="005A49A7"/>
    <w:rsid w:val="005A4D22"/>
    <w:rsid w:val="005A4E16"/>
    <w:rsid w:val="005A4EE4"/>
    <w:rsid w:val="005A54CE"/>
    <w:rsid w:val="005A5814"/>
    <w:rsid w:val="005A5EBD"/>
    <w:rsid w:val="005A63BD"/>
    <w:rsid w:val="005A65A7"/>
    <w:rsid w:val="005A6624"/>
    <w:rsid w:val="005A6A6E"/>
    <w:rsid w:val="005A6D33"/>
    <w:rsid w:val="005A7230"/>
    <w:rsid w:val="005A74AA"/>
    <w:rsid w:val="005A762F"/>
    <w:rsid w:val="005B02E2"/>
    <w:rsid w:val="005B0507"/>
    <w:rsid w:val="005B0580"/>
    <w:rsid w:val="005B1424"/>
    <w:rsid w:val="005B1E35"/>
    <w:rsid w:val="005B20FB"/>
    <w:rsid w:val="005B23D4"/>
    <w:rsid w:val="005B2D4B"/>
    <w:rsid w:val="005B32DB"/>
    <w:rsid w:val="005B33E8"/>
    <w:rsid w:val="005B3507"/>
    <w:rsid w:val="005B357A"/>
    <w:rsid w:val="005B3AB8"/>
    <w:rsid w:val="005B4025"/>
    <w:rsid w:val="005B4127"/>
    <w:rsid w:val="005B4179"/>
    <w:rsid w:val="005B4659"/>
    <w:rsid w:val="005B49C2"/>
    <w:rsid w:val="005B4DFB"/>
    <w:rsid w:val="005B6045"/>
    <w:rsid w:val="005B6398"/>
    <w:rsid w:val="005B6809"/>
    <w:rsid w:val="005B6A90"/>
    <w:rsid w:val="005B6BAA"/>
    <w:rsid w:val="005B78DA"/>
    <w:rsid w:val="005B7F41"/>
    <w:rsid w:val="005C0052"/>
    <w:rsid w:val="005C0C49"/>
    <w:rsid w:val="005C0CB8"/>
    <w:rsid w:val="005C1EAD"/>
    <w:rsid w:val="005C2690"/>
    <w:rsid w:val="005C47A9"/>
    <w:rsid w:val="005C495A"/>
    <w:rsid w:val="005C5077"/>
    <w:rsid w:val="005C65AA"/>
    <w:rsid w:val="005C66D9"/>
    <w:rsid w:val="005C6940"/>
    <w:rsid w:val="005C7BE4"/>
    <w:rsid w:val="005C7E3D"/>
    <w:rsid w:val="005D1260"/>
    <w:rsid w:val="005D1834"/>
    <w:rsid w:val="005D21FB"/>
    <w:rsid w:val="005D3C7D"/>
    <w:rsid w:val="005D3E48"/>
    <w:rsid w:val="005D3F34"/>
    <w:rsid w:val="005D43E6"/>
    <w:rsid w:val="005D452D"/>
    <w:rsid w:val="005D4895"/>
    <w:rsid w:val="005D4F7C"/>
    <w:rsid w:val="005D5B4C"/>
    <w:rsid w:val="005D5B64"/>
    <w:rsid w:val="005D5F40"/>
    <w:rsid w:val="005D63A9"/>
    <w:rsid w:val="005D66A5"/>
    <w:rsid w:val="005D6A64"/>
    <w:rsid w:val="005D6BBF"/>
    <w:rsid w:val="005E024D"/>
    <w:rsid w:val="005E07E9"/>
    <w:rsid w:val="005E0CF2"/>
    <w:rsid w:val="005E1046"/>
    <w:rsid w:val="005E1268"/>
    <w:rsid w:val="005E1695"/>
    <w:rsid w:val="005E1E0C"/>
    <w:rsid w:val="005E1E94"/>
    <w:rsid w:val="005E2570"/>
    <w:rsid w:val="005E29C6"/>
    <w:rsid w:val="005E3EDC"/>
    <w:rsid w:val="005E40F2"/>
    <w:rsid w:val="005E5A55"/>
    <w:rsid w:val="005E5AE7"/>
    <w:rsid w:val="005E5C68"/>
    <w:rsid w:val="005E5EB3"/>
    <w:rsid w:val="005E70AE"/>
    <w:rsid w:val="005E71C3"/>
    <w:rsid w:val="005E7744"/>
    <w:rsid w:val="005E7A62"/>
    <w:rsid w:val="005E7B04"/>
    <w:rsid w:val="005F00BC"/>
    <w:rsid w:val="005F0941"/>
    <w:rsid w:val="005F09E7"/>
    <w:rsid w:val="005F0A9D"/>
    <w:rsid w:val="005F0B48"/>
    <w:rsid w:val="005F1304"/>
    <w:rsid w:val="005F138B"/>
    <w:rsid w:val="005F15AD"/>
    <w:rsid w:val="005F2B49"/>
    <w:rsid w:val="005F2E49"/>
    <w:rsid w:val="005F32F6"/>
    <w:rsid w:val="005F3A81"/>
    <w:rsid w:val="005F48D2"/>
    <w:rsid w:val="005F4E42"/>
    <w:rsid w:val="005F50F9"/>
    <w:rsid w:val="005F555B"/>
    <w:rsid w:val="005F5A87"/>
    <w:rsid w:val="005F5B2D"/>
    <w:rsid w:val="005F69A1"/>
    <w:rsid w:val="005F6BE8"/>
    <w:rsid w:val="005F6E87"/>
    <w:rsid w:val="005F748B"/>
    <w:rsid w:val="00600C31"/>
    <w:rsid w:val="006017A3"/>
    <w:rsid w:val="00601B60"/>
    <w:rsid w:val="00601D53"/>
    <w:rsid w:val="006030E3"/>
    <w:rsid w:val="0060320C"/>
    <w:rsid w:val="00603261"/>
    <w:rsid w:val="00603337"/>
    <w:rsid w:val="0060370B"/>
    <w:rsid w:val="006044DD"/>
    <w:rsid w:val="0060471D"/>
    <w:rsid w:val="00604AEE"/>
    <w:rsid w:val="00604D0F"/>
    <w:rsid w:val="0060541C"/>
    <w:rsid w:val="0060544B"/>
    <w:rsid w:val="00605718"/>
    <w:rsid w:val="00606129"/>
    <w:rsid w:val="006061C3"/>
    <w:rsid w:val="00606861"/>
    <w:rsid w:val="00606862"/>
    <w:rsid w:val="0060692E"/>
    <w:rsid w:val="00606F4A"/>
    <w:rsid w:val="00607501"/>
    <w:rsid w:val="006077CD"/>
    <w:rsid w:val="006100E1"/>
    <w:rsid w:val="00610DE1"/>
    <w:rsid w:val="0061101B"/>
    <w:rsid w:val="0061158F"/>
    <w:rsid w:val="00611931"/>
    <w:rsid w:val="00611BFB"/>
    <w:rsid w:val="00611D7C"/>
    <w:rsid w:val="0061204B"/>
    <w:rsid w:val="006121AE"/>
    <w:rsid w:val="00612DCB"/>
    <w:rsid w:val="006140E1"/>
    <w:rsid w:val="006145AB"/>
    <w:rsid w:val="00614B88"/>
    <w:rsid w:val="00614C71"/>
    <w:rsid w:val="00614E7F"/>
    <w:rsid w:val="00614FD3"/>
    <w:rsid w:val="00615C93"/>
    <w:rsid w:val="00615FF8"/>
    <w:rsid w:val="006161F9"/>
    <w:rsid w:val="0061624F"/>
    <w:rsid w:val="006179AF"/>
    <w:rsid w:val="006201CE"/>
    <w:rsid w:val="006204A1"/>
    <w:rsid w:val="00621343"/>
    <w:rsid w:val="00621384"/>
    <w:rsid w:val="00621536"/>
    <w:rsid w:val="006217E7"/>
    <w:rsid w:val="006223E0"/>
    <w:rsid w:val="00622592"/>
    <w:rsid w:val="00626169"/>
    <w:rsid w:val="006268C5"/>
    <w:rsid w:val="00627CC2"/>
    <w:rsid w:val="0063107F"/>
    <w:rsid w:val="00631097"/>
    <w:rsid w:val="0063116B"/>
    <w:rsid w:val="00631DEC"/>
    <w:rsid w:val="006324C0"/>
    <w:rsid w:val="006327FD"/>
    <w:rsid w:val="00632D03"/>
    <w:rsid w:val="006331D5"/>
    <w:rsid w:val="00633DB5"/>
    <w:rsid w:val="006342ED"/>
    <w:rsid w:val="006344E2"/>
    <w:rsid w:val="006348EA"/>
    <w:rsid w:val="00634BD8"/>
    <w:rsid w:val="006351D9"/>
    <w:rsid w:val="006352EA"/>
    <w:rsid w:val="00635779"/>
    <w:rsid w:val="00635820"/>
    <w:rsid w:val="0063590B"/>
    <w:rsid w:val="00635990"/>
    <w:rsid w:val="00635FC7"/>
    <w:rsid w:val="006404B3"/>
    <w:rsid w:val="0064061A"/>
    <w:rsid w:val="00640624"/>
    <w:rsid w:val="0064064C"/>
    <w:rsid w:val="00640C38"/>
    <w:rsid w:val="00640CF3"/>
    <w:rsid w:val="00640F83"/>
    <w:rsid w:val="00641583"/>
    <w:rsid w:val="00641CA3"/>
    <w:rsid w:val="00641CAD"/>
    <w:rsid w:val="00641ED8"/>
    <w:rsid w:val="00641EDE"/>
    <w:rsid w:val="00642AF5"/>
    <w:rsid w:val="00642D8C"/>
    <w:rsid w:val="006441FC"/>
    <w:rsid w:val="00644580"/>
    <w:rsid w:val="00644794"/>
    <w:rsid w:val="00644CE5"/>
    <w:rsid w:val="00645043"/>
    <w:rsid w:val="0064512F"/>
    <w:rsid w:val="00646051"/>
    <w:rsid w:val="00646060"/>
    <w:rsid w:val="0064627F"/>
    <w:rsid w:val="0064694C"/>
    <w:rsid w:val="00647452"/>
    <w:rsid w:val="00647777"/>
    <w:rsid w:val="006479F4"/>
    <w:rsid w:val="00647B0A"/>
    <w:rsid w:val="00650592"/>
    <w:rsid w:val="00650CA9"/>
    <w:rsid w:val="00650EEC"/>
    <w:rsid w:val="006514E4"/>
    <w:rsid w:val="00651A60"/>
    <w:rsid w:val="00652128"/>
    <w:rsid w:val="00652457"/>
    <w:rsid w:val="00653302"/>
    <w:rsid w:val="006538C8"/>
    <w:rsid w:val="006538C9"/>
    <w:rsid w:val="00653997"/>
    <w:rsid w:val="00653F0A"/>
    <w:rsid w:val="00654819"/>
    <w:rsid w:val="006552AA"/>
    <w:rsid w:val="00655E70"/>
    <w:rsid w:val="00656414"/>
    <w:rsid w:val="00656ADF"/>
    <w:rsid w:val="006574E9"/>
    <w:rsid w:val="0065777A"/>
    <w:rsid w:val="00657E8E"/>
    <w:rsid w:val="006604A4"/>
    <w:rsid w:val="00660613"/>
    <w:rsid w:val="006610DA"/>
    <w:rsid w:val="0066146D"/>
    <w:rsid w:val="00661E53"/>
    <w:rsid w:val="00662434"/>
    <w:rsid w:val="0066255A"/>
    <w:rsid w:val="006626E1"/>
    <w:rsid w:val="00662948"/>
    <w:rsid w:val="006630D9"/>
    <w:rsid w:val="0066436A"/>
    <w:rsid w:val="00664EEE"/>
    <w:rsid w:val="00665163"/>
    <w:rsid w:val="00665203"/>
    <w:rsid w:val="006653C9"/>
    <w:rsid w:val="006657E0"/>
    <w:rsid w:val="006659ED"/>
    <w:rsid w:val="006673A0"/>
    <w:rsid w:val="0066742B"/>
    <w:rsid w:val="00667823"/>
    <w:rsid w:val="00667C7F"/>
    <w:rsid w:val="00670AE7"/>
    <w:rsid w:val="00670D26"/>
    <w:rsid w:val="00670D4C"/>
    <w:rsid w:val="00671184"/>
    <w:rsid w:val="00671E6C"/>
    <w:rsid w:val="0067205E"/>
    <w:rsid w:val="0067214C"/>
    <w:rsid w:val="0067219F"/>
    <w:rsid w:val="006722FF"/>
    <w:rsid w:val="00672378"/>
    <w:rsid w:val="006724BE"/>
    <w:rsid w:val="006725BA"/>
    <w:rsid w:val="006726A1"/>
    <w:rsid w:val="006730C4"/>
    <w:rsid w:val="0067332D"/>
    <w:rsid w:val="0067337A"/>
    <w:rsid w:val="00673C0E"/>
    <w:rsid w:val="00673C52"/>
    <w:rsid w:val="00674478"/>
    <w:rsid w:val="006748D5"/>
    <w:rsid w:val="00674E53"/>
    <w:rsid w:val="00676452"/>
    <w:rsid w:val="00676A92"/>
    <w:rsid w:val="00677406"/>
    <w:rsid w:val="006814B1"/>
    <w:rsid w:val="00681854"/>
    <w:rsid w:val="00681FFD"/>
    <w:rsid w:val="00682507"/>
    <w:rsid w:val="00682561"/>
    <w:rsid w:val="006832C4"/>
    <w:rsid w:val="00683548"/>
    <w:rsid w:val="00683771"/>
    <w:rsid w:val="00683791"/>
    <w:rsid w:val="006839B7"/>
    <w:rsid w:val="00683CC2"/>
    <w:rsid w:val="00683E1F"/>
    <w:rsid w:val="00685037"/>
    <w:rsid w:val="00685B75"/>
    <w:rsid w:val="00686493"/>
    <w:rsid w:val="006866BD"/>
    <w:rsid w:val="006869D9"/>
    <w:rsid w:val="00686D68"/>
    <w:rsid w:val="00687246"/>
    <w:rsid w:val="006872F7"/>
    <w:rsid w:val="00687C92"/>
    <w:rsid w:val="00687F93"/>
    <w:rsid w:val="00687FBB"/>
    <w:rsid w:val="006901C5"/>
    <w:rsid w:val="00690543"/>
    <w:rsid w:val="00690705"/>
    <w:rsid w:val="00690931"/>
    <w:rsid w:val="006909D8"/>
    <w:rsid w:val="00690A22"/>
    <w:rsid w:val="006916CE"/>
    <w:rsid w:val="006918C8"/>
    <w:rsid w:val="00692495"/>
    <w:rsid w:val="00693568"/>
    <w:rsid w:val="006939D3"/>
    <w:rsid w:val="00693E16"/>
    <w:rsid w:val="006946FD"/>
    <w:rsid w:val="0069531B"/>
    <w:rsid w:val="0069548D"/>
    <w:rsid w:val="00695DEE"/>
    <w:rsid w:val="00696046"/>
    <w:rsid w:val="00696428"/>
    <w:rsid w:val="006966D3"/>
    <w:rsid w:val="00696D53"/>
    <w:rsid w:val="00697A13"/>
    <w:rsid w:val="00697E73"/>
    <w:rsid w:val="006A0343"/>
    <w:rsid w:val="006A0BCB"/>
    <w:rsid w:val="006A0E48"/>
    <w:rsid w:val="006A1588"/>
    <w:rsid w:val="006A163C"/>
    <w:rsid w:val="006A175D"/>
    <w:rsid w:val="006A2464"/>
    <w:rsid w:val="006A24A2"/>
    <w:rsid w:val="006A258C"/>
    <w:rsid w:val="006A2C93"/>
    <w:rsid w:val="006A33F6"/>
    <w:rsid w:val="006A3426"/>
    <w:rsid w:val="006A3BCA"/>
    <w:rsid w:val="006A41FD"/>
    <w:rsid w:val="006A4F5D"/>
    <w:rsid w:val="006A59E5"/>
    <w:rsid w:val="006A5BCB"/>
    <w:rsid w:val="006A6022"/>
    <w:rsid w:val="006A6BBF"/>
    <w:rsid w:val="006A6EE6"/>
    <w:rsid w:val="006A70CC"/>
    <w:rsid w:val="006A7540"/>
    <w:rsid w:val="006A7760"/>
    <w:rsid w:val="006A7951"/>
    <w:rsid w:val="006A7BDD"/>
    <w:rsid w:val="006A7C48"/>
    <w:rsid w:val="006B010F"/>
    <w:rsid w:val="006B1076"/>
    <w:rsid w:val="006B121E"/>
    <w:rsid w:val="006B1427"/>
    <w:rsid w:val="006B192D"/>
    <w:rsid w:val="006B1EF9"/>
    <w:rsid w:val="006B2132"/>
    <w:rsid w:val="006B22F9"/>
    <w:rsid w:val="006B247C"/>
    <w:rsid w:val="006B2A89"/>
    <w:rsid w:val="006B3007"/>
    <w:rsid w:val="006B3381"/>
    <w:rsid w:val="006B3F82"/>
    <w:rsid w:val="006B499D"/>
    <w:rsid w:val="006B4B5D"/>
    <w:rsid w:val="006B4D1E"/>
    <w:rsid w:val="006B5A5F"/>
    <w:rsid w:val="006B5C9E"/>
    <w:rsid w:val="006B649F"/>
    <w:rsid w:val="006B667A"/>
    <w:rsid w:val="006B6821"/>
    <w:rsid w:val="006B70AB"/>
    <w:rsid w:val="006C0390"/>
    <w:rsid w:val="006C07A3"/>
    <w:rsid w:val="006C0859"/>
    <w:rsid w:val="006C0A39"/>
    <w:rsid w:val="006C0EFA"/>
    <w:rsid w:val="006C10CF"/>
    <w:rsid w:val="006C119C"/>
    <w:rsid w:val="006C13A8"/>
    <w:rsid w:val="006C169A"/>
    <w:rsid w:val="006C1F82"/>
    <w:rsid w:val="006C20A2"/>
    <w:rsid w:val="006C2302"/>
    <w:rsid w:val="006C2324"/>
    <w:rsid w:val="006C271D"/>
    <w:rsid w:val="006C292C"/>
    <w:rsid w:val="006C2A77"/>
    <w:rsid w:val="006C2FD3"/>
    <w:rsid w:val="006C2FE8"/>
    <w:rsid w:val="006C30A6"/>
    <w:rsid w:val="006C32B1"/>
    <w:rsid w:val="006C3657"/>
    <w:rsid w:val="006C3723"/>
    <w:rsid w:val="006C3785"/>
    <w:rsid w:val="006C4112"/>
    <w:rsid w:val="006C4180"/>
    <w:rsid w:val="006C43CA"/>
    <w:rsid w:val="006C43F0"/>
    <w:rsid w:val="006C44B8"/>
    <w:rsid w:val="006C4863"/>
    <w:rsid w:val="006C518D"/>
    <w:rsid w:val="006C51F7"/>
    <w:rsid w:val="006C54F8"/>
    <w:rsid w:val="006C555B"/>
    <w:rsid w:val="006C623B"/>
    <w:rsid w:val="006C66D4"/>
    <w:rsid w:val="006C67D4"/>
    <w:rsid w:val="006C6C10"/>
    <w:rsid w:val="006C6EE7"/>
    <w:rsid w:val="006C7495"/>
    <w:rsid w:val="006C7B60"/>
    <w:rsid w:val="006C7BE4"/>
    <w:rsid w:val="006D037E"/>
    <w:rsid w:val="006D0447"/>
    <w:rsid w:val="006D0CEE"/>
    <w:rsid w:val="006D0D67"/>
    <w:rsid w:val="006D1F90"/>
    <w:rsid w:val="006D2928"/>
    <w:rsid w:val="006D2CBA"/>
    <w:rsid w:val="006D4889"/>
    <w:rsid w:val="006D4B21"/>
    <w:rsid w:val="006D526B"/>
    <w:rsid w:val="006D55EF"/>
    <w:rsid w:val="006D6205"/>
    <w:rsid w:val="006D65AE"/>
    <w:rsid w:val="006D68A4"/>
    <w:rsid w:val="006D7010"/>
    <w:rsid w:val="006D736B"/>
    <w:rsid w:val="006D7E2C"/>
    <w:rsid w:val="006D7E94"/>
    <w:rsid w:val="006D7E9A"/>
    <w:rsid w:val="006E04DA"/>
    <w:rsid w:val="006E09B1"/>
    <w:rsid w:val="006E1368"/>
    <w:rsid w:val="006E1719"/>
    <w:rsid w:val="006E1D3A"/>
    <w:rsid w:val="006E1DAE"/>
    <w:rsid w:val="006E1FB3"/>
    <w:rsid w:val="006E3180"/>
    <w:rsid w:val="006E3395"/>
    <w:rsid w:val="006E4622"/>
    <w:rsid w:val="006E555E"/>
    <w:rsid w:val="006E55C3"/>
    <w:rsid w:val="006E5865"/>
    <w:rsid w:val="006E61CD"/>
    <w:rsid w:val="006E69B7"/>
    <w:rsid w:val="006E6D31"/>
    <w:rsid w:val="006E6EA7"/>
    <w:rsid w:val="006E6FDB"/>
    <w:rsid w:val="006E72C4"/>
    <w:rsid w:val="006E732F"/>
    <w:rsid w:val="006E77A0"/>
    <w:rsid w:val="006E7C62"/>
    <w:rsid w:val="006F078E"/>
    <w:rsid w:val="006F0856"/>
    <w:rsid w:val="006F0E03"/>
    <w:rsid w:val="006F12F6"/>
    <w:rsid w:val="006F18F7"/>
    <w:rsid w:val="006F3905"/>
    <w:rsid w:val="006F4476"/>
    <w:rsid w:val="006F5216"/>
    <w:rsid w:val="006F5847"/>
    <w:rsid w:val="006F6173"/>
    <w:rsid w:val="006F638D"/>
    <w:rsid w:val="006F6586"/>
    <w:rsid w:val="006F6CC7"/>
    <w:rsid w:val="006F70E9"/>
    <w:rsid w:val="006F7760"/>
    <w:rsid w:val="006F7E69"/>
    <w:rsid w:val="007002A7"/>
    <w:rsid w:val="00700BE3"/>
    <w:rsid w:val="007022A0"/>
    <w:rsid w:val="00702CE6"/>
    <w:rsid w:val="007032F8"/>
    <w:rsid w:val="00703DA3"/>
    <w:rsid w:val="00703FF5"/>
    <w:rsid w:val="0070445E"/>
    <w:rsid w:val="00704817"/>
    <w:rsid w:val="00704EB2"/>
    <w:rsid w:val="00705165"/>
    <w:rsid w:val="007056DF"/>
    <w:rsid w:val="00706725"/>
    <w:rsid w:val="00706A4E"/>
    <w:rsid w:val="00706DF9"/>
    <w:rsid w:val="00707722"/>
    <w:rsid w:val="0070779F"/>
    <w:rsid w:val="0070784A"/>
    <w:rsid w:val="0070796C"/>
    <w:rsid w:val="00707CF0"/>
    <w:rsid w:val="007100B9"/>
    <w:rsid w:val="00710196"/>
    <w:rsid w:val="00710E9F"/>
    <w:rsid w:val="00711379"/>
    <w:rsid w:val="007118EC"/>
    <w:rsid w:val="00711B8F"/>
    <w:rsid w:val="00711BC4"/>
    <w:rsid w:val="00712595"/>
    <w:rsid w:val="00712C26"/>
    <w:rsid w:val="00712ED0"/>
    <w:rsid w:val="0071335B"/>
    <w:rsid w:val="007141D4"/>
    <w:rsid w:val="00714C68"/>
    <w:rsid w:val="00715102"/>
    <w:rsid w:val="00715107"/>
    <w:rsid w:val="007152FD"/>
    <w:rsid w:val="007158CC"/>
    <w:rsid w:val="007158D8"/>
    <w:rsid w:val="007158F0"/>
    <w:rsid w:val="007159B6"/>
    <w:rsid w:val="00715EAA"/>
    <w:rsid w:val="0071605D"/>
    <w:rsid w:val="007161A0"/>
    <w:rsid w:val="007162E6"/>
    <w:rsid w:val="00716E77"/>
    <w:rsid w:val="0071710C"/>
    <w:rsid w:val="00717159"/>
    <w:rsid w:val="007176C3"/>
    <w:rsid w:val="00717CB2"/>
    <w:rsid w:val="00717E61"/>
    <w:rsid w:val="007203C2"/>
    <w:rsid w:val="00720729"/>
    <w:rsid w:val="00720793"/>
    <w:rsid w:val="007207FB"/>
    <w:rsid w:val="00720E9D"/>
    <w:rsid w:val="0072114A"/>
    <w:rsid w:val="0072119C"/>
    <w:rsid w:val="007212D8"/>
    <w:rsid w:val="007212E1"/>
    <w:rsid w:val="007214FE"/>
    <w:rsid w:val="007217EE"/>
    <w:rsid w:val="00721CE4"/>
    <w:rsid w:val="00722279"/>
    <w:rsid w:val="0072296A"/>
    <w:rsid w:val="00723187"/>
    <w:rsid w:val="007235B7"/>
    <w:rsid w:val="00723A65"/>
    <w:rsid w:val="00724B79"/>
    <w:rsid w:val="00724CA3"/>
    <w:rsid w:val="007251F0"/>
    <w:rsid w:val="007256E9"/>
    <w:rsid w:val="00725910"/>
    <w:rsid w:val="00725BA5"/>
    <w:rsid w:val="0072624D"/>
    <w:rsid w:val="00726370"/>
    <w:rsid w:val="007267C7"/>
    <w:rsid w:val="0072696B"/>
    <w:rsid w:val="007272D3"/>
    <w:rsid w:val="0072770A"/>
    <w:rsid w:val="00727F30"/>
    <w:rsid w:val="00730238"/>
    <w:rsid w:val="00730256"/>
    <w:rsid w:val="00731C20"/>
    <w:rsid w:val="00731C29"/>
    <w:rsid w:val="00731D5B"/>
    <w:rsid w:val="007320F2"/>
    <w:rsid w:val="00733DB6"/>
    <w:rsid w:val="00733DC1"/>
    <w:rsid w:val="00733ED8"/>
    <w:rsid w:val="00734691"/>
    <w:rsid w:val="00734ADB"/>
    <w:rsid w:val="007351AC"/>
    <w:rsid w:val="0073542F"/>
    <w:rsid w:val="007357D2"/>
    <w:rsid w:val="00735CCA"/>
    <w:rsid w:val="00735F17"/>
    <w:rsid w:val="00736172"/>
    <w:rsid w:val="00737869"/>
    <w:rsid w:val="00737C40"/>
    <w:rsid w:val="00740EDF"/>
    <w:rsid w:val="00740F31"/>
    <w:rsid w:val="00741121"/>
    <w:rsid w:val="0074185E"/>
    <w:rsid w:val="007424B9"/>
    <w:rsid w:val="007428BA"/>
    <w:rsid w:val="00742F01"/>
    <w:rsid w:val="007430DE"/>
    <w:rsid w:val="007449EE"/>
    <w:rsid w:val="00744D89"/>
    <w:rsid w:val="00744F21"/>
    <w:rsid w:val="00745D5A"/>
    <w:rsid w:val="007468B4"/>
    <w:rsid w:val="00751596"/>
    <w:rsid w:val="00751E10"/>
    <w:rsid w:val="007521B5"/>
    <w:rsid w:val="00752A75"/>
    <w:rsid w:val="00752D63"/>
    <w:rsid w:val="007532BA"/>
    <w:rsid w:val="00755235"/>
    <w:rsid w:val="007556AA"/>
    <w:rsid w:val="00755B5A"/>
    <w:rsid w:val="0075650F"/>
    <w:rsid w:val="007568F1"/>
    <w:rsid w:val="007569BE"/>
    <w:rsid w:val="00756D3B"/>
    <w:rsid w:val="0075725B"/>
    <w:rsid w:val="00757728"/>
    <w:rsid w:val="00757760"/>
    <w:rsid w:val="00757A9D"/>
    <w:rsid w:val="00757D27"/>
    <w:rsid w:val="007600C3"/>
    <w:rsid w:val="00760BB0"/>
    <w:rsid w:val="00760C11"/>
    <w:rsid w:val="00760F0C"/>
    <w:rsid w:val="007612B1"/>
    <w:rsid w:val="007612C9"/>
    <w:rsid w:val="007612E8"/>
    <w:rsid w:val="00761503"/>
    <w:rsid w:val="00761B85"/>
    <w:rsid w:val="00761FD6"/>
    <w:rsid w:val="0076237D"/>
    <w:rsid w:val="007625BA"/>
    <w:rsid w:val="007633E4"/>
    <w:rsid w:val="00763693"/>
    <w:rsid w:val="007639D5"/>
    <w:rsid w:val="00764F47"/>
    <w:rsid w:val="00764FAB"/>
    <w:rsid w:val="007652BE"/>
    <w:rsid w:val="00765400"/>
    <w:rsid w:val="00767A11"/>
    <w:rsid w:val="00770067"/>
    <w:rsid w:val="00770383"/>
    <w:rsid w:val="00770579"/>
    <w:rsid w:val="007706FD"/>
    <w:rsid w:val="00771A05"/>
    <w:rsid w:val="00771F72"/>
    <w:rsid w:val="00772C54"/>
    <w:rsid w:val="007730E3"/>
    <w:rsid w:val="007745F3"/>
    <w:rsid w:val="007746DF"/>
    <w:rsid w:val="00774800"/>
    <w:rsid w:val="007753F9"/>
    <w:rsid w:val="00776264"/>
    <w:rsid w:val="00776A2B"/>
    <w:rsid w:val="00776B13"/>
    <w:rsid w:val="00776E22"/>
    <w:rsid w:val="007770BC"/>
    <w:rsid w:val="00777278"/>
    <w:rsid w:val="0077753A"/>
    <w:rsid w:val="0077753E"/>
    <w:rsid w:val="007805AA"/>
    <w:rsid w:val="0078072F"/>
    <w:rsid w:val="007808A5"/>
    <w:rsid w:val="00780DBC"/>
    <w:rsid w:val="00780E39"/>
    <w:rsid w:val="00780EF5"/>
    <w:rsid w:val="007810A4"/>
    <w:rsid w:val="0078170B"/>
    <w:rsid w:val="007818EE"/>
    <w:rsid w:val="00781B86"/>
    <w:rsid w:val="00781CD2"/>
    <w:rsid w:val="00782204"/>
    <w:rsid w:val="007825C5"/>
    <w:rsid w:val="00784A1C"/>
    <w:rsid w:val="00784C1B"/>
    <w:rsid w:val="00784F02"/>
    <w:rsid w:val="007853AB"/>
    <w:rsid w:val="00785591"/>
    <w:rsid w:val="00786037"/>
    <w:rsid w:val="0078643E"/>
    <w:rsid w:val="007865FD"/>
    <w:rsid w:val="00786952"/>
    <w:rsid w:val="00786EBD"/>
    <w:rsid w:val="007872FB"/>
    <w:rsid w:val="007873E8"/>
    <w:rsid w:val="00787707"/>
    <w:rsid w:val="007907F6"/>
    <w:rsid w:val="00790CF9"/>
    <w:rsid w:val="00791061"/>
    <w:rsid w:val="007918EE"/>
    <w:rsid w:val="00791CCE"/>
    <w:rsid w:val="0079226B"/>
    <w:rsid w:val="00792A80"/>
    <w:rsid w:val="00794402"/>
    <w:rsid w:val="007947ED"/>
    <w:rsid w:val="00794E26"/>
    <w:rsid w:val="0079515E"/>
    <w:rsid w:val="00795208"/>
    <w:rsid w:val="00795306"/>
    <w:rsid w:val="007957BB"/>
    <w:rsid w:val="0079590B"/>
    <w:rsid w:val="0079611C"/>
    <w:rsid w:val="007965C0"/>
    <w:rsid w:val="007969D8"/>
    <w:rsid w:val="00796D8D"/>
    <w:rsid w:val="00796ECE"/>
    <w:rsid w:val="00797A8D"/>
    <w:rsid w:val="00797AF4"/>
    <w:rsid w:val="007A0D28"/>
    <w:rsid w:val="007A0DE4"/>
    <w:rsid w:val="007A13C9"/>
    <w:rsid w:val="007A14CF"/>
    <w:rsid w:val="007A18E2"/>
    <w:rsid w:val="007A1F6E"/>
    <w:rsid w:val="007A2016"/>
    <w:rsid w:val="007A2327"/>
    <w:rsid w:val="007A24EA"/>
    <w:rsid w:val="007A2B36"/>
    <w:rsid w:val="007A2C11"/>
    <w:rsid w:val="007A3732"/>
    <w:rsid w:val="007A3C83"/>
    <w:rsid w:val="007A3D37"/>
    <w:rsid w:val="007A447E"/>
    <w:rsid w:val="007A4543"/>
    <w:rsid w:val="007A45EF"/>
    <w:rsid w:val="007A51F5"/>
    <w:rsid w:val="007A5343"/>
    <w:rsid w:val="007A5356"/>
    <w:rsid w:val="007A5986"/>
    <w:rsid w:val="007A6406"/>
    <w:rsid w:val="007A6BE9"/>
    <w:rsid w:val="007A7D40"/>
    <w:rsid w:val="007B150C"/>
    <w:rsid w:val="007B15AC"/>
    <w:rsid w:val="007B18FB"/>
    <w:rsid w:val="007B25DC"/>
    <w:rsid w:val="007B2709"/>
    <w:rsid w:val="007B2F70"/>
    <w:rsid w:val="007B3939"/>
    <w:rsid w:val="007B3D84"/>
    <w:rsid w:val="007B4384"/>
    <w:rsid w:val="007B445A"/>
    <w:rsid w:val="007B4560"/>
    <w:rsid w:val="007B4C94"/>
    <w:rsid w:val="007B4E5C"/>
    <w:rsid w:val="007B4F30"/>
    <w:rsid w:val="007B63FC"/>
    <w:rsid w:val="007B6883"/>
    <w:rsid w:val="007B6939"/>
    <w:rsid w:val="007B79EA"/>
    <w:rsid w:val="007B7BBA"/>
    <w:rsid w:val="007B7CAE"/>
    <w:rsid w:val="007C0111"/>
    <w:rsid w:val="007C017A"/>
    <w:rsid w:val="007C0286"/>
    <w:rsid w:val="007C0E94"/>
    <w:rsid w:val="007C10E1"/>
    <w:rsid w:val="007C139A"/>
    <w:rsid w:val="007C1C06"/>
    <w:rsid w:val="007C1DD7"/>
    <w:rsid w:val="007C3189"/>
    <w:rsid w:val="007C36D6"/>
    <w:rsid w:val="007C3756"/>
    <w:rsid w:val="007C3C1C"/>
    <w:rsid w:val="007C3C5C"/>
    <w:rsid w:val="007C3D39"/>
    <w:rsid w:val="007C3E7D"/>
    <w:rsid w:val="007C49F3"/>
    <w:rsid w:val="007C500C"/>
    <w:rsid w:val="007C5295"/>
    <w:rsid w:val="007C53CC"/>
    <w:rsid w:val="007C5646"/>
    <w:rsid w:val="007C59DB"/>
    <w:rsid w:val="007C62C1"/>
    <w:rsid w:val="007C68D6"/>
    <w:rsid w:val="007C6991"/>
    <w:rsid w:val="007C738B"/>
    <w:rsid w:val="007C7808"/>
    <w:rsid w:val="007D0D3D"/>
    <w:rsid w:val="007D0FD2"/>
    <w:rsid w:val="007D16E4"/>
    <w:rsid w:val="007D1930"/>
    <w:rsid w:val="007D1B51"/>
    <w:rsid w:val="007D280B"/>
    <w:rsid w:val="007D2812"/>
    <w:rsid w:val="007D2A66"/>
    <w:rsid w:val="007D2E34"/>
    <w:rsid w:val="007D2FE5"/>
    <w:rsid w:val="007D343A"/>
    <w:rsid w:val="007D34B7"/>
    <w:rsid w:val="007D36DB"/>
    <w:rsid w:val="007D3969"/>
    <w:rsid w:val="007D3A62"/>
    <w:rsid w:val="007D3C42"/>
    <w:rsid w:val="007D47D6"/>
    <w:rsid w:val="007D489E"/>
    <w:rsid w:val="007D5063"/>
    <w:rsid w:val="007D533F"/>
    <w:rsid w:val="007D5752"/>
    <w:rsid w:val="007D5A4D"/>
    <w:rsid w:val="007D5CC4"/>
    <w:rsid w:val="007D66BD"/>
    <w:rsid w:val="007D686A"/>
    <w:rsid w:val="007D6C77"/>
    <w:rsid w:val="007D7122"/>
    <w:rsid w:val="007D71A3"/>
    <w:rsid w:val="007D75B2"/>
    <w:rsid w:val="007D781F"/>
    <w:rsid w:val="007D7E9C"/>
    <w:rsid w:val="007E0344"/>
    <w:rsid w:val="007E062A"/>
    <w:rsid w:val="007E09A5"/>
    <w:rsid w:val="007E0DCF"/>
    <w:rsid w:val="007E1209"/>
    <w:rsid w:val="007E12A2"/>
    <w:rsid w:val="007E13D2"/>
    <w:rsid w:val="007E1AEB"/>
    <w:rsid w:val="007E2419"/>
    <w:rsid w:val="007E2B1A"/>
    <w:rsid w:val="007E3413"/>
    <w:rsid w:val="007E3466"/>
    <w:rsid w:val="007E3516"/>
    <w:rsid w:val="007E398D"/>
    <w:rsid w:val="007E44C6"/>
    <w:rsid w:val="007E47F3"/>
    <w:rsid w:val="007E4E09"/>
    <w:rsid w:val="007E559E"/>
    <w:rsid w:val="007E55D1"/>
    <w:rsid w:val="007E5914"/>
    <w:rsid w:val="007E6A99"/>
    <w:rsid w:val="007E7132"/>
    <w:rsid w:val="007E7F32"/>
    <w:rsid w:val="007F00EA"/>
    <w:rsid w:val="007F015C"/>
    <w:rsid w:val="007F01A8"/>
    <w:rsid w:val="007F0E3A"/>
    <w:rsid w:val="007F109E"/>
    <w:rsid w:val="007F14E4"/>
    <w:rsid w:val="007F1AF5"/>
    <w:rsid w:val="007F2351"/>
    <w:rsid w:val="007F2588"/>
    <w:rsid w:val="007F2AC8"/>
    <w:rsid w:val="007F3576"/>
    <w:rsid w:val="007F35B6"/>
    <w:rsid w:val="007F3E9B"/>
    <w:rsid w:val="007F509A"/>
    <w:rsid w:val="007F577A"/>
    <w:rsid w:val="007F5C42"/>
    <w:rsid w:val="007F5D2F"/>
    <w:rsid w:val="007F5D79"/>
    <w:rsid w:val="007F5EF9"/>
    <w:rsid w:val="007F5F85"/>
    <w:rsid w:val="007F6315"/>
    <w:rsid w:val="007F65F6"/>
    <w:rsid w:val="007F694C"/>
    <w:rsid w:val="007F6A53"/>
    <w:rsid w:val="007F6EC1"/>
    <w:rsid w:val="007F71E5"/>
    <w:rsid w:val="007F7325"/>
    <w:rsid w:val="007F76B0"/>
    <w:rsid w:val="00800BA6"/>
    <w:rsid w:val="00801918"/>
    <w:rsid w:val="0080191C"/>
    <w:rsid w:val="008019B5"/>
    <w:rsid w:val="00801CF6"/>
    <w:rsid w:val="008024CA"/>
    <w:rsid w:val="0080287F"/>
    <w:rsid w:val="00802A31"/>
    <w:rsid w:val="00802D75"/>
    <w:rsid w:val="00802EDE"/>
    <w:rsid w:val="00803250"/>
    <w:rsid w:val="008032BC"/>
    <w:rsid w:val="00803F7A"/>
    <w:rsid w:val="0080400C"/>
    <w:rsid w:val="008047D1"/>
    <w:rsid w:val="00804EEA"/>
    <w:rsid w:val="008051D3"/>
    <w:rsid w:val="00805406"/>
    <w:rsid w:val="00805C8B"/>
    <w:rsid w:val="00805E90"/>
    <w:rsid w:val="00805FE7"/>
    <w:rsid w:val="00806636"/>
    <w:rsid w:val="0080678D"/>
    <w:rsid w:val="0080684A"/>
    <w:rsid w:val="008068EB"/>
    <w:rsid w:val="00806C7C"/>
    <w:rsid w:val="00806D38"/>
    <w:rsid w:val="00807A87"/>
    <w:rsid w:val="00807ECB"/>
    <w:rsid w:val="00807EEA"/>
    <w:rsid w:val="00807FA7"/>
    <w:rsid w:val="00810C13"/>
    <w:rsid w:val="00811AF9"/>
    <w:rsid w:val="008123C2"/>
    <w:rsid w:val="008126D2"/>
    <w:rsid w:val="00812743"/>
    <w:rsid w:val="00812D05"/>
    <w:rsid w:val="00813033"/>
    <w:rsid w:val="00813189"/>
    <w:rsid w:val="0081340F"/>
    <w:rsid w:val="008139FF"/>
    <w:rsid w:val="00814530"/>
    <w:rsid w:val="0081462F"/>
    <w:rsid w:val="00814D9E"/>
    <w:rsid w:val="00815636"/>
    <w:rsid w:val="008159FA"/>
    <w:rsid w:val="00816370"/>
    <w:rsid w:val="0081656D"/>
    <w:rsid w:val="008167F8"/>
    <w:rsid w:val="00816DC9"/>
    <w:rsid w:val="00817460"/>
    <w:rsid w:val="0081748B"/>
    <w:rsid w:val="00820228"/>
    <w:rsid w:val="00820471"/>
    <w:rsid w:val="00820614"/>
    <w:rsid w:val="00821C78"/>
    <w:rsid w:val="00822723"/>
    <w:rsid w:val="00822B2D"/>
    <w:rsid w:val="00822B4E"/>
    <w:rsid w:val="00823AC0"/>
    <w:rsid w:val="00823D71"/>
    <w:rsid w:val="00824257"/>
    <w:rsid w:val="0082430C"/>
    <w:rsid w:val="008244FA"/>
    <w:rsid w:val="00824D4B"/>
    <w:rsid w:val="00824FF2"/>
    <w:rsid w:val="00826BEF"/>
    <w:rsid w:val="00827118"/>
    <w:rsid w:val="008279C9"/>
    <w:rsid w:val="00827A59"/>
    <w:rsid w:val="00827F75"/>
    <w:rsid w:val="008305FD"/>
    <w:rsid w:val="008309E1"/>
    <w:rsid w:val="00830F77"/>
    <w:rsid w:val="00831096"/>
    <w:rsid w:val="00831229"/>
    <w:rsid w:val="008318B4"/>
    <w:rsid w:val="008319AE"/>
    <w:rsid w:val="00831CCB"/>
    <w:rsid w:val="00831D27"/>
    <w:rsid w:val="0083213E"/>
    <w:rsid w:val="00833401"/>
    <w:rsid w:val="00833770"/>
    <w:rsid w:val="0083377F"/>
    <w:rsid w:val="008338AC"/>
    <w:rsid w:val="0083396D"/>
    <w:rsid w:val="0083397B"/>
    <w:rsid w:val="00833E13"/>
    <w:rsid w:val="00834498"/>
    <w:rsid w:val="0083498D"/>
    <w:rsid w:val="00835AD0"/>
    <w:rsid w:val="0083667C"/>
    <w:rsid w:val="00836B4A"/>
    <w:rsid w:val="008371F8"/>
    <w:rsid w:val="00837B9A"/>
    <w:rsid w:val="00840147"/>
    <w:rsid w:val="00840E2D"/>
    <w:rsid w:val="008417E5"/>
    <w:rsid w:val="00841C2D"/>
    <w:rsid w:val="008427BF"/>
    <w:rsid w:val="00842CC8"/>
    <w:rsid w:val="008436E1"/>
    <w:rsid w:val="00843817"/>
    <w:rsid w:val="00843DEA"/>
    <w:rsid w:val="00843F09"/>
    <w:rsid w:val="00844207"/>
    <w:rsid w:val="00844223"/>
    <w:rsid w:val="0084426B"/>
    <w:rsid w:val="00844682"/>
    <w:rsid w:val="00845153"/>
    <w:rsid w:val="00845226"/>
    <w:rsid w:val="00845519"/>
    <w:rsid w:val="00845BD9"/>
    <w:rsid w:val="00845F7F"/>
    <w:rsid w:val="008460BD"/>
    <w:rsid w:val="008466F6"/>
    <w:rsid w:val="00846E36"/>
    <w:rsid w:val="0084734A"/>
    <w:rsid w:val="00850906"/>
    <w:rsid w:val="00850962"/>
    <w:rsid w:val="0085178F"/>
    <w:rsid w:val="00851906"/>
    <w:rsid w:val="00851AC2"/>
    <w:rsid w:val="00852C18"/>
    <w:rsid w:val="00852CF1"/>
    <w:rsid w:val="00853026"/>
    <w:rsid w:val="00853270"/>
    <w:rsid w:val="00853C66"/>
    <w:rsid w:val="00853DDB"/>
    <w:rsid w:val="0085416B"/>
    <w:rsid w:val="0085439D"/>
    <w:rsid w:val="008553BF"/>
    <w:rsid w:val="008558E9"/>
    <w:rsid w:val="0085595C"/>
    <w:rsid w:val="00855E78"/>
    <w:rsid w:val="00856040"/>
    <w:rsid w:val="008561EB"/>
    <w:rsid w:val="00856D6B"/>
    <w:rsid w:val="00857A79"/>
    <w:rsid w:val="00857BF3"/>
    <w:rsid w:val="00857C75"/>
    <w:rsid w:val="00857D7F"/>
    <w:rsid w:val="00860076"/>
    <w:rsid w:val="00860DFA"/>
    <w:rsid w:val="008610BD"/>
    <w:rsid w:val="0086132B"/>
    <w:rsid w:val="008613BD"/>
    <w:rsid w:val="00861FE3"/>
    <w:rsid w:val="0086206C"/>
    <w:rsid w:val="00862375"/>
    <w:rsid w:val="0086252E"/>
    <w:rsid w:val="008625E0"/>
    <w:rsid w:val="00862B36"/>
    <w:rsid w:val="00862C79"/>
    <w:rsid w:val="00862CBE"/>
    <w:rsid w:val="008639B5"/>
    <w:rsid w:val="00864083"/>
    <w:rsid w:val="00865402"/>
    <w:rsid w:val="0086556B"/>
    <w:rsid w:val="008659C1"/>
    <w:rsid w:val="00865D42"/>
    <w:rsid w:val="00865F71"/>
    <w:rsid w:val="008662FF"/>
    <w:rsid w:val="0086727A"/>
    <w:rsid w:val="0086772A"/>
    <w:rsid w:val="00867BF0"/>
    <w:rsid w:val="00867C8A"/>
    <w:rsid w:val="0087055F"/>
    <w:rsid w:val="008711FE"/>
    <w:rsid w:val="00871201"/>
    <w:rsid w:val="00871F06"/>
    <w:rsid w:val="00872409"/>
    <w:rsid w:val="00873606"/>
    <w:rsid w:val="008772DA"/>
    <w:rsid w:val="00877386"/>
    <w:rsid w:val="00877517"/>
    <w:rsid w:val="00880557"/>
    <w:rsid w:val="0088073A"/>
    <w:rsid w:val="0088103A"/>
    <w:rsid w:val="008814A7"/>
    <w:rsid w:val="008815FF"/>
    <w:rsid w:val="00881B03"/>
    <w:rsid w:val="00881D6D"/>
    <w:rsid w:val="008820CC"/>
    <w:rsid w:val="00882425"/>
    <w:rsid w:val="008828EB"/>
    <w:rsid w:val="00882B01"/>
    <w:rsid w:val="008832FC"/>
    <w:rsid w:val="00883854"/>
    <w:rsid w:val="008838A4"/>
    <w:rsid w:val="00883BEB"/>
    <w:rsid w:val="0088404B"/>
    <w:rsid w:val="00884253"/>
    <w:rsid w:val="00884531"/>
    <w:rsid w:val="008849A8"/>
    <w:rsid w:val="00884A9F"/>
    <w:rsid w:val="00885253"/>
    <w:rsid w:val="008853ED"/>
    <w:rsid w:val="00885549"/>
    <w:rsid w:val="0088587F"/>
    <w:rsid w:val="008864B4"/>
    <w:rsid w:val="00886F52"/>
    <w:rsid w:val="0088798F"/>
    <w:rsid w:val="008879F7"/>
    <w:rsid w:val="0089095B"/>
    <w:rsid w:val="00890DD6"/>
    <w:rsid w:val="008912A7"/>
    <w:rsid w:val="00892939"/>
    <w:rsid w:val="00892E92"/>
    <w:rsid w:val="00893378"/>
    <w:rsid w:val="008933AD"/>
    <w:rsid w:val="00893C49"/>
    <w:rsid w:val="00893D77"/>
    <w:rsid w:val="00894A49"/>
    <w:rsid w:val="00894CA4"/>
    <w:rsid w:val="008959C8"/>
    <w:rsid w:val="00895BBC"/>
    <w:rsid w:val="00897253"/>
    <w:rsid w:val="00897D31"/>
    <w:rsid w:val="008A0448"/>
    <w:rsid w:val="008A0909"/>
    <w:rsid w:val="008A0CD5"/>
    <w:rsid w:val="008A0E93"/>
    <w:rsid w:val="008A152F"/>
    <w:rsid w:val="008A1B92"/>
    <w:rsid w:val="008A1C94"/>
    <w:rsid w:val="008A29E1"/>
    <w:rsid w:val="008A2BF3"/>
    <w:rsid w:val="008A2DD5"/>
    <w:rsid w:val="008A343E"/>
    <w:rsid w:val="008A3966"/>
    <w:rsid w:val="008A3DAC"/>
    <w:rsid w:val="008A43B7"/>
    <w:rsid w:val="008A43C0"/>
    <w:rsid w:val="008A44C9"/>
    <w:rsid w:val="008A51DA"/>
    <w:rsid w:val="008A567B"/>
    <w:rsid w:val="008A58A8"/>
    <w:rsid w:val="008A66F2"/>
    <w:rsid w:val="008A6DE9"/>
    <w:rsid w:val="008A705B"/>
    <w:rsid w:val="008A7C1E"/>
    <w:rsid w:val="008A7E53"/>
    <w:rsid w:val="008B0F5E"/>
    <w:rsid w:val="008B13EA"/>
    <w:rsid w:val="008B1674"/>
    <w:rsid w:val="008B17CF"/>
    <w:rsid w:val="008B1E94"/>
    <w:rsid w:val="008B22C3"/>
    <w:rsid w:val="008B27D1"/>
    <w:rsid w:val="008B2C70"/>
    <w:rsid w:val="008B2E19"/>
    <w:rsid w:val="008B3021"/>
    <w:rsid w:val="008B3595"/>
    <w:rsid w:val="008B382B"/>
    <w:rsid w:val="008B40AB"/>
    <w:rsid w:val="008B4791"/>
    <w:rsid w:val="008B4E2C"/>
    <w:rsid w:val="008B50D3"/>
    <w:rsid w:val="008B5359"/>
    <w:rsid w:val="008B558E"/>
    <w:rsid w:val="008B5E0D"/>
    <w:rsid w:val="008B6241"/>
    <w:rsid w:val="008B63C2"/>
    <w:rsid w:val="008B6C3B"/>
    <w:rsid w:val="008B6F33"/>
    <w:rsid w:val="008B6FD0"/>
    <w:rsid w:val="008B71F4"/>
    <w:rsid w:val="008B730B"/>
    <w:rsid w:val="008C002E"/>
    <w:rsid w:val="008C08B3"/>
    <w:rsid w:val="008C0F45"/>
    <w:rsid w:val="008C1BDA"/>
    <w:rsid w:val="008C2534"/>
    <w:rsid w:val="008C2AB8"/>
    <w:rsid w:val="008C2B8D"/>
    <w:rsid w:val="008C30CB"/>
    <w:rsid w:val="008C31EB"/>
    <w:rsid w:val="008C3B3C"/>
    <w:rsid w:val="008C4C4D"/>
    <w:rsid w:val="008C557F"/>
    <w:rsid w:val="008C59E9"/>
    <w:rsid w:val="008C6636"/>
    <w:rsid w:val="008C67C0"/>
    <w:rsid w:val="008C6950"/>
    <w:rsid w:val="008C6A62"/>
    <w:rsid w:val="008C7387"/>
    <w:rsid w:val="008C7E93"/>
    <w:rsid w:val="008D0398"/>
    <w:rsid w:val="008D0676"/>
    <w:rsid w:val="008D126F"/>
    <w:rsid w:val="008D15FB"/>
    <w:rsid w:val="008D1A16"/>
    <w:rsid w:val="008D1CC3"/>
    <w:rsid w:val="008D216D"/>
    <w:rsid w:val="008D264A"/>
    <w:rsid w:val="008D2E6F"/>
    <w:rsid w:val="008D3778"/>
    <w:rsid w:val="008D3A33"/>
    <w:rsid w:val="008D438C"/>
    <w:rsid w:val="008D4582"/>
    <w:rsid w:val="008D4916"/>
    <w:rsid w:val="008D4AB0"/>
    <w:rsid w:val="008D50E1"/>
    <w:rsid w:val="008D590A"/>
    <w:rsid w:val="008D5A28"/>
    <w:rsid w:val="008D6C48"/>
    <w:rsid w:val="008D6C95"/>
    <w:rsid w:val="008D6E22"/>
    <w:rsid w:val="008D6FCC"/>
    <w:rsid w:val="008D7B6A"/>
    <w:rsid w:val="008D7F3C"/>
    <w:rsid w:val="008E00A5"/>
    <w:rsid w:val="008E09FF"/>
    <w:rsid w:val="008E1299"/>
    <w:rsid w:val="008E1450"/>
    <w:rsid w:val="008E177C"/>
    <w:rsid w:val="008E2597"/>
    <w:rsid w:val="008E29D5"/>
    <w:rsid w:val="008E3653"/>
    <w:rsid w:val="008E384B"/>
    <w:rsid w:val="008E3DE1"/>
    <w:rsid w:val="008E41CF"/>
    <w:rsid w:val="008E451F"/>
    <w:rsid w:val="008E4654"/>
    <w:rsid w:val="008E4850"/>
    <w:rsid w:val="008E4AC0"/>
    <w:rsid w:val="008E4EA0"/>
    <w:rsid w:val="008E5053"/>
    <w:rsid w:val="008E5092"/>
    <w:rsid w:val="008E5425"/>
    <w:rsid w:val="008E54D3"/>
    <w:rsid w:val="008E563E"/>
    <w:rsid w:val="008E5998"/>
    <w:rsid w:val="008E59E6"/>
    <w:rsid w:val="008E5F3F"/>
    <w:rsid w:val="008E6C3E"/>
    <w:rsid w:val="008E7BAB"/>
    <w:rsid w:val="008E7C25"/>
    <w:rsid w:val="008F05ED"/>
    <w:rsid w:val="008F0891"/>
    <w:rsid w:val="008F0C4D"/>
    <w:rsid w:val="008F1E5F"/>
    <w:rsid w:val="008F1FBC"/>
    <w:rsid w:val="008F24DB"/>
    <w:rsid w:val="008F2765"/>
    <w:rsid w:val="008F2B65"/>
    <w:rsid w:val="008F32DF"/>
    <w:rsid w:val="008F39FD"/>
    <w:rsid w:val="008F4C6F"/>
    <w:rsid w:val="008F4D6A"/>
    <w:rsid w:val="008F534E"/>
    <w:rsid w:val="008F6894"/>
    <w:rsid w:val="008F6B84"/>
    <w:rsid w:val="008F6D0A"/>
    <w:rsid w:val="008F709B"/>
    <w:rsid w:val="008F760E"/>
    <w:rsid w:val="008F7D9F"/>
    <w:rsid w:val="00900780"/>
    <w:rsid w:val="00900B45"/>
    <w:rsid w:val="00900C65"/>
    <w:rsid w:val="00900C92"/>
    <w:rsid w:val="009010B5"/>
    <w:rsid w:val="009012C8"/>
    <w:rsid w:val="009014C4"/>
    <w:rsid w:val="0090166F"/>
    <w:rsid w:val="00901CD7"/>
    <w:rsid w:val="00901CFE"/>
    <w:rsid w:val="009028F1"/>
    <w:rsid w:val="00902939"/>
    <w:rsid w:val="009035FB"/>
    <w:rsid w:val="0090382C"/>
    <w:rsid w:val="00903BDE"/>
    <w:rsid w:val="00903D5E"/>
    <w:rsid w:val="00904236"/>
    <w:rsid w:val="0090428F"/>
    <w:rsid w:val="009043FA"/>
    <w:rsid w:val="00905276"/>
    <w:rsid w:val="00905395"/>
    <w:rsid w:val="00905838"/>
    <w:rsid w:val="00905FE6"/>
    <w:rsid w:val="00906549"/>
    <w:rsid w:val="009068B7"/>
    <w:rsid w:val="0090728C"/>
    <w:rsid w:val="009073B5"/>
    <w:rsid w:val="00907600"/>
    <w:rsid w:val="00907DBE"/>
    <w:rsid w:val="00910178"/>
    <w:rsid w:val="0091073C"/>
    <w:rsid w:val="009108A8"/>
    <w:rsid w:val="0091156B"/>
    <w:rsid w:val="0091172B"/>
    <w:rsid w:val="00911CEB"/>
    <w:rsid w:val="009121B0"/>
    <w:rsid w:val="009123C7"/>
    <w:rsid w:val="00912490"/>
    <w:rsid w:val="009129FB"/>
    <w:rsid w:val="00912A4D"/>
    <w:rsid w:val="00912D8D"/>
    <w:rsid w:val="00914053"/>
    <w:rsid w:val="00914583"/>
    <w:rsid w:val="00914A1B"/>
    <w:rsid w:val="00914FB6"/>
    <w:rsid w:val="009153C4"/>
    <w:rsid w:val="009156F1"/>
    <w:rsid w:val="0091595B"/>
    <w:rsid w:val="009159C3"/>
    <w:rsid w:val="00915BBB"/>
    <w:rsid w:val="00915E86"/>
    <w:rsid w:val="009162F8"/>
    <w:rsid w:val="009165CE"/>
    <w:rsid w:val="00916A68"/>
    <w:rsid w:val="0091735A"/>
    <w:rsid w:val="0091751E"/>
    <w:rsid w:val="009177D6"/>
    <w:rsid w:val="00917BCC"/>
    <w:rsid w:val="00917D4C"/>
    <w:rsid w:val="00917E67"/>
    <w:rsid w:val="00917FA2"/>
    <w:rsid w:val="00920A3A"/>
    <w:rsid w:val="00920C90"/>
    <w:rsid w:val="00920C91"/>
    <w:rsid w:val="00921398"/>
    <w:rsid w:val="009216AC"/>
    <w:rsid w:val="0092220E"/>
    <w:rsid w:val="00923350"/>
    <w:rsid w:val="00923747"/>
    <w:rsid w:val="00924809"/>
    <w:rsid w:val="009248F4"/>
    <w:rsid w:val="00924DB9"/>
    <w:rsid w:val="0092514C"/>
    <w:rsid w:val="00926497"/>
    <w:rsid w:val="009265CF"/>
    <w:rsid w:val="00926A9A"/>
    <w:rsid w:val="00927C91"/>
    <w:rsid w:val="00927E82"/>
    <w:rsid w:val="009307CF"/>
    <w:rsid w:val="00930DB5"/>
    <w:rsid w:val="00931A6B"/>
    <w:rsid w:val="00931D68"/>
    <w:rsid w:val="009320F9"/>
    <w:rsid w:val="00932230"/>
    <w:rsid w:val="00932802"/>
    <w:rsid w:val="00933776"/>
    <w:rsid w:val="00933D48"/>
    <w:rsid w:val="00934242"/>
    <w:rsid w:val="0093464F"/>
    <w:rsid w:val="0093491E"/>
    <w:rsid w:val="00934C18"/>
    <w:rsid w:val="00934CD0"/>
    <w:rsid w:val="009351C0"/>
    <w:rsid w:val="00935968"/>
    <w:rsid w:val="00935C00"/>
    <w:rsid w:val="00935C17"/>
    <w:rsid w:val="00935CA4"/>
    <w:rsid w:val="00937356"/>
    <w:rsid w:val="00937F71"/>
    <w:rsid w:val="009401A9"/>
    <w:rsid w:val="0094033D"/>
    <w:rsid w:val="0094096B"/>
    <w:rsid w:val="00940A83"/>
    <w:rsid w:val="00940C48"/>
    <w:rsid w:val="00940F22"/>
    <w:rsid w:val="009414F4"/>
    <w:rsid w:val="00941B28"/>
    <w:rsid w:val="00942272"/>
    <w:rsid w:val="00942BF0"/>
    <w:rsid w:val="00942CB6"/>
    <w:rsid w:val="00942E0E"/>
    <w:rsid w:val="00943A73"/>
    <w:rsid w:val="00944208"/>
    <w:rsid w:val="0094446A"/>
    <w:rsid w:val="00945F98"/>
    <w:rsid w:val="00946352"/>
    <w:rsid w:val="0094646B"/>
    <w:rsid w:val="00946FF2"/>
    <w:rsid w:val="00947B4C"/>
    <w:rsid w:val="009508C1"/>
    <w:rsid w:val="00950B59"/>
    <w:rsid w:val="00950CD9"/>
    <w:rsid w:val="00950D4E"/>
    <w:rsid w:val="009516C8"/>
    <w:rsid w:val="00951BD8"/>
    <w:rsid w:val="0095314B"/>
    <w:rsid w:val="00953E18"/>
    <w:rsid w:val="009548A5"/>
    <w:rsid w:val="00954DD1"/>
    <w:rsid w:val="00955183"/>
    <w:rsid w:val="009551DB"/>
    <w:rsid w:val="00955D31"/>
    <w:rsid w:val="00955F97"/>
    <w:rsid w:val="009563DE"/>
    <w:rsid w:val="00956765"/>
    <w:rsid w:val="009574F5"/>
    <w:rsid w:val="009601B6"/>
    <w:rsid w:val="00960964"/>
    <w:rsid w:val="00961D3B"/>
    <w:rsid w:val="00961F90"/>
    <w:rsid w:val="009622FE"/>
    <w:rsid w:val="0096236A"/>
    <w:rsid w:val="00962383"/>
    <w:rsid w:val="00962832"/>
    <w:rsid w:val="00962884"/>
    <w:rsid w:val="00962A66"/>
    <w:rsid w:val="00962DC8"/>
    <w:rsid w:val="00962F49"/>
    <w:rsid w:val="00962FE9"/>
    <w:rsid w:val="009630E5"/>
    <w:rsid w:val="00963AA7"/>
    <w:rsid w:val="00963B94"/>
    <w:rsid w:val="0096438D"/>
    <w:rsid w:val="009651FE"/>
    <w:rsid w:val="00965B64"/>
    <w:rsid w:val="00965BEA"/>
    <w:rsid w:val="00966501"/>
    <w:rsid w:val="0096670E"/>
    <w:rsid w:val="00966886"/>
    <w:rsid w:val="009668A2"/>
    <w:rsid w:val="00966B19"/>
    <w:rsid w:val="00967614"/>
    <w:rsid w:val="00967A91"/>
    <w:rsid w:val="009700B0"/>
    <w:rsid w:val="00970430"/>
    <w:rsid w:val="00970B96"/>
    <w:rsid w:val="00971482"/>
    <w:rsid w:val="00971F8C"/>
    <w:rsid w:val="0097243F"/>
    <w:rsid w:val="00972994"/>
    <w:rsid w:val="00972D99"/>
    <w:rsid w:val="0097322D"/>
    <w:rsid w:val="00973424"/>
    <w:rsid w:val="00973C61"/>
    <w:rsid w:val="0097429E"/>
    <w:rsid w:val="00974D6C"/>
    <w:rsid w:val="0097590E"/>
    <w:rsid w:val="009759BB"/>
    <w:rsid w:val="00975FA2"/>
    <w:rsid w:val="00976957"/>
    <w:rsid w:val="00976EAA"/>
    <w:rsid w:val="00976F51"/>
    <w:rsid w:val="00977238"/>
    <w:rsid w:val="00977757"/>
    <w:rsid w:val="009777BB"/>
    <w:rsid w:val="00980301"/>
    <w:rsid w:val="00980792"/>
    <w:rsid w:val="0098152F"/>
    <w:rsid w:val="00981694"/>
    <w:rsid w:val="009817A3"/>
    <w:rsid w:val="0098251D"/>
    <w:rsid w:val="009828F6"/>
    <w:rsid w:val="00982B97"/>
    <w:rsid w:val="00982C89"/>
    <w:rsid w:val="009834B0"/>
    <w:rsid w:val="00984413"/>
    <w:rsid w:val="009847FF"/>
    <w:rsid w:val="00984D02"/>
    <w:rsid w:val="00984F6E"/>
    <w:rsid w:val="00984F99"/>
    <w:rsid w:val="009856DE"/>
    <w:rsid w:val="00985A41"/>
    <w:rsid w:val="00985C8E"/>
    <w:rsid w:val="00985CC0"/>
    <w:rsid w:val="009865CC"/>
    <w:rsid w:val="00986C25"/>
    <w:rsid w:val="00986C94"/>
    <w:rsid w:val="00986D3C"/>
    <w:rsid w:val="00987045"/>
    <w:rsid w:val="009870E7"/>
    <w:rsid w:val="0098755B"/>
    <w:rsid w:val="00987888"/>
    <w:rsid w:val="00987EDE"/>
    <w:rsid w:val="00987EF7"/>
    <w:rsid w:val="009904A7"/>
    <w:rsid w:val="00990673"/>
    <w:rsid w:val="0099088B"/>
    <w:rsid w:val="00990ACF"/>
    <w:rsid w:val="00991B7E"/>
    <w:rsid w:val="00991FB3"/>
    <w:rsid w:val="00992030"/>
    <w:rsid w:val="00992049"/>
    <w:rsid w:val="0099262B"/>
    <w:rsid w:val="0099276F"/>
    <w:rsid w:val="00992BE1"/>
    <w:rsid w:val="00992E68"/>
    <w:rsid w:val="00993793"/>
    <w:rsid w:val="00993A3B"/>
    <w:rsid w:val="00993B4E"/>
    <w:rsid w:val="00993D7E"/>
    <w:rsid w:val="00993FAE"/>
    <w:rsid w:val="009946C8"/>
    <w:rsid w:val="009948BA"/>
    <w:rsid w:val="00994AAE"/>
    <w:rsid w:val="00994DB0"/>
    <w:rsid w:val="00994E07"/>
    <w:rsid w:val="0099557F"/>
    <w:rsid w:val="00995C6F"/>
    <w:rsid w:val="009965F2"/>
    <w:rsid w:val="0099701F"/>
    <w:rsid w:val="00997554"/>
    <w:rsid w:val="0099777F"/>
    <w:rsid w:val="0099791C"/>
    <w:rsid w:val="009979C5"/>
    <w:rsid w:val="00997B45"/>
    <w:rsid w:val="00997CBF"/>
    <w:rsid w:val="00997CE9"/>
    <w:rsid w:val="00997F44"/>
    <w:rsid w:val="009A00A9"/>
    <w:rsid w:val="009A0652"/>
    <w:rsid w:val="009A0CFB"/>
    <w:rsid w:val="009A139E"/>
    <w:rsid w:val="009A150E"/>
    <w:rsid w:val="009A1779"/>
    <w:rsid w:val="009A18AA"/>
    <w:rsid w:val="009A2142"/>
    <w:rsid w:val="009A2A7C"/>
    <w:rsid w:val="009A2FE4"/>
    <w:rsid w:val="009A3135"/>
    <w:rsid w:val="009A3AA8"/>
    <w:rsid w:val="009A3B30"/>
    <w:rsid w:val="009A4057"/>
    <w:rsid w:val="009A5666"/>
    <w:rsid w:val="009A5DF4"/>
    <w:rsid w:val="009A6A1D"/>
    <w:rsid w:val="009A7EB0"/>
    <w:rsid w:val="009A7F67"/>
    <w:rsid w:val="009B057B"/>
    <w:rsid w:val="009B07D9"/>
    <w:rsid w:val="009B0C91"/>
    <w:rsid w:val="009B0FCF"/>
    <w:rsid w:val="009B21CE"/>
    <w:rsid w:val="009B23AC"/>
    <w:rsid w:val="009B2854"/>
    <w:rsid w:val="009B2EDF"/>
    <w:rsid w:val="009B32E7"/>
    <w:rsid w:val="009B3FC3"/>
    <w:rsid w:val="009B4609"/>
    <w:rsid w:val="009B4CD2"/>
    <w:rsid w:val="009B4D43"/>
    <w:rsid w:val="009B4DD9"/>
    <w:rsid w:val="009B5800"/>
    <w:rsid w:val="009B5801"/>
    <w:rsid w:val="009B587D"/>
    <w:rsid w:val="009B5B1F"/>
    <w:rsid w:val="009B602E"/>
    <w:rsid w:val="009B69FE"/>
    <w:rsid w:val="009B7477"/>
    <w:rsid w:val="009B77A3"/>
    <w:rsid w:val="009B78AB"/>
    <w:rsid w:val="009B7B49"/>
    <w:rsid w:val="009C2151"/>
    <w:rsid w:val="009C28E9"/>
    <w:rsid w:val="009C2C7B"/>
    <w:rsid w:val="009C2C83"/>
    <w:rsid w:val="009C2C86"/>
    <w:rsid w:val="009C2FFD"/>
    <w:rsid w:val="009C308B"/>
    <w:rsid w:val="009C30D0"/>
    <w:rsid w:val="009C32F0"/>
    <w:rsid w:val="009C3A99"/>
    <w:rsid w:val="009C3ED7"/>
    <w:rsid w:val="009C41E1"/>
    <w:rsid w:val="009C45D1"/>
    <w:rsid w:val="009C4CE5"/>
    <w:rsid w:val="009C52BB"/>
    <w:rsid w:val="009C6559"/>
    <w:rsid w:val="009C7691"/>
    <w:rsid w:val="009D032D"/>
    <w:rsid w:val="009D0330"/>
    <w:rsid w:val="009D03A2"/>
    <w:rsid w:val="009D1064"/>
    <w:rsid w:val="009D11EA"/>
    <w:rsid w:val="009D1BA1"/>
    <w:rsid w:val="009D1D5E"/>
    <w:rsid w:val="009D1E0C"/>
    <w:rsid w:val="009D203F"/>
    <w:rsid w:val="009D3838"/>
    <w:rsid w:val="009D3BDB"/>
    <w:rsid w:val="009D3FD1"/>
    <w:rsid w:val="009D47A8"/>
    <w:rsid w:val="009D4B0D"/>
    <w:rsid w:val="009D66AB"/>
    <w:rsid w:val="009D6D48"/>
    <w:rsid w:val="009D6EA0"/>
    <w:rsid w:val="009D7974"/>
    <w:rsid w:val="009D7A45"/>
    <w:rsid w:val="009D7EF2"/>
    <w:rsid w:val="009E032D"/>
    <w:rsid w:val="009E0516"/>
    <w:rsid w:val="009E0FB8"/>
    <w:rsid w:val="009E143E"/>
    <w:rsid w:val="009E1AF6"/>
    <w:rsid w:val="009E2576"/>
    <w:rsid w:val="009E3B35"/>
    <w:rsid w:val="009E4B5C"/>
    <w:rsid w:val="009E54DF"/>
    <w:rsid w:val="009E6821"/>
    <w:rsid w:val="009E6CEA"/>
    <w:rsid w:val="009E6FAA"/>
    <w:rsid w:val="009E706A"/>
    <w:rsid w:val="009E7247"/>
    <w:rsid w:val="009E749C"/>
    <w:rsid w:val="009E76EF"/>
    <w:rsid w:val="009E77A3"/>
    <w:rsid w:val="009F0157"/>
    <w:rsid w:val="009F1370"/>
    <w:rsid w:val="009F265B"/>
    <w:rsid w:val="009F26D0"/>
    <w:rsid w:val="009F28A9"/>
    <w:rsid w:val="009F2D42"/>
    <w:rsid w:val="009F316C"/>
    <w:rsid w:val="009F380E"/>
    <w:rsid w:val="009F4238"/>
    <w:rsid w:val="009F49EB"/>
    <w:rsid w:val="009F51BF"/>
    <w:rsid w:val="009F52D2"/>
    <w:rsid w:val="009F6034"/>
    <w:rsid w:val="009F61B7"/>
    <w:rsid w:val="009F6C4B"/>
    <w:rsid w:val="00A0040B"/>
    <w:rsid w:val="00A005D7"/>
    <w:rsid w:val="00A015D1"/>
    <w:rsid w:val="00A01E57"/>
    <w:rsid w:val="00A02060"/>
    <w:rsid w:val="00A022C4"/>
    <w:rsid w:val="00A02719"/>
    <w:rsid w:val="00A027D0"/>
    <w:rsid w:val="00A028DD"/>
    <w:rsid w:val="00A03096"/>
    <w:rsid w:val="00A036B1"/>
    <w:rsid w:val="00A038E7"/>
    <w:rsid w:val="00A04571"/>
    <w:rsid w:val="00A049C0"/>
    <w:rsid w:val="00A05BF2"/>
    <w:rsid w:val="00A06414"/>
    <w:rsid w:val="00A06CDE"/>
    <w:rsid w:val="00A06CF9"/>
    <w:rsid w:val="00A070AD"/>
    <w:rsid w:val="00A07B9E"/>
    <w:rsid w:val="00A1042C"/>
    <w:rsid w:val="00A10512"/>
    <w:rsid w:val="00A1060C"/>
    <w:rsid w:val="00A10615"/>
    <w:rsid w:val="00A11A8F"/>
    <w:rsid w:val="00A12118"/>
    <w:rsid w:val="00A12FCB"/>
    <w:rsid w:val="00A133FB"/>
    <w:rsid w:val="00A1348B"/>
    <w:rsid w:val="00A1384E"/>
    <w:rsid w:val="00A13A79"/>
    <w:rsid w:val="00A141A9"/>
    <w:rsid w:val="00A14319"/>
    <w:rsid w:val="00A14485"/>
    <w:rsid w:val="00A14858"/>
    <w:rsid w:val="00A149DA"/>
    <w:rsid w:val="00A14CF6"/>
    <w:rsid w:val="00A15397"/>
    <w:rsid w:val="00A1547D"/>
    <w:rsid w:val="00A158C5"/>
    <w:rsid w:val="00A161AE"/>
    <w:rsid w:val="00A163F0"/>
    <w:rsid w:val="00A16668"/>
    <w:rsid w:val="00A1690F"/>
    <w:rsid w:val="00A16BFD"/>
    <w:rsid w:val="00A172D0"/>
    <w:rsid w:val="00A17818"/>
    <w:rsid w:val="00A17B7F"/>
    <w:rsid w:val="00A17C21"/>
    <w:rsid w:val="00A20621"/>
    <w:rsid w:val="00A20B31"/>
    <w:rsid w:val="00A20D60"/>
    <w:rsid w:val="00A21695"/>
    <w:rsid w:val="00A21955"/>
    <w:rsid w:val="00A21EA4"/>
    <w:rsid w:val="00A227EF"/>
    <w:rsid w:val="00A22C6E"/>
    <w:rsid w:val="00A22CC7"/>
    <w:rsid w:val="00A22D34"/>
    <w:rsid w:val="00A2372D"/>
    <w:rsid w:val="00A23748"/>
    <w:rsid w:val="00A23A4D"/>
    <w:rsid w:val="00A24791"/>
    <w:rsid w:val="00A25441"/>
    <w:rsid w:val="00A25538"/>
    <w:rsid w:val="00A259BF"/>
    <w:rsid w:val="00A25ED1"/>
    <w:rsid w:val="00A268E0"/>
    <w:rsid w:val="00A2697E"/>
    <w:rsid w:val="00A26F99"/>
    <w:rsid w:val="00A27044"/>
    <w:rsid w:val="00A271A8"/>
    <w:rsid w:val="00A273B9"/>
    <w:rsid w:val="00A27522"/>
    <w:rsid w:val="00A278F8"/>
    <w:rsid w:val="00A27FAF"/>
    <w:rsid w:val="00A30298"/>
    <w:rsid w:val="00A3095B"/>
    <w:rsid w:val="00A30C82"/>
    <w:rsid w:val="00A3141F"/>
    <w:rsid w:val="00A314BB"/>
    <w:rsid w:val="00A31849"/>
    <w:rsid w:val="00A31A46"/>
    <w:rsid w:val="00A31D21"/>
    <w:rsid w:val="00A31E76"/>
    <w:rsid w:val="00A32010"/>
    <w:rsid w:val="00A32598"/>
    <w:rsid w:val="00A32600"/>
    <w:rsid w:val="00A32872"/>
    <w:rsid w:val="00A331C2"/>
    <w:rsid w:val="00A334FD"/>
    <w:rsid w:val="00A336C1"/>
    <w:rsid w:val="00A3391F"/>
    <w:rsid w:val="00A33AF4"/>
    <w:rsid w:val="00A33BD2"/>
    <w:rsid w:val="00A33CFA"/>
    <w:rsid w:val="00A369E5"/>
    <w:rsid w:val="00A36BBB"/>
    <w:rsid w:val="00A371DC"/>
    <w:rsid w:val="00A376D2"/>
    <w:rsid w:val="00A40C44"/>
    <w:rsid w:val="00A40CC8"/>
    <w:rsid w:val="00A415D9"/>
    <w:rsid w:val="00A41796"/>
    <w:rsid w:val="00A41B0B"/>
    <w:rsid w:val="00A422BA"/>
    <w:rsid w:val="00A42C2C"/>
    <w:rsid w:val="00A42D1B"/>
    <w:rsid w:val="00A42E9F"/>
    <w:rsid w:val="00A4339C"/>
    <w:rsid w:val="00A43D7A"/>
    <w:rsid w:val="00A44C7B"/>
    <w:rsid w:val="00A45291"/>
    <w:rsid w:val="00A45301"/>
    <w:rsid w:val="00A45467"/>
    <w:rsid w:val="00A46627"/>
    <w:rsid w:val="00A46CD5"/>
    <w:rsid w:val="00A4706D"/>
    <w:rsid w:val="00A472CE"/>
    <w:rsid w:val="00A4740F"/>
    <w:rsid w:val="00A477C9"/>
    <w:rsid w:val="00A47A2F"/>
    <w:rsid w:val="00A47CAC"/>
    <w:rsid w:val="00A503A8"/>
    <w:rsid w:val="00A508C0"/>
    <w:rsid w:val="00A50E26"/>
    <w:rsid w:val="00A52814"/>
    <w:rsid w:val="00A52E95"/>
    <w:rsid w:val="00A533B6"/>
    <w:rsid w:val="00A53BD6"/>
    <w:rsid w:val="00A54096"/>
    <w:rsid w:val="00A54512"/>
    <w:rsid w:val="00A54CA9"/>
    <w:rsid w:val="00A54EF2"/>
    <w:rsid w:val="00A54F4C"/>
    <w:rsid w:val="00A5510B"/>
    <w:rsid w:val="00A554CF"/>
    <w:rsid w:val="00A55C7E"/>
    <w:rsid w:val="00A55EAA"/>
    <w:rsid w:val="00A5611D"/>
    <w:rsid w:val="00A56293"/>
    <w:rsid w:val="00A56353"/>
    <w:rsid w:val="00A564BE"/>
    <w:rsid w:val="00A5680F"/>
    <w:rsid w:val="00A57D9E"/>
    <w:rsid w:val="00A609E7"/>
    <w:rsid w:val="00A60FC2"/>
    <w:rsid w:val="00A611B3"/>
    <w:rsid w:val="00A6228B"/>
    <w:rsid w:val="00A622C7"/>
    <w:rsid w:val="00A623E8"/>
    <w:rsid w:val="00A62562"/>
    <w:rsid w:val="00A627B2"/>
    <w:rsid w:val="00A62D0F"/>
    <w:rsid w:val="00A636F0"/>
    <w:rsid w:val="00A637E4"/>
    <w:rsid w:val="00A63B9F"/>
    <w:rsid w:val="00A63F56"/>
    <w:rsid w:val="00A6411E"/>
    <w:rsid w:val="00A64F43"/>
    <w:rsid w:val="00A6540E"/>
    <w:rsid w:val="00A6572C"/>
    <w:rsid w:val="00A6588A"/>
    <w:rsid w:val="00A6629A"/>
    <w:rsid w:val="00A662BB"/>
    <w:rsid w:val="00A66335"/>
    <w:rsid w:val="00A665B1"/>
    <w:rsid w:val="00A665BC"/>
    <w:rsid w:val="00A66AF9"/>
    <w:rsid w:val="00A66E61"/>
    <w:rsid w:val="00A67DCD"/>
    <w:rsid w:val="00A70C52"/>
    <w:rsid w:val="00A712D1"/>
    <w:rsid w:val="00A71870"/>
    <w:rsid w:val="00A72487"/>
    <w:rsid w:val="00A72765"/>
    <w:rsid w:val="00A729A1"/>
    <w:rsid w:val="00A72B3D"/>
    <w:rsid w:val="00A736B3"/>
    <w:rsid w:val="00A7386E"/>
    <w:rsid w:val="00A739A8"/>
    <w:rsid w:val="00A7432B"/>
    <w:rsid w:val="00A748EA"/>
    <w:rsid w:val="00A74941"/>
    <w:rsid w:val="00A74E19"/>
    <w:rsid w:val="00A764BD"/>
    <w:rsid w:val="00A76834"/>
    <w:rsid w:val="00A76BD4"/>
    <w:rsid w:val="00A76E61"/>
    <w:rsid w:val="00A77125"/>
    <w:rsid w:val="00A777CB"/>
    <w:rsid w:val="00A7788D"/>
    <w:rsid w:val="00A80822"/>
    <w:rsid w:val="00A811B0"/>
    <w:rsid w:val="00A8221F"/>
    <w:rsid w:val="00A82506"/>
    <w:rsid w:val="00A82639"/>
    <w:rsid w:val="00A82FE6"/>
    <w:rsid w:val="00A83225"/>
    <w:rsid w:val="00A834F5"/>
    <w:rsid w:val="00A85CD2"/>
    <w:rsid w:val="00A85F68"/>
    <w:rsid w:val="00A86150"/>
    <w:rsid w:val="00A87294"/>
    <w:rsid w:val="00A87EEE"/>
    <w:rsid w:val="00A903F8"/>
    <w:rsid w:val="00A90B16"/>
    <w:rsid w:val="00A9150E"/>
    <w:rsid w:val="00A92185"/>
    <w:rsid w:val="00A92533"/>
    <w:rsid w:val="00A93464"/>
    <w:rsid w:val="00A93B67"/>
    <w:rsid w:val="00A93D5D"/>
    <w:rsid w:val="00A93F1D"/>
    <w:rsid w:val="00A943C7"/>
    <w:rsid w:val="00A9525D"/>
    <w:rsid w:val="00A95BBA"/>
    <w:rsid w:val="00A95DAD"/>
    <w:rsid w:val="00A96150"/>
    <w:rsid w:val="00A96585"/>
    <w:rsid w:val="00A9678F"/>
    <w:rsid w:val="00A96FD6"/>
    <w:rsid w:val="00AA0270"/>
    <w:rsid w:val="00AA0D4F"/>
    <w:rsid w:val="00AA10E2"/>
    <w:rsid w:val="00AA200B"/>
    <w:rsid w:val="00AA2723"/>
    <w:rsid w:val="00AA27A5"/>
    <w:rsid w:val="00AA286F"/>
    <w:rsid w:val="00AA33F9"/>
    <w:rsid w:val="00AA3B3E"/>
    <w:rsid w:val="00AA3EB5"/>
    <w:rsid w:val="00AA48DB"/>
    <w:rsid w:val="00AA52BF"/>
    <w:rsid w:val="00AA5961"/>
    <w:rsid w:val="00AA60D8"/>
    <w:rsid w:val="00AA6537"/>
    <w:rsid w:val="00AA69D7"/>
    <w:rsid w:val="00AA6BFB"/>
    <w:rsid w:val="00AA6C05"/>
    <w:rsid w:val="00AA700E"/>
    <w:rsid w:val="00AA734D"/>
    <w:rsid w:val="00AA7ADE"/>
    <w:rsid w:val="00AB1128"/>
    <w:rsid w:val="00AB1203"/>
    <w:rsid w:val="00AB131C"/>
    <w:rsid w:val="00AB1480"/>
    <w:rsid w:val="00AB1A2B"/>
    <w:rsid w:val="00AB3351"/>
    <w:rsid w:val="00AB39D8"/>
    <w:rsid w:val="00AB4B32"/>
    <w:rsid w:val="00AB4DB4"/>
    <w:rsid w:val="00AB4EA5"/>
    <w:rsid w:val="00AB4FEA"/>
    <w:rsid w:val="00AB5947"/>
    <w:rsid w:val="00AB60C3"/>
    <w:rsid w:val="00AB65D9"/>
    <w:rsid w:val="00AB69F6"/>
    <w:rsid w:val="00AB74E1"/>
    <w:rsid w:val="00AC04C4"/>
    <w:rsid w:val="00AC0894"/>
    <w:rsid w:val="00AC0BD5"/>
    <w:rsid w:val="00AC1387"/>
    <w:rsid w:val="00AC1612"/>
    <w:rsid w:val="00AC179B"/>
    <w:rsid w:val="00AC17C3"/>
    <w:rsid w:val="00AC19FC"/>
    <w:rsid w:val="00AC1C7C"/>
    <w:rsid w:val="00AC1D69"/>
    <w:rsid w:val="00AC23A4"/>
    <w:rsid w:val="00AC2C24"/>
    <w:rsid w:val="00AC36AF"/>
    <w:rsid w:val="00AC3B9C"/>
    <w:rsid w:val="00AC3D22"/>
    <w:rsid w:val="00AC449D"/>
    <w:rsid w:val="00AC4796"/>
    <w:rsid w:val="00AC502B"/>
    <w:rsid w:val="00AC555E"/>
    <w:rsid w:val="00AC5BE9"/>
    <w:rsid w:val="00AC5C1C"/>
    <w:rsid w:val="00AC6C10"/>
    <w:rsid w:val="00AC7031"/>
    <w:rsid w:val="00AC7109"/>
    <w:rsid w:val="00AC7427"/>
    <w:rsid w:val="00AC75E7"/>
    <w:rsid w:val="00AC76F3"/>
    <w:rsid w:val="00AC7EF1"/>
    <w:rsid w:val="00AD0235"/>
    <w:rsid w:val="00AD1145"/>
    <w:rsid w:val="00AD2006"/>
    <w:rsid w:val="00AD2428"/>
    <w:rsid w:val="00AD34D4"/>
    <w:rsid w:val="00AD34D8"/>
    <w:rsid w:val="00AD3B1E"/>
    <w:rsid w:val="00AD3F02"/>
    <w:rsid w:val="00AD43C2"/>
    <w:rsid w:val="00AD5723"/>
    <w:rsid w:val="00AD5B45"/>
    <w:rsid w:val="00AD5C4D"/>
    <w:rsid w:val="00AD5D5A"/>
    <w:rsid w:val="00AD5EB4"/>
    <w:rsid w:val="00AD65A9"/>
    <w:rsid w:val="00AD690A"/>
    <w:rsid w:val="00AD69FE"/>
    <w:rsid w:val="00AD728C"/>
    <w:rsid w:val="00AD74AD"/>
    <w:rsid w:val="00AD7D79"/>
    <w:rsid w:val="00AE0116"/>
    <w:rsid w:val="00AE03C0"/>
    <w:rsid w:val="00AE165C"/>
    <w:rsid w:val="00AE199F"/>
    <w:rsid w:val="00AE1B82"/>
    <w:rsid w:val="00AE1BD9"/>
    <w:rsid w:val="00AE25F7"/>
    <w:rsid w:val="00AE2D44"/>
    <w:rsid w:val="00AE3010"/>
    <w:rsid w:val="00AE3823"/>
    <w:rsid w:val="00AE3E57"/>
    <w:rsid w:val="00AE4075"/>
    <w:rsid w:val="00AE4ABD"/>
    <w:rsid w:val="00AE4BA2"/>
    <w:rsid w:val="00AE52ED"/>
    <w:rsid w:val="00AE540B"/>
    <w:rsid w:val="00AE5AFE"/>
    <w:rsid w:val="00AE66EF"/>
    <w:rsid w:val="00AE6A32"/>
    <w:rsid w:val="00AF0013"/>
    <w:rsid w:val="00AF053F"/>
    <w:rsid w:val="00AF133A"/>
    <w:rsid w:val="00AF1659"/>
    <w:rsid w:val="00AF190F"/>
    <w:rsid w:val="00AF2297"/>
    <w:rsid w:val="00AF27E6"/>
    <w:rsid w:val="00AF2886"/>
    <w:rsid w:val="00AF2D7C"/>
    <w:rsid w:val="00AF37AA"/>
    <w:rsid w:val="00AF3C5D"/>
    <w:rsid w:val="00AF3EB1"/>
    <w:rsid w:val="00AF40F1"/>
    <w:rsid w:val="00AF4922"/>
    <w:rsid w:val="00AF4CC1"/>
    <w:rsid w:val="00AF4D48"/>
    <w:rsid w:val="00AF4DE5"/>
    <w:rsid w:val="00AF5518"/>
    <w:rsid w:val="00AF5D99"/>
    <w:rsid w:val="00AF5FEB"/>
    <w:rsid w:val="00AF602F"/>
    <w:rsid w:val="00AF65DB"/>
    <w:rsid w:val="00AF6752"/>
    <w:rsid w:val="00AF725F"/>
    <w:rsid w:val="00AF7F6A"/>
    <w:rsid w:val="00B001BC"/>
    <w:rsid w:val="00B00C1C"/>
    <w:rsid w:val="00B00CC7"/>
    <w:rsid w:val="00B01584"/>
    <w:rsid w:val="00B019CC"/>
    <w:rsid w:val="00B01BC4"/>
    <w:rsid w:val="00B0226B"/>
    <w:rsid w:val="00B02CC7"/>
    <w:rsid w:val="00B03D97"/>
    <w:rsid w:val="00B04316"/>
    <w:rsid w:val="00B04807"/>
    <w:rsid w:val="00B05976"/>
    <w:rsid w:val="00B05AF1"/>
    <w:rsid w:val="00B06327"/>
    <w:rsid w:val="00B07632"/>
    <w:rsid w:val="00B106B1"/>
    <w:rsid w:val="00B108C4"/>
    <w:rsid w:val="00B113FB"/>
    <w:rsid w:val="00B11557"/>
    <w:rsid w:val="00B11A3F"/>
    <w:rsid w:val="00B11BFA"/>
    <w:rsid w:val="00B11ED0"/>
    <w:rsid w:val="00B1228A"/>
    <w:rsid w:val="00B12641"/>
    <w:rsid w:val="00B128D9"/>
    <w:rsid w:val="00B12CFA"/>
    <w:rsid w:val="00B12F68"/>
    <w:rsid w:val="00B13472"/>
    <w:rsid w:val="00B13982"/>
    <w:rsid w:val="00B143F6"/>
    <w:rsid w:val="00B14F8B"/>
    <w:rsid w:val="00B15189"/>
    <w:rsid w:val="00B152A9"/>
    <w:rsid w:val="00B153AD"/>
    <w:rsid w:val="00B16288"/>
    <w:rsid w:val="00B16884"/>
    <w:rsid w:val="00B16AB9"/>
    <w:rsid w:val="00B16CBA"/>
    <w:rsid w:val="00B16DC4"/>
    <w:rsid w:val="00B206C2"/>
    <w:rsid w:val="00B206E3"/>
    <w:rsid w:val="00B20B38"/>
    <w:rsid w:val="00B20B43"/>
    <w:rsid w:val="00B2141A"/>
    <w:rsid w:val="00B21625"/>
    <w:rsid w:val="00B2244A"/>
    <w:rsid w:val="00B2278F"/>
    <w:rsid w:val="00B2371F"/>
    <w:rsid w:val="00B23795"/>
    <w:rsid w:val="00B24DD9"/>
    <w:rsid w:val="00B2553D"/>
    <w:rsid w:val="00B25615"/>
    <w:rsid w:val="00B25FFC"/>
    <w:rsid w:val="00B26118"/>
    <w:rsid w:val="00B26415"/>
    <w:rsid w:val="00B26DDB"/>
    <w:rsid w:val="00B3116A"/>
    <w:rsid w:val="00B3126B"/>
    <w:rsid w:val="00B314DB"/>
    <w:rsid w:val="00B32C6D"/>
    <w:rsid w:val="00B33B62"/>
    <w:rsid w:val="00B34980"/>
    <w:rsid w:val="00B34E55"/>
    <w:rsid w:val="00B35015"/>
    <w:rsid w:val="00B35334"/>
    <w:rsid w:val="00B35838"/>
    <w:rsid w:val="00B35AE9"/>
    <w:rsid w:val="00B35BE3"/>
    <w:rsid w:val="00B36038"/>
    <w:rsid w:val="00B36409"/>
    <w:rsid w:val="00B373F7"/>
    <w:rsid w:val="00B37855"/>
    <w:rsid w:val="00B37A6D"/>
    <w:rsid w:val="00B37F31"/>
    <w:rsid w:val="00B40783"/>
    <w:rsid w:val="00B409E0"/>
    <w:rsid w:val="00B40C20"/>
    <w:rsid w:val="00B40C41"/>
    <w:rsid w:val="00B41744"/>
    <w:rsid w:val="00B417E5"/>
    <w:rsid w:val="00B41D42"/>
    <w:rsid w:val="00B42268"/>
    <w:rsid w:val="00B4256A"/>
    <w:rsid w:val="00B4263D"/>
    <w:rsid w:val="00B42A59"/>
    <w:rsid w:val="00B42ED7"/>
    <w:rsid w:val="00B43727"/>
    <w:rsid w:val="00B43995"/>
    <w:rsid w:val="00B4424B"/>
    <w:rsid w:val="00B45079"/>
    <w:rsid w:val="00B451C0"/>
    <w:rsid w:val="00B452AA"/>
    <w:rsid w:val="00B45B53"/>
    <w:rsid w:val="00B45D5F"/>
    <w:rsid w:val="00B46A82"/>
    <w:rsid w:val="00B47555"/>
    <w:rsid w:val="00B506A2"/>
    <w:rsid w:val="00B50900"/>
    <w:rsid w:val="00B50C2B"/>
    <w:rsid w:val="00B50DB2"/>
    <w:rsid w:val="00B50E90"/>
    <w:rsid w:val="00B51240"/>
    <w:rsid w:val="00B512E0"/>
    <w:rsid w:val="00B513A2"/>
    <w:rsid w:val="00B51EA1"/>
    <w:rsid w:val="00B52204"/>
    <w:rsid w:val="00B52FD0"/>
    <w:rsid w:val="00B5300F"/>
    <w:rsid w:val="00B53C09"/>
    <w:rsid w:val="00B54233"/>
    <w:rsid w:val="00B54513"/>
    <w:rsid w:val="00B55229"/>
    <w:rsid w:val="00B553C8"/>
    <w:rsid w:val="00B55624"/>
    <w:rsid w:val="00B55DF3"/>
    <w:rsid w:val="00B570AD"/>
    <w:rsid w:val="00B573E3"/>
    <w:rsid w:val="00B57822"/>
    <w:rsid w:val="00B57D22"/>
    <w:rsid w:val="00B60789"/>
    <w:rsid w:val="00B60906"/>
    <w:rsid w:val="00B60A3C"/>
    <w:rsid w:val="00B60F48"/>
    <w:rsid w:val="00B61390"/>
    <w:rsid w:val="00B62990"/>
    <w:rsid w:val="00B62D4B"/>
    <w:rsid w:val="00B62EAC"/>
    <w:rsid w:val="00B634B9"/>
    <w:rsid w:val="00B642BA"/>
    <w:rsid w:val="00B65171"/>
    <w:rsid w:val="00B6578E"/>
    <w:rsid w:val="00B65F59"/>
    <w:rsid w:val="00B66A4D"/>
    <w:rsid w:val="00B66CBB"/>
    <w:rsid w:val="00B66FB5"/>
    <w:rsid w:val="00B6719E"/>
    <w:rsid w:val="00B6724C"/>
    <w:rsid w:val="00B6776A"/>
    <w:rsid w:val="00B679F6"/>
    <w:rsid w:val="00B67C50"/>
    <w:rsid w:val="00B70729"/>
    <w:rsid w:val="00B712FA"/>
    <w:rsid w:val="00B7142F"/>
    <w:rsid w:val="00B71B4A"/>
    <w:rsid w:val="00B72C45"/>
    <w:rsid w:val="00B72F14"/>
    <w:rsid w:val="00B7301A"/>
    <w:rsid w:val="00B7310C"/>
    <w:rsid w:val="00B738F0"/>
    <w:rsid w:val="00B744F9"/>
    <w:rsid w:val="00B74EAA"/>
    <w:rsid w:val="00B74F83"/>
    <w:rsid w:val="00B75488"/>
    <w:rsid w:val="00B7559C"/>
    <w:rsid w:val="00B75D46"/>
    <w:rsid w:val="00B75EBF"/>
    <w:rsid w:val="00B75FA2"/>
    <w:rsid w:val="00B7658C"/>
    <w:rsid w:val="00B767BC"/>
    <w:rsid w:val="00B768CB"/>
    <w:rsid w:val="00B76C3D"/>
    <w:rsid w:val="00B77152"/>
    <w:rsid w:val="00B774FD"/>
    <w:rsid w:val="00B775D0"/>
    <w:rsid w:val="00B775D3"/>
    <w:rsid w:val="00B77714"/>
    <w:rsid w:val="00B801FC"/>
    <w:rsid w:val="00B80962"/>
    <w:rsid w:val="00B809F8"/>
    <w:rsid w:val="00B80D78"/>
    <w:rsid w:val="00B81106"/>
    <w:rsid w:val="00B81876"/>
    <w:rsid w:val="00B81BE0"/>
    <w:rsid w:val="00B821FD"/>
    <w:rsid w:val="00B82D52"/>
    <w:rsid w:val="00B830C7"/>
    <w:rsid w:val="00B8323B"/>
    <w:rsid w:val="00B837C1"/>
    <w:rsid w:val="00B8574F"/>
    <w:rsid w:val="00B85D42"/>
    <w:rsid w:val="00B86039"/>
    <w:rsid w:val="00B865B1"/>
    <w:rsid w:val="00B86A0C"/>
    <w:rsid w:val="00B86E12"/>
    <w:rsid w:val="00B86F8B"/>
    <w:rsid w:val="00B8705F"/>
    <w:rsid w:val="00B87FDF"/>
    <w:rsid w:val="00B90F72"/>
    <w:rsid w:val="00B91405"/>
    <w:rsid w:val="00B914EA"/>
    <w:rsid w:val="00B917C8"/>
    <w:rsid w:val="00B91A9E"/>
    <w:rsid w:val="00B922E8"/>
    <w:rsid w:val="00B926C4"/>
    <w:rsid w:val="00B92C98"/>
    <w:rsid w:val="00B92E4C"/>
    <w:rsid w:val="00B93555"/>
    <w:rsid w:val="00B94314"/>
    <w:rsid w:val="00B945EA"/>
    <w:rsid w:val="00B951F0"/>
    <w:rsid w:val="00B955D1"/>
    <w:rsid w:val="00B95B12"/>
    <w:rsid w:val="00B95F37"/>
    <w:rsid w:val="00B960BF"/>
    <w:rsid w:val="00B96C7D"/>
    <w:rsid w:val="00B96C8D"/>
    <w:rsid w:val="00B9706A"/>
    <w:rsid w:val="00B973F5"/>
    <w:rsid w:val="00B97FCE"/>
    <w:rsid w:val="00BA0566"/>
    <w:rsid w:val="00BA0804"/>
    <w:rsid w:val="00BA08A7"/>
    <w:rsid w:val="00BA0DFC"/>
    <w:rsid w:val="00BA0FCB"/>
    <w:rsid w:val="00BA258A"/>
    <w:rsid w:val="00BA39D1"/>
    <w:rsid w:val="00BA3AC1"/>
    <w:rsid w:val="00BA483C"/>
    <w:rsid w:val="00BA49C4"/>
    <w:rsid w:val="00BA4A92"/>
    <w:rsid w:val="00BA4CB5"/>
    <w:rsid w:val="00BA4D18"/>
    <w:rsid w:val="00BA4D49"/>
    <w:rsid w:val="00BA4DF4"/>
    <w:rsid w:val="00BA5083"/>
    <w:rsid w:val="00BA6482"/>
    <w:rsid w:val="00BA7359"/>
    <w:rsid w:val="00BB03A3"/>
    <w:rsid w:val="00BB0D00"/>
    <w:rsid w:val="00BB0F6C"/>
    <w:rsid w:val="00BB1489"/>
    <w:rsid w:val="00BB216A"/>
    <w:rsid w:val="00BB21CD"/>
    <w:rsid w:val="00BB2D12"/>
    <w:rsid w:val="00BB30EA"/>
    <w:rsid w:val="00BB3743"/>
    <w:rsid w:val="00BB3F65"/>
    <w:rsid w:val="00BB4167"/>
    <w:rsid w:val="00BB44C2"/>
    <w:rsid w:val="00BB4713"/>
    <w:rsid w:val="00BB474D"/>
    <w:rsid w:val="00BB5462"/>
    <w:rsid w:val="00BB599E"/>
    <w:rsid w:val="00BB6320"/>
    <w:rsid w:val="00BB676B"/>
    <w:rsid w:val="00BB749D"/>
    <w:rsid w:val="00BB7EF5"/>
    <w:rsid w:val="00BC0430"/>
    <w:rsid w:val="00BC0539"/>
    <w:rsid w:val="00BC0550"/>
    <w:rsid w:val="00BC090E"/>
    <w:rsid w:val="00BC1831"/>
    <w:rsid w:val="00BC1BAB"/>
    <w:rsid w:val="00BC1ED4"/>
    <w:rsid w:val="00BC2994"/>
    <w:rsid w:val="00BC3318"/>
    <w:rsid w:val="00BC3A64"/>
    <w:rsid w:val="00BC4F10"/>
    <w:rsid w:val="00BC5404"/>
    <w:rsid w:val="00BC592D"/>
    <w:rsid w:val="00BC5BA8"/>
    <w:rsid w:val="00BC6D30"/>
    <w:rsid w:val="00BC6E14"/>
    <w:rsid w:val="00BC75E2"/>
    <w:rsid w:val="00BD0662"/>
    <w:rsid w:val="00BD0A3C"/>
    <w:rsid w:val="00BD12FE"/>
    <w:rsid w:val="00BD28EC"/>
    <w:rsid w:val="00BD2B5F"/>
    <w:rsid w:val="00BD2CEC"/>
    <w:rsid w:val="00BD3013"/>
    <w:rsid w:val="00BD327D"/>
    <w:rsid w:val="00BD33A1"/>
    <w:rsid w:val="00BD370C"/>
    <w:rsid w:val="00BD3B1D"/>
    <w:rsid w:val="00BD3F61"/>
    <w:rsid w:val="00BD4079"/>
    <w:rsid w:val="00BD603E"/>
    <w:rsid w:val="00BD6121"/>
    <w:rsid w:val="00BD6238"/>
    <w:rsid w:val="00BD6341"/>
    <w:rsid w:val="00BD65C8"/>
    <w:rsid w:val="00BD6D04"/>
    <w:rsid w:val="00BE0666"/>
    <w:rsid w:val="00BE1B45"/>
    <w:rsid w:val="00BE2233"/>
    <w:rsid w:val="00BE22A0"/>
    <w:rsid w:val="00BE2531"/>
    <w:rsid w:val="00BE3022"/>
    <w:rsid w:val="00BE3404"/>
    <w:rsid w:val="00BE3960"/>
    <w:rsid w:val="00BE3A14"/>
    <w:rsid w:val="00BE4069"/>
    <w:rsid w:val="00BE4DBC"/>
    <w:rsid w:val="00BE5341"/>
    <w:rsid w:val="00BE5530"/>
    <w:rsid w:val="00BE5AE2"/>
    <w:rsid w:val="00BE5BA6"/>
    <w:rsid w:val="00BE7449"/>
    <w:rsid w:val="00BE753C"/>
    <w:rsid w:val="00BE7CE8"/>
    <w:rsid w:val="00BE7F30"/>
    <w:rsid w:val="00BF0714"/>
    <w:rsid w:val="00BF08CB"/>
    <w:rsid w:val="00BF112D"/>
    <w:rsid w:val="00BF13C7"/>
    <w:rsid w:val="00BF17AF"/>
    <w:rsid w:val="00BF186F"/>
    <w:rsid w:val="00BF2378"/>
    <w:rsid w:val="00BF32F8"/>
    <w:rsid w:val="00BF3373"/>
    <w:rsid w:val="00BF3C1F"/>
    <w:rsid w:val="00BF564D"/>
    <w:rsid w:val="00BF5925"/>
    <w:rsid w:val="00BF5A52"/>
    <w:rsid w:val="00BF62A0"/>
    <w:rsid w:val="00BF666D"/>
    <w:rsid w:val="00BF6837"/>
    <w:rsid w:val="00BF7A2A"/>
    <w:rsid w:val="00BF7DB2"/>
    <w:rsid w:val="00BF7E95"/>
    <w:rsid w:val="00C00165"/>
    <w:rsid w:val="00C007C6"/>
    <w:rsid w:val="00C008FC"/>
    <w:rsid w:val="00C01233"/>
    <w:rsid w:val="00C01801"/>
    <w:rsid w:val="00C01E4A"/>
    <w:rsid w:val="00C02602"/>
    <w:rsid w:val="00C02938"/>
    <w:rsid w:val="00C0322B"/>
    <w:rsid w:val="00C033CF"/>
    <w:rsid w:val="00C03696"/>
    <w:rsid w:val="00C044DA"/>
    <w:rsid w:val="00C048CB"/>
    <w:rsid w:val="00C05109"/>
    <w:rsid w:val="00C05A95"/>
    <w:rsid w:val="00C07461"/>
    <w:rsid w:val="00C07897"/>
    <w:rsid w:val="00C07EFF"/>
    <w:rsid w:val="00C10E71"/>
    <w:rsid w:val="00C114EF"/>
    <w:rsid w:val="00C11DD7"/>
    <w:rsid w:val="00C123B8"/>
    <w:rsid w:val="00C125FE"/>
    <w:rsid w:val="00C12FDB"/>
    <w:rsid w:val="00C134E6"/>
    <w:rsid w:val="00C136C1"/>
    <w:rsid w:val="00C13B07"/>
    <w:rsid w:val="00C13B6A"/>
    <w:rsid w:val="00C13C70"/>
    <w:rsid w:val="00C14977"/>
    <w:rsid w:val="00C15688"/>
    <w:rsid w:val="00C15804"/>
    <w:rsid w:val="00C15EE3"/>
    <w:rsid w:val="00C16656"/>
    <w:rsid w:val="00C1677E"/>
    <w:rsid w:val="00C1741F"/>
    <w:rsid w:val="00C17BE5"/>
    <w:rsid w:val="00C20062"/>
    <w:rsid w:val="00C200B6"/>
    <w:rsid w:val="00C2022D"/>
    <w:rsid w:val="00C2028B"/>
    <w:rsid w:val="00C2076F"/>
    <w:rsid w:val="00C20B0F"/>
    <w:rsid w:val="00C2144F"/>
    <w:rsid w:val="00C21ECF"/>
    <w:rsid w:val="00C2213A"/>
    <w:rsid w:val="00C22981"/>
    <w:rsid w:val="00C23801"/>
    <w:rsid w:val="00C2433B"/>
    <w:rsid w:val="00C2469A"/>
    <w:rsid w:val="00C249EA"/>
    <w:rsid w:val="00C25486"/>
    <w:rsid w:val="00C25B66"/>
    <w:rsid w:val="00C2697E"/>
    <w:rsid w:val="00C26B0B"/>
    <w:rsid w:val="00C26EE9"/>
    <w:rsid w:val="00C27050"/>
    <w:rsid w:val="00C270D9"/>
    <w:rsid w:val="00C27267"/>
    <w:rsid w:val="00C275D4"/>
    <w:rsid w:val="00C275DD"/>
    <w:rsid w:val="00C303B2"/>
    <w:rsid w:val="00C30A66"/>
    <w:rsid w:val="00C30FA2"/>
    <w:rsid w:val="00C31BE0"/>
    <w:rsid w:val="00C31EA9"/>
    <w:rsid w:val="00C32105"/>
    <w:rsid w:val="00C3212B"/>
    <w:rsid w:val="00C32198"/>
    <w:rsid w:val="00C32241"/>
    <w:rsid w:val="00C32FC4"/>
    <w:rsid w:val="00C333D1"/>
    <w:rsid w:val="00C34150"/>
    <w:rsid w:val="00C34278"/>
    <w:rsid w:val="00C346A5"/>
    <w:rsid w:val="00C34C40"/>
    <w:rsid w:val="00C363E6"/>
    <w:rsid w:val="00C36DA5"/>
    <w:rsid w:val="00C374C5"/>
    <w:rsid w:val="00C37601"/>
    <w:rsid w:val="00C37724"/>
    <w:rsid w:val="00C40D68"/>
    <w:rsid w:val="00C41041"/>
    <w:rsid w:val="00C414B8"/>
    <w:rsid w:val="00C41EBD"/>
    <w:rsid w:val="00C424CE"/>
    <w:rsid w:val="00C42C4A"/>
    <w:rsid w:val="00C42E19"/>
    <w:rsid w:val="00C4315B"/>
    <w:rsid w:val="00C43EC4"/>
    <w:rsid w:val="00C44524"/>
    <w:rsid w:val="00C445D3"/>
    <w:rsid w:val="00C44A7F"/>
    <w:rsid w:val="00C44B43"/>
    <w:rsid w:val="00C45478"/>
    <w:rsid w:val="00C466EC"/>
    <w:rsid w:val="00C467C8"/>
    <w:rsid w:val="00C4744B"/>
    <w:rsid w:val="00C476AD"/>
    <w:rsid w:val="00C5009E"/>
    <w:rsid w:val="00C50CBB"/>
    <w:rsid w:val="00C5130B"/>
    <w:rsid w:val="00C515AB"/>
    <w:rsid w:val="00C51D7D"/>
    <w:rsid w:val="00C51F15"/>
    <w:rsid w:val="00C52C45"/>
    <w:rsid w:val="00C52D36"/>
    <w:rsid w:val="00C52F5D"/>
    <w:rsid w:val="00C532A6"/>
    <w:rsid w:val="00C54A23"/>
    <w:rsid w:val="00C54C79"/>
    <w:rsid w:val="00C55A5D"/>
    <w:rsid w:val="00C56EAB"/>
    <w:rsid w:val="00C57279"/>
    <w:rsid w:val="00C573FC"/>
    <w:rsid w:val="00C57BFA"/>
    <w:rsid w:val="00C60221"/>
    <w:rsid w:val="00C6036A"/>
    <w:rsid w:val="00C606BA"/>
    <w:rsid w:val="00C60732"/>
    <w:rsid w:val="00C60A59"/>
    <w:rsid w:val="00C60DCB"/>
    <w:rsid w:val="00C61C49"/>
    <w:rsid w:val="00C62E10"/>
    <w:rsid w:val="00C63DD1"/>
    <w:rsid w:val="00C648DD"/>
    <w:rsid w:val="00C6504E"/>
    <w:rsid w:val="00C658B7"/>
    <w:rsid w:val="00C65DC6"/>
    <w:rsid w:val="00C669DC"/>
    <w:rsid w:val="00C67060"/>
    <w:rsid w:val="00C67CEE"/>
    <w:rsid w:val="00C703A9"/>
    <w:rsid w:val="00C70A83"/>
    <w:rsid w:val="00C70C16"/>
    <w:rsid w:val="00C70D7E"/>
    <w:rsid w:val="00C712B3"/>
    <w:rsid w:val="00C712E8"/>
    <w:rsid w:val="00C7136C"/>
    <w:rsid w:val="00C717C5"/>
    <w:rsid w:val="00C71ACE"/>
    <w:rsid w:val="00C71EA7"/>
    <w:rsid w:val="00C7294B"/>
    <w:rsid w:val="00C72DE6"/>
    <w:rsid w:val="00C72ECE"/>
    <w:rsid w:val="00C737D6"/>
    <w:rsid w:val="00C738A0"/>
    <w:rsid w:val="00C73E24"/>
    <w:rsid w:val="00C74120"/>
    <w:rsid w:val="00C747CA"/>
    <w:rsid w:val="00C7593B"/>
    <w:rsid w:val="00C764A9"/>
    <w:rsid w:val="00C76911"/>
    <w:rsid w:val="00C76A05"/>
    <w:rsid w:val="00C76D70"/>
    <w:rsid w:val="00C76F36"/>
    <w:rsid w:val="00C775A5"/>
    <w:rsid w:val="00C776B8"/>
    <w:rsid w:val="00C77ADB"/>
    <w:rsid w:val="00C800B6"/>
    <w:rsid w:val="00C804D6"/>
    <w:rsid w:val="00C805CF"/>
    <w:rsid w:val="00C80829"/>
    <w:rsid w:val="00C815C2"/>
    <w:rsid w:val="00C81974"/>
    <w:rsid w:val="00C81AE3"/>
    <w:rsid w:val="00C8219B"/>
    <w:rsid w:val="00C82472"/>
    <w:rsid w:val="00C82EE6"/>
    <w:rsid w:val="00C83029"/>
    <w:rsid w:val="00C83160"/>
    <w:rsid w:val="00C83A84"/>
    <w:rsid w:val="00C83B18"/>
    <w:rsid w:val="00C83DF9"/>
    <w:rsid w:val="00C83E2E"/>
    <w:rsid w:val="00C8452D"/>
    <w:rsid w:val="00C85432"/>
    <w:rsid w:val="00C85E3A"/>
    <w:rsid w:val="00C86687"/>
    <w:rsid w:val="00C86FF1"/>
    <w:rsid w:val="00C87232"/>
    <w:rsid w:val="00C8729B"/>
    <w:rsid w:val="00C87BFC"/>
    <w:rsid w:val="00C87F93"/>
    <w:rsid w:val="00C90BC2"/>
    <w:rsid w:val="00C9126E"/>
    <w:rsid w:val="00C91956"/>
    <w:rsid w:val="00C919CB"/>
    <w:rsid w:val="00C91EF8"/>
    <w:rsid w:val="00C92AC2"/>
    <w:rsid w:val="00C93235"/>
    <w:rsid w:val="00C934F5"/>
    <w:rsid w:val="00C936FA"/>
    <w:rsid w:val="00C93787"/>
    <w:rsid w:val="00C93FF1"/>
    <w:rsid w:val="00C94580"/>
    <w:rsid w:val="00C94957"/>
    <w:rsid w:val="00C94B91"/>
    <w:rsid w:val="00C94CD4"/>
    <w:rsid w:val="00C95AE6"/>
    <w:rsid w:val="00C95BDF"/>
    <w:rsid w:val="00C95E70"/>
    <w:rsid w:val="00C9627F"/>
    <w:rsid w:val="00C96358"/>
    <w:rsid w:val="00C965AB"/>
    <w:rsid w:val="00C96D29"/>
    <w:rsid w:val="00C970CC"/>
    <w:rsid w:val="00C97B13"/>
    <w:rsid w:val="00C97B79"/>
    <w:rsid w:val="00C97C1C"/>
    <w:rsid w:val="00CA1CF2"/>
    <w:rsid w:val="00CA218E"/>
    <w:rsid w:val="00CA261F"/>
    <w:rsid w:val="00CA2D32"/>
    <w:rsid w:val="00CA30C5"/>
    <w:rsid w:val="00CA3517"/>
    <w:rsid w:val="00CA3541"/>
    <w:rsid w:val="00CA3AE3"/>
    <w:rsid w:val="00CA3C17"/>
    <w:rsid w:val="00CA3D45"/>
    <w:rsid w:val="00CA3E07"/>
    <w:rsid w:val="00CA47AA"/>
    <w:rsid w:val="00CA4987"/>
    <w:rsid w:val="00CA4BC0"/>
    <w:rsid w:val="00CA4CC6"/>
    <w:rsid w:val="00CA4E89"/>
    <w:rsid w:val="00CA539A"/>
    <w:rsid w:val="00CA5B2C"/>
    <w:rsid w:val="00CA5D72"/>
    <w:rsid w:val="00CA6493"/>
    <w:rsid w:val="00CA672E"/>
    <w:rsid w:val="00CA74AC"/>
    <w:rsid w:val="00CB0E69"/>
    <w:rsid w:val="00CB1509"/>
    <w:rsid w:val="00CB15C3"/>
    <w:rsid w:val="00CB2BC1"/>
    <w:rsid w:val="00CB2CA7"/>
    <w:rsid w:val="00CB3644"/>
    <w:rsid w:val="00CB386C"/>
    <w:rsid w:val="00CB3CA3"/>
    <w:rsid w:val="00CB3D06"/>
    <w:rsid w:val="00CB3D5E"/>
    <w:rsid w:val="00CB3DE3"/>
    <w:rsid w:val="00CB4926"/>
    <w:rsid w:val="00CB4AE4"/>
    <w:rsid w:val="00CB4EEE"/>
    <w:rsid w:val="00CB52D0"/>
    <w:rsid w:val="00CB5FAD"/>
    <w:rsid w:val="00CB601A"/>
    <w:rsid w:val="00CB6167"/>
    <w:rsid w:val="00CB6F96"/>
    <w:rsid w:val="00CB717D"/>
    <w:rsid w:val="00CB7EBF"/>
    <w:rsid w:val="00CC09DA"/>
    <w:rsid w:val="00CC0E22"/>
    <w:rsid w:val="00CC0F18"/>
    <w:rsid w:val="00CC166B"/>
    <w:rsid w:val="00CC1B11"/>
    <w:rsid w:val="00CC1E1A"/>
    <w:rsid w:val="00CC2822"/>
    <w:rsid w:val="00CC36E8"/>
    <w:rsid w:val="00CC3C1F"/>
    <w:rsid w:val="00CC3F0C"/>
    <w:rsid w:val="00CC4929"/>
    <w:rsid w:val="00CC5119"/>
    <w:rsid w:val="00CC51D8"/>
    <w:rsid w:val="00CC6542"/>
    <w:rsid w:val="00CC7DD9"/>
    <w:rsid w:val="00CC7F48"/>
    <w:rsid w:val="00CD0B17"/>
    <w:rsid w:val="00CD0B9B"/>
    <w:rsid w:val="00CD0D3A"/>
    <w:rsid w:val="00CD1A9A"/>
    <w:rsid w:val="00CD22A0"/>
    <w:rsid w:val="00CD3338"/>
    <w:rsid w:val="00CD39F1"/>
    <w:rsid w:val="00CD4A60"/>
    <w:rsid w:val="00CD4BE4"/>
    <w:rsid w:val="00CD5888"/>
    <w:rsid w:val="00CD5D83"/>
    <w:rsid w:val="00CD5EAC"/>
    <w:rsid w:val="00CD6EE7"/>
    <w:rsid w:val="00CD713C"/>
    <w:rsid w:val="00CE0082"/>
    <w:rsid w:val="00CE02BE"/>
    <w:rsid w:val="00CE0485"/>
    <w:rsid w:val="00CE072A"/>
    <w:rsid w:val="00CE0CA7"/>
    <w:rsid w:val="00CE0E56"/>
    <w:rsid w:val="00CE103D"/>
    <w:rsid w:val="00CE12D1"/>
    <w:rsid w:val="00CE148B"/>
    <w:rsid w:val="00CE203C"/>
    <w:rsid w:val="00CE36F9"/>
    <w:rsid w:val="00CE43A7"/>
    <w:rsid w:val="00CE5394"/>
    <w:rsid w:val="00CE643F"/>
    <w:rsid w:val="00CE75AD"/>
    <w:rsid w:val="00CE7EF4"/>
    <w:rsid w:val="00CF0085"/>
    <w:rsid w:val="00CF0896"/>
    <w:rsid w:val="00CF0C2E"/>
    <w:rsid w:val="00CF0D7F"/>
    <w:rsid w:val="00CF138A"/>
    <w:rsid w:val="00CF1854"/>
    <w:rsid w:val="00CF2230"/>
    <w:rsid w:val="00CF2328"/>
    <w:rsid w:val="00CF2533"/>
    <w:rsid w:val="00CF2EB4"/>
    <w:rsid w:val="00CF3697"/>
    <w:rsid w:val="00CF37E4"/>
    <w:rsid w:val="00CF3A1A"/>
    <w:rsid w:val="00CF3C7A"/>
    <w:rsid w:val="00CF50B7"/>
    <w:rsid w:val="00CF5163"/>
    <w:rsid w:val="00CF648B"/>
    <w:rsid w:val="00CF66E3"/>
    <w:rsid w:val="00CF6FE3"/>
    <w:rsid w:val="00CF70ED"/>
    <w:rsid w:val="00CF77EB"/>
    <w:rsid w:val="00CF7850"/>
    <w:rsid w:val="00D00076"/>
    <w:rsid w:val="00D0011A"/>
    <w:rsid w:val="00D00166"/>
    <w:rsid w:val="00D00826"/>
    <w:rsid w:val="00D00844"/>
    <w:rsid w:val="00D00CFD"/>
    <w:rsid w:val="00D01157"/>
    <w:rsid w:val="00D011C7"/>
    <w:rsid w:val="00D017A9"/>
    <w:rsid w:val="00D01BB2"/>
    <w:rsid w:val="00D01F7C"/>
    <w:rsid w:val="00D0200E"/>
    <w:rsid w:val="00D02234"/>
    <w:rsid w:val="00D0229F"/>
    <w:rsid w:val="00D02305"/>
    <w:rsid w:val="00D025DF"/>
    <w:rsid w:val="00D02E5A"/>
    <w:rsid w:val="00D03132"/>
    <w:rsid w:val="00D0376D"/>
    <w:rsid w:val="00D03FFA"/>
    <w:rsid w:val="00D04221"/>
    <w:rsid w:val="00D04380"/>
    <w:rsid w:val="00D04C65"/>
    <w:rsid w:val="00D05313"/>
    <w:rsid w:val="00D05655"/>
    <w:rsid w:val="00D05E3F"/>
    <w:rsid w:val="00D05EBE"/>
    <w:rsid w:val="00D069A8"/>
    <w:rsid w:val="00D0787E"/>
    <w:rsid w:val="00D079F7"/>
    <w:rsid w:val="00D07A5C"/>
    <w:rsid w:val="00D07DA5"/>
    <w:rsid w:val="00D11259"/>
    <w:rsid w:val="00D1155E"/>
    <w:rsid w:val="00D117CF"/>
    <w:rsid w:val="00D11954"/>
    <w:rsid w:val="00D11DC5"/>
    <w:rsid w:val="00D11EA5"/>
    <w:rsid w:val="00D1256E"/>
    <w:rsid w:val="00D12724"/>
    <w:rsid w:val="00D1290D"/>
    <w:rsid w:val="00D12E5B"/>
    <w:rsid w:val="00D1320A"/>
    <w:rsid w:val="00D132DB"/>
    <w:rsid w:val="00D13D12"/>
    <w:rsid w:val="00D1422C"/>
    <w:rsid w:val="00D143A1"/>
    <w:rsid w:val="00D14DCF"/>
    <w:rsid w:val="00D14EA1"/>
    <w:rsid w:val="00D15018"/>
    <w:rsid w:val="00D15698"/>
    <w:rsid w:val="00D156DD"/>
    <w:rsid w:val="00D1571A"/>
    <w:rsid w:val="00D16849"/>
    <w:rsid w:val="00D16C91"/>
    <w:rsid w:val="00D17CC2"/>
    <w:rsid w:val="00D2040C"/>
    <w:rsid w:val="00D204A9"/>
    <w:rsid w:val="00D20EB6"/>
    <w:rsid w:val="00D20F3E"/>
    <w:rsid w:val="00D2103D"/>
    <w:rsid w:val="00D21935"/>
    <w:rsid w:val="00D219BF"/>
    <w:rsid w:val="00D219EC"/>
    <w:rsid w:val="00D21C62"/>
    <w:rsid w:val="00D21E1C"/>
    <w:rsid w:val="00D22384"/>
    <w:rsid w:val="00D22D5E"/>
    <w:rsid w:val="00D23568"/>
    <w:rsid w:val="00D2379D"/>
    <w:rsid w:val="00D2395D"/>
    <w:rsid w:val="00D23B74"/>
    <w:rsid w:val="00D23DF3"/>
    <w:rsid w:val="00D23EB1"/>
    <w:rsid w:val="00D23F4B"/>
    <w:rsid w:val="00D24439"/>
    <w:rsid w:val="00D24762"/>
    <w:rsid w:val="00D248D0"/>
    <w:rsid w:val="00D24996"/>
    <w:rsid w:val="00D24B28"/>
    <w:rsid w:val="00D24C11"/>
    <w:rsid w:val="00D25170"/>
    <w:rsid w:val="00D2574D"/>
    <w:rsid w:val="00D25A5F"/>
    <w:rsid w:val="00D25BC0"/>
    <w:rsid w:val="00D26193"/>
    <w:rsid w:val="00D261EC"/>
    <w:rsid w:val="00D26682"/>
    <w:rsid w:val="00D26F02"/>
    <w:rsid w:val="00D27146"/>
    <w:rsid w:val="00D27DCF"/>
    <w:rsid w:val="00D305FC"/>
    <w:rsid w:val="00D30B68"/>
    <w:rsid w:val="00D312EE"/>
    <w:rsid w:val="00D31F9D"/>
    <w:rsid w:val="00D321A9"/>
    <w:rsid w:val="00D32D64"/>
    <w:rsid w:val="00D335ED"/>
    <w:rsid w:val="00D33E30"/>
    <w:rsid w:val="00D34477"/>
    <w:rsid w:val="00D34F80"/>
    <w:rsid w:val="00D3518E"/>
    <w:rsid w:val="00D35C66"/>
    <w:rsid w:val="00D36F7B"/>
    <w:rsid w:val="00D37D56"/>
    <w:rsid w:val="00D40159"/>
    <w:rsid w:val="00D4023C"/>
    <w:rsid w:val="00D4051D"/>
    <w:rsid w:val="00D40BD4"/>
    <w:rsid w:val="00D40D3E"/>
    <w:rsid w:val="00D412B9"/>
    <w:rsid w:val="00D41920"/>
    <w:rsid w:val="00D41A4B"/>
    <w:rsid w:val="00D423A8"/>
    <w:rsid w:val="00D424F1"/>
    <w:rsid w:val="00D42B36"/>
    <w:rsid w:val="00D4304B"/>
    <w:rsid w:val="00D432DD"/>
    <w:rsid w:val="00D43BA6"/>
    <w:rsid w:val="00D43C56"/>
    <w:rsid w:val="00D44395"/>
    <w:rsid w:val="00D45E09"/>
    <w:rsid w:val="00D461C6"/>
    <w:rsid w:val="00D46602"/>
    <w:rsid w:val="00D466FA"/>
    <w:rsid w:val="00D4695F"/>
    <w:rsid w:val="00D47161"/>
    <w:rsid w:val="00D47948"/>
    <w:rsid w:val="00D50334"/>
    <w:rsid w:val="00D50A4D"/>
    <w:rsid w:val="00D50F49"/>
    <w:rsid w:val="00D526EF"/>
    <w:rsid w:val="00D53016"/>
    <w:rsid w:val="00D53561"/>
    <w:rsid w:val="00D53FB5"/>
    <w:rsid w:val="00D54B39"/>
    <w:rsid w:val="00D550B2"/>
    <w:rsid w:val="00D553E8"/>
    <w:rsid w:val="00D554C7"/>
    <w:rsid w:val="00D55DB3"/>
    <w:rsid w:val="00D55E43"/>
    <w:rsid w:val="00D55EE3"/>
    <w:rsid w:val="00D560D5"/>
    <w:rsid w:val="00D5622E"/>
    <w:rsid w:val="00D56396"/>
    <w:rsid w:val="00D56511"/>
    <w:rsid w:val="00D5654C"/>
    <w:rsid w:val="00D5694F"/>
    <w:rsid w:val="00D571F6"/>
    <w:rsid w:val="00D57625"/>
    <w:rsid w:val="00D578D5"/>
    <w:rsid w:val="00D57F81"/>
    <w:rsid w:val="00D6046E"/>
    <w:rsid w:val="00D60693"/>
    <w:rsid w:val="00D607C4"/>
    <w:rsid w:val="00D610E5"/>
    <w:rsid w:val="00D6230F"/>
    <w:rsid w:val="00D625C4"/>
    <w:rsid w:val="00D62690"/>
    <w:rsid w:val="00D62771"/>
    <w:rsid w:val="00D628BE"/>
    <w:rsid w:val="00D638F1"/>
    <w:rsid w:val="00D64160"/>
    <w:rsid w:val="00D64361"/>
    <w:rsid w:val="00D6476D"/>
    <w:rsid w:val="00D64C93"/>
    <w:rsid w:val="00D64CBD"/>
    <w:rsid w:val="00D652A7"/>
    <w:rsid w:val="00D65B8C"/>
    <w:rsid w:val="00D65E67"/>
    <w:rsid w:val="00D6678B"/>
    <w:rsid w:val="00D67239"/>
    <w:rsid w:val="00D67E80"/>
    <w:rsid w:val="00D706DC"/>
    <w:rsid w:val="00D7183D"/>
    <w:rsid w:val="00D71E87"/>
    <w:rsid w:val="00D720AE"/>
    <w:rsid w:val="00D729BC"/>
    <w:rsid w:val="00D72D96"/>
    <w:rsid w:val="00D73C61"/>
    <w:rsid w:val="00D7423A"/>
    <w:rsid w:val="00D74399"/>
    <w:rsid w:val="00D74493"/>
    <w:rsid w:val="00D749FD"/>
    <w:rsid w:val="00D750CB"/>
    <w:rsid w:val="00D759C1"/>
    <w:rsid w:val="00D76720"/>
    <w:rsid w:val="00D76A42"/>
    <w:rsid w:val="00D76F1C"/>
    <w:rsid w:val="00D773C9"/>
    <w:rsid w:val="00D779C5"/>
    <w:rsid w:val="00D8052D"/>
    <w:rsid w:val="00D80B4F"/>
    <w:rsid w:val="00D81108"/>
    <w:rsid w:val="00D816E4"/>
    <w:rsid w:val="00D81EE9"/>
    <w:rsid w:val="00D829FC"/>
    <w:rsid w:val="00D836D5"/>
    <w:rsid w:val="00D84259"/>
    <w:rsid w:val="00D8435F"/>
    <w:rsid w:val="00D8437F"/>
    <w:rsid w:val="00D84387"/>
    <w:rsid w:val="00D845F9"/>
    <w:rsid w:val="00D84A9F"/>
    <w:rsid w:val="00D861EE"/>
    <w:rsid w:val="00D8670A"/>
    <w:rsid w:val="00D86C7C"/>
    <w:rsid w:val="00D86F54"/>
    <w:rsid w:val="00D8720A"/>
    <w:rsid w:val="00D87807"/>
    <w:rsid w:val="00D87ABF"/>
    <w:rsid w:val="00D87F98"/>
    <w:rsid w:val="00D90036"/>
    <w:rsid w:val="00D90480"/>
    <w:rsid w:val="00D904BE"/>
    <w:rsid w:val="00D9065A"/>
    <w:rsid w:val="00D91CA3"/>
    <w:rsid w:val="00D920A4"/>
    <w:rsid w:val="00D93031"/>
    <w:rsid w:val="00D93079"/>
    <w:rsid w:val="00D931AE"/>
    <w:rsid w:val="00D93592"/>
    <w:rsid w:val="00D935CE"/>
    <w:rsid w:val="00D93BB4"/>
    <w:rsid w:val="00D94173"/>
    <w:rsid w:val="00D94C4D"/>
    <w:rsid w:val="00D94C7C"/>
    <w:rsid w:val="00D95972"/>
    <w:rsid w:val="00D960C3"/>
    <w:rsid w:val="00D9647A"/>
    <w:rsid w:val="00D96BAF"/>
    <w:rsid w:val="00D96EE2"/>
    <w:rsid w:val="00D96F1B"/>
    <w:rsid w:val="00D97683"/>
    <w:rsid w:val="00D97D09"/>
    <w:rsid w:val="00DA005B"/>
    <w:rsid w:val="00DA0366"/>
    <w:rsid w:val="00DA1219"/>
    <w:rsid w:val="00DA1241"/>
    <w:rsid w:val="00DA161D"/>
    <w:rsid w:val="00DA1773"/>
    <w:rsid w:val="00DA177E"/>
    <w:rsid w:val="00DA1986"/>
    <w:rsid w:val="00DA1A54"/>
    <w:rsid w:val="00DA2194"/>
    <w:rsid w:val="00DA25B9"/>
    <w:rsid w:val="00DA26B7"/>
    <w:rsid w:val="00DA2998"/>
    <w:rsid w:val="00DA2A27"/>
    <w:rsid w:val="00DA2AE1"/>
    <w:rsid w:val="00DA32DB"/>
    <w:rsid w:val="00DA3EDD"/>
    <w:rsid w:val="00DA469A"/>
    <w:rsid w:val="00DA4A45"/>
    <w:rsid w:val="00DA4D25"/>
    <w:rsid w:val="00DA50BA"/>
    <w:rsid w:val="00DA50DC"/>
    <w:rsid w:val="00DA513B"/>
    <w:rsid w:val="00DA516E"/>
    <w:rsid w:val="00DA5643"/>
    <w:rsid w:val="00DA5AD8"/>
    <w:rsid w:val="00DA5B27"/>
    <w:rsid w:val="00DA5F74"/>
    <w:rsid w:val="00DA5FF7"/>
    <w:rsid w:val="00DA6F3A"/>
    <w:rsid w:val="00DA703F"/>
    <w:rsid w:val="00DA72B4"/>
    <w:rsid w:val="00DB05FE"/>
    <w:rsid w:val="00DB1A86"/>
    <w:rsid w:val="00DB1C2C"/>
    <w:rsid w:val="00DB1EFC"/>
    <w:rsid w:val="00DB21CF"/>
    <w:rsid w:val="00DB2CFB"/>
    <w:rsid w:val="00DB2D43"/>
    <w:rsid w:val="00DB3D4D"/>
    <w:rsid w:val="00DB49FE"/>
    <w:rsid w:val="00DB4AA8"/>
    <w:rsid w:val="00DB4AFF"/>
    <w:rsid w:val="00DB52CF"/>
    <w:rsid w:val="00DB547B"/>
    <w:rsid w:val="00DB5A9C"/>
    <w:rsid w:val="00DB5FF5"/>
    <w:rsid w:val="00DB6050"/>
    <w:rsid w:val="00DB6250"/>
    <w:rsid w:val="00DB67C6"/>
    <w:rsid w:val="00DB69B0"/>
    <w:rsid w:val="00DB6D71"/>
    <w:rsid w:val="00DB6EF5"/>
    <w:rsid w:val="00DB6F4A"/>
    <w:rsid w:val="00DB71A4"/>
    <w:rsid w:val="00DB737C"/>
    <w:rsid w:val="00DB7655"/>
    <w:rsid w:val="00DB7916"/>
    <w:rsid w:val="00DC04B1"/>
    <w:rsid w:val="00DC07F1"/>
    <w:rsid w:val="00DC0EDF"/>
    <w:rsid w:val="00DC100F"/>
    <w:rsid w:val="00DC10BC"/>
    <w:rsid w:val="00DC1659"/>
    <w:rsid w:val="00DC19FF"/>
    <w:rsid w:val="00DC1FC4"/>
    <w:rsid w:val="00DC26DD"/>
    <w:rsid w:val="00DC2876"/>
    <w:rsid w:val="00DC382E"/>
    <w:rsid w:val="00DC4364"/>
    <w:rsid w:val="00DC4619"/>
    <w:rsid w:val="00DC4CA7"/>
    <w:rsid w:val="00DC4ECD"/>
    <w:rsid w:val="00DC5053"/>
    <w:rsid w:val="00DC5788"/>
    <w:rsid w:val="00DC5A4A"/>
    <w:rsid w:val="00DC5CCA"/>
    <w:rsid w:val="00DC5D66"/>
    <w:rsid w:val="00DC6223"/>
    <w:rsid w:val="00DC6843"/>
    <w:rsid w:val="00DC686D"/>
    <w:rsid w:val="00DC717B"/>
    <w:rsid w:val="00DC7634"/>
    <w:rsid w:val="00DC7FF9"/>
    <w:rsid w:val="00DD0116"/>
    <w:rsid w:val="00DD0AA0"/>
    <w:rsid w:val="00DD121D"/>
    <w:rsid w:val="00DD161C"/>
    <w:rsid w:val="00DD271C"/>
    <w:rsid w:val="00DD28FA"/>
    <w:rsid w:val="00DD31EB"/>
    <w:rsid w:val="00DD3496"/>
    <w:rsid w:val="00DD38CE"/>
    <w:rsid w:val="00DD3D73"/>
    <w:rsid w:val="00DD42F4"/>
    <w:rsid w:val="00DD4B6C"/>
    <w:rsid w:val="00DD513E"/>
    <w:rsid w:val="00DD5C36"/>
    <w:rsid w:val="00DD5E40"/>
    <w:rsid w:val="00DD5FF2"/>
    <w:rsid w:val="00DD5FF6"/>
    <w:rsid w:val="00DD6353"/>
    <w:rsid w:val="00DD6424"/>
    <w:rsid w:val="00DD66B1"/>
    <w:rsid w:val="00DD6729"/>
    <w:rsid w:val="00DD6D61"/>
    <w:rsid w:val="00DD703F"/>
    <w:rsid w:val="00DD735D"/>
    <w:rsid w:val="00DD78CB"/>
    <w:rsid w:val="00DD7AD0"/>
    <w:rsid w:val="00DD7CD3"/>
    <w:rsid w:val="00DD7E9A"/>
    <w:rsid w:val="00DE009C"/>
    <w:rsid w:val="00DE076A"/>
    <w:rsid w:val="00DE0F3F"/>
    <w:rsid w:val="00DE1865"/>
    <w:rsid w:val="00DE19C4"/>
    <w:rsid w:val="00DE1A2F"/>
    <w:rsid w:val="00DE1EB9"/>
    <w:rsid w:val="00DE2500"/>
    <w:rsid w:val="00DE3BF9"/>
    <w:rsid w:val="00DE4057"/>
    <w:rsid w:val="00DE4DE9"/>
    <w:rsid w:val="00DE4F77"/>
    <w:rsid w:val="00DE53D3"/>
    <w:rsid w:val="00DE55FC"/>
    <w:rsid w:val="00DE561C"/>
    <w:rsid w:val="00DE5826"/>
    <w:rsid w:val="00DE59B2"/>
    <w:rsid w:val="00DE5A53"/>
    <w:rsid w:val="00DE661D"/>
    <w:rsid w:val="00DE6B8B"/>
    <w:rsid w:val="00DE6D04"/>
    <w:rsid w:val="00DE6EE1"/>
    <w:rsid w:val="00DF03F2"/>
    <w:rsid w:val="00DF042C"/>
    <w:rsid w:val="00DF2136"/>
    <w:rsid w:val="00DF22DA"/>
    <w:rsid w:val="00DF25DA"/>
    <w:rsid w:val="00DF2663"/>
    <w:rsid w:val="00DF2A31"/>
    <w:rsid w:val="00DF34C9"/>
    <w:rsid w:val="00DF3587"/>
    <w:rsid w:val="00DF369B"/>
    <w:rsid w:val="00DF4700"/>
    <w:rsid w:val="00DF4D22"/>
    <w:rsid w:val="00DF59D0"/>
    <w:rsid w:val="00DF6290"/>
    <w:rsid w:val="00DF6344"/>
    <w:rsid w:val="00DF726E"/>
    <w:rsid w:val="00DF76FF"/>
    <w:rsid w:val="00DF7C89"/>
    <w:rsid w:val="00DF7C9E"/>
    <w:rsid w:val="00E00047"/>
    <w:rsid w:val="00E00269"/>
    <w:rsid w:val="00E006D9"/>
    <w:rsid w:val="00E009C9"/>
    <w:rsid w:val="00E00CB1"/>
    <w:rsid w:val="00E01050"/>
    <w:rsid w:val="00E01B01"/>
    <w:rsid w:val="00E02226"/>
    <w:rsid w:val="00E02239"/>
    <w:rsid w:val="00E029C9"/>
    <w:rsid w:val="00E032AF"/>
    <w:rsid w:val="00E0418D"/>
    <w:rsid w:val="00E046C4"/>
    <w:rsid w:val="00E04BE6"/>
    <w:rsid w:val="00E052DE"/>
    <w:rsid w:val="00E059C7"/>
    <w:rsid w:val="00E05EF1"/>
    <w:rsid w:val="00E06665"/>
    <w:rsid w:val="00E06958"/>
    <w:rsid w:val="00E06B7F"/>
    <w:rsid w:val="00E07E9F"/>
    <w:rsid w:val="00E102E4"/>
    <w:rsid w:val="00E10450"/>
    <w:rsid w:val="00E10EA0"/>
    <w:rsid w:val="00E1137F"/>
    <w:rsid w:val="00E115AE"/>
    <w:rsid w:val="00E11AE6"/>
    <w:rsid w:val="00E11B13"/>
    <w:rsid w:val="00E11FF3"/>
    <w:rsid w:val="00E1273F"/>
    <w:rsid w:val="00E13A42"/>
    <w:rsid w:val="00E14742"/>
    <w:rsid w:val="00E14E57"/>
    <w:rsid w:val="00E15175"/>
    <w:rsid w:val="00E151A2"/>
    <w:rsid w:val="00E152D5"/>
    <w:rsid w:val="00E1545C"/>
    <w:rsid w:val="00E15AA4"/>
    <w:rsid w:val="00E169D6"/>
    <w:rsid w:val="00E16D84"/>
    <w:rsid w:val="00E17761"/>
    <w:rsid w:val="00E20BB7"/>
    <w:rsid w:val="00E20DAC"/>
    <w:rsid w:val="00E20E95"/>
    <w:rsid w:val="00E2187A"/>
    <w:rsid w:val="00E219B0"/>
    <w:rsid w:val="00E21CC5"/>
    <w:rsid w:val="00E22158"/>
    <w:rsid w:val="00E23874"/>
    <w:rsid w:val="00E23965"/>
    <w:rsid w:val="00E23D80"/>
    <w:rsid w:val="00E24029"/>
    <w:rsid w:val="00E24795"/>
    <w:rsid w:val="00E24D49"/>
    <w:rsid w:val="00E2500B"/>
    <w:rsid w:val="00E259F5"/>
    <w:rsid w:val="00E25B5C"/>
    <w:rsid w:val="00E25EBA"/>
    <w:rsid w:val="00E261C6"/>
    <w:rsid w:val="00E270E7"/>
    <w:rsid w:val="00E27CA8"/>
    <w:rsid w:val="00E301C1"/>
    <w:rsid w:val="00E30836"/>
    <w:rsid w:val="00E3106B"/>
    <w:rsid w:val="00E310CB"/>
    <w:rsid w:val="00E312A6"/>
    <w:rsid w:val="00E31827"/>
    <w:rsid w:val="00E326F4"/>
    <w:rsid w:val="00E33112"/>
    <w:rsid w:val="00E33145"/>
    <w:rsid w:val="00E33D60"/>
    <w:rsid w:val="00E33DA9"/>
    <w:rsid w:val="00E347E3"/>
    <w:rsid w:val="00E34E98"/>
    <w:rsid w:val="00E3515A"/>
    <w:rsid w:val="00E367FB"/>
    <w:rsid w:val="00E36881"/>
    <w:rsid w:val="00E368F7"/>
    <w:rsid w:val="00E400BA"/>
    <w:rsid w:val="00E402E5"/>
    <w:rsid w:val="00E405A6"/>
    <w:rsid w:val="00E40B5B"/>
    <w:rsid w:val="00E4150D"/>
    <w:rsid w:val="00E4153D"/>
    <w:rsid w:val="00E417C8"/>
    <w:rsid w:val="00E41BD7"/>
    <w:rsid w:val="00E4219B"/>
    <w:rsid w:val="00E4258D"/>
    <w:rsid w:val="00E42A62"/>
    <w:rsid w:val="00E42CAE"/>
    <w:rsid w:val="00E42D34"/>
    <w:rsid w:val="00E435DF"/>
    <w:rsid w:val="00E43715"/>
    <w:rsid w:val="00E451AC"/>
    <w:rsid w:val="00E453EE"/>
    <w:rsid w:val="00E45BC3"/>
    <w:rsid w:val="00E47086"/>
    <w:rsid w:val="00E472E4"/>
    <w:rsid w:val="00E4737C"/>
    <w:rsid w:val="00E47A91"/>
    <w:rsid w:val="00E47CAA"/>
    <w:rsid w:val="00E50665"/>
    <w:rsid w:val="00E508E6"/>
    <w:rsid w:val="00E50CFE"/>
    <w:rsid w:val="00E51587"/>
    <w:rsid w:val="00E51BDE"/>
    <w:rsid w:val="00E529A9"/>
    <w:rsid w:val="00E52A3D"/>
    <w:rsid w:val="00E52B4D"/>
    <w:rsid w:val="00E52E98"/>
    <w:rsid w:val="00E52EC3"/>
    <w:rsid w:val="00E52EDA"/>
    <w:rsid w:val="00E52EE6"/>
    <w:rsid w:val="00E531E2"/>
    <w:rsid w:val="00E533BF"/>
    <w:rsid w:val="00E535BF"/>
    <w:rsid w:val="00E543A1"/>
    <w:rsid w:val="00E54502"/>
    <w:rsid w:val="00E54827"/>
    <w:rsid w:val="00E55D56"/>
    <w:rsid w:val="00E55FDF"/>
    <w:rsid w:val="00E560FA"/>
    <w:rsid w:val="00E561E6"/>
    <w:rsid w:val="00E567F7"/>
    <w:rsid w:val="00E57EC2"/>
    <w:rsid w:val="00E57F61"/>
    <w:rsid w:val="00E60242"/>
    <w:rsid w:val="00E6079B"/>
    <w:rsid w:val="00E61062"/>
    <w:rsid w:val="00E61131"/>
    <w:rsid w:val="00E613A1"/>
    <w:rsid w:val="00E62A22"/>
    <w:rsid w:val="00E631FD"/>
    <w:rsid w:val="00E6358D"/>
    <w:rsid w:val="00E63D31"/>
    <w:rsid w:val="00E6403E"/>
    <w:rsid w:val="00E64428"/>
    <w:rsid w:val="00E644EA"/>
    <w:rsid w:val="00E64777"/>
    <w:rsid w:val="00E65084"/>
    <w:rsid w:val="00E657FF"/>
    <w:rsid w:val="00E65D19"/>
    <w:rsid w:val="00E65E16"/>
    <w:rsid w:val="00E65EC3"/>
    <w:rsid w:val="00E67322"/>
    <w:rsid w:val="00E7074D"/>
    <w:rsid w:val="00E709BC"/>
    <w:rsid w:val="00E70A55"/>
    <w:rsid w:val="00E70CCF"/>
    <w:rsid w:val="00E70FBF"/>
    <w:rsid w:val="00E712BE"/>
    <w:rsid w:val="00E7149C"/>
    <w:rsid w:val="00E719C7"/>
    <w:rsid w:val="00E719D3"/>
    <w:rsid w:val="00E72EA4"/>
    <w:rsid w:val="00E732D9"/>
    <w:rsid w:val="00E7356F"/>
    <w:rsid w:val="00E73920"/>
    <w:rsid w:val="00E73AAC"/>
    <w:rsid w:val="00E73B5C"/>
    <w:rsid w:val="00E7429A"/>
    <w:rsid w:val="00E7487A"/>
    <w:rsid w:val="00E765B4"/>
    <w:rsid w:val="00E770E3"/>
    <w:rsid w:val="00E80063"/>
    <w:rsid w:val="00E807F7"/>
    <w:rsid w:val="00E80BE4"/>
    <w:rsid w:val="00E80E01"/>
    <w:rsid w:val="00E81F9C"/>
    <w:rsid w:val="00E82BA3"/>
    <w:rsid w:val="00E82BA6"/>
    <w:rsid w:val="00E83615"/>
    <w:rsid w:val="00E83760"/>
    <w:rsid w:val="00E839D0"/>
    <w:rsid w:val="00E83C4E"/>
    <w:rsid w:val="00E84054"/>
    <w:rsid w:val="00E84CEF"/>
    <w:rsid w:val="00E85123"/>
    <w:rsid w:val="00E85F71"/>
    <w:rsid w:val="00E86940"/>
    <w:rsid w:val="00E86A39"/>
    <w:rsid w:val="00E872C7"/>
    <w:rsid w:val="00E872F7"/>
    <w:rsid w:val="00E87649"/>
    <w:rsid w:val="00E90284"/>
    <w:rsid w:val="00E90CA6"/>
    <w:rsid w:val="00E90CB4"/>
    <w:rsid w:val="00E90D71"/>
    <w:rsid w:val="00E91231"/>
    <w:rsid w:val="00E91235"/>
    <w:rsid w:val="00E91322"/>
    <w:rsid w:val="00E9212D"/>
    <w:rsid w:val="00E922C0"/>
    <w:rsid w:val="00E922EB"/>
    <w:rsid w:val="00E92497"/>
    <w:rsid w:val="00E933A6"/>
    <w:rsid w:val="00E93BC3"/>
    <w:rsid w:val="00E94813"/>
    <w:rsid w:val="00E94C53"/>
    <w:rsid w:val="00E9594A"/>
    <w:rsid w:val="00E959C5"/>
    <w:rsid w:val="00E95C8A"/>
    <w:rsid w:val="00E963F6"/>
    <w:rsid w:val="00E96D2D"/>
    <w:rsid w:val="00E97A5C"/>
    <w:rsid w:val="00E97E74"/>
    <w:rsid w:val="00EA02A7"/>
    <w:rsid w:val="00EA0A0D"/>
    <w:rsid w:val="00EA0BAB"/>
    <w:rsid w:val="00EA1DFA"/>
    <w:rsid w:val="00EA251B"/>
    <w:rsid w:val="00EA2650"/>
    <w:rsid w:val="00EA2E4F"/>
    <w:rsid w:val="00EA3019"/>
    <w:rsid w:val="00EA350F"/>
    <w:rsid w:val="00EA4081"/>
    <w:rsid w:val="00EA45D3"/>
    <w:rsid w:val="00EA6064"/>
    <w:rsid w:val="00EA6D34"/>
    <w:rsid w:val="00EA6D89"/>
    <w:rsid w:val="00EA6DE9"/>
    <w:rsid w:val="00EA6E45"/>
    <w:rsid w:val="00EA6EF4"/>
    <w:rsid w:val="00EA719D"/>
    <w:rsid w:val="00EA72E6"/>
    <w:rsid w:val="00EA7D37"/>
    <w:rsid w:val="00EA7E9F"/>
    <w:rsid w:val="00EB0EEC"/>
    <w:rsid w:val="00EB1075"/>
    <w:rsid w:val="00EB186E"/>
    <w:rsid w:val="00EB2097"/>
    <w:rsid w:val="00EB2712"/>
    <w:rsid w:val="00EB2CAF"/>
    <w:rsid w:val="00EB2F95"/>
    <w:rsid w:val="00EB3C57"/>
    <w:rsid w:val="00EB3F19"/>
    <w:rsid w:val="00EB41C8"/>
    <w:rsid w:val="00EB4417"/>
    <w:rsid w:val="00EB4D0C"/>
    <w:rsid w:val="00EB4EAC"/>
    <w:rsid w:val="00EB70FB"/>
    <w:rsid w:val="00EB7B72"/>
    <w:rsid w:val="00EC05AA"/>
    <w:rsid w:val="00EC0C33"/>
    <w:rsid w:val="00EC0F48"/>
    <w:rsid w:val="00EC0F80"/>
    <w:rsid w:val="00EC0F9A"/>
    <w:rsid w:val="00EC1E94"/>
    <w:rsid w:val="00EC2012"/>
    <w:rsid w:val="00EC20D6"/>
    <w:rsid w:val="00EC265F"/>
    <w:rsid w:val="00EC26BE"/>
    <w:rsid w:val="00EC2E52"/>
    <w:rsid w:val="00EC31D2"/>
    <w:rsid w:val="00EC3507"/>
    <w:rsid w:val="00EC35ED"/>
    <w:rsid w:val="00EC47F2"/>
    <w:rsid w:val="00EC480F"/>
    <w:rsid w:val="00EC4EBA"/>
    <w:rsid w:val="00EC4F08"/>
    <w:rsid w:val="00EC6130"/>
    <w:rsid w:val="00EC6A96"/>
    <w:rsid w:val="00EC6B13"/>
    <w:rsid w:val="00EC6BA4"/>
    <w:rsid w:val="00EC754C"/>
    <w:rsid w:val="00ED0663"/>
    <w:rsid w:val="00ED06AB"/>
    <w:rsid w:val="00ED093F"/>
    <w:rsid w:val="00ED1273"/>
    <w:rsid w:val="00ED12C6"/>
    <w:rsid w:val="00ED1BE0"/>
    <w:rsid w:val="00ED1BFE"/>
    <w:rsid w:val="00ED1C51"/>
    <w:rsid w:val="00ED1DB9"/>
    <w:rsid w:val="00ED1F73"/>
    <w:rsid w:val="00ED25DB"/>
    <w:rsid w:val="00ED3D7D"/>
    <w:rsid w:val="00ED40D9"/>
    <w:rsid w:val="00ED424C"/>
    <w:rsid w:val="00ED424D"/>
    <w:rsid w:val="00ED4350"/>
    <w:rsid w:val="00ED4AC4"/>
    <w:rsid w:val="00ED4B86"/>
    <w:rsid w:val="00ED537C"/>
    <w:rsid w:val="00ED563D"/>
    <w:rsid w:val="00ED5711"/>
    <w:rsid w:val="00ED5F9A"/>
    <w:rsid w:val="00ED70A0"/>
    <w:rsid w:val="00EE027B"/>
    <w:rsid w:val="00EE0620"/>
    <w:rsid w:val="00EE091B"/>
    <w:rsid w:val="00EE0A10"/>
    <w:rsid w:val="00EE0EB2"/>
    <w:rsid w:val="00EE1011"/>
    <w:rsid w:val="00EE125D"/>
    <w:rsid w:val="00EE12FA"/>
    <w:rsid w:val="00EE1465"/>
    <w:rsid w:val="00EE1656"/>
    <w:rsid w:val="00EE1825"/>
    <w:rsid w:val="00EE1CB9"/>
    <w:rsid w:val="00EE2A06"/>
    <w:rsid w:val="00EE2A46"/>
    <w:rsid w:val="00EE2CB7"/>
    <w:rsid w:val="00EE2F01"/>
    <w:rsid w:val="00EE30F6"/>
    <w:rsid w:val="00EE375D"/>
    <w:rsid w:val="00EE3939"/>
    <w:rsid w:val="00EE41ED"/>
    <w:rsid w:val="00EE46ED"/>
    <w:rsid w:val="00EE4AB6"/>
    <w:rsid w:val="00EE4E6B"/>
    <w:rsid w:val="00EE5126"/>
    <w:rsid w:val="00EE5443"/>
    <w:rsid w:val="00EE582B"/>
    <w:rsid w:val="00EE61C8"/>
    <w:rsid w:val="00EE6846"/>
    <w:rsid w:val="00EE6C7E"/>
    <w:rsid w:val="00EE72A7"/>
    <w:rsid w:val="00EF0819"/>
    <w:rsid w:val="00EF0F7F"/>
    <w:rsid w:val="00EF1040"/>
    <w:rsid w:val="00EF1A3E"/>
    <w:rsid w:val="00EF1B59"/>
    <w:rsid w:val="00EF1C83"/>
    <w:rsid w:val="00EF2C8D"/>
    <w:rsid w:val="00EF35A5"/>
    <w:rsid w:val="00EF36E4"/>
    <w:rsid w:val="00EF390D"/>
    <w:rsid w:val="00EF3ECA"/>
    <w:rsid w:val="00EF5617"/>
    <w:rsid w:val="00EF5A45"/>
    <w:rsid w:val="00EF5C5F"/>
    <w:rsid w:val="00EF670A"/>
    <w:rsid w:val="00EF6C7A"/>
    <w:rsid w:val="00EF7829"/>
    <w:rsid w:val="00EF7E09"/>
    <w:rsid w:val="00F00435"/>
    <w:rsid w:val="00F013C7"/>
    <w:rsid w:val="00F0155A"/>
    <w:rsid w:val="00F016ED"/>
    <w:rsid w:val="00F01F2A"/>
    <w:rsid w:val="00F021C5"/>
    <w:rsid w:val="00F02FE0"/>
    <w:rsid w:val="00F033D4"/>
    <w:rsid w:val="00F03CF3"/>
    <w:rsid w:val="00F043BC"/>
    <w:rsid w:val="00F044C3"/>
    <w:rsid w:val="00F06070"/>
    <w:rsid w:val="00F061C9"/>
    <w:rsid w:val="00F06274"/>
    <w:rsid w:val="00F063B6"/>
    <w:rsid w:val="00F06721"/>
    <w:rsid w:val="00F0784C"/>
    <w:rsid w:val="00F07A72"/>
    <w:rsid w:val="00F07AED"/>
    <w:rsid w:val="00F10BB7"/>
    <w:rsid w:val="00F11670"/>
    <w:rsid w:val="00F117EB"/>
    <w:rsid w:val="00F122E8"/>
    <w:rsid w:val="00F1256B"/>
    <w:rsid w:val="00F12597"/>
    <w:rsid w:val="00F12BB4"/>
    <w:rsid w:val="00F12E18"/>
    <w:rsid w:val="00F13775"/>
    <w:rsid w:val="00F144F2"/>
    <w:rsid w:val="00F1454E"/>
    <w:rsid w:val="00F148E7"/>
    <w:rsid w:val="00F15526"/>
    <w:rsid w:val="00F155FF"/>
    <w:rsid w:val="00F15A47"/>
    <w:rsid w:val="00F20667"/>
    <w:rsid w:val="00F20842"/>
    <w:rsid w:val="00F20A98"/>
    <w:rsid w:val="00F20C7C"/>
    <w:rsid w:val="00F20DD5"/>
    <w:rsid w:val="00F214A2"/>
    <w:rsid w:val="00F21661"/>
    <w:rsid w:val="00F216AC"/>
    <w:rsid w:val="00F2218B"/>
    <w:rsid w:val="00F22C8F"/>
    <w:rsid w:val="00F22ECB"/>
    <w:rsid w:val="00F23C83"/>
    <w:rsid w:val="00F23DE3"/>
    <w:rsid w:val="00F24678"/>
    <w:rsid w:val="00F246CA"/>
    <w:rsid w:val="00F25456"/>
    <w:rsid w:val="00F25694"/>
    <w:rsid w:val="00F2586E"/>
    <w:rsid w:val="00F25F13"/>
    <w:rsid w:val="00F26CB3"/>
    <w:rsid w:val="00F274FA"/>
    <w:rsid w:val="00F27505"/>
    <w:rsid w:val="00F30209"/>
    <w:rsid w:val="00F30254"/>
    <w:rsid w:val="00F306C9"/>
    <w:rsid w:val="00F3109D"/>
    <w:rsid w:val="00F31512"/>
    <w:rsid w:val="00F31829"/>
    <w:rsid w:val="00F31DA4"/>
    <w:rsid w:val="00F32A1F"/>
    <w:rsid w:val="00F32A7D"/>
    <w:rsid w:val="00F32AE8"/>
    <w:rsid w:val="00F32DEB"/>
    <w:rsid w:val="00F33944"/>
    <w:rsid w:val="00F34213"/>
    <w:rsid w:val="00F34289"/>
    <w:rsid w:val="00F34A34"/>
    <w:rsid w:val="00F34A36"/>
    <w:rsid w:val="00F34A70"/>
    <w:rsid w:val="00F34FD2"/>
    <w:rsid w:val="00F35C9D"/>
    <w:rsid w:val="00F36089"/>
    <w:rsid w:val="00F362E2"/>
    <w:rsid w:val="00F367B4"/>
    <w:rsid w:val="00F3683D"/>
    <w:rsid w:val="00F37493"/>
    <w:rsid w:val="00F377E0"/>
    <w:rsid w:val="00F37EF1"/>
    <w:rsid w:val="00F4081A"/>
    <w:rsid w:val="00F40E6B"/>
    <w:rsid w:val="00F41183"/>
    <w:rsid w:val="00F42045"/>
    <w:rsid w:val="00F4224E"/>
    <w:rsid w:val="00F422FC"/>
    <w:rsid w:val="00F4391E"/>
    <w:rsid w:val="00F43E67"/>
    <w:rsid w:val="00F447C2"/>
    <w:rsid w:val="00F4522A"/>
    <w:rsid w:val="00F45363"/>
    <w:rsid w:val="00F45500"/>
    <w:rsid w:val="00F45FA5"/>
    <w:rsid w:val="00F469BD"/>
    <w:rsid w:val="00F46A05"/>
    <w:rsid w:val="00F47208"/>
    <w:rsid w:val="00F47801"/>
    <w:rsid w:val="00F47A53"/>
    <w:rsid w:val="00F47F45"/>
    <w:rsid w:val="00F5007C"/>
    <w:rsid w:val="00F5077C"/>
    <w:rsid w:val="00F50B7A"/>
    <w:rsid w:val="00F50B9A"/>
    <w:rsid w:val="00F51ABD"/>
    <w:rsid w:val="00F5246B"/>
    <w:rsid w:val="00F5275D"/>
    <w:rsid w:val="00F52832"/>
    <w:rsid w:val="00F5299A"/>
    <w:rsid w:val="00F53EA4"/>
    <w:rsid w:val="00F53FB9"/>
    <w:rsid w:val="00F5479F"/>
    <w:rsid w:val="00F54A7C"/>
    <w:rsid w:val="00F55365"/>
    <w:rsid w:val="00F55B47"/>
    <w:rsid w:val="00F55D08"/>
    <w:rsid w:val="00F56267"/>
    <w:rsid w:val="00F565B0"/>
    <w:rsid w:val="00F566EA"/>
    <w:rsid w:val="00F5687C"/>
    <w:rsid w:val="00F56BE3"/>
    <w:rsid w:val="00F56FB4"/>
    <w:rsid w:val="00F57CBA"/>
    <w:rsid w:val="00F601D9"/>
    <w:rsid w:val="00F60A07"/>
    <w:rsid w:val="00F61172"/>
    <w:rsid w:val="00F618D5"/>
    <w:rsid w:val="00F620B1"/>
    <w:rsid w:val="00F6226A"/>
    <w:rsid w:val="00F625B2"/>
    <w:rsid w:val="00F63617"/>
    <w:rsid w:val="00F63894"/>
    <w:rsid w:val="00F63E1A"/>
    <w:rsid w:val="00F63EB2"/>
    <w:rsid w:val="00F64247"/>
    <w:rsid w:val="00F64409"/>
    <w:rsid w:val="00F64600"/>
    <w:rsid w:val="00F656BB"/>
    <w:rsid w:val="00F660F6"/>
    <w:rsid w:val="00F665D6"/>
    <w:rsid w:val="00F667C2"/>
    <w:rsid w:val="00F6695D"/>
    <w:rsid w:val="00F67527"/>
    <w:rsid w:val="00F675B8"/>
    <w:rsid w:val="00F6776E"/>
    <w:rsid w:val="00F679E8"/>
    <w:rsid w:val="00F67FFC"/>
    <w:rsid w:val="00F708BE"/>
    <w:rsid w:val="00F70E0C"/>
    <w:rsid w:val="00F712FC"/>
    <w:rsid w:val="00F71652"/>
    <w:rsid w:val="00F71DED"/>
    <w:rsid w:val="00F71E9D"/>
    <w:rsid w:val="00F72147"/>
    <w:rsid w:val="00F72464"/>
    <w:rsid w:val="00F735BB"/>
    <w:rsid w:val="00F7376E"/>
    <w:rsid w:val="00F73AF7"/>
    <w:rsid w:val="00F73E25"/>
    <w:rsid w:val="00F73E5E"/>
    <w:rsid w:val="00F742FB"/>
    <w:rsid w:val="00F74E84"/>
    <w:rsid w:val="00F75072"/>
    <w:rsid w:val="00F75140"/>
    <w:rsid w:val="00F752F5"/>
    <w:rsid w:val="00F757EB"/>
    <w:rsid w:val="00F75859"/>
    <w:rsid w:val="00F75CAD"/>
    <w:rsid w:val="00F75F25"/>
    <w:rsid w:val="00F76023"/>
    <w:rsid w:val="00F76DE8"/>
    <w:rsid w:val="00F77BEE"/>
    <w:rsid w:val="00F803C6"/>
    <w:rsid w:val="00F80414"/>
    <w:rsid w:val="00F816B1"/>
    <w:rsid w:val="00F8174E"/>
    <w:rsid w:val="00F81945"/>
    <w:rsid w:val="00F822E4"/>
    <w:rsid w:val="00F8244C"/>
    <w:rsid w:val="00F82B22"/>
    <w:rsid w:val="00F831A6"/>
    <w:rsid w:val="00F83268"/>
    <w:rsid w:val="00F838D3"/>
    <w:rsid w:val="00F8393B"/>
    <w:rsid w:val="00F843F5"/>
    <w:rsid w:val="00F85BD8"/>
    <w:rsid w:val="00F86014"/>
    <w:rsid w:val="00F8625F"/>
    <w:rsid w:val="00F86350"/>
    <w:rsid w:val="00F87397"/>
    <w:rsid w:val="00F90843"/>
    <w:rsid w:val="00F91620"/>
    <w:rsid w:val="00F91D80"/>
    <w:rsid w:val="00F91FD1"/>
    <w:rsid w:val="00F92088"/>
    <w:rsid w:val="00F923C0"/>
    <w:rsid w:val="00F9335A"/>
    <w:rsid w:val="00F93EC8"/>
    <w:rsid w:val="00F93FED"/>
    <w:rsid w:val="00F941B0"/>
    <w:rsid w:val="00F9485D"/>
    <w:rsid w:val="00F949DF"/>
    <w:rsid w:val="00F95780"/>
    <w:rsid w:val="00F969C4"/>
    <w:rsid w:val="00F971D2"/>
    <w:rsid w:val="00F975A9"/>
    <w:rsid w:val="00F97727"/>
    <w:rsid w:val="00F9775A"/>
    <w:rsid w:val="00F97C35"/>
    <w:rsid w:val="00FA0460"/>
    <w:rsid w:val="00FA06FC"/>
    <w:rsid w:val="00FA0872"/>
    <w:rsid w:val="00FA0A9D"/>
    <w:rsid w:val="00FA0B55"/>
    <w:rsid w:val="00FA139B"/>
    <w:rsid w:val="00FA250C"/>
    <w:rsid w:val="00FA2A55"/>
    <w:rsid w:val="00FA395D"/>
    <w:rsid w:val="00FA3D3B"/>
    <w:rsid w:val="00FA3E69"/>
    <w:rsid w:val="00FA41BF"/>
    <w:rsid w:val="00FA43FD"/>
    <w:rsid w:val="00FA4A79"/>
    <w:rsid w:val="00FA4CA6"/>
    <w:rsid w:val="00FA6714"/>
    <w:rsid w:val="00FA68DE"/>
    <w:rsid w:val="00FA6AE8"/>
    <w:rsid w:val="00FA702C"/>
    <w:rsid w:val="00FA7491"/>
    <w:rsid w:val="00FA7960"/>
    <w:rsid w:val="00FA7C5B"/>
    <w:rsid w:val="00FA7EDF"/>
    <w:rsid w:val="00FB037B"/>
    <w:rsid w:val="00FB0385"/>
    <w:rsid w:val="00FB0C95"/>
    <w:rsid w:val="00FB17A8"/>
    <w:rsid w:val="00FB26FC"/>
    <w:rsid w:val="00FB35B0"/>
    <w:rsid w:val="00FB3EAA"/>
    <w:rsid w:val="00FB3F2D"/>
    <w:rsid w:val="00FB4C64"/>
    <w:rsid w:val="00FB57F4"/>
    <w:rsid w:val="00FB5892"/>
    <w:rsid w:val="00FB5E8A"/>
    <w:rsid w:val="00FB6589"/>
    <w:rsid w:val="00FB6FF9"/>
    <w:rsid w:val="00FB7011"/>
    <w:rsid w:val="00FB7B03"/>
    <w:rsid w:val="00FB7D1E"/>
    <w:rsid w:val="00FC0596"/>
    <w:rsid w:val="00FC0799"/>
    <w:rsid w:val="00FC0FFA"/>
    <w:rsid w:val="00FC100C"/>
    <w:rsid w:val="00FC2D70"/>
    <w:rsid w:val="00FC31DA"/>
    <w:rsid w:val="00FC342B"/>
    <w:rsid w:val="00FC4CE7"/>
    <w:rsid w:val="00FC603A"/>
    <w:rsid w:val="00FC6216"/>
    <w:rsid w:val="00FC64BF"/>
    <w:rsid w:val="00FC691E"/>
    <w:rsid w:val="00FC6A3D"/>
    <w:rsid w:val="00FC6A6B"/>
    <w:rsid w:val="00FC6A84"/>
    <w:rsid w:val="00FC72F8"/>
    <w:rsid w:val="00FC7479"/>
    <w:rsid w:val="00FC7EAA"/>
    <w:rsid w:val="00FC7F35"/>
    <w:rsid w:val="00FD0F87"/>
    <w:rsid w:val="00FD0FB2"/>
    <w:rsid w:val="00FD1059"/>
    <w:rsid w:val="00FD10D4"/>
    <w:rsid w:val="00FD29DF"/>
    <w:rsid w:val="00FD2A1E"/>
    <w:rsid w:val="00FD3BEC"/>
    <w:rsid w:val="00FD461A"/>
    <w:rsid w:val="00FD5730"/>
    <w:rsid w:val="00FD5D4E"/>
    <w:rsid w:val="00FD5EC6"/>
    <w:rsid w:val="00FD615D"/>
    <w:rsid w:val="00FD64BB"/>
    <w:rsid w:val="00FD65D6"/>
    <w:rsid w:val="00FD6645"/>
    <w:rsid w:val="00FD7036"/>
    <w:rsid w:val="00FD7403"/>
    <w:rsid w:val="00FD74B4"/>
    <w:rsid w:val="00FD7ABC"/>
    <w:rsid w:val="00FD7E3F"/>
    <w:rsid w:val="00FE0226"/>
    <w:rsid w:val="00FE085B"/>
    <w:rsid w:val="00FE0D4C"/>
    <w:rsid w:val="00FE0EDB"/>
    <w:rsid w:val="00FE1163"/>
    <w:rsid w:val="00FE15B8"/>
    <w:rsid w:val="00FE16EC"/>
    <w:rsid w:val="00FE1892"/>
    <w:rsid w:val="00FE283B"/>
    <w:rsid w:val="00FE2969"/>
    <w:rsid w:val="00FE32B3"/>
    <w:rsid w:val="00FE38A0"/>
    <w:rsid w:val="00FE39F4"/>
    <w:rsid w:val="00FE4371"/>
    <w:rsid w:val="00FE43CD"/>
    <w:rsid w:val="00FE4A0D"/>
    <w:rsid w:val="00FE5226"/>
    <w:rsid w:val="00FE57FA"/>
    <w:rsid w:val="00FE5F17"/>
    <w:rsid w:val="00FE6094"/>
    <w:rsid w:val="00FE634A"/>
    <w:rsid w:val="00FE677A"/>
    <w:rsid w:val="00FE6E01"/>
    <w:rsid w:val="00FE79A8"/>
    <w:rsid w:val="00FE7D2F"/>
    <w:rsid w:val="00FE7E05"/>
    <w:rsid w:val="00FE7EE0"/>
    <w:rsid w:val="00FF0909"/>
    <w:rsid w:val="00FF0931"/>
    <w:rsid w:val="00FF1512"/>
    <w:rsid w:val="00FF1D80"/>
    <w:rsid w:val="00FF1E5B"/>
    <w:rsid w:val="00FF2881"/>
    <w:rsid w:val="00FF2AAE"/>
    <w:rsid w:val="00FF326E"/>
    <w:rsid w:val="00FF3944"/>
    <w:rsid w:val="00FF3B71"/>
    <w:rsid w:val="00FF3BEB"/>
    <w:rsid w:val="00FF3EFE"/>
    <w:rsid w:val="00FF41BD"/>
    <w:rsid w:val="00FF43A1"/>
    <w:rsid w:val="00FF445F"/>
    <w:rsid w:val="00FF4E39"/>
    <w:rsid w:val="00FF5480"/>
    <w:rsid w:val="00FF55D1"/>
    <w:rsid w:val="00FF5780"/>
    <w:rsid w:val="00FF5CBF"/>
    <w:rsid w:val="00FF68B9"/>
    <w:rsid w:val="00FF6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48F29B"/>
  <w14:defaultImageDpi w14:val="32767"/>
  <w15:chartTrackingRefBased/>
  <w15:docId w15:val="{E810A5C1-0A2D-417A-8366-B626258E4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000000" w:themeColor="text1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sid w:val="00306575"/>
    <w:rPr>
      <w:rFonts w:ascii="Times New Roman" w:hAnsi="Times New Roman"/>
    </w:rPr>
  </w:style>
  <w:style w:type="paragraph" w:styleId="1">
    <w:name w:val="heading 1"/>
    <w:basedOn w:val="a3"/>
    <w:next w:val="a3"/>
    <w:link w:val="10"/>
    <w:uiPriority w:val="9"/>
    <w:qFormat/>
    <w:rsid w:val="00B738F0"/>
    <w:pPr>
      <w:keepNext/>
      <w:keepLines/>
      <w:numPr>
        <w:numId w:val="16"/>
      </w:numPr>
      <w:spacing w:before="280" w:after="280"/>
      <w:contextualSpacing/>
      <w:jc w:val="center"/>
      <w:outlineLvl w:val="0"/>
    </w:pPr>
    <w:rPr>
      <w:rFonts w:eastAsiaTheme="majorEastAsia" w:cstheme="majorBidi"/>
      <w:b/>
      <w:caps/>
      <w:szCs w:val="40"/>
    </w:rPr>
  </w:style>
  <w:style w:type="paragraph" w:styleId="2">
    <w:name w:val="heading 2"/>
    <w:basedOn w:val="a3"/>
    <w:next w:val="a3"/>
    <w:link w:val="20"/>
    <w:uiPriority w:val="9"/>
    <w:unhideWhenUsed/>
    <w:qFormat/>
    <w:rsid w:val="00FC6A6B"/>
    <w:pPr>
      <w:keepNext/>
      <w:keepLines/>
      <w:numPr>
        <w:ilvl w:val="1"/>
        <w:numId w:val="16"/>
      </w:numPr>
      <w:spacing w:before="280" w:after="280"/>
      <w:contextualSpacing/>
      <w:outlineLvl w:val="1"/>
    </w:pPr>
    <w:rPr>
      <w:rFonts w:eastAsiaTheme="majorEastAsia" w:cstheme="majorBidi"/>
      <w:b/>
      <w:bCs/>
      <w:szCs w:val="32"/>
    </w:rPr>
  </w:style>
  <w:style w:type="paragraph" w:styleId="3">
    <w:name w:val="heading 3"/>
    <w:basedOn w:val="a3"/>
    <w:next w:val="a3"/>
    <w:link w:val="30"/>
    <w:uiPriority w:val="9"/>
    <w:unhideWhenUsed/>
    <w:qFormat/>
    <w:rsid w:val="009D6EA0"/>
    <w:pPr>
      <w:keepNext/>
      <w:keepLines/>
      <w:numPr>
        <w:ilvl w:val="2"/>
        <w:numId w:val="16"/>
      </w:numPr>
      <w:spacing w:before="280" w:after="280"/>
      <w:contextualSpacing/>
      <w:outlineLvl w:val="2"/>
    </w:pPr>
    <w:rPr>
      <w:rFonts w:eastAsiaTheme="majorEastAsia" w:cstheme="majorBidi"/>
      <w:b/>
    </w:rPr>
  </w:style>
  <w:style w:type="paragraph" w:styleId="4">
    <w:name w:val="heading 4"/>
    <w:basedOn w:val="a3"/>
    <w:next w:val="a3"/>
    <w:link w:val="40"/>
    <w:uiPriority w:val="9"/>
    <w:semiHidden/>
    <w:unhideWhenUsed/>
    <w:qFormat/>
    <w:rsid w:val="008338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3"/>
    <w:next w:val="a3"/>
    <w:link w:val="50"/>
    <w:uiPriority w:val="9"/>
    <w:semiHidden/>
    <w:unhideWhenUsed/>
    <w:qFormat/>
    <w:rsid w:val="008338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3"/>
    <w:next w:val="a3"/>
    <w:link w:val="60"/>
    <w:uiPriority w:val="9"/>
    <w:semiHidden/>
    <w:unhideWhenUsed/>
    <w:qFormat/>
    <w:rsid w:val="008338A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3"/>
    <w:next w:val="a3"/>
    <w:link w:val="70"/>
    <w:uiPriority w:val="9"/>
    <w:semiHidden/>
    <w:unhideWhenUsed/>
    <w:qFormat/>
    <w:rsid w:val="008338A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3"/>
    <w:next w:val="a3"/>
    <w:link w:val="80"/>
    <w:uiPriority w:val="9"/>
    <w:semiHidden/>
    <w:unhideWhenUsed/>
    <w:qFormat/>
    <w:rsid w:val="008338A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3"/>
    <w:next w:val="a3"/>
    <w:link w:val="90"/>
    <w:uiPriority w:val="9"/>
    <w:semiHidden/>
    <w:unhideWhenUsed/>
    <w:qFormat/>
    <w:rsid w:val="008338A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4">
    <w:name w:val="Default Paragraph Font"/>
    <w:uiPriority w:val="1"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0">
    <w:name w:val="Заголовок 1 Знак"/>
    <w:basedOn w:val="a4"/>
    <w:link w:val="1"/>
    <w:uiPriority w:val="9"/>
    <w:rsid w:val="00B738F0"/>
    <w:rPr>
      <w:rFonts w:ascii="Times New Roman" w:eastAsiaTheme="majorEastAsia" w:hAnsi="Times New Roman" w:cstheme="majorBidi"/>
      <w:b/>
      <w:caps/>
      <w:szCs w:val="40"/>
    </w:rPr>
  </w:style>
  <w:style w:type="character" w:customStyle="1" w:styleId="20">
    <w:name w:val="Заголовок 2 Знак"/>
    <w:basedOn w:val="a4"/>
    <w:link w:val="2"/>
    <w:uiPriority w:val="9"/>
    <w:rsid w:val="00FC6A6B"/>
    <w:rPr>
      <w:rFonts w:ascii="Times New Roman" w:eastAsiaTheme="majorEastAsia" w:hAnsi="Times New Roman" w:cstheme="majorBidi"/>
      <w:b/>
      <w:bCs/>
      <w:szCs w:val="32"/>
    </w:rPr>
  </w:style>
  <w:style w:type="character" w:customStyle="1" w:styleId="30">
    <w:name w:val="Заголовок 3 Знак"/>
    <w:basedOn w:val="a4"/>
    <w:link w:val="3"/>
    <w:uiPriority w:val="9"/>
    <w:rsid w:val="009D6EA0"/>
    <w:rPr>
      <w:rFonts w:ascii="Times New Roman" w:eastAsiaTheme="majorEastAsia" w:hAnsi="Times New Roman" w:cstheme="majorBidi"/>
      <w:b/>
    </w:rPr>
  </w:style>
  <w:style w:type="character" w:customStyle="1" w:styleId="40">
    <w:name w:val="Заголовок 4 Знак"/>
    <w:basedOn w:val="a4"/>
    <w:link w:val="4"/>
    <w:uiPriority w:val="9"/>
    <w:semiHidden/>
    <w:rsid w:val="008338A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4"/>
    <w:link w:val="5"/>
    <w:uiPriority w:val="9"/>
    <w:semiHidden/>
    <w:rsid w:val="008338A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4"/>
    <w:link w:val="6"/>
    <w:uiPriority w:val="9"/>
    <w:semiHidden/>
    <w:rsid w:val="008338A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4"/>
    <w:link w:val="7"/>
    <w:uiPriority w:val="9"/>
    <w:semiHidden/>
    <w:rsid w:val="008338A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4"/>
    <w:link w:val="8"/>
    <w:uiPriority w:val="9"/>
    <w:semiHidden/>
    <w:rsid w:val="008338A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4"/>
    <w:link w:val="9"/>
    <w:uiPriority w:val="9"/>
    <w:semiHidden/>
    <w:rsid w:val="008338AC"/>
    <w:rPr>
      <w:rFonts w:eastAsiaTheme="majorEastAsia" w:cstheme="majorBidi"/>
      <w:color w:val="272727" w:themeColor="text1" w:themeTint="D8"/>
    </w:rPr>
  </w:style>
  <w:style w:type="paragraph" w:styleId="a7">
    <w:name w:val="Title"/>
    <w:basedOn w:val="a3"/>
    <w:next w:val="a3"/>
    <w:link w:val="a8"/>
    <w:qFormat/>
    <w:rsid w:val="006F4476"/>
    <w:pPr>
      <w:spacing w:after="280"/>
      <w:contextualSpacing/>
      <w:jc w:val="center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a8">
    <w:name w:val="Заголовок Знак"/>
    <w:basedOn w:val="a4"/>
    <w:link w:val="a7"/>
    <w:rsid w:val="006F4476"/>
    <w:rPr>
      <w:rFonts w:ascii="Times New Roman" w:eastAsiaTheme="majorEastAsia" w:hAnsi="Times New Roman" w:cstheme="majorBidi"/>
      <w:b/>
      <w:spacing w:val="-10"/>
      <w:kern w:val="28"/>
      <w:szCs w:val="56"/>
    </w:rPr>
  </w:style>
  <w:style w:type="paragraph" w:styleId="a9">
    <w:name w:val="Subtitle"/>
    <w:basedOn w:val="a3"/>
    <w:next w:val="a3"/>
    <w:link w:val="aa"/>
    <w:uiPriority w:val="11"/>
    <w:rsid w:val="008338A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a">
    <w:name w:val="Подзаголовок Знак"/>
    <w:basedOn w:val="a4"/>
    <w:link w:val="a9"/>
    <w:uiPriority w:val="11"/>
    <w:rsid w:val="008338AC"/>
    <w:rPr>
      <w:rFonts w:eastAsiaTheme="majorEastAsia" w:cstheme="majorBidi"/>
      <w:color w:val="595959" w:themeColor="text1" w:themeTint="A6"/>
      <w:spacing w:val="15"/>
    </w:rPr>
  </w:style>
  <w:style w:type="paragraph" w:styleId="21">
    <w:name w:val="Quote"/>
    <w:basedOn w:val="a3"/>
    <w:next w:val="a3"/>
    <w:link w:val="22"/>
    <w:uiPriority w:val="29"/>
    <w:rsid w:val="008338A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4"/>
    <w:link w:val="21"/>
    <w:uiPriority w:val="29"/>
    <w:rsid w:val="008338AC"/>
    <w:rPr>
      <w:i/>
      <w:iCs/>
      <w:color w:val="404040" w:themeColor="text1" w:themeTint="BF"/>
    </w:rPr>
  </w:style>
  <w:style w:type="paragraph" w:styleId="a1">
    <w:name w:val="List Paragraph"/>
    <w:basedOn w:val="a3"/>
    <w:uiPriority w:val="34"/>
    <w:qFormat/>
    <w:rsid w:val="003E5C02"/>
    <w:pPr>
      <w:numPr>
        <w:numId w:val="3"/>
      </w:numPr>
      <w:ind w:left="935"/>
      <w:contextualSpacing/>
    </w:pPr>
  </w:style>
  <w:style w:type="character" w:styleId="ab">
    <w:name w:val="Intense Emphasis"/>
    <w:basedOn w:val="a4"/>
    <w:uiPriority w:val="21"/>
    <w:rsid w:val="008338AC"/>
    <w:rPr>
      <w:i/>
      <w:iCs/>
      <w:color w:val="0F4761" w:themeColor="accent1" w:themeShade="BF"/>
    </w:rPr>
  </w:style>
  <w:style w:type="paragraph" w:styleId="ac">
    <w:name w:val="Intense Quote"/>
    <w:basedOn w:val="a3"/>
    <w:next w:val="a3"/>
    <w:link w:val="ad"/>
    <w:uiPriority w:val="30"/>
    <w:rsid w:val="008338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Выделенная цитата Знак"/>
    <w:basedOn w:val="a4"/>
    <w:link w:val="ac"/>
    <w:uiPriority w:val="30"/>
    <w:rsid w:val="008338AC"/>
    <w:rPr>
      <w:i/>
      <w:iCs/>
      <w:color w:val="0F4761" w:themeColor="accent1" w:themeShade="BF"/>
    </w:rPr>
  </w:style>
  <w:style w:type="character" w:styleId="ae">
    <w:name w:val="Intense Reference"/>
    <w:basedOn w:val="a4"/>
    <w:uiPriority w:val="32"/>
    <w:rsid w:val="008338AC"/>
    <w:rPr>
      <w:b/>
      <w:bCs/>
      <w:smallCaps/>
      <w:color w:val="0F4761" w:themeColor="accent1" w:themeShade="BF"/>
      <w:spacing w:val="5"/>
    </w:rPr>
  </w:style>
  <w:style w:type="paragraph" w:styleId="af">
    <w:name w:val="No Spacing"/>
    <w:uiPriority w:val="1"/>
    <w:rsid w:val="00244E33"/>
    <w:rPr>
      <w:rFonts w:ascii="Times New Roman" w:hAnsi="Times New Roman"/>
    </w:rPr>
  </w:style>
  <w:style w:type="paragraph" w:styleId="af0">
    <w:name w:val="caption"/>
    <w:basedOn w:val="a3"/>
    <w:next w:val="a3"/>
    <w:link w:val="af1"/>
    <w:uiPriority w:val="35"/>
    <w:unhideWhenUsed/>
    <w:qFormat/>
    <w:rsid w:val="00175997"/>
    <w:pPr>
      <w:spacing w:after="280"/>
      <w:contextualSpacing/>
      <w:jc w:val="center"/>
    </w:pPr>
    <w:rPr>
      <w:iCs/>
      <w:szCs w:val="18"/>
    </w:rPr>
  </w:style>
  <w:style w:type="table" w:styleId="af2">
    <w:name w:val="Table Grid"/>
    <w:basedOn w:val="a5"/>
    <w:uiPriority w:val="39"/>
    <w:rsid w:val="00BD28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line number"/>
    <w:basedOn w:val="a4"/>
    <w:uiPriority w:val="99"/>
    <w:semiHidden/>
    <w:unhideWhenUsed/>
    <w:rsid w:val="00552A03"/>
  </w:style>
  <w:style w:type="paragraph" w:styleId="af4">
    <w:name w:val="header"/>
    <w:basedOn w:val="a3"/>
    <w:link w:val="af5"/>
    <w:uiPriority w:val="99"/>
    <w:unhideWhenUsed/>
    <w:rsid w:val="00552A03"/>
    <w:pPr>
      <w:tabs>
        <w:tab w:val="center" w:pos="4677"/>
        <w:tab w:val="right" w:pos="9355"/>
      </w:tabs>
    </w:pPr>
  </w:style>
  <w:style w:type="character" w:customStyle="1" w:styleId="af5">
    <w:name w:val="Верхний колонтитул Знак"/>
    <w:basedOn w:val="a4"/>
    <w:link w:val="af4"/>
    <w:uiPriority w:val="99"/>
    <w:rsid w:val="00552A03"/>
    <w:rPr>
      <w:rFonts w:ascii="Times New Roman" w:hAnsi="Times New Roman"/>
    </w:rPr>
  </w:style>
  <w:style w:type="paragraph" w:styleId="af6">
    <w:name w:val="footer"/>
    <w:basedOn w:val="a3"/>
    <w:link w:val="af7"/>
    <w:uiPriority w:val="99"/>
    <w:unhideWhenUsed/>
    <w:rsid w:val="00552A03"/>
    <w:pPr>
      <w:tabs>
        <w:tab w:val="center" w:pos="4677"/>
        <w:tab w:val="right" w:pos="9355"/>
      </w:tabs>
    </w:pPr>
  </w:style>
  <w:style w:type="character" w:customStyle="1" w:styleId="af7">
    <w:name w:val="Нижний колонтитул Знак"/>
    <w:basedOn w:val="a4"/>
    <w:link w:val="af6"/>
    <w:uiPriority w:val="99"/>
    <w:rsid w:val="00552A03"/>
    <w:rPr>
      <w:rFonts w:ascii="Times New Roman" w:hAnsi="Times New Roman"/>
    </w:rPr>
  </w:style>
  <w:style w:type="character" w:styleId="af8">
    <w:name w:val="Placeholder Text"/>
    <w:basedOn w:val="a4"/>
    <w:uiPriority w:val="99"/>
    <w:semiHidden/>
    <w:rsid w:val="00480C27"/>
    <w:rPr>
      <w:color w:val="666666"/>
    </w:rPr>
  </w:style>
  <w:style w:type="paragraph" w:customStyle="1" w:styleId="af9">
    <w:name w:val="Абзац"/>
    <w:basedOn w:val="a3"/>
    <w:link w:val="afa"/>
    <w:qFormat/>
    <w:rsid w:val="00BC3A64"/>
    <w:pPr>
      <w:ind w:firstLine="709"/>
      <w:contextualSpacing/>
    </w:pPr>
  </w:style>
  <w:style w:type="character" w:customStyle="1" w:styleId="afa">
    <w:name w:val="Абзац Знак"/>
    <w:basedOn w:val="a4"/>
    <w:link w:val="af9"/>
    <w:rsid w:val="00BC3A64"/>
    <w:rPr>
      <w:rFonts w:ascii="Times New Roman" w:hAnsi="Times New Roman"/>
    </w:rPr>
  </w:style>
  <w:style w:type="paragraph" w:styleId="afb">
    <w:name w:val="List"/>
    <w:basedOn w:val="a3"/>
    <w:uiPriority w:val="99"/>
    <w:unhideWhenUsed/>
    <w:rsid w:val="00ED1F73"/>
    <w:pPr>
      <w:ind w:left="283" w:hanging="283"/>
      <w:contextualSpacing/>
    </w:pPr>
  </w:style>
  <w:style w:type="paragraph" w:styleId="a">
    <w:name w:val="List Number"/>
    <w:basedOn w:val="a3"/>
    <w:uiPriority w:val="99"/>
    <w:unhideWhenUsed/>
    <w:rsid w:val="00ED1F73"/>
    <w:pPr>
      <w:numPr>
        <w:numId w:val="7"/>
      </w:numPr>
      <w:contextualSpacing/>
    </w:pPr>
  </w:style>
  <w:style w:type="numbering" w:customStyle="1" w:styleId="a0">
    <w:name w:val="Список элементов"/>
    <w:basedOn w:val="a6"/>
    <w:uiPriority w:val="99"/>
    <w:rsid w:val="00ED1F73"/>
    <w:pPr>
      <w:numPr>
        <w:numId w:val="9"/>
      </w:numPr>
    </w:pPr>
  </w:style>
  <w:style w:type="paragraph" w:customStyle="1" w:styleId="a2">
    <w:name w:val="Списочек"/>
    <w:basedOn w:val="a3"/>
    <w:link w:val="afc"/>
    <w:autoRedefine/>
    <w:qFormat/>
    <w:rsid w:val="00E47086"/>
    <w:pPr>
      <w:numPr>
        <w:numId w:val="12"/>
      </w:numPr>
    </w:pPr>
  </w:style>
  <w:style w:type="character" w:customStyle="1" w:styleId="afc">
    <w:name w:val="Списочек Знак"/>
    <w:basedOn w:val="a4"/>
    <w:link w:val="a2"/>
    <w:rsid w:val="00E47086"/>
    <w:rPr>
      <w:rFonts w:ascii="Times New Roman" w:hAnsi="Times New Roman"/>
    </w:rPr>
  </w:style>
  <w:style w:type="paragraph" w:customStyle="1" w:styleId="afd">
    <w:name w:val="Изображение"/>
    <w:basedOn w:val="a3"/>
    <w:link w:val="afe"/>
    <w:qFormat/>
    <w:rsid w:val="000742EF"/>
    <w:pPr>
      <w:spacing w:before="400"/>
      <w:contextualSpacing/>
      <w:jc w:val="center"/>
    </w:pPr>
    <w:rPr>
      <w:noProof/>
    </w:rPr>
  </w:style>
  <w:style w:type="character" w:customStyle="1" w:styleId="afe">
    <w:name w:val="Изображение Знак"/>
    <w:basedOn w:val="a4"/>
    <w:link w:val="afd"/>
    <w:rsid w:val="000742EF"/>
    <w:rPr>
      <w:rFonts w:ascii="Times New Roman" w:hAnsi="Times New Roman"/>
      <w:noProof/>
    </w:rPr>
  </w:style>
  <w:style w:type="character" w:styleId="aff">
    <w:name w:val="Hyperlink"/>
    <w:basedOn w:val="a4"/>
    <w:uiPriority w:val="99"/>
    <w:unhideWhenUsed/>
    <w:rsid w:val="00B20B43"/>
    <w:rPr>
      <w:color w:val="467886" w:themeColor="hyperlink"/>
      <w:u w:val="single"/>
    </w:rPr>
  </w:style>
  <w:style w:type="character" w:styleId="aff0">
    <w:name w:val="Unresolved Mention"/>
    <w:basedOn w:val="a4"/>
    <w:uiPriority w:val="99"/>
    <w:semiHidden/>
    <w:unhideWhenUsed/>
    <w:rsid w:val="00B20B43"/>
    <w:rPr>
      <w:color w:val="605E5C"/>
      <w:shd w:val="clear" w:color="auto" w:fill="E1DFDD"/>
    </w:rPr>
  </w:style>
  <w:style w:type="paragraph" w:styleId="aff1">
    <w:name w:val="Normal (Web)"/>
    <w:basedOn w:val="a3"/>
    <w:uiPriority w:val="99"/>
    <w:unhideWhenUsed/>
    <w:rsid w:val="002D4EED"/>
    <w:pPr>
      <w:spacing w:before="100" w:beforeAutospacing="1" w:after="100" w:afterAutospacing="1"/>
      <w:jc w:val="left"/>
    </w:pPr>
    <w:rPr>
      <w:rFonts w:eastAsia="Times New Roman" w:cs="Times New Roman"/>
      <w:color w:val="auto"/>
      <w:kern w:val="0"/>
      <w:sz w:val="24"/>
      <w:szCs w:val="24"/>
      <w:lang w:eastAsia="ru-RU"/>
      <w14:ligatures w14:val="none"/>
    </w:rPr>
  </w:style>
  <w:style w:type="character" w:customStyle="1" w:styleId="aff2">
    <w:name w:val="Основной текст с отступом Знак"/>
    <w:link w:val="aff3"/>
    <w:semiHidden/>
    <w:locked/>
    <w:rsid w:val="0061158F"/>
  </w:style>
  <w:style w:type="paragraph" w:styleId="aff3">
    <w:name w:val="Body Text Indent"/>
    <w:basedOn w:val="a3"/>
    <w:link w:val="aff2"/>
    <w:semiHidden/>
    <w:rsid w:val="0061158F"/>
    <w:pPr>
      <w:spacing w:after="120"/>
      <w:ind w:left="283"/>
      <w:jc w:val="left"/>
    </w:pPr>
    <w:rPr>
      <w:rFonts w:asciiTheme="minorHAnsi" w:hAnsiTheme="minorHAnsi"/>
    </w:rPr>
  </w:style>
  <w:style w:type="character" w:customStyle="1" w:styleId="11">
    <w:name w:val="Основной текст с отступом Знак1"/>
    <w:basedOn w:val="a4"/>
    <w:uiPriority w:val="99"/>
    <w:semiHidden/>
    <w:rsid w:val="0061158F"/>
    <w:rPr>
      <w:rFonts w:ascii="Times New Roman" w:hAnsi="Times New Roman"/>
    </w:rPr>
  </w:style>
  <w:style w:type="paragraph" w:customStyle="1" w:styleId="aff4">
    <w:name w:val="Название таблицы"/>
    <w:basedOn w:val="af0"/>
    <w:next w:val="a3"/>
    <w:link w:val="aff5"/>
    <w:qFormat/>
    <w:rsid w:val="00742F01"/>
    <w:pPr>
      <w:keepNext/>
      <w:spacing w:before="280" w:after="0"/>
      <w:jc w:val="both"/>
    </w:pPr>
  </w:style>
  <w:style w:type="character" w:customStyle="1" w:styleId="af1">
    <w:name w:val="Название объекта Знак"/>
    <w:basedOn w:val="a4"/>
    <w:link w:val="af0"/>
    <w:uiPriority w:val="35"/>
    <w:rsid w:val="00D960C3"/>
    <w:rPr>
      <w:rFonts w:ascii="Times New Roman" w:hAnsi="Times New Roman"/>
      <w:iCs/>
      <w:szCs w:val="18"/>
    </w:rPr>
  </w:style>
  <w:style w:type="character" w:customStyle="1" w:styleId="aff5">
    <w:name w:val="Название таблицы Знак"/>
    <w:basedOn w:val="af1"/>
    <w:link w:val="aff4"/>
    <w:rsid w:val="00742F01"/>
    <w:rPr>
      <w:rFonts w:ascii="Times New Roman" w:hAnsi="Times New Roman"/>
      <w:iCs/>
      <w:szCs w:val="18"/>
    </w:rPr>
  </w:style>
  <w:style w:type="paragraph" w:styleId="23">
    <w:name w:val="Body Text Indent 2"/>
    <w:basedOn w:val="a3"/>
    <w:link w:val="24"/>
    <w:uiPriority w:val="99"/>
    <w:semiHidden/>
    <w:unhideWhenUsed/>
    <w:rsid w:val="00AF7F6A"/>
    <w:pPr>
      <w:spacing w:after="120" w:line="480" w:lineRule="auto"/>
      <w:ind w:left="283"/>
    </w:pPr>
  </w:style>
  <w:style w:type="character" w:customStyle="1" w:styleId="24">
    <w:name w:val="Основной текст с отступом 2 Знак"/>
    <w:basedOn w:val="a4"/>
    <w:link w:val="23"/>
    <w:uiPriority w:val="99"/>
    <w:semiHidden/>
    <w:rsid w:val="00AF7F6A"/>
    <w:rPr>
      <w:rFonts w:ascii="Times New Roman" w:hAnsi="Times New Roman"/>
    </w:rPr>
  </w:style>
  <w:style w:type="character" w:styleId="aff6">
    <w:name w:val="annotation reference"/>
    <w:basedOn w:val="a4"/>
    <w:uiPriority w:val="99"/>
    <w:semiHidden/>
    <w:unhideWhenUsed/>
    <w:rsid w:val="00C25486"/>
    <w:rPr>
      <w:sz w:val="16"/>
      <w:szCs w:val="16"/>
    </w:rPr>
  </w:style>
  <w:style w:type="paragraph" w:styleId="aff7">
    <w:name w:val="annotation text"/>
    <w:basedOn w:val="a3"/>
    <w:link w:val="aff8"/>
    <w:uiPriority w:val="99"/>
    <w:semiHidden/>
    <w:unhideWhenUsed/>
    <w:rsid w:val="00C25486"/>
    <w:rPr>
      <w:sz w:val="20"/>
      <w:szCs w:val="20"/>
    </w:rPr>
  </w:style>
  <w:style w:type="character" w:customStyle="1" w:styleId="aff8">
    <w:name w:val="Текст примечания Знак"/>
    <w:basedOn w:val="a4"/>
    <w:link w:val="aff7"/>
    <w:uiPriority w:val="99"/>
    <w:semiHidden/>
    <w:rsid w:val="00C25486"/>
    <w:rPr>
      <w:rFonts w:ascii="Times New Roman" w:hAnsi="Times New Roman"/>
      <w:sz w:val="20"/>
      <w:szCs w:val="20"/>
    </w:rPr>
  </w:style>
  <w:style w:type="paragraph" w:styleId="aff9">
    <w:name w:val="annotation subject"/>
    <w:basedOn w:val="aff7"/>
    <w:next w:val="aff7"/>
    <w:link w:val="affa"/>
    <w:uiPriority w:val="99"/>
    <w:semiHidden/>
    <w:unhideWhenUsed/>
    <w:rsid w:val="00C25486"/>
    <w:rPr>
      <w:b/>
      <w:bCs/>
    </w:rPr>
  </w:style>
  <w:style w:type="character" w:customStyle="1" w:styleId="affa">
    <w:name w:val="Тема примечания Знак"/>
    <w:basedOn w:val="aff8"/>
    <w:link w:val="aff9"/>
    <w:uiPriority w:val="99"/>
    <w:semiHidden/>
    <w:rsid w:val="00C25486"/>
    <w:rPr>
      <w:rFonts w:ascii="Times New Roman" w:hAnsi="Times New Roman"/>
      <w:b/>
      <w:bCs/>
      <w:sz w:val="20"/>
      <w:szCs w:val="20"/>
    </w:rPr>
  </w:style>
  <w:style w:type="character" w:customStyle="1" w:styleId="apple-converted-space">
    <w:name w:val="apple-converted-space"/>
    <w:rsid w:val="001E3B34"/>
    <w:rPr>
      <w:rFonts w:ascii="Times New Roman" w:hAnsi="Times New Roman" w:cs="Times New Roman" w:hint="default"/>
    </w:rPr>
  </w:style>
  <w:style w:type="paragraph" w:styleId="affb">
    <w:name w:val="Body Text"/>
    <w:basedOn w:val="a3"/>
    <w:link w:val="affc"/>
    <w:uiPriority w:val="99"/>
    <w:semiHidden/>
    <w:unhideWhenUsed/>
    <w:rsid w:val="00CB15C3"/>
    <w:pPr>
      <w:spacing w:after="120"/>
    </w:pPr>
  </w:style>
  <w:style w:type="character" w:customStyle="1" w:styleId="affc">
    <w:name w:val="Основной текст Знак"/>
    <w:basedOn w:val="a4"/>
    <w:link w:val="affb"/>
    <w:uiPriority w:val="99"/>
    <w:semiHidden/>
    <w:rsid w:val="00CB15C3"/>
    <w:rPr>
      <w:rFonts w:ascii="Times New Roman" w:hAnsi="Times New Roman"/>
    </w:rPr>
  </w:style>
  <w:style w:type="character" w:styleId="affd">
    <w:name w:val="Strong"/>
    <w:basedOn w:val="a4"/>
    <w:uiPriority w:val="22"/>
    <w:qFormat/>
    <w:rsid w:val="007F577A"/>
    <w:rPr>
      <w:b/>
      <w:bCs/>
    </w:rPr>
  </w:style>
  <w:style w:type="character" w:styleId="affe">
    <w:name w:val="Emphasis"/>
    <w:basedOn w:val="a4"/>
    <w:uiPriority w:val="20"/>
    <w:qFormat/>
    <w:rsid w:val="00246E5A"/>
    <w:rPr>
      <w:i/>
      <w:iCs/>
    </w:rPr>
  </w:style>
  <w:style w:type="character" w:customStyle="1" w:styleId="katex-mathml">
    <w:name w:val="katex-mathml"/>
    <w:basedOn w:val="a4"/>
    <w:rsid w:val="00F5299A"/>
  </w:style>
  <w:style w:type="character" w:customStyle="1" w:styleId="mord">
    <w:name w:val="mord"/>
    <w:basedOn w:val="a4"/>
    <w:rsid w:val="00F5299A"/>
  </w:style>
  <w:style w:type="character" w:customStyle="1" w:styleId="mpunct">
    <w:name w:val="mpunct"/>
    <w:basedOn w:val="a4"/>
    <w:rsid w:val="00C71ACE"/>
  </w:style>
  <w:style w:type="character" w:customStyle="1" w:styleId="mbin">
    <w:name w:val="mbin"/>
    <w:basedOn w:val="a4"/>
    <w:rsid w:val="00F31D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0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1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7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7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5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53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73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2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74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91375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8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15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696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22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4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1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5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69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25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74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4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5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6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1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1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6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84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53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0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0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9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exl\OneDrive\&#1044;&#1086;&#1082;&#1091;&#1084;&#1077;&#1085;&#1090;&#1099;\&#1053;&#1072;&#1089;&#1090;&#1088;&#1072;&#1080;&#1074;&#1072;&#1077;&#1084;&#1099;&#1077;%20&#1096;&#1072;&#1073;&#1083;&#1086;&#1085;&#1099;%20Office\&#1054;&#1090;&#1095;&#1105;&#1090;%20&#1087;&#1086;%20&#1087;&#1088;&#1072;&#1082;&#1090;&#1080;&#1095;&#1077;&#1089;&#1082;&#1086;&#1081;%20&#1088;&#1072;&#1073;&#1086;&#1090;&#1077;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84159BBAEDF420C9A1F65AD544F52D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4A91C98-1418-478C-9E6A-FDD7E83E2A57}"/>
      </w:docPartPr>
      <w:docPartBody>
        <w:p w:rsidR="00AD3584" w:rsidRDefault="00000000">
          <w:pPr>
            <w:pStyle w:val="D84159BBAEDF420C9A1F65AD544F52D4"/>
          </w:pPr>
          <w:r w:rsidRPr="009C3BDF">
            <w:rPr>
              <w:rStyle w:val="a3"/>
            </w:rPr>
            <w:t>Место для ввода текста.</w:t>
          </w:r>
        </w:p>
      </w:docPartBody>
    </w:docPart>
    <w:docPart>
      <w:docPartPr>
        <w:name w:val="F308A82D03344465BE823ADE8DA9ECF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53F8C06-07F3-4CC6-A7E6-DBF678CE011A}"/>
      </w:docPartPr>
      <w:docPartBody>
        <w:p w:rsidR="00AD3584" w:rsidRDefault="00000000">
          <w:pPr>
            <w:pStyle w:val="F308A82D03344465BE823ADE8DA9ECFE"/>
          </w:pPr>
          <w:r>
            <w:t>Пересунько Е. О.</w:t>
          </w:r>
        </w:p>
      </w:docPartBody>
    </w:docPart>
    <w:docPart>
      <w:docPartPr>
        <w:name w:val="7729D85F1F2D433FA83F632E0EB8E51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BE41771-76C9-4013-B45F-D1E8CF038432}"/>
      </w:docPartPr>
      <w:docPartBody>
        <w:p w:rsidR="00AD3584" w:rsidRDefault="00000000">
          <w:pPr>
            <w:pStyle w:val="7729D85F1F2D433FA83F632E0EB8E51F"/>
          </w:pPr>
          <w:r w:rsidRPr="009C3BDF">
            <w:rPr>
              <w:rStyle w:val="a3"/>
            </w:rPr>
            <w:t>Место для ввода текста.</w:t>
          </w:r>
        </w:p>
      </w:docPartBody>
    </w:docPart>
    <w:docPart>
      <w:docPartPr>
        <w:name w:val="0B804F642F7642E5977BCD5DCE8C93B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61ABFC3-7FDF-4160-82C4-E04837501535}"/>
      </w:docPartPr>
      <w:docPartBody>
        <w:p w:rsidR="00AD3584" w:rsidRDefault="00000000">
          <w:pPr>
            <w:pStyle w:val="0B804F642F7642E5977BCD5DCE8C93B2"/>
          </w:pPr>
          <w:r w:rsidRPr="00FB7011">
            <w:rPr>
              <w:color w:val="000000" w:themeColor="text1"/>
            </w:rPr>
            <w:t>202</w:t>
          </w:r>
          <w:r>
            <w:t>4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883"/>
    <w:rsid w:val="000172FD"/>
    <w:rsid w:val="00063A50"/>
    <w:rsid w:val="000871C8"/>
    <w:rsid w:val="00092AD7"/>
    <w:rsid w:val="000B63BF"/>
    <w:rsid w:val="000C7353"/>
    <w:rsid w:val="000F4584"/>
    <w:rsid w:val="00145368"/>
    <w:rsid w:val="00145C1C"/>
    <w:rsid w:val="001633E7"/>
    <w:rsid w:val="001B4602"/>
    <w:rsid w:val="00245482"/>
    <w:rsid w:val="00262A74"/>
    <w:rsid w:val="00281C7B"/>
    <w:rsid w:val="002942DB"/>
    <w:rsid w:val="002B1AA7"/>
    <w:rsid w:val="002C62BE"/>
    <w:rsid w:val="002E78BF"/>
    <w:rsid w:val="003079E1"/>
    <w:rsid w:val="003220AF"/>
    <w:rsid w:val="0032679B"/>
    <w:rsid w:val="00326E9C"/>
    <w:rsid w:val="00357828"/>
    <w:rsid w:val="003A186F"/>
    <w:rsid w:val="003A6AD1"/>
    <w:rsid w:val="003C4883"/>
    <w:rsid w:val="003E158C"/>
    <w:rsid w:val="003F1922"/>
    <w:rsid w:val="003F7C39"/>
    <w:rsid w:val="00401138"/>
    <w:rsid w:val="0041138B"/>
    <w:rsid w:val="00424B20"/>
    <w:rsid w:val="004445F7"/>
    <w:rsid w:val="00455401"/>
    <w:rsid w:val="00461CF0"/>
    <w:rsid w:val="00476E1F"/>
    <w:rsid w:val="004D0B5F"/>
    <w:rsid w:val="004E7D69"/>
    <w:rsid w:val="0050436E"/>
    <w:rsid w:val="00522F6D"/>
    <w:rsid w:val="00553F80"/>
    <w:rsid w:val="005552AC"/>
    <w:rsid w:val="005844D6"/>
    <w:rsid w:val="005B4BDB"/>
    <w:rsid w:val="005D641D"/>
    <w:rsid w:val="005E70AE"/>
    <w:rsid w:val="00607627"/>
    <w:rsid w:val="00611823"/>
    <w:rsid w:val="00613291"/>
    <w:rsid w:val="00615FF8"/>
    <w:rsid w:val="00622238"/>
    <w:rsid w:val="0062395F"/>
    <w:rsid w:val="00630B5C"/>
    <w:rsid w:val="00637109"/>
    <w:rsid w:val="00641EDE"/>
    <w:rsid w:val="00670AE7"/>
    <w:rsid w:val="006C378C"/>
    <w:rsid w:val="006F5847"/>
    <w:rsid w:val="0070465E"/>
    <w:rsid w:val="00707722"/>
    <w:rsid w:val="007C0FF8"/>
    <w:rsid w:val="007D3CB8"/>
    <w:rsid w:val="007F534C"/>
    <w:rsid w:val="00804F1D"/>
    <w:rsid w:val="00843D90"/>
    <w:rsid w:val="00852CF1"/>
    <w:rsid w:val="00853C66"/>
    <w:rsid w:val="00857D7F"/>
    <w:rsid w:val="008610C2"/>
    <w:rsid w:val="00862C79"/>
    <w:rsid w:val="00866199"/>
    <w:rsid w:val="0088103A"/>
    <w:rsid w:val="00890106"/>
    <w:rsid w:val="008A7F11"/>
    <w:rsid w:val="00951BD8"/>
    <w:rsid w:val="00976957"/>
    <w:rsid w:val="00981882"/>
    <w:rsid w:val="009922D3"/>
    <w:rsid w:val="009C3ED7"/>
    <w:rsid w:val="00A541FA"/>
    <w:rsid w:val="00A95187"/>
    <w:rsid w:val="00AA3592"/>
    <w:rsid w:val="00AD3584"/>
    <w:rsid w:val="00AE5A20"/>
    <w:rsid w:val="00B206E3"/>
    <w:rsid w:val="00B53546"/>
    <w:rsid w:val="00B66CDC"/>
    <w:rsid w:val="00B83BC2"/>
    <w:rsid w:val="00B85C75"/>
    <w:rsid w:val="00BB4713"/>
    <w:rsid w:val="00BE1854"/>
    <w:rsid w:val="00C862F7"/>
    <w:rsid w:val="00CC779C"/>
    <w:rsid w:val="00CD3ADF"/>
    <w:rsid w:val="00D05B03"/>
    <w:rsid w:val="00D30598"/>
    <w:rsid w:val="00D571B7"/>
    <w:rsid w:val="00D6020B"/>
    <w:rsid w:val="00D804D5"/>
    <w:rsid w:val="00D829FC"/>
    <w:rsid w:val="00D8435F"/>
    <w:rsid w:val="00DD7AD0"/>
    <w:rsid w:val="00DE5411"/>
    <w:rsid w:val="00E01346"/>
    <w:rsid w:val="00E510FE"/>
    <w:rsid w:val="00E53CC6"/>
    <w:rsid w:val="00E7230F"/>
    <w:rsid w:val="00EB01BD"/>
    <w:rsid w:val="00EF2193"/>
    <w:rsid w:val="00EF7951"/>
    <w:rsid w:val="00F032CE"/>
    <w:rsid w:val="00F03678"/>
    <w:rsid w:val="00F21DA2"/>
    <w:rsid w:val="00F32AE8"/>
    <w:rsid w:val="00FB357B"/>
    <w:rsid w:val="00FC100C"/>
    <w:rsid w:val="00FF1D80"/>
    <w:rsid w:val="00FF4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630B5C"/>
    <w:rPr>
      <w:color w:val="666666"/>
    </w:rPr>
  </w:style>
  <w:style w:type="paragraph" w:customStyle="1" w:styleId="D84159BBAEDF420C9A1F65AD544F52D4">
    <w:name w:val="D84159BBAEDF420C9A1F65AD544F52D4"/>
  </w:style>
  <w:style w:type="paragraph" w:customStyle="1" w:styleId="F308A82D03344465BE823ADE8DA9ECFE">
    <w:name w:val="F308A82D03344465BE823ADE8DA9ECFE"/>
  </w:style>
  <w:style w:type="paragraph" w:customStyle="1" w:styleId="7729D85F1F2D433FA83F632E0EB8E51F">
    <w:name w:val="7729D85F1F2D433FA83F632E0EB8E51F"/>
  </w:style>
  <w:style w:type="paragraph" w:customStyle="1" w:styleId="0B804F642F7642E5977BCD5DCE8C93B2">
    <w:name w:val="0B804F642F7642E5977BCD5DCE8C93B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SFU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17611D-196F-4872-944C-545E556CF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Отчёт по практической работе.dotm</Template>
  <TotalTime>0</TotalTime>
  <Pages>7</Pages>
  <Words>908</Words>
  <Characters>5178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Лысаковский</dc:creator>
  <cp:keywords/>
  <dc:description/>
  <cp:lastModifiedBy>Максим Музалевский</cp:lastModifiedBy>
  <cp:revision>2</cp:revision>
  <cp:lastPrinted>2025-12-10T16:13:00Z</cp:lastPrinted>
  <dcterms:created xsi:type="dcterms:W3CDTF">2025-12-10T16:31:00Z</dcterms:created>
  <dcterms:modified xsi:type="dcterms:W3CDTF">2025-12-10T16:31:00Z</dcterms:modified>
</cp:coreProperties>
</file>