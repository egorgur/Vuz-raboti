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0"/>
        <w:gridCol w:w="3709"/>
        <w:gridCol w:w="272"/>
        <w:gridCol w:w="1671"/>
        <w:gridCol w:w="272"/>
        <w:gridCol w:w="2534"/>
      </w:tblGrid>
      <w:tr w:rsidR="00203346" w14:paraId="3A2DD9A9" w14:textId="77777777" w:rsidTr="00343771">
        <w:tc>
          <w:tcPr>
            <w:tcW w:w="9638" w:type="dxa"/>
            <w:gridSpan w:val="6"/>
          </w:tcPr>
          <w:p w14:paraId="0D66C204" w14:textId="77777777" w:rsidR="00203346" w:rsidRPr="00107562" w:rsidRDefault="00203346" w:rsidP="00107562">
            <w:pPr>
              <w:jc w:val="center"/>
              <w:rPr>
                <w:sz w:val="24"/>
                <w:szCs w:val="24"/>
              </w:rPr>
            </w:pPr>
            <w:r w:rsidRPr="00D77F9B">
              <w:t>Министерство науки и высшего образования РФ</w:t>
            </w:r>
          </w:p>
        </w:tc>
      </w:tr>
      <w:tr w:rsidR="00203346" w14:paraId="11F8DC69" w14:textId="77777777" w:rsidTr="00343771">
        <w:tc>
          <w:tcPr>
            <w:tcW w:w="9638" w:type="dxa"/>
            <w:gridSpan w:val="6"/>
          </w:tcPr>
          <w:p w14:paraId="0C0409CE" w14:textId="77777777" w:rsidR="00203346" w:rsidRDefault="00203346" w:rsidP="00203346">
            <w:pPr>
              <w:jc w:val="center"/>
            </w:pPr>
            <w:r w:rsidRPr="00203346">
              <w:t>Федеральное государственное автономное</w:t>
            </w:r>
          </w:p>
        </w:tc>
      </w:tr>
      <w:tr w:rsidR="00203346" w14:paraId="288FCB41" w14:textId="77777777" w:rsidTr="00343771">
        <w:tc>
          <w:tcPr>
            <w:tcW w:w="9638" w:type="dxa"/>
            <w:gridSpan w:val="6"/>
          </w:tcPr>
          <w:p w14:paraId="132C60F1" w14:textId="77777777" w:rsidR="00203346" w:rsidRDefault="00203346" w:rsidP="00203346">
            <w:pPr>
              <w:jc w:val="center"/>
            </w:pPr>
            <w:r w:rsidRPr="00203346">
              <w:t>образовательное учреждение высшего образования</w:t>
            </w:r>
          </w:p>
        </w:tc>
      </w:tr>
      <w:tr w:rsidR="00203346" w14:paraId="3FD67C1A" w14:textId="77777777" w:rsidTr="00343771">
        <w:tc>
          <w:tcPr>
            <w:tcW w:w="9638" w:type="dxa"/>
            <w:gridSpan w:val="6"/>
          </w:tcPr>
          <w:p w14:paraId="2F753DF4" w14:textId="77777777" w:rsidR="00203346" w:rsidRPr="00807EEA" w:rsidRDefault="00203346" w:rsidP="00203346">
            <w:pPr>
              <w:jc w:val="center"/>
              <w:rPr>
                <w:b/>
                <w:bCs/>
              </w:rPr>
            </w:pPr>
            <w:r w:rsidRPr="00807EEA">
              <w:rPr>
                <w:b/>
                <w:bCs/>
              </w:rPr>
              <w:t>«СИБИРСКИЙ ФЕДЕРАЛЬНЫЙ УНИВЕРСИТЕТ»</w:t>
            </w:r>
          </w:p>
        </w:tc>
      </w:tr>
      <w:tr w:rsidR="00203346" w14:paraId="6A24198F" w14:textId="77777777" w:rsidTr="00343771">
        <w:tc>
          <w:tcPr>
            <w:tcW w:w="9638" w:type="dxa"/>
            <w:gridSpan w:val="6"/>
          </w:tcPr>
          <w:p w14:paraId="2263CFB5" w14:textId="77777777" w:rsidR="00203346" w:rsidRDefault="00203346" w:rsidP="00E009C9"/>
        </w:tc>
      </w:tr>
      <w:tr w:rsidR="002247D9" w14:paraId="34B2B7FD" w14:textId="77777777" w:rsidTr="00343771">
        <w:sdt>
          <w:sdtPr>
            <w:alias w:val="Институт"/>
            <w:tag w:val="Институт"/>
            <w:id w:val="-55092808"/>
            <w:placeholder>
              <w:docPart w:val="D84159BBAEDF420C9A1F65AD544F52D4"/>
            </w:placeholder>
            <w:text/>
          </w:sdtPr>
          <w:sdtContent>
            <w:tc>
              <w:tcPr>
                <w:tcW w:w="9638" w:type="dxa"/>
                <w:gridSpan w:val="6"/>
                <w:tcBorders>
                  <w:bottom w:val="single" w:sz="4" w:space="0" w:color="auto"/>
                </w:tcBorders>
              </w:tcPr>
              <w:p w14:paraId="05F575BE" w14:textId="77777777" w:rsidR="002247D9" w:rsidRDefault="00807EEA" w:rsidP="00480C27">
                <w:pPr>
                  <w:jc w:val="center"/>
                </w:pPr>
                <w:r w:rsidRPr="00807EEA">
                  <w:t>Институт космических и информационных технологий</w:t>
                </w:r>
              </w:p>
            </w:tc>
          </w:sdtContent>
        </w:sdt>
      </w:tr>
      <w:tr w:rsidR="00203346" w14:paraId="61382F11" w14:textId="77777777" w:rsidTr="00343771">
        <w:tc>
          <w:tcPr>
            <w:tcW w:w="9638" w:type="dxa"/>
            <w:gridSpan w:val="6"/>
            <w:tcBorders>
              <w:top w:val="single" w:sz="4" w:space="0" w:color="auto"/>
            </w:tcBorders>
          </w:tcPr>
          <w:p w14:paraId="47494711" w14:textId="77777777" w:rsidR="00203346" w:rsidRPr="001F4DAC" w:rsidRDefault="001F4DAC" w:rsidP="001F4DAC">
            <w:pPr>
              <w:jc w:val="center"/>
              <w:rPr>
                <w:sz w:val="20"/>
                <w:szCs w:val="20"/>
              </w:rPr>
            </w:pPr>
            <w:r w:rsidRPr="001F4DAC">
              <w:rPr>
                <w:sz w:val="20"/>
                <w:szCs w:val="20"/>
              </w:rPr>
              <w:t>институт</w:t>
            </w:r>
          </w:p>
        </w:tc>
      </w:tr>
      <w:tr w:rsidR="001F4DAC" w14:paraId="19F83BDC" w14:textId="77777777" w:rsidTr="00343771">
        <w:tc>
          <w:tcPr>
            <w:tcW w:w="9638" w:type="dxa"/>
            <w:gridSpan w:val="6"/>
            <w:tcBorders>
              <w:bottom w:val="single" w:sz="4" w:space="0" w:color="auto"/>
            </w:tcBorders>
          </w:tcPr>
          <w:sdt>
            <w:sdtPr>
              <w:alias w:val="Кафедра"/>
              <w:tag w:val="Кафедра"/>
              <w:id w:val="-120006703"/>
              <w:placeholder>
                <w:docPart w:val="D84159BBAEDF420C9A1F65AD544F52D4"/>
              </w:placeholder>
              <w:text/>
            </w:sdtPr>
            <w:sdtContent>
              <w:p w14:paraId="43727B7D" w14:textId="77777777" w:rsidR="001F4DAC" w:rsidRDefault="00807EEA" w:rsidP="00480C27">
                <w:pPr>
                  <w:jc w:val="center"/>
                </w:pPr>
                <w:r w:rsidRPr="00807EEA">
                  <w:t>Программная инженерия</w:t>
                </w:r>
              </w:p>
            </w:sdtContent>
          </w:sdt>
        </w:tc>
      </w:tr>
      <w:tr w:rsidR="001F4DAC" w14:paraId="71170F5E" w14:textId="77777777" w:rsidTr="00343771">
        <w:tc>
          <w:tcPr>
            <w:tcW w:w="9638" w:type="dxa"/>
            <w:gridSpan w:val="6"/>
            <w:tcBorders>
              <w:top w:val="single" w:sz="4" w:space="0" w:color="auto"/>
            </w:tcBorders>
          </w:tcPr>
          <w:p w14:paraId="631D2B68" w14:textId="77777777" w:rsidR="001F4DAC" w:rsidRPr="001F4DAC" w:rsidRDefault="001F4DAC" w:rsidP="001F4DAC">
            <w:pPr>
              <w:jc w:val="center"/>
              <w:rPr>
                <w:sz w:val="20"/>
                <w:szCs w:val="20"/>
              </w:rPr>
            </w:pPr>
            <w:r w:rsidRPr="001F4DAC">
              <w:rPr>
                <w:sz w:val="20"/>
                <w:szCs w:val="20"/>
              </w:rPr>
              <w:t>кафедра</w:t>
            </w:r>
          </w:p>
        </w:tc>
      </w:tr>
      <w:tr w:rsidR="00107562" w14:paraId="791B8D9E" w14:textId="77777777" w:rsidTr="00343771">
        <w:tc>
          <w:tcPr>
            <w:tcW w:w="9638" w:type="dxa"/>
            <w:gridSpan w:val="6"/>
          </w:tcPr>
          <w:p w14:paraId="1CB57A25" w14:textId="77777777" w:rsidR="00107562" w:rsidRPr="00C303B2" w:rsidRDefault="00107562" w:rsidP="009548A5"/>
        </w:tc>
      </w:tr>
      <w:tr w:rsidR="00107562" w:rsidRPr="00107562" w14:paraId="08B1A15A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114DEBC" w14:textId="77777777" w:rsidR="00107562" w:rsidRPr="00470539" w:rsidRDefault="00107562" w:rsidP="009548A5"/>
        </w:tc>
      </w:tr>
      <w:tr w:rsidR="00C303B2" w:rsidRPr="00107562" w14:paraId="6AEBFB19" w14:textId="77777777" w:rsidTr="00466F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1879F03" w14:textId="77777777" w:rsidR="00C303B2" w:rsidRPr="00C303B2" w:rsidRDefault="00C303B2" w:rsidP="009548A5"/>
        </w:tc>
      </w:tr>
      <w:tr w:rsidR="00DF7C89" w:rsidRPr="00107562" w14:paraId="590AC723" w14:textId="77777777" w:rsidTr="00B6772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A0CD315" w14:textId="77777777" w:rsidR="00DF7C89" w:rsidRPr="00C303B2" w:rsidRDefault="00DF7C89" w:rsidP="009548A5"/>
        </w:tc>
      </w:tr>
      <w:tr w:rsidR="00107562" w:rsidRPr="00107562" w14:paraId="778F114A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D8662F5" w14:textId="77777777" w:rsidR="00107562" w:rsidRPr="00C303B2" w:rsidRDefault="00107562" w:rsidP="009548A5"/>
        </w:tc>
      </w:tr>
      <w:tr w:rsidR="00C303B2" w:rsidRPr="00107562" w14:paraId="777ABA1A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0D5DC8D" w14:textId="77777777" w:rsidR="00C303B2" w:rsidRPr="00C303B2" w:rsidRDefault="00C303B2" w:rsidP="009548A5"/>
        </w:tc>
      </w:tr>
      <w:tr w:rsidR="00944C96" w:rsidRPr="00107562" w14:paraId="774B00B2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4B0A231" w14:textId="77777777" w:rsidR="00944C96" w:rsidRPr="00C303B2" w:rsidRDefault="00944C96" w:rsidP="009548A5"/>
        </w:tc>
      </w:tr>
      <w:tr w:rsidR="00C303B2" w:rsidRPr="00107562" w14:paraId="21D29A31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A427015" w14:textId="77777777" w:rsidR="00C303B2" w:rsidRPr="00C303B2" w:rsidRDefault="00C303B2" w:rsidP="009548A5"/>
        </w:tc>
      </w:tr>
      <w:tr w:rsidR="00C303B2" w:rsidRPr="00107562" w14:paraId="5C367125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7204FF" w14:textId="77777777" w:rsidR="00C303B2" w:rsidRPr="007B4C94" w:rsidRDefault="00C303B2" w:rsidP="007B4C94"/>
        </w:tc>
      </w:tr>
      <w:tr w:rsidR="00BA7359" w:rsidRPr="00107562" w14:paraId="127FEAE0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F9F6F5C" w14:textId="77777777" w:rsidR="00BA7359" w:rsidRPr="004D13C8" w:rsidRDefault="00BA7359" w:rsidP="004D13C8"/>
        </w:tc>
      </w:tr>
      <w:tr w:rsidR="00470539" w:rsidRPr="00107562" w14:paraId="664A7F19" w14:textId="77777777" w:rsidTr="004705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0624DAB" w14:textId="7367FB81" w:rsidR="00470539" w:rsidRPr="00470539" w:rsidRDefault="00470539" w:rsidP="00470539">
            <w:pPr>
              <w:jc w:val="center"/>
              <w:rPr>
                <w:b/>
                <w:bCs/>
              </w:rPr>
            </w:pPr>
            <w:r w:rsidRPr="00470539">
              <w:rPr>
                <w:b/>
                <w:bCs/>
              </w:rPr>
              <w:t xml:space="preserve">ОТЧЕТ О </w:t>
            </w:r>
            <w:r w:rsidR="0020294D">
              <w:rPr>
                <w:b/>
                <w:bCs/>
              </w:rPr>
              <w:t>ПРАКТИЧЕСКОЙ</w:t>
            </w:r>
            <w:r w:rsidRPr="00470539">
              <w:rPr>
                <w:b/>
                <w:bCs/>
              </w:rPr>
              <w:t xml:space="preserve"> РАБОТЕ</w:t>
            </w:r>
          </w:p>
        </w:tc>
      </w:tr>
      <w:bookmarkStart w:id="0" w:name="TitleThemeName"/>
      <w:tr w:rsidR="00470539" w:rsidRPr="00107562" w14:paraId="7941704E" w14:textId="77777777" w:rsidTr="004705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FAC416" w14:textId="602D2955" w:rsidR="00470539" w:rsidRPr="004B197A" w:rsidRDefault="009D0AAF" w:rsidP="00470539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kern w:val="0"/>
                </w:rPr>
                <w:alias w:val="Тема практической"/>
                <w:tag w:val="Тема практической"/>
                <w:id w:val="1819542302"/>
                <w:placeholder>
                  <w:docPart w:val="F52C6BC6B61541B38A956148C55B8709"/>
                </w:placeholder>
                <w:text/>
              </w:sdtPr>
              <w:sdtContent>
                <w:r w:rsidRPr="009D0AAF">
                  <w:rPr>
                    <w:kern w:val="0"/>
                  </w:rPr>
                  <w:t>Системный анализ целей трудоустройства студента по совместительству</w:t>
                </w:r>
              </w:sdtContent>
            </w:sdt>
            <w:bookmarkEnd w:id="0"/>
          </w:p>
        </w:tc>
      </w:tr>
      <w:tr w:rsidR="00470539" w:rsidRPr="00107562" w14:paraId="32E56D76" w14:textId="77777777" w:rsidTr="004705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7E6B40" w14:textId="77777777" w:rsidR="00470539" w:rsidRPr="00107562" w:rsidRDefault="00470539" w:rsidP="00470539">
            <w:pPr>
              <w:jc w:val="center"/>
            </w:pPr>
            <w:r>
              <w:rPr>
                <w:sz w:val="20"/>
                <w:szCs w:val="20"/>
              </w:rPr>
              <w:t>тема</w:t>
            </w:r>
          </w:p>
        </w:tc>
      </w:tr>
      <w:tr w:rsidR="00470539" w:rsidRPr="00107562" w14:paraId="27FC8F13" w14:textId="77777777" w:rsidTr="00CB36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6A52155" w14:textId="77777777" w:rsidR="00470539" w:rsidRPr="00107562" w:rsidRDefault="00470539" w:rsidP="00470539"/>
        </w:tc>
      </w:tr>
      <w:tr w:rsidR="00470539" w:rsidRPr="00107562" w14:paraId="4D6DBB1F" w14:textId="77777777" w:rsidTr="00CB36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F099389" w14:textId="77777777" w:rsidR="00470539" w:rsidRPr="00107562" w:rsidRDefault="00470539" w:rsidP="00470539"/>
        </w:tc>
      </w:tr>
      <w:tr w:rsidR="00470539" w:rsidRPr="00107562" w14:paraId="5D03C70A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5B071A0" w14:textId="77777777" w:rsidR="00470539" w:rsidRPr="00107562" w:rsidRDefault="00470539" w:rsidP="00470539"/>
        </w:tc>
      </w:tr>
      <w:tr w:rsidR="00470539" w:rsidRPr="00107562" w14:paraId="5B146BA3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4F7A225" w14:textId="77777777" w:rsidR="00470539" w:rsidRPr="00107562" w:rsidRDefault="00470539" w:rsidP="00470539"/>
        </w:tc>
      </w:tr>
      <w:tr w:rsidR="00470539" w:rsidRPr="00107562" w14:paraId="6D02238C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9723258" w14:textId="77777777" w:rsidR="00470539" w:rsidRPr="00107562" w:rsidRDefault="00470539" w:rsidP="00470539"/>
        </w:tc>
      </w:tr>
      <w:tr w:rsidR="00470539" w:rsidRPr="00107562" w14:paraId="45904B34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61A99F0" w14:textId="77777777" w:rsidR="00470539" w:rsidRPr="00107562" w:rsidRDefault="00470539" w:rsidP="00470539"/>
        </w:tc>
      </w:tr>
      <w:tr w:rsidR="00470539" w:rsidRPr="00107562" w14:paraId="1B48BE84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BA1DA83" w14:textId="77777777" w:rsidR="00470539" w:rsidRPr="00107562" w:rsidRDefault="00470539" w:rsidP="00470539"/>
        </w:tc>
      </w:tr>
      <w:tr w:rsidR="00470539" w:rsidRPr="00107562" w14:paraId="2BB73D50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0C18925" w14:textId="77777777" w:rsidR="00470539" w:rsidRPr="00107562" w:rsidRDefault="00470539" w:rsidP="00470539"/>
        </w:tc>
      </w:tr>
      <w:tr w:rsidR="00470539" w:rsidRPr="00107562" w14:paraId="4070F7A2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FB7FCFB" w14:textId="77777777" w:rsidR="00470539" w:rsidRPr="00107562" w:rsidRDefault="00470539" w:rsidP="00470539"/>
        </w:tc>
      </w:tr>
      <w:tr w:rsidR="00470539" w:rsidRPr="00107562" w14:paraId="43767B34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8D8E282" w14:textId="77777777" w:rsidR="00470539" w:rsidRPr="00107562" w:rsidRDefault="00470539" w:rsidP="00470539"/>
        </w:tc>
      </w:tr>
      <w:tr w:rsidR="00470539" w:rsidRPr="00107562" w14:paraId="390F5082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3615BE6" w14:textId="77777777" w:rsidR="00470539" w:rsidRPr="00107562" w:rsidRDefault="00470539" w:rsidP="00470539"/>
        </w:tc>
      </w:tr>
      <w:tr w:rsidR="00470539" w:rsidRPr="00107562" w14:paraId="0F1D1C5B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B906FC8" w14:textId="77777777" w:rsidR="00470539" w:rsidRPr="00107562" w:rsidRDefault="00470539" w:rsidP="00470539"/>
        </w:tc>
      </w:tr>
      <w:tr w:rsidR="00470539" w:rsidRPr="00107562" w14:paraId="1F9849EE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AD59A96" w14:textId="77777777" w:rsidR="00470539" w:rsidRPr="00107562" w:rsidRDefault="00470539" w:rsidP="00470539"/>
        </w:tc>
      </w:tr>
      <w:tr w:rsidR="00470539" w:rsidRPr="00107562" w14:paraId="5FF2413C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058F66B" w14:textId="77777777" w:rsidR="00470539" w:rsidRPr="00107562" w:rsidRDefault="00470539" w:rsidP="00470539"/>
        </w:tc>
      </w:tr>
      <w:tr w:rsidR="00470539" w:rsidRPr="00107562" w14:paraId="5E869F01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BBD76E2" w14:textId="77777777" w:rsidR="00470539" w:rsidRPr="00107562" w:rsidRDefault="00470539" w:rsidP="00470539"/>
        </w:tc>
      </w:tr>
      <w:tr w:rsidR="00470539" w:rsidRPr="00107562" w14:paraId="1D4A40DF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D8EE092" w14:textId="77777777" w:rsidR="00470539" w:rsidRPr="00107562" w:rsidRDefault="00470539" w:rsidP="00470539"/>
        </w:tc>
      </w:tr>
      <w:tr w:rsidR="00470539" w:rsidRPr="00107562" w14:paraId="53B08C57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3"/>
        </w:trPr>
        <w:tc>
          <w:tcPr>
            <w:tcW w:w="48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A759FE" w14:textId="77777777" w:rsidR="00470539" w:rsidRPr="00107562" w:rsidRDefault="00470539" w:rsidP="00470539">
            <w:r>
              <w:t>Преподаватель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63343AD7" w14:textId="77777777" w:rsidR="00470539" w:rsidRPr="00A623E8" w:rsidRDefault="00470539" w:rsidP="00470539">
            <w:pPr>
              <w:jc w:val="center"/>
            </w:pPr>
          </w:p>
        </w:tc>
        <w:tc>
          <w:tcPr>
            <w:tcW w:w="1671" w:type="dxa"/>
            <w:tcBorders>
              <w:top w:val="nil"/>
              <w:left w:val="nil"/>
              <w:right w:val="nil"/>
            </w:tcBorders>
          </w:tcPr>
          <w:p w14:paraId="65C23494" w14:textId="77777777" w:rsidR="00470539" w:rsidRPr="00107562" w:rsidRDefault="00470539" w:rsidP="00470539">
            <w:pPr>
              <w:jc w:val="center"/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6667EFE0" w14:textId="77777777" w:rsidR="00470539" w:rsidRPr="00A623E8" w:rsidRDefault="00470539" w:rsidP="00470539">
            <w:pPr>
              <w:jc w:val="center"/>
            </w:pPr>
          </w:p>
        </w:tc>
        <w:sdt>
          <w:sdtPr>
            <w:rPr>
              <w:color w:val="auto"/>
              <w:kern w:val="0"/>
              <w14:ligatures w14:val="none"/>
            </w:rPr>
            <w:alias w:val="Преподаватель. Фамилия, инициалы"/>
            <w:tag w:val="Преподаватель. Фамилия, инициалы"/>
            <w:id w:val="2052420955"/>
            <w:placeholder>
              <w:docPart w:val="F308A82D03344465BE823ADE8DA9ECFE"/>
            </w:placeholder>
            <w:text/>
          </w:sdtPr>
          <w:sdtContent>
            <w:tc>
              <w:tcPr>
                <w:tcW w:w="2534" w:type="dxa"/>
                <w:tcBorders>
                  <w:top w:val="nil"/>
                  <w:left w:val="nil"/>
                  <w:right w:val="nil"/>
                </w:tcBorders>
              </w:tcPr>
              <w:p w14:paraId="3C6A439C" w14:textId="7BBC3DDB" w:rsidR="00470539" w:rsidRPr="00107562" w:rsidRDefault="00DB5FF5" w:rsidP="00DE076A">
                <w:pPr>
                  <w:jc w:val="left"/>
                </w:pPr>
                <w:r>
                  <w:rPr>
                    <w:color w:val="auto"/>
                    <w:kern w:val="0"/>
                    <w14:ligatures w14:val="none"/>
                  </w:rPr>
                  <w:t>Л. М. Коренюгина</w:t>
                </w:r>
              </w:p>
            </w:tc>
          </w:sdtContent>
        </w:sdt>
      </w:tr>
      <w:tr w:rsidR="00470539" w:rsidRPr="00107562" w14:paraId="1EC2E375" w14:textId="77777777" w:rsidTr="00C303B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48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04C930" w14:textId="77777777" w:rsidR="00470539" w:rsidRPr="00107562" w:rsidRDefault="00470539" w:rsidP="00470539"/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4DA6F946" w14:textId="77777777" w:rsidR="00470539" w:rsidRPr="00343771" w:rsidRDefault="00470539" w:rsidP="004705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71" w:type="dxa"/>
            <w:tcBorders>
              <w:left w:val="nil"/>
              <w:bottom w:val="nil"/>
              <w:right w:val="nil"/>
            </w:tcBorders>
          </w:tcPr>
          <w:p w14:paraId="19B5CD2C" w14:textId="77777777" w:rsidR="00470539" w:rsidRPr="00343771" w:rsidRDefault="00470539" w:rsidP="00470539">
            <w:pPr>
              <w:jc w:val="center"/>
              <w:rPr>
                <w:sz w:val="20"/>
                <w:szCs w:val="20"/>
              </w:rPr>
            </w:pPr>
            <w:r w:rsidRPr="00A1060C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6E8CC32F" w14:textId="77777777" w:rsidR="00470539" w:rsidRPr="00343771" w:rsidRDefault="00470539" w:rsidP="004705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34" w:type="dxa"/>
            <w:tcBorders>
              <w:left w:val="nil"/>
              <w:bottom w:val="nil"/>
              <w:right w:val="nil"/>
            </w:tcBorders>
          </w:tcPr>
          <w:p w14:paraId="2928D6BD" w14:textId="77777777" w:rsidR="00470539" w:rsidRPr="00343771" w:rsidRDefault="00470539" w:rsidP="0047053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  <w:r w:rsidRPr="008D50E1">
              <w:rPr>
                <w:sz w:val="20"/>
                <w:szCs w:val="20"/>
              </w:rPr>
              <w:t>нициалы, фамилия</w:t>
            </w:r>
          </w:p>
        </w:tc>
      </w:tr>
      <w:tr w:rsidR="00470539" w:rsidRPr="00107562" w14:paraId="36896B23" w14:textId="77777777" w:rsidTr="009B46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</w:tcPr>
          <w:p w14:paraId="359CCE54" w14:textId="77777777" w:rsidR="00470539" w:rsidRPr="00107562" w:rsidRDefault="00470539" w:rsidP="00470539">
            <w:r>
              <w:t>Студент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A449A6" w14:textId="24D8D486" w:rsidR="00470539" w:rsidRPr="00107562" w:rsidRDefault="00DE076A" w:rsidP="001A4D4A">
            <w:pPr>
              <w:jc w:val="center"/>
            </w:pPr>
            <w:r>
              <w:t>КИ23-1</w:t>
            </w:r>
            <w:r w:rsidR="00523A0B">
              <w:t>6</w:t>
            </w:r>
            <w:r>
              <w:t>/1б, </w:t>
            </w:r>
            <w:r w:rsidRPr="00DE076A">
              <w:t>032320521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48AA5D0A" w14:textId="77777777" w:rsidR="00470539" w:rsidRPr="00107562" w:rsidRDefault="00470539" w:rsidP="00470539">
            <w:pPr>
              <w:jc w:val="center"/>
            </w:pP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C02C83" w14:textId="77777777" w:rsidR="00470539" w:rsidRPr="00107562" w:rsidRDefault="00470539" w:rsidP="00470539">
            <w:pPr>
              <w:jc w:val="center"/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49787C4D" w14:textId="77777777" w:rsidR="00470539" w:rsidRPr="00107562" w:rsidRDefault="00470539" w:rsidP="00470539">
            <w:pPr>
              <w:jc w:val="center"/>
            </w:pPr>
          </w:p>
        </w:tc>
        <w:sdt>
          <w:sdtPr>
            <w:alias w:val="Студент. Фамилия, инициалы"/>
            <w:tag w:val="Студент. Фамилия, инициалы"/>
            <w:id w:val="1657257502"/>
            <w:placeholder>
              <w:docPart w:val="7729D85F1F2D433FA83F632E0EB8E51F"/>
            </w:placeholder>
            <w:text/>
          </w:sdtPr>
          <w:sdtContent>
            <w:tc>
              <w:tcPr>
                <w:tcW w:w="2534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2E45603A" w14:textId="2F2E70DB" w:rsidR="00470539" w:rsidRPr="00107562" w:rsidRDefault="00FD0F87" w:rsidP="00DE076A">
                <w:pPr>
                  <w:jc w:val="left"/>
                </w:pPr>
                <w:r>
                  <w:t>А.</w:t>
                </w:r>
                <w:r w:rsidR="00611BFB">
                  <w:t> </w:t>
                </w:r>
                <w:r>
                  <w:t>С.</w:t>
                </w:r>
                <w:r w:rsidR="00611BFB">
                  <w:t> </w:t>
                </w:r>
                <w:r w:rsidR="00470539">
                  <w:t>Лысаковский</w:t>
                </w:r>
              </w:p>
            </w:tc>
          </w:sdtContent>
        </w:sdt>
      </w:tr>
      <w:tr w:rsidR="00470539" w:rsidRPr="00107562" w14:paraId="61E2E049" w14:textId="77777777" w:rsidTr="009B46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</w:tcPr>
          <w:p w14:paraId="50DFDDED" w14:textId="77777777" w:rsidR="00470539" w:rsidRPr="00107562" w:rsidRDefault="00470539" w:rsidP="00470539"/>
        </w:tc>
        <w:tc>
          <w:tcPr>
            <w:tcW w:w="37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51C07D" w14:textId="77777777" w:rsidR="00470539" w:rsidRPr="00373FCE" w:rsidRDefault="00470539" w:rsidP="0047053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 группы, зачётной книжки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56524AC2" w14:textId="77777777" w:rsidR="00470539" w:rsidRPr="008D50E1" w:rsidRDefault="00470539" w:rsidP="004705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0ADC07" w14:textId="77777777" w:rsidR="00470539" w:rsidRPr="008D50E1" w:rsidRDefault="00470539" w:rsidP="00470539">
            <w:pPr>
              <w:jc w:val="center"/>
              <w:rPr>
                <w:sz w:val="20"/>
                <w:szCs w:val="20"/>
              </w:rPr>
            </w:pPr>
            <w:r w:rsidRPr="00A1060C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71A7D36E" w14:textId="77777777" w:rsidR="00470539" w:rsidRPr="008D50E1" w:rsidRDefault="00470539" w:rsidP="004705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670976" w14:textId="77777777" w:rsidR="00470539" w:rsidRPr="008D50E1" w:rsidRDefault="00470539" w:rsidP="00470539">
            <w:pPr>
              <w:jc w:val="center"/>
              <w:rPr>
                <w:sz w:val="20"/>
                <w:szCs w:val="20"/>
              </w:rPr>
            </w:pPr>
            <w:r w:rsidRPr="00FD615D">
              <w:rPr>
                <w:sz w:val="20"/>
                <w:szCs w:val="20"/>
              </w:rPr>
              <w:t>инициалы, фамилия</w:t>
            </w:r>
          </w:p>
        </w:tc>
      </w:tr>
      <w:tr w:rsidR="00470539" w:rsidRPr="00107562" w14:paraId="7A0845DE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7C34A5A" w14:textId="77777777" w:rsidR="00470539" w:rsidRPr="00107562" w:rsidRDefault="00470539" w:rsidP="00470539"/>
        </w:tc>
      </w:tr>
      <w:tr w:rsidR="00470539" w:rsidRPr="00107562" w14:paraId="4032B5FB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A6D5A6C" w14:textId="77777777" w:rsidR="00470539" w:rsidRPr="00107562" w:rsidRDefault="00470539" w:rsidP="00470539"/>
        </w:tc>
      </w:tr>
      <w:tr w:rsidR="00470539" w:rsidRPr="00107562" w14:paraId="593F553A" w14:textId="77777777" w:rsidTr="0034377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47C225E" w14:textId="77777777" w:rsidR="00470539" w:rsidRPr="00107562" w:rsidRDefault="00470539" w:rsidP="00470539">
            <w:pPr>
              <w:jc w:val="center"/>
            </w:pPr>
            <w:r>
              <w:t xml:space="preserve">Красноярск </w:t>
            </w:r>
            <w:sdt>
              <w:sdtPr>
                <w:alias w:val="Титульник. Дата"/>
                <w:tag w:val="Титульник. Дата"/>
                <w:id w:val="338363742"/>
                <w:placeholder>
                  <w:docPart w:val="0B804F642F7642E5977BCD5DCE8C93B2"/>
                </w:placeholder>
                <w15:color w:val="000000"/>
                <w:date>
                  <w:dateFormat w:val="yyyy"/>
                  <w:lid w:val="ru-RU"/>
                  <w:storeMappedDataAs w:val="dateTime"/>
                  <w:calendar w:val="gregorian"/>
                </w:date>
              </w:sdtPr>
              <w:sdtContent>
                <w:r w:rsidR="006F4476">
                  <w:t>2025</w:t>
                </w:r>
              </w:sdtContent>
            </w:sdt>
          </w:p>
        </w:tc>
      </w:tr>
    </w:tbl>
    <w:sdt>
      <w:sdtPr>
        <w:id w:val="3607152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705F87" w14:textId="12CD435A" w:rsidR="006F037C" w:rsidRPr="006F037C" w:rsidRDefault="006F037C" w:rsidP="006F037C">
          <w:pPr>
            <w:jc w:val="center"/>
            <w:rPr>
              <w:b/>
              <w:bCs/>
            </w:rPr>
          </w:pPr>
          <w:r w:rsidRPr="006F037C">
            <w:rPr>
              <w:b/>
              <w:bCs/>
            </w:rPr>
            <w:t>СОДЕРЖАНИЕ</w:t>
          </w:r>
        </w:p>
        <w:p w14:paraId="0DB7168D" w14:textId="77777777" w:rsidR="006F037C" w:rsidRPr="006F037C" w:rsidRDefault="006F037C" w:rsidP="006F037C">
          <w:pPr>
            <w:rPr>
              <w:lang w:eastAsia="ru-RU"/>
            </w:rPr>
          </w:pPr>
        </w:p>
        <w:p w14:paraId="215379A9" w14:textId="26B08BE8" w:rsidR="00190205" w:rsidRDefault="006F037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849534" w:history="1">
            <w:r w:rsidR="00190205" w:rsidRPr="004530C2">
              <w:rPr>
                <w:rStyle w:val="aff"/>
                <w:noProof/>
              </w:rPr>
              <w:t>1 ВВЕДЕНИЕ</w:t>
            </w:r>
            <w:r w:rsidR="00190205">
              <w:rPr>
                <w:noProof/>
                <w:webHidden/>
              </w:rPr>
              <w:tab/>
            </w:r>
            <w:r w:rsidR="00190205">
              <w:rPr>
                <w:noProof/>
                <w:webHidden/>
              </w:rPr>
              <w:fldChar w:fldCharType="begin"/>
            </w:r>
            <w:r w:rsidR="00190205">
              <w:rPr>
                <w:noProof/>
                <w:webHidden/>
              </w:rPr>
              <w:instrText xml:space="preserve"> PAGEREF _Toc212849534 \h </w:instrText>
            </w:r>
            <w:r w:rsidR="00190205">
              <w:rPr>
                <w:noProof/>
                <w:webHidden/>
              </w:rPr>
            </w:r>
            <w:r w:rsidR="00190205">
              <w:rPr>
                <w:noProof/>
                <w:webHidden/>
              </w:rPr>
              <w:fldChar w:fldCharType="separate"/>
            </w:r>
            <w:r w:rsidR="00190205">
              <w:rPr>
                <w:noProof/>
                <w:webHidden/>
              </w:rPr>
              <w:t>3</w:t>
            </w:r>
            <w:r w:rsidR="00190205">
              <w:rPr>
                <w:noProof/>
                <w:webHidden/>
              </w:rPr>
              <w:fldChar w:fldCharType="end"/>
            </w:r>
          </w:hyperlink>
        </w:p>
        <w:p w14:paraId="1A6F0FA7" w14:textId="67CEDE8E" w:rsidR="00190205" w:rsidRDefault="00190205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2849535" w:history="1">
            <w:r w:rsidRPr="004530C2">
              <w:rPr>
                <w:rStyle w:val="aff"/>
                <w:noProof/>
              </w:rPr>
              <w:t>1.1 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_Toc212849535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8498B" w14:textId="6A08353A" w:rsidR="00190205" w:rsidRDefault="00190205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2849536" w:history="1">
            <w:r w:rsidRPr="004530C2">
              <w:rPr>
                <w:rStyle w:val="aff"/>
                <w:noProof/>
              </w:rPr>
              <w:t>1.2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_Toc212849536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A251A" w14:textId="00B52870" w:rsidR="00190205" w:rsidRDefault="0019020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2849537" w:history="1">
            <w:r w:rsidRPr="004530C2">
              <w:rPr>
                <w:rStyle w:val="aff"/>
                <w:noProof/>
                <w:lang w:val="en-US"/>
              </w:rPr>
              <w:t>2</w:t>
            </w:r>
            <w:r w:rsidRPr="004530C2">
              <w:rPr>
                <w:rStyle w:val="aff"/>
                <w:noProof/>
              </w:rPr>
              <w:t xml:space="preserve"> 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_Toc212849537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E147D" w14:textId="7BB5FCC1" w:rsidR="00190205" w:rsidRDefault="00190205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2849538" w:history="1">
            <w:r w:rsidRPr="004530C2">
              <w:rPr>
                <w:rStyle w:val="aff"/>
                <w:noProof/>
              </w:rPr>
              <w:t>2.1 Задание 1. Построение дерева целей совмещения работы и учебы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_Toc212849538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4C22D" w14:textId="3095CC6B" w:rsidR="00190205" w:rsidRDefault="00190205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2849539" w:history="1">
            <w:r w:rsidRPr="004530C2">
              <w:rPr>
                <w:rStyle w:val="aff"/>
                <w:noProof/>
              </w:rPr>
              <w:t>2.1.1 Условие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_Toc212849539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9E5C1" w14:textId="2B0D3019" w:rsidR="00190205" w:rsidRDefault="00190205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2849540" w:history="1">
            <w:r w:rsidRPr="004530C2">
              <w:rPr>
                <w:rStyle w:val="aff"/>
                <w:noProof/>
              </w:rPr>
              <w:t>2.1.2 Решение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_Toc212849540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010CA" w14:textId="3F4A6626" w:rsidR="00190205" w:rsidRDefault="00190205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2849541" w:history="1">
            <w:r w:rsidRPr="004530C2">
              <w:rPr>
                <w:rStyle w:val="aff"/>
                <w:noProof/>
              </w:rPr>
              <w:t>2.2 Задание 2. Анализ системы «Работа + Учеба»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_Toc212849541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117AF" w14:textId="6B951118" w:rsidR="00190205" w:rsidRDefault="00190205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2849542" w:history="1">
            <w:r w:rsidRPr="004530C2">
              <w:rPr>
                <w:rStyle w:val="aff"/>
                <w:noProof/>
              </w:rPr>
              <w:t>2.2.1 Условие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_Toc212849542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6698C" w14:textId="162EBC3C" w:rsidR="00190205" w:rsidRDefault="00190205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2849543" w:history="1">
            <w:r w:rsidRPr="004530C2">
              <w:rPr>
                <w:rStyle w:val="aff"/>
                <w:noProof/>
                <w:lang w:val="en-US"/>
              </w:rPr>
              <w:t>2.2.2</w:t>
            </w:r>
            <w:r w:rsidRPr="004530C2">
              <w:rPr>
                <w:rStyle w:val="aff"/>
                <w:noProof/>
              </w:rPr>
              <w:t xml:space="preserve"> Решение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_Toc212849543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BD296" w14:textId="5894256C" w:rsidR="00190205" w:rsidRDefault="00190205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2849544" w:history="1">
            <w:r w:rsidRPr="004530C2">
              <w:rPr>
                <w:rStyle w:val="aff"/>
                <w:noProof/>
              </w:rPr>
              <w:t>2.3 Задание 3. Разработка KPI системы «Работа + Учеба»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_Toc212849544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A9D36" w14:textId="4AE19915" w:rsidR="00190205" w:rsidRDefault="00190205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2849545" w:history="1">
            <w:r w:rsidRPr="004530C2">
              <w:rPr>
                <w:rStyle w:val="aff"/>
                <w:noProof/>
              </w:rPr>
              <w:t>2.3.1 Условие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_Toc212849545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DD67D" w14:textId="505FEB72" w:rsidR="00190205" w:rsidRDefault="00190205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2849546" w:history="1">
            <w:r w:rsidRPr="004530C2">
              <w:rPr>
                <w:rStyle w:val="aff"/>
                <w:noProof/>
              </w:rPr>
              <w:t>2.3.2 Решение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_Toc212849546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A6A41" w14:textId="2821FB12" w:rsidR="00190205" w:rsidRDefault="00190205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2849547" w:history="1">
            <w:r w:rsidRPr="004530C2">
              <w:rPr>
                <w:rStyle w:val="aff"/>
                <w:noProof/>
              </w:rPr>
              <w:t>2.4 Задание 4. Анализ стейкхолдеров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_Toc212849547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B0838" w14:textId="19A94AE4" w:rsidR="00190205" w:rsidRDefault="00190205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2849548" w:history="1">
            <w:r w:rsidRPr="004530C2">
              <w:rPr>
                <w:rStyle w:val="aff"/>
                <w:noProof/>
              </w:rPr>
              <w:t>2.4.1 Условие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_Toc212849548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7268E" w14:textId="49D0C8CA" w:rsidR="00190205" w:rsidRDefault="00190205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2849549" w:history="1">
            <w:r w:rsidRPr="004530C2">
              <w:rPr>
                <w:rStyle w:val="aff"/>
                <w:noProof/>
              </w:rPr>
              <w:t>2.4.2 Решение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_Toc212849549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F0A19" w14:textId="312B04AA" w:rsidR="00190205" w:rsidRDefault="00190205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2849550" w:history="1">
            <w:r w:rsidRPr="004530C2">
              <w:rPr>
                <w:rStyle w:val="aff"/>
                <w:noProof/>
              </w:rPr>
              <w:t>2.5 Задание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_Toc212849550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34C4E" w14:textId="7F923BF8" w:rsidR="00190205" w:rsidRDefault="00190205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2849551" w:history="1">
            <w:r w:rsidRPr="004530C2">
              <w:rPr>
                <w:rStyle w:val="aff"/>
                <w:noProof/>
              </w:rPr>
              <w:t>2.5.1 Условие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_Toc212849551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32366" w14:textId="113ABDD0" w:rsidR="00190205" w:rsidRDefault="00190205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2849552" w:history="1">
            <w:r w:rsidRPr="004530C2">
              <w:rPr>
                <w:rStyle w:val="aff"/>
                <w:noProof/>
              </w:rPr>
              <w:t>2.5.2 Решение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_Toc212849552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202CF" w14:textId="65F34B77" w:rsidR="00190205" w:rsidRDefault="00190205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2849553" w:history="1">
            <w:r w:rsidRPr="004530C2">
              <w:rPr>
                <w:rStyle w:val="aff"/>
                <w:noProof/>
              </w:rPr>
              <w:t>2.6 Задание 6. Анализ рисков совмещения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_Toc212849553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27153" w14:textId="256B397E" w:rsidR="00190205" w:rsidRDefault="00190205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2849554" w:history="1">
            <w:r w:rsidRPr="004530C2">
              <w:rPr>
                <w:rStyle w:val="aff"/>
                <w:noProof/>
              </w:rPr>
              <w:t>2.6.1 Условие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_Toc212849554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26AD9" w14:textId="3B9B3541" w:rsidR="00190205" w:rsidRDefault="00190205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2849555" w:history="1">
            <w:r w:rsidRPr="004530C2">
              <w:rPr>
                <w:rStyle w:val="aff"/>
                <w:noProof/>
              </w:rPr>
              <w:t>2.6.2 Решение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_Toc212849555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9DDAC" w14:textId="3753B300" w:rsidR="00190205" w:rsidRDefault="0019020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2849556" w:history="1">
            <w:r w:rsidRPr="004530C2">
              <w:rPr>
                <w:rStyle w:val="aff"/>
                <w:noProof/>
              </w:rPr>
              <w:t>3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_Toc212849556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D93AF" w14:textId="1909FD55" w:rsidR="006F037C" w:rsidRDefault="006F037C">
          <w:r>
            <w:rPr>
              <w:b/>
              <w:bCs/>
            </w:rPr>
            <w:fldChar w:fldCharType="end"/>
          </w:r>
        </w:p>
      </w:sdtContent>
    </w:sdt>
    <w:p w14:paraId="329C8C0E" w14:textId="77777777" w:rsidR="00D1477C" w:rsidRDefault="00D1477C" w:rsidP="00D1477C"/>
    <w:p w14:paraId="69D082CA" w14:textId="77777777" w:rsidR="00D1477C" w:rsidRPr="005C754F" w:rsidRDefault="00D1477C" w:rsidP="005C754F"/>
    <w:p w14:paraId="169DD8C7" w14:textId="77777777" w:rsidR="005C754F" w:rsidRDefault="005C754F">
      <w:pPr>
        <w:rPr>
          <w:rFonts w:eastAsiaTheme="majorEastAsia" w:cstheme="majorBidi"/>
          <w:b/>
          <w:caps/>
          <w:szCs w:val="40"/>
        </w:rPr>
      </w:pPr>
      <w:r>
        <w:br w:type="page"/>
      </w:r>
    </w:p>
    <w:p w14:paraId="6DB56D41" w14:textId="57A601BF" w:rsidR="008F24DB" w:rsidRPr="008F24DB" w:rsidRDefault="00F47208" w:rsidP="00B738F0">
      <w:pPr>
        <w:pStyle w:val="1"/>
      </w:pPr>
      <w:bookmarkStart w:id="1" w:name="_Toc212849534"/>
      <w:r w:rsidRPr="008F24DB">
        <w:lastRenderedPageBreak/>
        <w:t>ВВЕДЕНИЕ</w:t>
      </w:r>
      <w:bookmarkEnd w:id="1"/>
    </w:p>
    <w:p w14:paraId="642D58FD" w14:textId="77777777" w:rsidR="005F1304" w:rsidRPr="008F24DB" w:rsidRDefault="00432F37" w:rsidP="008F24DB">
      <w:pPr>
        <w:pStyle w:val="2"/>
      </w:pPr>
      <w:bookmarkStart w:id="2" w:name="_Toc212849535"/>
      <w:r w:rsidRPr="008F24DB">
        <w:t>Цель работы</w:t>
      </w:r>
      <w:bookmarkEnd w:id="2"/>
    </w:p>
    <w:p w14:paraId="5A4583F2" w14:textId="7DE6B50C" w:rsidR="007B2BD9" w:rsidRPr="007B2BD9" w:rsidRDefault="007E5FAF" w:rsidP="00B32672">
      <w:pPr>
        <w:pStyle w:val="af9"/>
      </w:pPr>
      <w:r w:rsidRPr="007E5FAF">
        <w:t>Освоить применение системного подхода для анализа и достижения целей совмещения работы и учебы.</w:t>
      </w:r>
    </w:p>
    <w:p w14:paraId="4F6F02CD" w14:textId="77777777" w:rsidR="00432F37" w:rsidRDefault="00432F37" w:rsidP="008F24DB">
      <w:pPr>
        <w:pStyle w:val="2"/>
      </w:pPr>
      <w:bookmarkStart w:id="3" w:name="_Toc212849536"/>
      <w:r>
        <w:t>Задачи</w:t>
      </w:r>
      <w:bookmarkEnd w:id="3"/>
    </w:p>
    <w:p w14:paraId="70CB4B8F" w14:textId="77777777" w:rsidR="00E91235" w:rsidRPr="006A18AF" w:rsidRDefault="00E91235" w:rsidP="00C36B8E">
      <w:pPr>
        <w:pStyle w:val="af9"/>
      </w:pPr>
      <w:r w:rsidRPr="006A18AF">
        <w:t>В рамках данной практической работы необходимо выполнить следующие задачи:</w:t>
      </w:r>
    </w:p>
    <w:p w14:paraId="421EAC07" w14:textId="77777777" w:rsidR="00E91235" w:rsidRDefault="00E91235" w:rsidP="006C7C07">
      <w:pPr>
        <w:pStyle w:val="a2"/>
      </w:pPr>
      <w:r>
        <w:t>изучить теоретический материал по предложенной теме;</w:t>
      </w:r>
    </w:p>
    <w:p w14:paraId="2DBA64C8" w14:textId="78160979" w:rsidR="00E91235" w:rsidRDefault="00E91235" w:rsidP="006C7C07">
      <w:pPr>
        <w:pStyle w:val="a2"/>
      </w:pPr>
      <w:r>
        <w:t>выполнить задани</w:t>
      </w:r>
      <w:r w:rsidR="003B264A">
        <w:t>я</w:t>
      </w:r>
      <w:r>
        <w:t>;</w:t>
      </w:r>
    </w:p>
    <w:p w14:paraId="5FA8EA55" w14:textId="7253BA6C" w:rsidR="0082199A" w:rsidRPr="00B32672" w:rsidRDefault="00E91235" w:rsidP="00B32672">
      <w:pPr>
        <w:pStyle w:val="a2"/>
        <w:rPr>
          <w:lang w:val="en-US"/>
        </w:rPr>
      </w:pPr>
      <w:r>
        <w:t>предоставить отчёт преподавателю.</w:t>
      </w:r>
    </w:p>
    <w:p w14:paraId="20BB7A4D" w14:textId="77777777" w:rsidR="00B32672" w:rsidRPr="00B32672" w:rsidRDefault="00B32672" w:rsidP="00B32672">
      <w:pPr>
        <w:rPr>
          <w:lang w:val="en-US"/>
        </w:rPr>
      </w:pPr>
    </w:p>
    <w:p w14:paraId="2A582BA2" w14:textId="1A70669D" w:rsidR="007C53FE" w:rsidRDefault="007C53FE">
      <w:r>
        <w:br w:type="page"/>
      </w:r>
    </w:p>
    <w:p w14:paraId="651D595E" w14:textId="15EDDD4D" w:rsidR="0082199A" w:rsidRDefault="00FC1E7C" w:rsidP="007C53FE">
      <w:pPr>
        <w:pStyle w:val="1"/>
        <w:rPr>
          <w:lang w:val="en-US"/>
        </w:rPr>
      </w:pPr>
      <w:bookmarkStart w:id="4" w:name="_Toc212849537"/>
      <w:r>
        <w:lastRenderedPageBreak/>
        <w:t>ХОД РАБОТЫ</w:t>
      </w:r>
      <w:bookmarkEnd w:id="4"/>
    </w:p>
    <w:p w14:paraId="7CFC2228" w14:textId="69F981BC" w:rsidR="00243739" w:rsidRDefault="00203E96" w:rsidP="003A4ECB">
      <w:pPr>
        <w:pStyle w:val="2"/>
      </w:pPr>
      <w:bookmarkStart w:id="5" w:name="_Toc212849538"/>
      <w:r w:rsidRPr="00203E96">
        <w:t>Задание 1</w:t>
      </w:r>
      <w:r w:rsidR="00777FBA">
        <w:t xml:space="preserve">. </w:t>
      </w:r>
      <w:r w:rsidR="00777FBA" w:rsidRPr="00777FBA">
        <w:t>Построение дерева целей совмещения работы и учебы</w:t>
      </w:r>
      <w:bookmarkEnd w:id="5"/>
    </w:p>
    <w:p w14:paraId="723B82F8" w14:textId="3BFD3C39" w:rsidR="00FE0FCE" w:rsidRDefault="00AF73D0" w:rsidP="00243739">
      <w:pPr>
        <w:pStyle w:val="3"/>
      </w:pPr>
      <w:bookmarkStart w:id="6" w:name="_Toc212849539"/>
      <w:r>
        <w:t>Условие</w:t>
      </w:r>
      <w:bookmarkEnd w:id="6"/>
    </w:p>
    <w:p w14:paraId="1587A9F8" w14:textId="3377A270" w:rsidR="002F299B" w:rsidRDefault="00BF71E8" w:rsidP="002F299B">
      <w:pPr>
        <w:pStyle w:val="af9"/>
      </w:pPr>
      <w:r w:rsidRPr="00BF71E8">
        <w:rPr>
          <w:b/>
          <w:bCs/>
        </w:rPr>
        <w:t>Ситуация:</w:t>
      </w:r>
      <w:r w:rsidRPr="00BF71E8">
        <w:t xml:space="preserve"> Студент 2-3 курса хочет найти работу по специальности на условиях неполного рабочего дня (15-20 часов в неделю).</w:t>
      </w:r>
    </w:p>
    <w:p w14:paraId="07F0DCD0" w14:textId="3D182636" w:rsidR="00CA5482" w:rsidRDefault="00ED0D9B" w:rsidP="002F299B">
      <w:pPr>
        <w:pStyle w:val="af9"/>
        <w:rPr>
          <w:b/>
          <w:bCs/>
        </w:rPr>
      </w:pPr>
      <w:r w:rsidRPr="006C0B16">
        <w:rPr>
          <w:b/>
          <w:bCs/>
        </w:rPr>
        <w:t>Задание:</w:t>
      </w:r>
    </w:p>
    <w:p w14:paraId="6652A547" w14:textId="4919ACB3" w:rsidR="00BF27B8" w:rsidRPr="006F0487" w:rsidRDefault="00BF27B8" w:rsidP="00BF27B8">
      <w:pPr>
        <w:pStyle w:val="a2"/>
        <w:numPr>
          <w:ilvl w:val="0"/>
          <w:numId w:val="24"/>
        </w:numPr>
        <w:rPr>
          <w:rFonts w:asciiTheme="majorHAnsi" w:eastAsia="Times New Roman" w:hAnsiTheme="majorHAnsi" w:cstheme="majorHAnsi"/>
          <w:lang w:eastAsia="ru-RU"/>
        </w:rPr>
      </w:pPr>
      <w:r w:rsidRPr="006F0487">
        <w:rPr>
          <w:rFonts w:asciiTheme="majorHAnsi" w:eastAsia="Times New Roman" w:hAnsiTheme="majorHAnsi" w:cstheme="majorHAnsi"/>
          <w:lang w:eastAsia="ru-RU"/>
        </w:rPr>
        <w:t>Постройте дерево целей с учетом двойной нагрузки (учеба + работа)</w:t>
      </w:r>
      <w:r w:rsidRPr="006F0487">
        <w:rPr>
          <w:rFonts w:asciiTheme="majorHAnsi" w:eastAsia="Times New Roman" w:hAnsiTheme="majorHAnsi" w:cstheme="majorHAnsi"/>
          <w:lang w:eastAsia="ru-RU"/>
        </w:rPr>
        <w:t>;</w:t>
      </w:r>
    </w:p>
    <w:p w14:paraId="0B9B911A" w14:textId="6503EC6B" w:rsidR="00BF27B8" w:rsidRPr="006F0487" w:rsidRDefault="00BF27B8" w:rsidP="00BF27B8">
      <w:pPr>
        <w:pStyle w:val="a2"/>
        <w:rPr>
          <w:rFonts w:asciiTheme="majorHAnsi" w:eastAsia="Times New Roman" w:hAnsiTheme="majorHAnsi" w:cstheme="majorHAnsi"/>
          <w:lang w:eastAsia="ru-RU"/>
        </w:rPr>
      </w:pPr>
      <w:r w:rsidRPr="006F0487">
        <w:rPr>
          <w:rFonts w:asciiTheme="majorHAnsi" w:eastAsia="Times New Roman" w:hAnsiTheme="majorHAnsi" w:cstheme="majorHAnsi"/>
          <w:lang w:eastAsia="ru-RU"/>
        </w:rPr>
        <w:t>Учитывайте временные ограничения и приоритеты</w:t>
      </w:r>
      <w:r w:rsidR="006F0487" w:rsidRPr="006F0487">
        <w:rPr>
          <w:rFonts w:asciiTheme="majorHAnsi" w:eastAsia="Times New Roman" w:hAnsiTheme="majorHAnsi" w:cstheme="majorHAnsi"/>
          <w:lang w:eastAsia="ru-RU"/>
        </w:rPr>
        <w:t>;</w:t>
      </w:r>
    </w:p>
    <w:p w14:paraId="52829A5E" w14:textId="380D2A54" w:rsidR="00BF27B8" w:rsidRPr="00F93907" w:rsidRDefault="00BF27B8" w:rsidP="008A01AC">
      <w:pPr>
        <w:pStyle w:val="a2"/>
        <w:rPr>
          <w:rFonts w:asciiTheme="majorHAnsi" w:hAnsiTheme="majorHAnsi" w:cstheme="majorHAnsi"/>
        </w:rPr>
      </w:pPr>
      <w:r w:rsidRPr="006F0487">
        <w:rPr>
          <w:rFonts w:asciiTheme="majorHAnsi" w:eastAsia="Times New Roman" w:hAnsiTheme="majorHAnsi" w:cstheme="majorHAnsi"/>
          <w:lang w:eastAsia="ru-RU"/>
        </w:rPr>
        <w:t>Проверьте цели на соответствие критериям SMART</w:t>
      </w:r>
      <w:r w:rsidRPr="006F0487">
        <w:rPr>
          <w:rFonts w:asciiTheme="majorHAnsi" w:eastAsia="Times New Roman" w:hAnsiTheme="majorHAnsi" w:cstheme="majorHAnsi"/>
          <w:lang w:eastAsia="ru-RU"/>
        </w:rPr>
        <w:t>.</w:t>
      </w:r>
    </w:p>
    <w:p w14:paraId="6FE94719" w14:textId="1E9AD894" w:rsidR="00F93907" w:rsidRDefault="00F93907" w:rsidP="00F93907">
      <w:pPr>
        <w:pStyle w:val="af9"/>
      </w:pPr>
      <w:r>
        <w:t>Форма для выполнения представлена в таблице 1.</w:t>
      </w:r>
    </w:p>
    <w:p w14:paraId="05B1A0D8" w14:textId="26D1D58E" w:rsidR="00A25222" w:rsidRDefault="00A25222" w:rsidP="00A25222">
      <w:pPr>
        <w:pStyle w:val="aff3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190205">
        <w:rPr>
          <w:noProof/>
        </w:rPr>
        <w:t>1</w:t>
      </w:r>
      <w:r>
        <w:fldChar w:fldCharType="end"/>
      </w:r>
      <w:r>
        <w:t xml:space="preserve"> – </w:t>
      </w:r>
      <w:r w:rsidR="001E6270">
        <w:t>Форма для выполнения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717"/>
        <w:gridCol w:w="2712"/>
        <w:gridCol w:w="2279"/>
        <w:gridCol w:w="1413"/>
        <w:gridCol w:w="1507"/>
      </w:tblGrid>
      <w:tr w:rsidR="00860BC6" w:rsidRPr="00860BC6" w14:paraId="6570A6B0" w14:textId="77777777" w:rsidTr="005465D0">
        <w:tc>
          <w:tcPr>
            <w:tcW w:w="0" w:type="auto"/>
            <w:tcBorders>
              <w:bottom w:val="double" w:sz="4" w:space="0" w:color="auto"/>
            </w:tcBorders>
            <w:vAlign w:val="center"/>
            <w:hideMark/>
          </w:tcPr>
          <w:p w14:paraId="4B5E976B" w14:textId="77777777" w:rsidR="00860BC6" w:rsidRPr="00860BC6" w:rsidRDefault="00860BC6" w:rsidP="006F0E1B">
            <w:pPr>
              <w:spacing w:after="100" w:afterAutospacing="1"/>
              <w:jc w:val="center"/>
              <w:rPr>
                <w:rFonts w:asciiTheme="minorHAnsi" w:eastAsia="Times New Roman" w:hAnsiTheme="minorHAnsi" w:cstheme="minorHAnsi"/>
                <w:kern w:val="0"/>
                <w:lang w:eastAsia="ru-RU"/>
                <w14:ligatures w14:val="none"/>
              </w:rPr>
            </w:pPr>
            <w:r w:rsidRPr="00860BC6">
              <w:rPr>
                <w:rFonts w:asciiTheme="minorHAnsi" w:eastAsia="Times New Roman" w:hAnsiTheme="minorHAnsi" w:cstheme="minorHAnsi"/>
                <w:kern w:val="0"/>
                <w:lang w:eastAsia="ru-RU"/>
                <w14:ligatures w14:val="none"/>
              </w:rPr>
              <w:t>Уровень цели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vAlign w:val="center"/>
            <w:hideMark/>
          </w:tcPr>
          <w:p w14:paraId="06E3B1CD" w14:textId="77777777" w:rsidR="00860BC6" w:rsidRPr="00860BC6" w:rsidRDefault="00860BC6" w:rsidP="006F0E1B">
            <w:pPr>
              <w:spacing w:after="100" w:afterAutospacing="1"/>
              <w:jc w:val="center"/>
              <w:rPr>
                <w:rFonts w:asciiTheme="minorHAnsi" w:eastAsia="Times New Roman" w:hAnsiTheme="minorHAnsi" w:cstheme="minorHAnsi"/>
                <w:kern w:val="0"/>
                <w:lang w:eastAsia="ru-RU"/>
                <w14:ligatures w14:val="none"/>
              </w:rPr>
            </w:pPr>
            <w:r w:rsidRPr="00860BC6">
              <w:rPr>
                <w:rFonts w:asciiTheme="minorHAnsi" w:eastAsia="Times New Roman" w:hAnsiTheme="minorHAnsi" w:cstheme="minorHAnsi"/>
                <w:kern w:val="0"/>
                <w:lang w:eastAsia="ru-RU"/>
                <w14:ligatures w14:val="none"/>
              </w:rPr>
              <w:t>Конкретная цель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vAlign w:val="center"/>
            <w:hideMark/>
          </w:tcPr>
          <w:p w14:paraId="6828B55A" w14:textId="77777777" w:rsidR="00860BC6" w:rsidRPr="00860BC6" w:rsidRDefault="00860BC6" w:rsidP="006F0E1B">
            <w:pPr>
              <w:spacing w:after="100" w:afterAutospacing="1"/>
              <w:jc w:val="center"/>
              <w:rPr>
                <w:rFonts w:asciiTheme="minorHAnsi" w:eastAsia="Times New Roman" w:hAnsiTheme="minorHAnsi" w:cstheme="minorHAnsi"/>
                <w:kern w:val="0"/>
                <w:lang w:eastAsia="ru-RU"/>
                <w14:ligatures w14:val="none"/>
              </w:rPr>
            </w:pPr>
            <w:r w:rsidRPr="00860BC6">
              <w:rPr>
                <w:rFonts w:asciiTheme="minorHAnsi" w:eastAsia="Times New Roman" w:hAnsiTheme="minorHAnsi" w:cstheme="minorHAnsi"/>
                <w:kern w:val="0"/>
                <w:lang w:eastAsia="ru-RU"/>
                <w14:ligatures w14:val="none"/>
              </w:rPr>
              <w:t>Измеримый показатель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vAlign w:val="center"/>
            <w:hideMark/>
          </w:tcPr>
          <w:p w14:paraId="7CC21A27" w14:textId="77777777" w:rsidR="00860BC6" w:rsidRPr="00860BC6" w:rsidRDefault="00860BC6" w:rsidP="006F0E1B">
            <w:pPr>
              <w:spacing w:after="100" w:afterAutospacing="1"/>
              <w:jc w:val="center"/>
              <w:rPr>
                <w:rFonts w:asciiTheme="minorHAnsi" w:eastAsia="Times New Roman" w:hAnsiTheme="minorHAnsi" w:cstheme="minorHAnsi"/>
                <w:kern w:val="0"/>
                <w:lang w:eastAsia="ru-RU"/>
                <w14:ligatures w14:val="none"/>
              </w:rPr>
            </w:pPr>
            <w:r w:rsidRPr="00860BC6">
              <w:rPr>
                <w:rFonts w:asciiTheme="minorHAnsi" w:eastAsia="Times New Roman" w:hAnsiTheme="minorHAnsi" w:cstheme="minorHAnsi"/>
                <w:kern w:val="0"/>
                <w:lang w:eastAsia="ru-RU"/>
                <w14:ligatures w14:val="none"/>
              </w:rPr>
              <w:t>Срок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vAlign w:val="center"/>
            <w:hideMark/>
          </w:tcPr>
          <w:p w14:paraId="3D724FEA" w14:textId="77777777" w:rsidR="00860BC6" w:rsidRPr="00860BC6" w:rsidRDefault="00860BC6" w:rsidP="006F0E1B">
            <w:pPr>
              <w:spacing w:after="100" w:afterAutospacing="1"/>
              <w:jc w:val="center"/>
              <w:rPr>
                <w:rFonts w:asciiTheme="minorHAnsi" w:eastAsia="Times New Roman" w:hAnsiTheme="minorHAnsi" w:cstheme="minorHAnsi"/>
                <w:kern w:val="0"/>
                <w:lang w:eastAsia="ru-RU"/>
                <w14:ligatures w14:val="none"/>
              </w:rPr>
            </w:pPr>
            <w:r w:rsidRPr="00860BC6">
              <w:rPr>
                <w:rFonts w:asciiTheme="minorHAnsi" w:eastAsia="Times New Roman" w:hAnsiTheme="minorHAnsi" w:cstheme="minorHAnsi"/>
                <w:kern w:val="0"/>
                <w:lang w:eastAsia="ru-RU"/>
                <w14:ligatures w14:val="none"/>
              </w:rPr>
              <w:t>Приоритет</w:t>
            </w:r>
          </w:p>
        </w:tc>
      </w:tr>
      <w:tr w:rsidR="00860BC6" w:rsidRPr="00860BC6" w14:paraId="19ED2872" w14:textId="77777777" w:rsidTr="005465D0">
        <w:tc>
          <w:tcPr>
            <w:tcW w:w="0" w:type="auto"/>
            <w:tcBorders>
              <w:top w:val="double" w:sz="4" w:space="0" w:color="auto"/>
            </w:tcBorders>
            <w:hideMark/>
          </w:tcPr>
          <w:p w14:paraId="2DB7903F" w14:textId="77777777" w:rsidR="00860BC6" w:rsidRPr="00860BC6" w:rsidRDefault="00860BC6" w:rsidP="00860BC6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60BC6">
              <w:rPr>
                <w:rFonts w:asciiTheme="minorHAnsi" w:eastAsia="Times New Roman" w:hAnsiTheme="minorHAnsi" w:cstheme="minorHAnsi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Генеральная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76258059" w14:textId="77777777" w:rsidR="00860BC6" w:rsidRPr="00860BC6" w:rsidRDefault="00860BC6" w:rsidP="00860BC6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60BC6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Успешное совмещение учебы и работы по специальности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17B9D0C5" w14:textId="77777777" w:rsidR="00860BC6" w:rsidRPr="00860BC6" w:rsidRDefault="00860BC6" w:rsidP="00860BC6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60BC6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Средний балл ≥4.0, стабильный доход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4E8AC18C" w14:textId="77777777" w:rsidR="00860BC6" w:rsidRPr="00860BC6" w:rsidRDefault="00860BC6" w:rsidP="00860BC6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60BC6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Май 2024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3C30099A" w14:textId="77777777" w:rsidR="00860BC6" w:rsidRPr="00860BC6" w:rsidRDefault="00860BC6" w:rsidP="00860BC6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60BC6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Высокий</w:t>
            </w:r>
          </w:p>
        </w:tc>
      </w:tr>
      <w:tr w:rsidR="00860BC6" w:rsidRPr="00860BC6" w14:paraId="227DB890" w14:textId="77777777" w:rsidTr="00860BC6">
        <w:tc>
          <w:tcPr>
            <w:tcW w:w="0" w:type="auto"/>
            <w:hideMark/>
          </w:tcPr>
          <w:p w14:paraId="3A356C8A" w14:textId="77777777" w:rsidR="00860BC6" w:rsidRPr="00860BC6" w:rsidRDefault="00860BC6" w:rsidP="00860BC6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60BC6">
              <w:rPr>
                <w:rFonts w:asciiTheme="minorHAnsi" w:eastAsia="Times New Roman" w:hAnsiTheme="minorHAnsi" w:cstheme="minorHAnsi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Тактическая</w:t>
            </w:r>
          </w:p>
        </w:tc>
        <w:tc>
          <w:tcPr>
            <w:tcW w:w="0" w:type="auto"/>
            <w:hideMark/>
          </w:tcPr>
          <w:p w14:paraId="2E91BCC8" w14:textId="77777777" w:rsidR="00860BC6" w:rsidRPr="00860BC6" w:rsidRDefault="00860BC6" w:rsidP="00860BC6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60BC6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Найти подходящую работу</w:t>
            </w:r>
          </w:p>
        </w:tc>
        <w:tc>
          <w:tcPr>
            <w:tcW w:w="0" w:type="auto"/>
            <w:hideMark/>
          </w:tcPr>
          <w:p w14:paraId="2804058C" w14:textId="77777777" w:rsidR="00860BC6" w:rsidRPr="00860BC6" w:rsidRDefault="00860BC6" w:rsidP="00860BC6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60BC6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2-3 приглашения на собеседование</w:t>
            </w:r>
          </w:p>
        </w:tc>
        <w:tc>
          <w:tcPr>
            <w:tcW w:w="0" w:type="auto"/>
            <w:hideMark/>
          </w:tcPr>
          <w:p w14:paraId="3D558AE0" w14:textId="77777777" w:rsidR="00860BC6" w:rsidRPr="00860BC6" w:rsidRDefault="00860BC6" w:rsidP="00860BC6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60BC6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Март 2024</w:t>
            </w:r>
          </w:p>
        </w:tc>
        <w:tc>
          <w:tcPr>
            <w:tcW w:w="0" w:type="auto"/>
            <w:hideMark/>
          </w:tcPr>
          <w:p w14:paraId="15BD8400" w14:textId="77777777" w:rsidR="00860BC6" w:rsidRPr="00860BC6" w:rsidRDefault="00860BC6" w:rsidP="00860BC6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60BC6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Высокий</w:t>
            </w:r>
          </w:p>
        </w:tc>
      </w:tr>
      <w:tr w:rsidR="00860BC6" w:rsidRPr="00860BC6" w14:paraId="7B08A65F" w14:textId="77777777" w:rsidTr="00860BC6">
        <w:tc>
          <w:tcPr>
            <w:tcW w:w="0" w:type="auto"/>
            <w:hideMark/>
          </w:tcPr>
          <w:p w14:paraId="4C1E2781" w14:textId="77777777" w:rsidR="00860BC6" w:rsidRPr="00860BC6" w:rsidRDefault="00860BC6" w:rsidP="00860BC6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60BC6">
              <w:rPr>
                <w:rFonts w:asciiTheme="minorHAnsi" w:eastAsia="Times New Roman" w:hAnsiTheme="minorHAnsi" w:cstheme="minorHAnsi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Оперативная</w:t>
            </w:r>
          </w:p>
        </w:tc>
        <w:tc>
          <w:tcPr>
            <w:tcW w:w="0" w:type="auto"/>
            <w:hideMark/>
          </w:tcPr>
          <w:p w14:paraId="3BDE6CBC" w14:textId="77777777" w:rsidR="00860BC6" w:rsidRPr="00860BC6" w:rsidRDefault="00860BC6" w:rsidP="00860BC6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60BC6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Составить расписание</w:t>
            </w:r>
          </w:p>
        </w:tc>
        <w:tc>
          <w:tcPr>
            <w:tcW w:w="0" w:type="auto"/>
            <w:hideMark/>
          </w:tcPr>
          <w:p w14:paraId="5EFE3F36" w14:textId="77777777" w:rsidR="00860BC6" w:rsidRPr="00860BC6" w:rsidRDefault="00860BC6" w:rsidP="00860BC6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60BC6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Четкое расписание работы и учебы</w:t>
            </w:r>
          </w:p>
        </w:tc>
        <w:tc>
          <w:tcPr>
            <w:tcW w:w="0" w:type="auto"/>
            <w:hideMark/>
          </w:tcPr>
          <w:p w14:paraId="5ACBEF6E" w14:textId="77777777" w:rsidR="00860BC6" w:rsidRPr="00860BC6" w:rsidRDefault="00860BC6" w:rsidP="00860BC6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60BC6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Февраль 2024</w:t>
            </w:r>
          </w:p>
        </w:tc>
        <w:tc>
          <w:tcPr>
            <w:tcW w:w="0" w:type="auto"/>
            <w:hideMark/>
          </w:tcPr>
          <w:p w14:paraId="5CAD2F9E" w14:textId="77777777" w:rsidR="00860BC6" w:rsidRPr="00860BC6" w:rsidRDefault="00860BC6" w:rsidP="00860BC6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60BC6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Средний</w:t>
            </w:r>
          </w:p>
        </w:tc>
      </w:tr>
      <w:tr w:rsidR="00860BC6" w:rsidRPr="00860BC6" w14:paraId="4DCE4139" w14:textId="77777777" w:rsidTr="00860BC6">
        <w:tc>
          <w:tcPr>
            <w:tcW w:w="0" w:type="auto"/>
            <w:hideMark/>
          </w:tcPr>
          <w:p w14:paraId="15E392E2" w14:textId="77777777" w:rsidR="00860BC6" w:rsidRPr="00860BC6" w:rsidRDefault="00860BC6" w:rsidP="00860BC6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60BC6">
              <w:rPr>
                <w:rFonts w:asciiTheme="minorHAnsi" w:eastAsia="Times New Roman" w:hAnsiTheme="minorHAnsi" w:cstheme="minorHAnsi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Ежедневная</w:t>
            </w:r>
          </w:p>
        </w:tc>
        <w:tc>
          <w:tcPr>
            <w:tcW w:w="0" w:type="auto"/>
            <w:hideMark/>
          </w:tcPr>
          <w:p w14:paraId="5686B20E" w14:textId="77777777" w:rsidR="00860BC6" w:rsidRPr="00860BC6" w:rsidRDefault="00860BC6" w:rsidP="00860BC6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60BC6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Выполнять учебные задачи</w:t>
            </w:r>
          </w:p>
        </w:tc>
        <w:tc>
          <w:tcPr>
            <w:tcW w:w="0" w:type="auto"/>
            <w:hideMark/>
          </w:tcPr>
          <w:p w14:paraId="0869A7A5" w14:textId="77777777" w:rsidR="00860BC6" w:rsidRPr="00860BC6" w:rsidRDefault="00860BC6" w:rsidP="00860BC6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60BC6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3-4 академических часа в день</w:t>
            </w:r>
          </w:p>
        </w:tc>
        <w:tc>
          <w:tcPr>
            <w:tcW w:w="0" w:type="auto"/>
            <w:hideMark/>
          </w:tcPr>
          <w:p w14:paraId="58510F46" w14:textId="77777777" w:rsidR="00860BC6" w:rsidRPr="00860BC6" w:rsidRDefault="00860BC6" w:rsidP="00860BC6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60BC6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Ежедневно</w:t>
            </w:r>
          </w:p>
        </w:tc>
        <w:tc>
          <w:tcPr>
            <w:tcW w:w="0" w:type="auto"/>
            <w:hideMark/>
          </w:tcPr>
          <w:p w14:paraId="38C3E252" w14:textId="77777777" w:rsidR="00860BC6" w:rsidRPr="00860BC6" w:rsidRDefault="00860BC6" w:rsidP="00860BC6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60BC6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Высокий</w:t>
            </w:r>
          </w:p>
        </w:tc>
      </w:tr>
    </w:tbl>
    <w:p w14:paraId="793E8865" w14:textId="72EDD79D" w:rsidR="0088187B" w:rsidRDefault="007E3C9D" w:rsidP="007E3C9D">
      <w:pPr>
        <w:pStyle w:val="3"/>
      </w:pPr>
      <w:bookmarkStart w:id="7" w:name="_Toc212849540"/>
      <w:r>
        <w:t>Решение</w:t>
      </w:r>
      <w:bookmarkEnd w:id="7"/>
    </w:p>
    <w:p w14:paraId="34A9F341" w14:textId="4B09EB6E" w:rsidR="001B57E0" w:rsidRDefault="00A97A2C" w:rsidP="00BB6FAD">
      <w:pPr>
        <w:pStyle w:val="af9"/>
      </w:pPr>
      <w:r>
        <w:t>Ответ на задание представлен в таблице 2.</w:t>
      </w:r>
    </w:p>
    <w:p w14:paraId="6BCB4CAA" w14:textId="4F3E762E" w:rsidR="00FD3AD5" w:rsidRDefault="00FD3AD5" w:rsidP="00FD3AD5">
      <w:pPr>
        <w:pStyle w:val="aff3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190205">
        <w:rPr>
          <w:noProof/>
        </w:rPr>
        <w:t>2</w:t>
      </w:r>
      <w:r>
        <w:fldChar w:fldCharType="end"/>
      </w:r>
      <w:r>
        <w:t xml:space="preserve"> – Заполненная форма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17"/>
        <w:gridCol w:w="2091"/>
        <w:gridCol w:w="2408"/>
        <w:gridCol w:w="1604"/>
        <w:gridCol w:w="1608"/>
      </w:tblGrid>
      <w:tr w:rsidR="00803C29" w:rsidRPr="00962B2E" w14:paraId="4A1FEC5C" w14:textId="77777777" w:rsidTr="00161272">
        <w:tc>
          <w:tcPr>
            <w:tcW w:w="1917" w:type="dxa"/>
            <w:tcBorders>
              <w:bottom w:val="double" w:sz="4" w:space="0" w:color="auto"/>
            </w:tcBorders>
            <w:hideMark/>
          </w:tcPr>
          <w:p w14:paraId="1B26620B" w14:textId="77777777" w:rsidR="00962B2E" w:rsidRPr="00962B2E" w:rsidRDefault="00962B2E" w:rsidP="00962B2E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Уровень цели</w:t>
            </w:r>
          </w:p>
        </w:tc>
        <w:tc>
          <w:tcPr>
            <w:tcW w:w="2091" w:type="dxa"/>
            <w:tcBorders>
              <w:bottom w:val="double" w:sz="4" w:space="0" w:color="auto"/>
            </w:tcBorders>
            <w:hideMark/>
          </w:tcPr>
          <w:p w14:paraId="2A8BF81E" w14:textId="77777777" w:rsidR="00962B2E" w:rsidRPr="00962B2E" w:rsidRDefault="00962B2E" w:rsidP="00962B2E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Конкретная цель</w:t>
            </w:r>
          </w:p>
        </w:tc>
        <w:tc>
          <w:tcPr>
            <w:tcW w:w="2408" w:type="dxa"/>
            <w:tcBorders>
              <w:bottom w:val="double" w:sz="4" w:space="0" w:color="auto"/>
            </w:tcBorders>
            <w:hideMark/>
          </w:tcPr>
          <w:p w14:paraId="56BA729C" w14:textId="77777777" w:rsidR="00962B2E" w:rsidRPr="00962B2E" w:rsidRDefault="00962B2E" w:rsidP="00962B2E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Измеримый показатель</w:t>
            </w:r>
          </w:p>
        </w:tc>
        <w:tc>
          <w:tcPr>
            <w:tcW w:w="1604" w:type="dxa"/>
            <w:tcBorders>
              <w:bottom w:val="double" w:sz="4" w:space="0" w:color="auto"/>
            </w:tcBorders>
            <w:hideMark/>
          </w:tcPr>
          <w:p w14:paraId="49CBB119" w14:textId="77777777" w:rsidR="00962B2E" w:rsidRPr="00962B2E" w:rsidRDefault="00962B2E" w:rsidP="00962B2E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Срок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2655F189" w14:textId="77777777" w:rsidR="00962B2E" w:rsidRPr="00962B2E" w:rsidRDefault="00962B2E" w:rsidP="00962B2E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Приоритет</w:t>
            </w:r>
          </w:p>
        </w:tc>
      </w:tr>
      <w:tr w:rsidR="00803C29" w:rsidRPr="00962B2E" w14:paraId="356D90D9" w14:textId="77777777" w:rsidTr="00161272">
        <w:tc>
          <w:tcPr>
            <w:tcW w:w="1917" w:type="dxa"/>
            <w:tcBorders>
              <w:top w:val="double" w:sz="4" w:space="0" w:color="auto"/>
            </w:tcBorders>
            <w:hideMark/>
          </w:tcPr>
          <w:p w14:paraId="45BB6C39" w14:textId="77777777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Генеральная</w:t>
            </w:r>
          </w:p>
        </w:tc>
        <w:tc>
          <w:tcPr>
            <w:tcW w:w="2091" w:type="dxa"/>
            <w:tcBorders>
              <w:top w:val="double" w:sz="4" w:space="0" w:color="auto"/>
            </w:tcBorders>
            <w:hideMark/>
          </w:tcPr>
          <w:p w14:paraId="4233A8A3" w14:textId="77777777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Успешное совмещение учебы и работы по специальности</w:t>
            </w:r>
          </w:p>
        </w:tc>
        <w:tc>
          <w:tcPr>
            <w:tcW w:w="2408" w:type="dxa"/>
            <w:tcBorders>
              <w:top w:val="double" w:sz="4" w:space="0" w:color="auto"/>
            </w:tcBorders>
            <w:hideMark/>
          </w:tcPr>
          <w:p w14:paraId="52D95E90" w14:textId="28F13F2A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Средний балл ≥ 4</w:t>
            </w:r>
            <w:r w:rsidR="004F3770" w:rsidRPr="004F3770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  <w:r w:rsidRPr="00962B2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0; </w:t>
            </w:r>
            <w:r w:rsidR="0038549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</w:t>
            </w:r>
            <w:r w:rsidRPr="00962B2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табильный доход от 10 000 руб./мес.</w:t>
            </w:r>
          </w:p>
        </w:tc>
        <w:tc>
          <w:tcPr>
            <w:tcW w:w="1604" w:type="dxa"/>
            <w:tcBorders>
              <w:top w:val="double" w:sz="4" w:space="0" w:color="auto"/>
            </w:tcBorders>
            <w:hideMark/>
          </w:tcPr>
          <w:p w14:paraId="780DA2FC" w14:textId="419C92AB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Май 202</w:t>
            </w:r>
            <w:r w:rsidR="002564C3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3E32943C" w14:textId="77777777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Высокий</w:t>
            </w:r>
          </w:p>
        </w:tc>
      </w:tr>
      <w:tr w:rsidR="00803C29" w:rsidRPr="00962B2E" w14:paraId="75FE94EB" w14:textId="77777777" w:rsidTr="00161272">
        <w:tc>
          <w:tcPr>
            <w:tcW w:w="1917" w:type="dxa"/>
            <w:hideMark/>
          </w:tcPr>
          <w:p w14:paraId="475AA082" w14:textId="77777777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Тактическая 1</w:t>
            </w:r>
          </w:p>
        </w:tc>
        <w:tc>
          <w:tcPr>
            <w:tcW w:w="2091" w:type="dxa"/>
            <w:hideMark/>
          </w:tcPr>
          <w:p w14:paraId="7ACC8698" w14:textId="77777777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Найти подходящую работу по специальности с неполной занятостью (15–20 часов в неделю)</w:t>
            </w:r>
          </w:p>
        </w:tc>
        <w:tc>
          <w:tcPr>
            <w:tcW w:w="2408" w:type="dxa"/>
            <w:hideMark/>
          </w:tcPr>
          <w:p w14:paraId="13548097" w14:textId="77777777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Получить 2–3 приглашения на собеседование; заключить трудовой договор</w:t>
            </w:r>
          </w:p>
        </w:tc>
        <w:tc>
          <w:tcPr>
            <w:tcW w:w="1604" w:type="dxa"/>
            <w:hideMark/>
          </w:tcPr>
          <w:p w14:paraId="2BD5CEA3" w14:textId="6C1B6995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Март 202</w:t>
            </w:r>
            <w:r w:rsidR="0053715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4651C61" w14:textId="77777777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Высокий</w:t>
            </w:r>
          </w:p>
        </w:tc>
      </w:tr>
    </w:tbl>
    <w:p w14:paraId="6D302AC1" w14:textId="77777777" w:rsidR="00161272" w:rsidRDefault="00161272"/>
    <w:p w14:paraId="2B8E5015" w14:textId="0115F7A6" w:rsidR="00161272" w:rsidRDefault="00161272">
      <w:r>
        <w:lastRenderedPageBreak/>
        <w:t>Окончание таблицы 2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17"/>
        <w:gridCol w:w="2091"/>
        <w:gridCol w:w="2408"/>
        <w:gridCol w:w="1604"/>
        <w:gridCol w:w="1608"/>
      </w:tblGrid>
      <w:tr w:rsidR="00161272" w:rsidRPr="00962B2E" w14:paraId="140E4938" w14:textId="77777777" w:rsidTr="00161272">
        <w:tc>
          <w:tcPr>
            <w:tcW w:w="1917" w:type="dxa"/>
            <w:tcBorders>
              <w:bottom w:val="double" w:sz="4" w:space="0" w:color="auto"/>
            </w:tcBorders>
            <w:hideMark/>
          </w:tcPr>
          <w:p w14:paraId="64922299" w14:textId="77777777" w:rsidR="00161272" w:rsidRPr="00962B2E" w:rsidRDefault="00161272" w:rsidP="00C66D2F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Уровень цели</w:t>
            </w:r>
          </w:p>
        </w:tc>
        <w:tc>
          <w:tcPr>
            <w:tcW w:w="2091" w:type="dxa"/>
            <w:tcBorders>
              <w:bottom w:val="double" w:sz="4" w:space="0" w:color="auto"/>
            </w:tcBorders>
            <w:hideMark/>
          </w:tcPr>
          <w:p w14:paraId="554621B8" w14:textId="77777777" w:rsidR="00161272" w:rsidRPr="00962B2E" w:rsidRDefault="00161272" w:rsidP="00C66D2F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Конкретная цель</w:t>
            </w:r>
          </w:p>
        </w:tc>
        <w:tc>
          <w:tcPr>
            <w:tcW w:w="2408" w:type="dxa"/>
            <w:tcBorders>
              <w:bottom w:val="double" w:sz="4" w:space="0" w:color="auto"/>
            </w:tcBorders>
            <w:hideMark/>
          </w:tcPr>
          <w:p w14:paraId="7E887D63" w14:textId="77777777" w:rsidR="00161272" w:rsidRPr="00962B2E" w:rsidRDefault="00161272" w:rsidP="00C66D2F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Измеримый показатель</w:t>
            </w:r>
          </w:p>
        </w:tc>
        <w:tc>
          <w:tcPr>
            <w:tcW w:w="1604" w:type="dxa"/>
            <w:tcBorders>
              <w:bottom w:val="double" w:sz="4" w:space="0" w:color="auto"/>
            </w:tcBorders>
            <w:hideMark/>
          </w:tcPr>
          <w:p w14:paraId="553F2E3B" w14:textId="77777777" w:rsidR="00161272" w:rsidRPr="00962B2E" w:rsidRDefault="00161272" w:rsidP="00C66D2F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Срок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73DD8398" w14:textId="77777777" w:rsidR="00161272" w:rsidRPr="00962B2E" w:rsidRDefault="00161272" w:rsidP="00C66D2F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Приоритет</w:t>
            </w:r>
          </w:p>
        </w:tc>
      </w:tr>
      <w:tr w:rsidR="00803C29" w:rsidRPr="00962B2E" w14:paraId="4BA5CD3F" w14:textId="77777777" w:rsidTr="00161272">
        <w:tc>
          <w:tcPr>
            <w:tcW w:w="1917" w:type="dxa"/>
            <w:tcBorders>
              <w:top w:val="double" w:sz="4" w:space="0" w:color="auto"/>
            </w:tcBorders>
            <w:hideMark/>
          </w:tcPr>
          <w:p w14:paraId="42A3F9DA" w14:textId="77777777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Тактическая 2</w:t>
            </w:r>
          </w:p>
        </w:tc>
        <w:tc>
          <w:tcPr>
            <w:tcW w:w="2091" w:type="dxa"/>
            <w:tcBorders>
              <w:top w:val="double" w:sz="4" w:space="0" w:color="auto"/>
            </w:tcBorders>
            <w:hideMark/>
          </w:tcPr>
          <w:p w14:paraId="27B4EB0D" w14:textId="05435461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Сохранить академическую успеваемость на уровне не ниже среднего балла 4</w:t>
            </w:r>
            <w:r w:rsidR="004F3770" w:rsidRPr="004F3770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  <w:r w:rsidRPr="00962B2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  <w:r w:rsidR="008B223C" w:rsidRPr="008B223C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</w:tc>
        <w:tc>
          <w:tcPr>
            <w:tcW w:w="2408" w:type="dxa"/>
            <w:tcBorders>
              <w:top w:val="double" w:sz="4" w:space="0" w:color="auto"/>
            </w:tcBorders>
            <w:hideMark/>
          </w:tcPr>
          <w:p w14:paraId="62AA16CE" w14:textId="77777777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Успешное закрытие всех сессий без пересдач</w:t>
            </w:r>
          </w:p>
        </w:tc>
        <w:tc>
          <w:tcPr>
            <w:tcW w:w="1604" w:type="dxa"/>
            <w:tcBorders>
              <w:top w:val="double" w:sz="4" w:space="0" w:color="auto"/>
            </w:tcBorders>
            <w:hideMark/>
          </w:tcPr>
          <w:p w14:paraId="3239C8CF" w14:textId="7DEAA200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Май 202</w:t>
            </w:r>
            <w:r w:rsidR="009533D1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6DD97D38" w14:textId="77777777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Высокий</w:t>
            </w:r>
          </w:p>
        </w:tc>
      </w:tr>
      <w:tr w:rsidR="00803C29" w:rsidRPr="00962B2E" w14:paraId="7F479580" w14:textId="77777777" w:rsidTr="00161272">
        <w:tc>
          <w:tcPr>
            <w:tcW w:w="1917" w:type="dxa"/>
            <w:hideMark/>
          </w:tcPr>
          <w:p w14:paraId="32BFC620" w14:textId="77777777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Оперативная 1</w:t>
            </w:r>
          </w:p>
        </w:tc>
        <w:tc>
          <w:tcPr>
            <w:tcW w:w="2091" w:type="dxa"/>
            <w:hideMark/>
          </w:tcPr>
          <w:p w14:paraId="0220841C" w14:textId="77777777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Подготовить резюме и сопроводительное письмо</w:t>
            </w:r>
          </w:p>
        </w:tc>
        <w:tc>
          <w:tcPr>
            <w:tcW w:w="2408" w:type="dxa"/>
            <w:hideMark/>
          </w:tcPr>
          <w:p w14:paraId="3478C86A" w14:textId="77777777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Готовое резюме и отклики на 5+ вакансий</w:t>
            </w:r>
          </w:p>
        </w:tc>
        <w:tc>
          <w:tcPr>
            <w:tcW w:w="1604" w:type="dxa"/>
            <w:hideMark/>
          </w:tcPr>
          <w:p w14:paraId="18AD64BA" w14:textId="27729799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Февраль 202</w:t>
            </w:r>
            <w:r w:rsidR="00EB2C34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EFDF25C" w14:textId="77777777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Средний</w:t>
            </w:r>
          </w:p>
        </w:tc>
      </w:tr>
      <w:tr w:rsidR="00803C29" w:rsidRPr="00962B2E" w14:paraId="6A9C24FB" w14:textId="77777777" w:rsidTr="00161272">
        <w:tc>
          <w:tcPr>
            <w:tcW w:w="1917" w:type="dxa"/>
            <w:hideMark/>
          </w:tcPr>
          <w:p w14:paraId="783F46C8" w14:textId="77777777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Оперативная 2</w:t>
            </w:r>
          </w:p>
        </w:tc>
        <w:tc>
          <w:tcPr>
            <w:tcW w:w="2091" w:type="dxa"/>
            <w:hideMark/>
          </w:tcPr>
          <w:p w14:paraId="2E8B6D74" w14:textId="77777777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Составить расписание учебы, работы и отдыха</w:t>
            </w:r>
          </w:p>
        </w:tc>
        <w:tc>
          <w:tcPr>
            <w:tcW w:w="2408" w:type="dxa"/>
            <w:hideMark/>
          </w:tcPr>
          <w:p w14:paraId="35F2CC4A" w14:textId="77777777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Утвержденное расписание с учетом 15–20 часов работы в неделю</w:t>
            </w:r>
          </w:p>
        </w:tc>
        <w:tc>
          <w:tcPr>
            <w:tcW w:w="1604" w:type="dxa"/>
            <w:hideMark/>
          </w:tcPr>
          <w:p w14:paraId="3E9401DC" w14:textId="018FE11E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Февраль 202</w:t>
            </w:r>
            <w:r w:rsidR="00EB2C34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F1819A1" w14:textId="77777777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Средний</w:t>
            </w:r>
          </w:p>
        </w:tc>
      </w:tr>
      <w:tr w:rsidR="00803C29" w:rsidRPr="00962B2E" w14:paraId="7906B084" w14:textId="77777777" w:rsidTr="00161272">
        <w:tc>
          <w:tcPr>
            <w:tcW w:w="1917" w:type="dxa"/>
            <w:hideMark/>
          </w:tcPr>
          <w:p w14:paraId="034395D1" w14:textId="77777777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Оперативная 3</w:t>
            </w:r>
          </w:p>
        </w:tc>
        <w:tc>
          <w:tcPr>
            <w:tcW w:w="2091" w:type="dxa"/>
            <w:hideMark/>
          </w:tcPr>
          <w:p w14:paraId="52D7243A" w14:textId="77777777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Организовать эффективное планирование времени</w:t>
            </w:r>
          </w:p>
        </w:tc>
        <w:tc>
          <w:tcPr>
            <w:tcW w:w="2408" w:type="dxa"/>
            <w:hideMark/>
          </w:tcPr>
          <w:p w14:paraId="2295B2D8" w14:textId="77777777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Использование планера/календаря; ежедневное соблюдение режима</w:t>
            </w:r>
          </w:p>
        </w:tc>
        <w:tc>
          <w:tcPr>
            <w:tcW w:w="1604" w:type="dxa"/>
            <w:hideMark/>
          </w:tcPr>
          <w:p w14:paraId="63FAD6EB" w14:textId="50B57DB8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Февраль 202</w:t>
            </w:r>
            <w:r w:rsidR="00EB2C34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913D608" w14:textId="77777777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Средний</w:t>
            </w:r>
          </w:p>
        </w:tc>
      </w:tr>
      <w:tr w:rsidR="00803C29" w:rsidRPr="00962B2E" w14:paraId="45144ED7" w14:textId="77777777" w:rsidTr="00161272">
        <w:tc>
          <w:tcPr>
            <w:tcW w:w="1917" w:type="dxa"/>
            <w:hideMark/>
          </w:tcPr>
          <w:p w14:paraId="10AEC053" w14:textId="77777777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Ежедневная 1</w:t>
            </w:r>
          </w:p>
        </w:tc>
        <w:tc>
          <w:tcPr>
            <w:tcW w:w="2091" w:type="dxa"/>
            <w:hideMark/>
          </w:tcPr>
          <w:p w14:paraId="1B14FA1C" w14:textId="77777777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Выполнять учебные задачи своевременно</w:t>
            </w:r>
          </w:p>
        </w:tc>
        <w:tc>
          <w:tcPr>
            <w:tcW w:w="2408" w:type="dxa"/>
            <w:hideMark/>
          </w:tcPr>
          <w:p w14:paraId="0ECBC25E" w14:textId="77777777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3–4 академических часа в день на подготовку</w:t>
            </w:r>
          </w:p>
        </w:tc>
        <w:tc>
          <w:tcPr>
            <w:tcW w:w="1604" w:type="dxa"/>
            <w:hideMark/>
          </w:tcPr>
          <w:p w14:paraId="39EC3A7C" w14:textId="77777777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Ежедневно</w:t>
            </w:r>
          </w:p>
        </w:tc>
        <w:tc>
          <w:tcPr>
            <w:tcW w:w="0" w:type="auto"/>
            <w:hideMark/>
          </w:tcPr>
          <w:p w14:paraId="368C7293" w14:textId="77777777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Высокий</w:t>
            </w:r>
          </w:p>
        </w:tc>
      </w:tr>
      <w:tr w:rsidR="00803C29" w:rsidRPr="00962B2E" w14:paraId="7B0AC8B6" w14:textId="77777777" w:rsidTr="00161272">
        <w:tc>
          <w:tcPr>
            <w:tcW w:w="1917" w:type="dxa"/>
            <w:hideMark/>
          </w:tcPr>
          <w:p w14:paraId="372154FD" w14:textId="77777777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Ежедневная 2</w:t>
            </w:r>
          </w:p>
        </w:tc>
        <w:tc>
          <w:tcPr>
            <w:tcW w:w="2091" w:type="dxa"/>
            <w:hideMark/>
          </w:tcPr>
          <w:p w14:paraId="14C6414F" w14:textId="77777777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Посещать работу по установленному графику</w:t>
            </w:r>
          </w:p>
        </w:tc>
        <w:tc>
          <w:tcPr>
            <w:tcW w:w="2408" w:type="dxa"/>
            <w:hideMark/>
          </w:tcPr>
          <w:p w14:paraId="14C42D8C" w14:textId="77777777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15–20 часов в неделю</w:t>
            </w:r>
          </w:p>
        </w:tc>
        <w:tc>
          <w:tcPr>
            <w:tcW w:w="1604" w:type="dxa"/>
            <w:hideMark/>
          </w:tcPr>
          <w:p w14:paraId="45141007" w14:textId="7EBC73D3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Ежедневно</w:t>
            </w:r>
            <w:r w:rsidR="00F913B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62B2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/</w:t>
            </w:r>
            <w:r w:rsidR="00F913B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962B2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по графику</w:t>
            </w:r>
          </w:p>
        </w:tc>
        <w:tc>
          <w:tcPr>
            <w:tcW w:w="0" w:type="auto"/>
            <w:hideMark/>
          </w:tcPr>
          <w:p w14:paraId="2DB7B0EA" w14:textId="77777777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Высокий</w:t>
            </w:r>
          </w:p>
        </w:tc>
      </w:tr>
      <w:tr w:rsidR="00803C29" w:rsidRPr="00962B2E" w14:paraId="46D2120F" w14:textId="77777777" w:rsidTr="00161272">
        <w:tc>
          <w:tcPr>
            <w:tcW w:w="1917" w:type="dxa"/>
            <w:hideMark/>
          </w:tcPr>
          <w:p w14:paraId="67C2E7CC" w14:textId="77777777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Ежедневная 3</w:t>
            </w:r>
          </w:p>
        </w:tc>
        <w:tc>
          <w:tcPr>
            <w:tcW w:w="2091" w:type="dxa"/>
            <w:hideMark/>
          </w:tcPr>
          <w:p w14:paraId="3B437CB6" w14:textId="77777777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Поддерживать баланс сна и отдыха</w:t>
            </w:r>
          </w:p>
        </w:tc>
        <w:tc>
          <w:tcPr>
            <w:tcW w:w="2408" w:type="dxa"/>
            <w:hideMark/>
          </w:tcPr>
          <w:p w14:paraId="271438C5" w14:textId="77777777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Не менее 7 часов сна в сутки</w:t>
            </w:r>
          </w:p>
        </w:tc>
        <w:tc>
          <w:tcPr>
            <w:tcW w:w="1604" w:type="dxa"/>
            <w:hideMark/>
          </w:tcPr>
          <w:p w14:paraId="4DD2B18F" w14:textId="77777777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Ежедневно</w:t>
            </w:r>
          </w:p>
        </w:tc>
        <w:tc>
          <w:tcPr>
            <w:tcW w:w="0" w:type="auto"/>
            <w:hideMark/>
          </w:tcPr>
          <w:p w14:paraId="26F2AC8B" w14:textId="77777777" w:rsidR="00962B2E" w:rsidRPr="00962B2E" w:rsidRDefault="00962B2E" w:rsidP="00962B2E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2B2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Средний</w:t>
            </w:r>
          </w:p>
        </w:tc>
      </w:tr>
    </w:tbl>
    <w:p w14:paraId="0C74AB9A" w14:textId="77777777" w:rsidR="00BF6FA0" w:rsidRDefault="00BF6FA0" w:rsidP="003F6A05"/>
    <w:p w14:paraId="35231876" w14:textId="50EA9BAB" w:rsidR="0079257B" w:rsidRDefault="008A506B" w:rsidP="00F10F5D">
      <w:pPr>
        <w:pStyle w:val="af9"/>
      </w:pPr>
      <w:r>
        <w:t>Дерево целей представлено на рисунке 1.</w:t>
      </w:r>
    </w:p>
    <w:p w14:paraId="0B02622E" w14:textId="77777777" w:rsidR="00E169DC" w:rsidRDefault="00E169DC" w:rsidP="00E169DC">
      <w:pPr>
        <w:pStyle w:val="afd"/>
        <w:keepNext/>
      </w:pPr>
      <w:r>
        <w:lastRenderedPageBreak/>
        <w:drawing>
          <wp:inline distT="0" distB="0" distL="0" distR="0" wp14:anchorId="31F90344" wp14:editId="09DA5219">
            <wp:extent cx="6120130" cy="4081780"/>
            <wp:effectExtent l="19050" t="19050" r="13970" b="139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817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8CC7BB" w14:textId="58856709" w:rsidR="0079257B" w:rsidRDefault="00E169DC" w:rsidP="00E169DC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90205">
        <w:rPr>
          <w:noProof/>
        </w:rPr>
        <w:t>1</w:t>
      </w:r>
      <w:r>
        <w:fldChar w:fldCharType="end"/>
      </w:r>
      <w:r>
        <w:t xml:space="preserve"> – </w:t>
      </w:r>
      <w:r w:rsidR="00881ADB">
        <w:t>Дерево целей</w:t>
      </w:r>
    </w:p>
    <w:p w14:paraId="546C8A94" w14:textId="258ED5A9" w:rsidR="005E4A7F" w:rsidRPr="002D7F30" w:rsidRDefault="002D7F30" w:rsidP="0005072A">
      <w:pPr>
        <w:pStyle w:val="af9"/>
      </w:pPr>
      <w:r>
        <w:t xml:space="preserve">Все формулировки были проверены на соответствие </w:t>
      </w:r>
      <w:r>
        <w:rPr>
          <w:lang w:val="en-US"/>
        </w:rPr>
        <w:t>SMART</w:t>
      </w:r>
      <w:r w:rsidRPr="002D7F30">
        <w:t>.</w:t>
      </w:r>
    </w:p>
    <w:p w14:paraId="0BFEE59A" w14:textId="1150BB78" w:rsidR="005E4A7F" w:rsidRDefault="00C60B4C" w:rsidP="00C60B4C">
      <w:pPr>
        <w:pStyle w:val="2"/>
      </w:pPr>
      <w:bookmarkStart w:id="8" w:name="_Toc212849541"/>
      <w:r>
        <w:t xml:space="preserve">Задание 2. </w:t>
      </w:r>
      <w:r w:rsidR="00FB5CFD" w:rsidRPr="00FB5CFD">
        <w:t xml:space="preserve">Анализ системы </w:t>
      </w:r>
      <w:r w:rsidR="00FB5CFD">
        <w:t>«</w:t>
      </w:r>
      <w:r w:rsidR="00FB5CFD" w:rsidRPr="00FB5CFD">
        <w:t>Работа + Учеба</w:t>
      </w:r>
      <w:r w:rsidR="00FB5CFD">
        <w:t>»</w:t>
      </w:r>
      <w:bookmarkEnd w:id="8"/>
    </w:p>
    <w:p w14:paraId="3E2002B8" w14:textId="2B3B8BD0" w:rsidR="00C60B4C" w:rsidRDefault="00CE65A5" w:rsidP="00CE65A5">
      <w:pPr>
        <w:pStyle w:val="3"/>
      </w:pPr>
      <w:bookmarkStart w:id="9" w:name="_Toc212849542"/>
      <w:r>
        <w:t>Условие</w:t>
      </w:r>
      <w:bookmarkEnd w:id="9"/>
    </w:p>
    <w:p w14:paraId="2E6A5A49" w14:textId="1B116FD7" w:rsidR="000816C1" w:rsidRDefault="000816C1" w:rsidP="00584E8F">
      <w:pPr>
        <w:pStyle w:val="af9"/>
      </w:pPr>
      <w:r w:rsidRPr="00584E8F">
        <w:rPr>
          <w:b/>
          <w:bCs/>
        </w:rPr>
        <w:t>Задание:</w:t>
      </w:r>
      <w:r>
        <w:t xml:space="preserve"> Проанализируйте систему совмещения работы и учебы как сложную систему:</w:t>
      </w:r>
    </w:p>
    <w:p w14:paraId="17711E4D" w14:textId="56DAE316" w:rsidR="000816C1" w:rsidRDefault="000816C1" w:rsidP="00584E8F">
      <w:pPr>
        <w:pStyle w:val="af9"/>
      </w:pPr>
      <w:r>
        <w:t>1</w:t>
      </w:r>
      <w:r w:rsidR="00557AB3">
        <w:t> </w:t>
      </w:r>
      <w:r>
        <w:t>Выделите основные подсистемы:</w:t>
      </w:r>
    </w:p>
    <w:p w14:paraId="5CDED72F" w14:textId="5E966569" w:rsidR="000816C1" w:rsidRPr="00A605DF" w:rsidRDefault="00557AB3" w:rsidP="00584E8F">
      <w:pPr>
        <w:pStyle w:val="af9"/>
      </w:pPr>
      <w:r>
        <w:t>1.1 </w:t>
      </w:r>
      <w:r w:rsidR="000816C1">
        <w:t>Учебный процесс</w:t>
      </w:r>
      <w:r w:rsidR="00A605DF" w:rsidRPr="00A605DF">
        <w:t>;</w:t>
      </w:r>
    </w:p>
    <w:p w14:paraId="40326BD1" w14:textId="4ABD4988" w:rsidR="000816C1" w:rsidRPr="00A605DF" w:rsidRDefault="00557AB3" w:rsidP="00584E8F">
      <w:pPr>
        <w:pStyle w:val="af9"/>
      </w:pPr>
      <w:r>
        <w:t>1.</w:t>
      </w:r>
      <w:r>
        <w:t>2</w:t>
      </w:r>
      <w:r>
        <w:t> </w:t>
      </w:r>
      <w:r w:rsidR="000816C1">
        <w:t>Рабочий процесс</w:t>
      </w:r>
      <w:r w:rsidR="00A605DF" w:rsidRPr="00A605DF">
        <w:t>;</w:t>
      </w:r>
    </w:p>
    <w:p w14:paraId="7B587376" w14:textId="5ABABED2" w:rsidR="000816C1" w:rsidRPr="00A605DF" w:rsidRDefault="00557AB3" w:rsidP="00584E8F">
      <w:pPr>
        <w:pStyle w:val="af9"/>
      </w:pPr>
      <w:r>
        <w:t>1.</w:t>
      </w:r>
      <w:r>
        <w:t>3</w:t>
      </w:r>
      <w:r>
        <w:t> </w:t>
      </w:r>
      <w:r w:rsidR="000816C1">
        <w:t>Личное время</w:t>
      </w:r>
      <w:r w:rsidR="00A605DF" w:rsidRPr="00A605DF">
        <w:t>;</w:t>
      </w:r>
    </w:p>
    <w:p w14:paraId="75DE9E67" w14:textId="2B4740FB" w:rsidR="000816C1" w:rsidRPr="00A605DF" w:rsidRDefault="00557AB3" w:rsidP="00584E8F">
      <w:pPr>
        <w:pStyle w:val="af9"/>
      </w:pPr>
      <w:r>
        <w:t>1.</w:t>
      </w:r>
      <w:r>
        <w:t>4</w:t>
      </w:r>
      <w:r>
        <w:t> </w:t>
      </w:r>
      <w:r w:rsidR="000816C1">
        <w:t>Восстановление сил</w:t>
      </w:r>
      <w:r w:rsidR="00A605DF" w:rsidRPr="00A605DF">
        <w:t>.</w:t>
      </w:r>
    </w:p>
    <w:p w14:paraId="751569EC" w14:textId="14BCC3A2" w:rsidR="000816C1" w:rsidRDefault="000816C1" w:rsidP="00584E8F">
      <w:pPr>
        <w:pStyle w:val="af9"/>
      </w:pPr>
      <w:r>
        <w:t>2</w:t>
      </w:r>
      <w:r w:rsidR="0082003D">
        <w:rPr>
          <w:lang w:val="en-US"/>
        </w:rPr>
        <w:t> </w:t>
      </w:r>
      <w:r>
        <w:t>Проанализируйте связи между подсистемами</w:t>
      </w:r>
      <w:r w:rsidR="0082003D">
        <w:rPr>
          <w:lang w:val="en-US"/>
        </w:rPr>
        <w:t>;</w:t>
      </w:r>
    </w:p>
    <w:p w14:paraId="3C440A2D" w14:textId="119DAE2B" w:rsidR="000816C1" w:rsidRDefault="000816C1" w:rsidP="00584E8F">
      <w:pPr>
        <w:pStyle w:val="af9"/>
      </w:pPr>
      <w:r>
        <w:t>3</w:t>
      </w:r>
      <w:r w:rsidR="009C2A5B">
        <w:rPr>
          <w:lang w:val="en-US"/>
        </w:rPr>
        <w:t> </w:t>
      </w:r>
      <w:r>
        <w:t>Определите эмерджентные свойства системы</w:t>
      </w:r>
      <w:r w:rsidR="00BC7A93">
        <w:rPr>
          <w:lang w:val="en-US"/>
        </w:rPr>
        <w:t>.</w:t>
      </w:r>
    </w:p>
    <w:p w14:paraId="5DA128D2" w14:textId="06E473CD" w:rsidR="000816C1" w:rsidRPr="00B10900" w:rsidRDefault="000816C1" w:rsidP="00584E8F">
      <w:pPr>
        <w:pStyle w:val="af9"/>
        <w:rPr>
          <w:b/>
          <w:bCs/>
        </w:rPr>
      </w:pPr>
      <w:r w:rsidRPr="00B10900">
        <w:rPr>
          <w:b/>
          <w:bCs/>
        </w:rPr>
        <w:t>Пример анализа:</w:t>
      </w:r>
    </w:p>
    <w:p w14:paraId="68E8A1CC" w14:textId="445A35AB" w:rsidR="000816C1" w:rsidRDefault="000816C1" w:rsidP="00584E8F">
      <w:pPr>
        <w:pStyle w:val="af9"/>
      </w:pPr>
      <w:proofErr w:type="spellStart"/>
      <w:r>
        <w:t>markdown</w:t>
      </w:r>
      <w:proofErr w:type="spellEnd"/>
    </w:p>
    <w:p w14:paraId="2D9AE78E" w14:textId="53C9BB42" w:rsidR="000816C1" w:rsidRDefault="000816C1" w:rsidP="00584E8F">
      <w:pPr>
        <w:pStyle w:val="af9"/>
      </w:pPr>
      <w:r>
        <w:t>**Подсистема "Учебный процесс"**</w:t>
      </w:r>
    </w:p>
    <w:p w14:paraId="0A8DEF0B" w14:textId="7ECFA3C9" w:rsidR="000816C1" w:rsidRDefault="000816C1" w:rsidP="00584E8F">
      <w:pPr>
        <w:pStyle w:val="af9"/>
      </w:pPr>
      <w:r>
        <w:t>-</w:t>
      </w:r>
      <w:r w:rsidR="00DF79D8">
        <w:rPr>
          <w:lang w:val="en-US"/>
        </w:rPr>
        <w:t> </w:t>
      </w:r>
      <w:r>
        <w:t>Элементы: лекции, семинары, самостоятельная работа</w:t>
      </w:r>
    </w:p>
    <w:p w14:paraId="73131F46" w14:textId="56EBDABB" w:rsidR="000816C1" w:rsidRDefault="000816C1" w:rsidP="00584E8F">
      <w:pPr>
        <w:pStyle w:val="af9"/>
      </w:pPr>
      <w:r>
        <w:t>-</w:t>
      </w:r>
      <w:r w:rsidR="00DF79D8">
        <w:rPr>
          <w:lang w:val="en-US"/>
        </w:rPr>
        <w:t> </w:t>
      </w:r>
      <w:r>
        <w:t>Связи: требует времени и энергии, влияет на работоспособность</w:t>
      </w:r>
    </w:p>
    <w:p w14:paraId="5D7A4745" w14:textId="0FD323E1" w:rsidR="00C60B4C" w:rsidRDefault="000816C1" w:rsidP="00584E8F">
      <w:pPr>
        <w:pStyle w:val="af9"/>
        <w:rPr>
          <w:lang w:val="en-US"/>
        </w:rPr>
      </w:pPr>
      <w:r>
        <w:t>-</w:t>
      </w:r>
      <w:r w:rsidR="00DF79D8">
        <w:rPr>
          <w:lang w:val="en-US"/>
        </w:rPr>
        <w:t> </w:t>
      </w:r>
      <w:r>
        <w:t>Эмерджентное свойство: профессиональные знания для работы</w:t>
      </w:r>
    </w:p>
    <w:p w14:paraId="16ECAFD7" w14:textId="42E5AE07" w:rsidR="004E7274" w:rsidRPr="004E7274" w:rsidRDefault="004E7274" w:rsidP="004E7274">
      <w:pPr>
        <w:pStyle w:val="3"/>
        <w:rPr>
          <w:lang w:val="en-US"/>
        </w:rPr>
      </w:pPr>
      <w:bookmarkStart w:id="10" w:name="_Toc212849543"/>
      <w:r>
        <w:lastRenderedPageBreak/>
        <w:t>Решение</w:t>
      </w:r>
      <w:bookmarkEnd w:id="10"/>
    </w:p>
    <w:p w14:paraId="0770CD3C" w14:textId="07E3F85D" w:rsidR="00C60B4C" w:rsidRDefault="001D49A0" w:rsidP="001D49A0">
      <w:pPr>
        <w:pStyle w:val="af9"/>
      </w:pPr>
      <w:r w:rsidRPr="00DC1944">
        <w:rPr>
          <w:b/>
          <w:bCs/>
        </w:rPr>
        <w:t>Подсистема «Учебный процесс»</w:t>
      </w:r>
      <w:r>
        <w:t>.</w:t>
      </w:r>
    </w:p>
    <w:p w14:paraId="0CEC24A4" w14:textId="0EAC59A6" w:rsidR="00712177" w:rsidRDefault="00712177" w:rsidP="001D49A0">
      <w:pPr>
        <w:pStyle w:val="af9"/>
      </w:pPr>
      <w:r>
        <w:t xml:space="preserve">Элементы: </w:t>
      </w:r>
      <w:r w:rsidR="00891A34">
        <w:t>лекции, семинары, лабораторные, домашние и курсовые работы</w:t>
      </w:r>
      <w:r w:rsidR="00C05B54">
        <w:t>, зачёты, экзамены</w:t>
      </w:r>
      <w:r w:rsidR="00290933">
        <w:t>.</w:t>
      </w:r>
    </w:p>
    <w:p w14:paraId="5786A0C1" w14:textId="2C6B5F1B" w:rsidR="00C67F91" w:rsidRDefault="00C67F91" w:rsidP="001D49A0">
      <w:pPr>
        <w:pStyle w:val="af9"/>
      </w:pPr>
      <w:r w:rsidRPr="008944F8">
        <w:rPr>
          <w:rStyle w:val="aff2"/>
          <w:b w:val="0"/>
          <w:bCs w:val="0"/>
        </w:rPr>
        <w:t>Связи:</w:t>
      </w:r>
      <w:r>
        <w:t xml:space="preserve"> требует значительных временных и интеллектуальных ресурсов; напрямую влияет на уровень усталости и качество сна (подсистема «Восстановление сил»); ограничивает количество часов, доступных для работы (подсистема «Рабочий процесс»).</w:t>
      </w:r>
    </w:p>
    <w:p w14:paraId="2ECDE04E" w14:textId="42055E38" w:rsidR="00942509" w:rsidRDefault="00392DC3" w:rsidP="001D49A0">
      <w:pPr>
        <w:pStyle w:val="af9"/>
      </w:pPr>
      <w:r w:rsidRPr="005062D0">
        <w:rPr>
          <w:rStyle w:val="aff2"/>
          <w:b w:val="0"/>
          <w:bCs w:val="0"/>
        </w:rPr>
        <w:t>Эмерджентное свойство:</w:t>
      </w:r>
      <w:r>
        <w:t xml:space="preserve"> формирование профессиональных знаний и навыков, развитие дисциплины и ответственности.</w:t>
      </w:r>
    </w:p>
    <w:p w14:paraId="0707790A" w14:textId="0B536054" w:rsidR="00000CDC" w:rsidRDefault="00000CDC" w:rsidP="00000CDC">
      <w:pPr>
        <w:pStyle w:val="af9"/>
      </w:pPr>
      <w:r w:rsidRPr="00DC1944">
        <w:rPr>
          <w:b/>
          <w:bCs/>
        </w:rPr>
        <w:t>Подсистема «Рабочий процесс»</w:t>
      </w:r>
      <w:r>
        <w:t>.</w:t>
      </w:r>
    </w:p>
    <w:p w14:paraId="5B352963" w14:textId="18A33FE0" w:rsidR="00000CDC" w:rsidRDefault="00000CDC" w:rsidP="00000CDC">
      <w:pPr>
        <w:pStyle w:val="af9"/>
      </w:pPr>
      <w:r>
        <w:t>Элементы: выполнение профессиональных задач, взаимодействие с коллегами и руководителем, обучение на практике, получение заработной платы.</w:t>
      </w:r>
    </w:p>
    <w:p w14:paraId="02E8D801" w14:textId="22549CEF" w:rsidR="00000CDC" w:rsidRDefault="00000CDC" w:rsidP="00000CDC">
      <w:pPr>
        <w:pStyle w:val="af9"/>
      </w:pPr>
      <w:r>
        <w:t>Связи: требует времени и концентрации, снижает доступное время для учёбы и отдыха</w:t>
      </w:r>
      <w:r w:rsidR="008507E9">
        <w:t>,</w:t>
      </w:r>
      <w:r w:rsidR="00617BD8">
        <w:t xml:space="preserve"> однако</w:t>
      </w:r>
      <w:r>
        <w:t xml:space="preserve"> </w:t>
      </w:r>
      <w:r w:rsidR="008507E9">
        <w:t>с</w:t>
      </w:r>
      <w:r>
        <w:t>пособствует применению</w:t>
      </w:r>
      <w:r w:rsidR="005C7321">
        <w:t xml:space="preserve"> и закреплению</w:t>
      </w:r>
      <w:r>
        <w:t xml:space="preserve"> теоретических знаний на практике и повышает мотивацию к обучению.</w:t>
      </w:r>
    </w:p>
    <w:p w14:paraId="2F13E8D3" w14:textId="39B34D92" w:rsidR="00942509" w:rsidRDefault="00000CDC" w:rsidP="00000CDC">
      <w:pPr>
        <w:pStyle w:val="af9"/>
      </w:pPr>
      <w:r>
        <w:t>Эмерджентное свойство: получение реального опыта и профессиональной компетенции, финансовая независимость.</w:t>
      </w:r>
    </w:p>
    <w:p w14:paraId="1925BA6B" w14:textId="5A90FAE1" w:rsidR="000F59BF" w:rsidRDefault="000F59BF" w:rsidP="00DC2B5D">
      <w:pPr>
        <w:pStyle w:val="af9"/>
      </w:pPr>
      <w:r w:rsidRPr="00DC1944">
        <w:rPr>
          <w:b/>
          <w:bCs/>
        </w:rPr>
        <w:t>Подсистема «Личное время»</w:t>
      </w:r>
      <w:r w:rsidR="00DC2B5D">
        <w:t>.</w:t>
      </w:r>
    </w:p>
    <w:p w14:paraId="165B09E8" w14:textId="06F5703E" w:rsidR="000F59BF" w:rsidRDefault="000F59BF" w:rsidP="00DC2B5D">
      <w:pPr>
        <w:pStyle w:val="af9"/>
      </w:pPr>
      <w:r>
        <w:t>Элементы: досуг, общение с друзьями и семьёй, хобби, саморазвитие.</w:t>
      </w:r>
    </w:p>
    <w:p w14:paraId="007378B0" w14:textId="39CFE0FF" w:rsidR="000F59BF" w:rsidRDefault="000F59BF" w:rsidP="00DC2B5D">
      <w:pPr>
        <w:pStyle w:val="af9"/>
      </w:pPr>
      <w:r>
        <w:t>Связи: сни</w:t>
      </w:r>
      <w:r w:rsidR="00332647">
        <w:t>жает</w:t>
      </w:r>
      <w:r>
        <w:t xml:space="preserve"> стресс, улучшает эмоциональное состояние, </w:t>
      </w:r>
      <w:r w:rsidR="007F4273">
        <w:t>помогает</w:t>
      </w:r>
      <w:r>
        <w:t xml:space="preserve"> </w:t>
      </w:r>
      <w:r w:rsidR="00734934">
        <w:t xml:space="preserve">в </w:t>
      </w:r>
      <w:r>
        <w:t>восстановлени</w:t>
      </w:r>
      <w:r w:rsidR="00734934">
        <w:t>и</w:t>
      </w:r>
      <w:r>
        <w:t xml:space="preserve"> сил; однако при чрезмерной занятости может сокращаться, что приводит к переутомлению.</w:t>
      </w:r>
    </w:p>
    <w:p w14:paraId="637ED0C6" w14:textId="68E9AE68" w:rsidR="00C60B4C" w:rsidRDefault="000F59BF" w:rsidP="00DC2B5D">
      <w:pPr>
        <w:pStyle w:val="af9"/>
      </w:pPr>
      <w:r>
        <w:t>Эмерджентное свойство: эмоциональная устойчивость и психологическое благополучие, поддержание мотивации к учёбе и работе.</w:t>
      </w:r>
    </w:p>
    <w:p w14:paraId="5FB2DCF6" w14:textId="370AFCAB" w:rsidR="00F42ADB" w:rsidRDefault="00F42ADB" w:rsidP="00DC2B5D">
      <w:pPr>
        <w:pStyle w:val="af9"/>
      </w:pPr>
      <w:r w:rsidRPr="00DC1944">
        <w:rPr>
          <w:b/>
          <w:bCs/>
        </w:rPr>
        <w:t>Подсистема «Восстановление сил»</w:t>
      </w:r>
      <w:r w:rsidR="00D83EA6">
        <w:t>.</w:t>
      </w:r>
    </w:p>
    <w:p w14:paraId="36E5A327" w14:textId="4E502422" w:rsidR="00C25AC3" w:rsidRDefault="00C25AC3" w:rsidP="00DC2B5D">
      <w:pPr>
        <w:pStyle w:val="af9"/>
      </w:pPr>
      <w:r w:rsidRPr="00DC1944">
        <w:rPr>
          <w:rStyle w:val="aff2"/>
          <w:b w:val="0"/>
          <w:bCs w:val="0"/>
        </w:rPr>
        <w:t>Элементы:</w:t>
      </w:r>
      <w:r>
        <w:t xml:space="preserve"> </w:t>
      </w:r>
      <w:r w:rsidR="00B55757">
        <w:t>питание,</w:t>
      </w:r>
      <w:r w:rsidR="00B55757">
        <w:t xml:space="preserve"> </w:t>
      </w:r>
      <w:r w:rsidR="00B55B55">
        <w:t>физическая активность,</w:t>
      </w:r>
      <w:r w:rsidR="00B55B55">
        <w:t xml:space="preserve"> </w:t>
      </w:r>
      <w:r w:rsidR="00804FDD">
        <w:t>отдых без нагрузки</w:t>
      </w:r>
      <w:r w:rsidR="00804FDD">
        <w:t xml:space="preserve">, </w:t>
      </w:r>
      <w:r>
        <w:t>сон.</w:t>
      </w:r>
    </w:p>
    <w:p w14:paraId="60B1A24C" w14:textId="7F273999" w:rsidR="006B7AC4" w:rsidRDefault="006B7AC4" w:rsidP="00DC2B5D">
      <w:pPr>
        <w:pStyle w:val="af9"/>
      </w:pPr>
      <w:r w:rsidRPr="00F63C42">
        <w:rPr>
          <w:rStyle w:val="aff2"/>
          <w:b w:val="0"/>
          <w:bCs w:val="0"/>
        </w:rPr>
        <w:t>Связи:</w:t>
      </w:r>
      <w:r>
        <w:t xml:space="preserve"> влияет на продуктивность в учёбе и на работе; при недостатке сна или неправильном режиме резко снижается эффективность всех остальных подсистем.</w:t>
      </w:r>
    </w:p>
    <w:p w14:paraId="27D1B708" w14:textId="79DD59F9" w:rsidR="00544023" w:rsidRDefault="00544023" w:rsidP="00DC2B5D">
      <w:pPr>
        <w:pStyle w:val="af9"/>
      </w:pPr>
      <w:r w:rsidRPr="00544023">
        <w:rPr>
          <w:rStyle w:val="aff2"/>
          <w:b w:val="0"/>
          <w:bCs w:val="0"/>
        </w:rPr>
        <w:t>Эмерджентное свойство:</w:t>
      </w:r>
      <w:r>
        <w:t xml:space="preserve"> высокий уровень энергии, концентрации и общего самочувствия.</w:t>
      </w:r>
    </w:p>
    <w:p w14:paraId="37D2345C" w14:textId="187E2738" w:rsidR="00C60B4C" w:rsidRPr="001B2A79" w:rsidRDefault="00D10A04" w:rsidP="00D10A04">
      <w:pPr>
        <w:pStyle w:val="af9"/>
      </w:pPr>
      <w:r w:rsidRPr="009377C6">
        <w:rPr>
          <w:b/>
          <w:bCs/>
        </w:rPr>
        <w:t>Анализ связей между подсистемами</w:t>
      </w:r>
      <w:r w:rsidR="002A544B">
        <w:t>.</w:t>
      </w:r>
    </w:p>
    <w:p w14:paraId="6BBB69C9" w14:textId="4A877CD9" w:rsidR="00573713" w:rsidRDefault="00573713" w:rsidP="00573713">
      <w:pPr>
        <w:pStyle w:val="af9"/>
      </w:pPr>
      <w:r>
        <w:t xml:space="preserve">Учёба ↔ Работа </w:t>
      </w:r>
      <w:r w:rsidR="00102409">
        <w:t>–</w:t>
      </w:r>
      <w:r>
        <w:t xml:space="preserve"> конкурируют за время, но взаимно усиливают профессиональное развитие.</w:t>
      </w:r>
    </w:p>
    <w:p w14:paraId="28606356" w14:textId="62D1ADED" w:rsidR="00573713" w:rsidRDefault="00573713" w:rsidP="00573713">
      <w:pPr>
        <w:pStyle w:val="af9"/>
      </w:pPr>
      <w:r>
        <w:t xml:space="preserve">Учёба/Работа ↔ Восстановление </w:t>
      </w:r>
      <w:r w:rsidR="00102409">
        <w:t>–</w:t>
      </w:r>
      <w:r>
        <w:t xml:space="preserve"> требуют энергии, а восстановление её восполняет.</w:t>
      </w:r>
    </w:p>
    <w:p w14:paraId="7E64C4FF" w14:textId="48D81ED3" w:rsidR="00573713" w:rsidRDefault="00573713" w:rsidP="00573713">
      <w:pPr>
        <w:pStyle w:val="af9"/>
      </w:pPr>
      <w:r>
        <w:t xml:space="preserve">Личное время ↔ Восстановление </w:t>
      </w:r>
      <w:r w:rsidR="00812869">
        <w:t>–</w:t>
      </w:r>
      <w:r>
        <w:t xml:space="preserve"> баланс между активным отдыхом и пассивным влияет на стресс и эффективность.</w:t>
      </w:r>
    </w:p>
    <w:p w14:paraId="7B99DCCD" w14:textId="4541466D" w:rsidR="001624E4" w:rsidRDefault="00573713" w:rsidP="00573713">
      <w:pPr>
        <w:pStyle w:val="af9"/>
      </w:pPr>
      <w:r>
        <w:t>Все подсистемы взаимозависимы: нарушение одной снижает результативность других.</w:t>
      </w:r>
    </w:p>
    <w:p w14:paraId="683EDE42" w14:textId="23612E27" w:rsidR="007A1281" w:rsidRPr="00DB7A32" w:rsidRDefault="007A1281" w:rsidP="00573713">
      <w:pPr>
        <w:pStyle w:val="af9"/>
      </w:pPr>
      <w:r w:rsidRPr="00DB7A32">
        <w:rPr>
          <w:b/>
          <w:bCs/>
        </w:rPr>
        <w:t>Эмерджентные свойства системы «Работа + Учёба»</w:t>
      </w:r>
      <w:r w:rsidR="00DB7A32">
        <w:t>.</w:t>
      </w:r>
    </w:p>
    <w:p w14:paraId="57D4C91F" w14:textId="64C748CB" w:rsidR="00604819" w:rsidRDefault="0067019C" w:rsidP="004B2D21">
      <w:pPr>
        <w:pStyle w:val="af9"/>
      </w:pPr>
      <w:r>
        <w:lastRenderedPageBreak/>
        <w:t>- </w:t>
      </w:r>
      <w:r w:rsidR="004B2D21">
        <w:t>Способность к самоорганизации и тайм-менеджменту;</w:t>
      </w:r>
    </w:p>
    <w:p w14:paraId="1C5A61A3" w14:textId="0B57F920" w:rsidR="00D14033" w:rsidRDefault="00586494" w:rsidP="004B2D21">
      <w:pPr>
        <w:pStyle w:val="af9"/>
      </w:pPr>
      <w:r>
        <w:t>- </w:t>
      </w:r>
      <w:r w:rsidR="00D14033">
        <w:t>Рост профессиональной компетенции и ответственности;</w:t>
      </w:r>
    </w:p>
    <w:p w14:paraId="08F7890F" w14:textId="4A4DF671" w:rsidR="005A2659" w:rsidRDefault="005A2659" w:rsidP="004B2D21">
      <w:pPr>
        <w:pStyle w:val="af9"/>
        <w:rPr>
          <w:lang w:val="en-US"/>
        </w:rPr>
      </w:pPr>
      <w:r>
        <w:t>- </w:t>
      </w:r>
      <w:r>
        <w:t>Формирование гармоничного баланса между обязанностями и личной жизнью</w:t>
      </w:r>
      <w:r w:rsidR="00BF124A" w:rsidRPr="00BF124A">
        <w:t>;</w:t>
      </w:r>
    </w:p>
    <w:p w14:paraId="09032AFF" w14:textId="023CFF02" w:rsidR="00BF124A" w:rsidRPr="00BE766D" w:rsidRDefault="00BF124A" w:rsidP="00BF124A">
      <w:pPr>
        <w:pStyle w:val="af9"/>
        <w:rPr>
          <w:lang w:val="en-US"/>
        </w:rPr>
      </w:pPr>
      <w:r>
        <w:t>- Психологическая устойчивость к стрессу</w:t>
      </w:r>
      <w:r w:rsidR="00BE766D">
        <w:rPr>
          <w:lang w:val="en-US"/>
        </w:rPr>
        <w:t>.</w:t>
      </w:r>
    </w:p>
    <w:p w14:paraId="5347EAAF" w14:textId="7BDC8CF1" w:rsidR="00BF124A" w:rsidRPr="00246244" w:rsidRDefault="00CC1515" w:rsidP="00CC1515">
      <w:pPr>
        <w:pStyle w:val="2"/>
      </w:pPr>
      <w:bookmarkStart w:id="11" w:name="_Toc212849544"/>
      <w:r>
        <w:t>Задание 3</w:t>
      </w:r>
      <w:r w:rsidR="00986F7F">
        <w:t xml:space="preserve">. </w:t>
      </w:r>
      <w:r w:rsidR="00986F7F" w:rsidRPr="00986F7F">
        <w:t xml:space="preserve">Разработка KPI системы </w:t>
      </w:r>
      <w:r w:rsidR="00DF2278">
        <w:t>«</w:t>
      </w:r>
      <w:r w:rsidR="00986F7F" w:rsidRPr="00986F7F">
        <w:t>Работа + Учеба</w:t>
      </w:r>
      <w:r w:rsidR="00DF2278">
        <w:t>»</w:t>
      </w:r>
      <w:bookmarkEnd w:id="11"/>
    </w:p>
    <w:p w14:paraId="0E5AEF85" w14:textId="4B87D7AF" w:rsidR="00604819" w:rsidRDefault="00EA0346" w:rsidP="00EA0346">
      <w:pPr>
        <w:pStyle w:val="3"/>
      </w:pPr>
      <w:bookmarkStart w:id="12" w:name="_Toc212849545"/>
      <w:r>
        <w:t>Условие</w:t>
      </w:r>
      <w:bookmarkEnd w:id="12"/>
    </w:p>
    <w:p w14:paraId="4D48ECC0" w14:textId="7BAE1638" w:rsidR="007B5937" w:rsidRDefault="007B5937" w:rsidP="002D2221">
      <w:pPr>
        <w:pStyle w:val="af9"/>
      </w:pPr>
      <w:r w:rsidRPr="002D2221">
        <w:rPr>
          <w:b/>
          <w:bCs/>
        </w:rPr>
        <w:t>Задание:</w:t>
      </w:r>
      <w:r>
        <w:t xml:space="preserve"> Разработайте систему показателей для мониторинга эффективности совмещения:</w:t>
      </w:r>
    </w:p>
    <w:p w14:paraId="01AF5A52" w14:textId="5C8D7581" w:rsidR="007B5937" w:rsidRDefault="007B5937" w:rsidP="00DD5531">
      <w:pPr>
        <w:pStyle w:val="a2"/>
        <w:numPr>
          <w:ilvl w:val="0"/>
          <w:numId w:val="25"/>
        </w:numPr>
      </w:pPr>
      <w:r>
        <w:t>Для каждой цели разработайте 2-3 KPI</w:t>
      </w:r>
      <w:r w:rsidR="00DD5531">
        <w:t>;</w:t>
      </w:r>
    </w:p>
    <w:p w14:paraId="3F28A3BA" w14:textId="39E1B300" w:rsidR="007B5937" w:rsidRDefault="007B5937" w:rsidP="00DD5531">
      <w:pPr>
        <w:pStyle w:val="a2"/>
        <w:numPr>
          <w:ilvl w:val="0"/>
          <w:numId w:val="25"/>
        </w:numPr>
      </w:pPr>
      <w:r>
        <w:t>Определите методику измерения</w:t>
      </w:r>
      <w:r w:rsidR="00DD5531">
        <w:t>;</w:t>
      </w:r>
    </w:p>
    <w:p w14:paraId="04B37938" w14:textId="229CD860" w:rsidR="00604819" w:rsidRDefault="007B5937" w:rsidP="00DD5531">
      <w:pPr>
        <w:pStyle w:val="a2"/>
        <w:numPr>
          <w:ilvl w:val="0"/>
          <w:numId w:val="25"/>
        </w:numPr>
      </w:pPr>
      <w:r>
        <w:t>Установите целевые значения</w:t>
      </w:r>
      <w:r w:rsidR="00DD5531">
        <w:t>.</w:t>
      </w:r>
    </w:p>
    <w:p w14:paraId="679F6AC1" w14:textId="1C7FE31F" w:rsidR="002D406B" w:rsidRDefault="003C5C1F" w:rsidP="00492581">
      <w:pPr>
        <w:pStyle w:val="af9"/>
      </w:pPr>
      <w:r>
        <w:t>Форма для выполнения представлена в таблице 3</w:t>
      </w:r>
      <w:r w:rsidR="002D406B">
        <w:t>.</w:t>
      </w:r>
    </w:p>
    <w:p w14:paraId="21BBEEBD" w14:textId="7DF36E20" w:rsidR="00BA74EB" w:rsidRDefault="00BA74EB" w:rsidP="00BA74EB">
      <w:pPr>
        <w:pStyle w:val="aff3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190205">
        <w:rPr>
          <w:noProof/>
        </w:rPr>
        <w:t>3</w:t>
      </w:r>
      <w:r>
        <w:fldChar w:fldCharType="end"/>
      </w:r>
      <w:r>
        <w:t xml:space="preserve"> – </w:t>
      </w:r>
      <w:r w:rsidR="005B0441">
        <w:t>Форма для задания 3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1074"/>
        <w:gridCol w:w="3004"/>
        <w:gridCol w:w="2985"/>
        <w:gridCol w:w="2565"/>
      </w:tblGrid>
      <w:tr w:rsidR="00F23F87" w:rsidRPr="00F23F87" w14:paraId="466A77BC" w14:textId="77777777" w:rsidTr="00E053AB">
        <w:tc>
          <w:tcPr>
            <w:tcW w:w="558" w:type="pct"/>
            <w:tcBorders>
              <w:bottom w:val="double" w:sz="4" w:space="0" w:color="auto"/>
            </w:tcBorders>
            <w:vAlign w:val="center"/>
            <w:hideMark/>
          </w:tcPr>
          <w:p w14:paraId="05DD4FEC" w14:textId="77777777" w:rsidR="00F23F87" w:rsidRPr="00F23F87" w:rsidRDefault="00F23F87" w:rsidP="00E053AB">
            <w:pPr>
              <w:spacing w:after="100" w:afterAutospacing="1"/>
              <w:jc w:val="center"/>
              <w:rPr>
                <w:rFonts w:asciiTheme="minorHAnsi" w:eastAsia="Times New Roman" w:hAnsiTheme="minorHAnsi" w:cstheme="minorHAnsi"/>
                <w:b/>
                <w:bCs/>
                <w:kern w:val="0"/>
                <w:lang w:eastAsia="ru-RU"/>
                <w14:ligatures w14:val="none"/>
              </w:rPr>
            </w:pPr>
            <w:r w:rsidRPr="00F23F87">
              <w:rPr>
                <w:rFonts w:asciiTheme="minorHAnsi" w:eastAsia="Times New Roman" w:hAnsiTheme="minorHAnsi" w:cstheme="minorHAnsi"/>
                <w:b/>
                <w:bCs/>
                <w:kern w:val="0"/>
                <w:lang w:eastAsia="ru-RU"/>
                <w14:ligatures w14:val="none"/>
              </w:rPr>
              <w:t>Сфера</w:t>
            </w:r>
          </w:p>
        </w:tc>
        <w:tc>
          <w:tcPr>
            <w:tcW w:w="1560" w:type="pct"/>
            <w:tcBorders>
              <w:bottom w:val="double" w:sz="4" w:space="0" w:color="auto"/>
            </w:tcBorders>
            <w:vAlign w:val="center"/>
            <w:hideMark/>
          </w:tcPr>
          <w:p w14:paraId="164FC0EB" w14:textId="77777777" w:rsidR="00F23F87" w:rsidRPr="00F23F87" w:rsidRDefault="00F23F87" w:rsidP="00E053AB">
            <w:pPr>
              <w:spacing w:after="100" w:afterAutospacing="1"/>
              <w:jc w:val="center"/>
              <w:rPr>
                <w:rFonts w:asciiTheme="minorHAnsi" w:eastAsia="Times New Roman" w:hAnsiTheme="minorHAnsi" w:cstheme="minorHAnsi"/>
                <w:b/>
                <w:bCs/>
                <w:kern w:val="0"/>
                <w:lang w:eastAsia="ru-RU"/>
                <w14:ligatures w14:val="none"/>
              </w:rPr>
            </w:pPr>
            <w:r w:rsidRPr="00F23F87">
              <w:rPr>
                <w:rFonts w:asciiTheme="minorHAnsi" w:eastAsia="Times New Roman" w:hAnsiTheme="minorHAnsi" w:cstheme="minorHAnsi"/>
                <w:b/>
                <w:bCs/>
                <w:kern w:val="0"/>
                <w:lang w:eastAsia="ru-RU"/>
                <w14:ligatures w14:val="none"/>
              </w:rPr>
              <w:t>KPI</w:t>
            </w:r>
          </w:p>
        </w:tc>
        <w:tc>
          <w:tcPr>
            <w:tcW w:w="1550" w:type="pct"/>
            <w:tcBorders>
              <w:bottom w:val="double" w:sz="4" w:space="0" w:color="auto"/>
            </w:tcBorders>
            <w:vAlign w:val="center"/>
            <w:hideMark/>
          </w:tcPr>
          <w:p w14:paraId="0CA8A2FC" w14:textId="77777777" w:rsidR="00F23F87" w:rsidRPr="00F23F87" w:rsidRDefault="00F23F87" w:rsidP="00E053AB">
            <w:pPr>
              <w:spacing w:after="100" w:afterAutospacing="1"/>
              <w:jc w:val="center"/>
              <w:rPr>
                <w:rFonts w:asciiTheme="minorHAnsi" w:eastAsia="Times New Roman" w:hAnsiTheme="minorHAnsi" w:cstheme="minorHAnsi"/>
                <w:b/>
                <w:bCs/>
                <w:kern w:val="0"/>
                <w:lang w:eastAsia="ru-RU"/>
                <w14:ligatures w14:val="none"/>
              </w:rPr>
            </w:pPr>
            <w:r w:rsidRPr="00F23F87">
              <w:rPr>
                <w:rFonts w:asciiTheme="minorHAnsi" w:eastAsia="Times New Roman" w:hAnsiTheme="minorHAnsi" w:cstheme="minorHAnsi"/>
                <w:b/>
                <w:bCs/>
                <w:kern w:val="0"/>
                <w:lang w:eastAsia="ru-RU"/>
                <w14:ligatures w14:val="none"/>
              </w:rPr>
              <w:t>Методика измерения</w:t>
            </w:r>
          </w:p>
        </w:tc>
        <w:tc>
          <w:tcPr>
            <w:tcW w:w="1332" w:type="pct"/>
            <w:tcBorders>
              <w:bottom w:val="double" w:sz="4" w:space="0" w:color="auto"/>
            </w:tcBorders>
            <w:vAlign w:val="center"/>
            <w:hideMark/>
          </w:tcPr>
          <w:p w14:paraId="3C814615" w14:textId="77777777" w:rsidR="00F23F87" w:rsidRPr="00F23F87" w:rsidRDefault="00F23F87" w:rsidP="00E053AB">
            <w:pPr>
              <w:spacing w:after="100" w:afterAutospacing="1"/>
              <w:jc w:val="center"/>
              <w:rPr>
                <w:rFonts w:asciiTheme="minorHAnsi" w:eastAsia="Times New Roman" w:hAnsiTheme="minorHAnsi" w:cstheme="minorHAnsi"/>
                <w:b/>
                <w:bCs/>
                <w:kern w:val="0"/>
                <w:lang w:eastAsia="ru-RU"/>
                <w14:ligatures w14:val="none"/>
              </w:rPr>
            </w:pPr>
            <w:r w:rsidRPr="00F23F87">
              <w:rPr>
                <w:rFonts w:asciiTheme="minorHAnsi" w:eastAsia="Times New Roman" w:hAnsiTheme="minorHAnsi" w:cstheme="minorHAnsi"/>
                <w:b/>
                <w:bCs/>
                <w:kern w:val="0"/>
                <w:lang w:eastAsia="ru-RU"/>
                <w14:ligatures w14:val="none"/>
              </w:rPr>
              <w:t>Целевое значение</w:t>
            </w:r>
          </w:p>
        </w:tc>
      </w:tr>
      <w:tr w:rsidR="005C2DEA" w:rsidRPr="00F23F87" w14:paraId="311E0F37" w14:textId="77777777" w:rsidTr="00BA74EB">
        <w:tc>
          <w:tcPr>
            <w:tcW w:w="558" w:type="pct"/>
            <w:vMerge w:val="restart"/>
            <w:tcBorders>
              <w:top w:val="double" w:sz="4" w:space="0" w:color="auto"/>
            </w:tcBorders>
            <w:hideMark/>
          </w:tcPr>
          <w:p w14:paraId="7D80348B" w14:textId="77777777" w:rsidR="005C2DEA" w:rsidRPr="00F23F87" w:rsidRDefault="005C2DEA" w:rsidP="00F23F87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3F87">
              <w:rPr>
                <w:rFonts w:asciiTheme="minorHAnsi" w:eastAsia="Times New Roman" w:hAnsiTheme="minorHAnsi" w:cstheme="minorHAnsi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Учеба</w:t>
            </w:r>
          </w:p>
        </w:tc>
        <w:tc>
          <w:tcPr>
            <w:tcW w:w="1560" w:type="pct"/>
            <w:tcBorders>
              <w:top w:val="double" w:sz="4" w:space="0" w:color="auto"/>
            </w:tcBorders>
            <w:hideMark/>
          </w:tcPr>
          <w:p w14:paraId="3A6CC31D" w14:textId="77777777" w:rsidR="005C2DEA" w:rsidRPr="00F23F87" w:rsidRDefault="005C2DEA" w:rsidP="00F23F87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3F87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Средний балл</w:t>
            </w:r>
          </w:p>
        </w:tc>
        <w:tc>
          <w:tcPr>
            <w:tcW w:w="1550" w:type="pct"/>
            <w:tcBorders>
              <w:top w:val="double" w:sz="4" w:space="0" w:color="auto"/>
            </w:tcBorders>
            <w:hideMark/>
          </w:tcPr>
          <w:p w14:paraId="79860ADF" w14:textId="77777777" w:rsidR="005C2DEA" w:rsidRPr="00F23F87" w:rsidRDefault="005C2DEA" w:rsidP="00F23F87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3F87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Официальная ведомость</w:t>
            </w:r>
          </w:p>
        </w:tc>
        <w:tc>
          <w:tcPr>
            <w:tcW w:w="1332" w:type="pct"/>
            <w:tcBorders>
              <w:top w:val="double" w:sz="4" w:space="0" w:color="auto"/>
            </w:tcBorders>
            <w:hideMark/>
          </w:tcPr>
          <w:p w14:paraId="265BF6F6" w14:textId="77777777" w:rsidR="005C2DEA" w:rsidRPr="00F23F87" w:rsidRDefault="005C2DEA" w:rsidP="00F23F87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3F87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≥4.0</w:t>
            </w:r>
          </w:p>
        </w:tc>
      </w:tr>
      <w:tr w:rsidR="005C2DEA" w:rsidRPr="00F23F87" w14:paraId="2CD9A605" w14:textId="77777777" w:rsidTr="00BA74EB">
        <w:tc>
          <w:tcPr>
            <w:tcW w:w="558" w:type="pct"/>
            <w:vMerge/>
            <w:hideMark/>
          </w:tcPr>
          <w:p w14:paraId="693A6E45" w14:textId="77777777" w:rsidR="005C2DEA" w:rsidRPr="00F23F87" w:rsidRDefault="005C2DEA" w:rsidP="00F23F87">
            <w:pPr>
              <w:jc w:val="left"/>
              <w:rPr>
                <w:rFonts w:asciiTheme="minorHAnsi" w:eastAsia="Times New Roman" w:hAnsiTheme="minorHAnsi" w:cstheme="minorHAnsi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560" w:type="pct"/>
            <w:hideMark/>
          </w:tcPr>
          <w:p w14:paraId="01A53D3D" w14:textId="77777777" w:rsidR="005C2DEA" w:rsidRPr="00F23F87" w:rsidRDefault="005C2DEA" w:rsidP="00F23F87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3F87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Посещаемость</w:t>
            </w:r>
          </w:p>
        </w:tc>
        <w:tc>
          <w:tcPr>
            <w:tcW w:w="1550" w:type="pct"/>
            <w:hideMark/>
          </w:tcPr>
          <w:p w14:paraId="3B2AFD6A" w14:textId="77777777" w:rsidR="005C2DEA" w:rsidRPr="00F23F87" w:rsidRDefault="005C2DEA" w:rsidP="00F23F87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3F87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Журнал посещений</w:t>
            </w:r>
          </w:p>
        </w:tc>
        <w:tc>
          <w:tcPr>
            <w:tcW w:w="1332" w:type="pct"/>
            <w:hideMark/>
          </w:tcPr>
          <w:p w14:paraId="7B48A472" w14:textId="77777777" w:rsidR="005C2DEA" w:rsidRPr="00F23F87" w:rsidRDefault="005C2DEA" w:rsidP="00F23F87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3F87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≥80%</w:t>
            </w:r>
          </w:p>
        </w:tc>
      </w:tr>
      <w:tr w:rsidR="005C2DEA" w:rsidRPr="00F23F87" w14:paraId="16465024" w14:textId="77777777" w:rsidTr="00BA74EB">
        <w:tc>
          <w:tcPr>
            <w:tcW w:w="558" w:type="pct"/>
            <w:vMerge w:val="restart"/>
            <w:hideMark/>
          </w:tcPr>
          <w:p w14:paraId="34C2EA5B" w14:textId="77777777" w:rsidR="005C2DEA" w:rsidRPr="00F23F87" w:rsidRDefault="005C2DEA" w:rsidP="00F23F87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3F87">
              <w:rPr>
                <w:rFonts w:asciiTheme="minorHAnsi" w:eastAsia="Times New Roman" w:hAnsiTheme="minorHAnsi" w:cstheme="minorHAnsi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Работа</w:t>
            </w:r>
          </w:p>
        </w:tc>
        <w:tc>
          <w:tcPr>
            <w:tcW w:w="1560" w:type="pct"/>
            <w:hideMark/>
          </w:tcPr>
          <w:p w14:paraId="34A5650C" w14:textId="77777777" w:rsidR="005C2DEA" w:rsidRPr="00F23F87" w:rsidRDefault="005C2DEA" w:rsidP="00F23F87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3F87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Выполнение задач</w:t>
            </w:r>
          </w:p>
        </w:tc>
        <w:tc>
          <w:tcPr>
            <w:tcW w:w="1550" w:type="pct"/>
            <w:hideMark/>
          </w:tcPr>
          <w:p w14:paraId="48225BD8" w14:textId="77777777" w:rsidR="005C2DEA" w:rsidRPr="00F23F87" w:rsidRDefault="005C2DEA" w:rsidP="00F23F87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3F87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Еженедельный отчет</w:t>
            </w:r>
          </w:p>
        </w:tc>
        <w:tc>
          <w:tcPr>
            <w:tcW w:w="1332" w:type="pct"/>
            <w:hideMark/>
          </w:tcPr>
          <w:p w14:paraId="692A492E" w14:textId="77777777" w:rsidR="005C2DEA" w:rsidRPr="00F23F87" w:rsidRDefault="005C2DEA" w:rsidP="00F23F87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3F87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100%</w:t>
            </w:r>
          </w:p>
        </w:tc>
      </w:tr>
      <w:tr w:rsidR="005C2DEA" w:rsidRPr="00F23F87" w14:paraId="4FF5F2D2" w14:textId="77777777" w:rsidTr="00BA74EB">
        <w:tc>
          <w:tcPr>
            <w:tcW w:w="558" w:type="pct"/>
            <w:vMerge/>
            <w:hideMark/>
          </w:tcPr>
          <w:p w14:paraId="227D342B" w14:textId="77777777" w:rsidR="005C2DEA" w:rsidRPr="00F23F87" w:rsidRDefault="005C2DEA" w:rsidP="00F23F87">
            <w:pPr>
              <w:jc w:val="left"/>
              <w:rPr>
                <w:rFonts w:asciiTheme="minorHAnsi" w:eastAsia="Times New Roman" w:hAnsiTheme="minorHAnsi" w:cstheme="minorHAnsi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560" w:type="pct"/>
            <w:hideMark/>
          </w:tcPr>
          <w:p w14:paraId="38472D37" w14:textId="77777777" w:rsidR="005C2DEA" w:rsidRPr="00F23F87" w:rsidRDefault="005C2DEA" w:rsidP="00F23F87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3F87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Профессиональный рост</w:t>
            </w:r>
          </w:p>
        </w:tc>
        <w:tc>
          <w:tcPr>
            <w:tcW w:w="1550" w:type="pct"/>
            <w:hideMark/>
          </w:tcPr>
          <w:p w14:paraId="1D9E576C" w14:textId="77777777" w:rsidR="005C2DEA" w:rsidRPr="00F23F87" w:rsidRDefault="005C2DEA" w:rsidP="00F23F87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3F87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Отзывы руководителя</w:t>
            </w:r>
          </w:p>
        </w:tc>
        <w:tc>
          <w:tcPr>
            <w:tcW w:w="1332" w:type="pct"/>
            <w:hideMark/>
          </w:tcPr>
          <w:p w14:paraId="5E8C85CD" w14:textId="77777777" w:rsidR="005C2DEA" w:rsidRPr="00F23F87" w:rsidRDefault="005C2DEA" w:rsidP="00F23F87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3F87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Положительные</w:t>
            </w:r>
          </w:p>
        </w:tc>
      </w:tr>
      <w:tr w:rsidR="00F23F87" w:rsidRPr="00F23F87" w14:paraId="52011F92" w14:textId="77777777" w:rsidTr="00BA74EB">
        <w:tc>
          <w:tcPr>
            <w:tcW w:w="558" w:type="pct"/>
            <w:hideMark/>
          </w:tcPr>
          <w:p w14:paraId="29714AF7" w14:textId="77777777" w:rsidR="00F23F87" w:rsidRPr="00F23F87" w:rsidRDefault="00F23F87" w:rsidP="00F23F87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3F87">
              <w:rPr>
                <w:rFonts w:asciiTheme="minorHAnsi" w:eastAsia="Times New Roman" w:hAnsiTheme="minorHAnsi" w:cstheme="minorHAnsi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Личное</w:t>
            </w:r>
          </w:p>
        </w:tc>
        <w:tc>
          <w:tcPr>
            <w:tcW w:w="1560" w:type="pct"/>
            <w:hideMark/>
          </w:tcPr>
          <w:p w14:paraId="7A55B60D" w14:textId="77777777" w:rsidR="00F23F87" w:rsidRPr="00F23F87" w:rsidRDefault="00F23F87" w:rsidP="00F23F87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3F87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Время на отдых</w:t>
            </w:r>
          </w:p>
        </w:tc>
        <w:tc>
          <w:tcPr>
            <w:tcW w:w="1550" w:type="pct"/>
            <w:hideMark/>
          </w:tcPr>
          <w:p w14:paraId="45360623" w14:textId="77777777" w:rsidR="00F23F87" w:rsidRPr="00F23F87" w:rsidRDefault="00F23F87" w:rsidP="00F23F87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3F87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Трекер времени</w:t>
            </w:r>
          </w:p>
        </w:tc>
        <w:tc>
          <w:tcPr>
            <w:tcW w:w="1332" w:type="pct"/>
            <w:hideMark/>
          </w:tcPr>
          <w:p w14:paraId="44963878" w14:textId="77777777" w:rsidR="00F23F87" w:rsidRPr="00F23F87" w:rsidRDefault="00F23F87" w:rsidP="00F23F87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3F87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7-8 часов сна</w:t>
            </w:r>
          </w:p>
        </w:tc>
      </w:tr>
    </w:tbl>
    <w:p w14:paraId="0A147642" w14:textId="007FB28D" w:rsidR="00604819" w:rsidRDefault="007E5846" w:rsidP="007E5846">
      <w:pPr>
        <w:pStyle w:val="3"/>
      </w:pPr>
      <w:bookmarkStart w:id="13" w:name="_Toc212849546"/>
      <w:r>
        <w:t>Решение</w:t>
      </w:r>
      <w:bookmarkEnd w:id="13"/>
    </w:p>
    <w:p w14:paraId="5EEE1227" w14:textId="4D8731A3" w:rsidR="00604819" w:rsidRDefault="00AB56A9" w:rsidP="00AB56A9">
      <w:pPr>
        <w:pStyle w:val="af9"/>
      </w:pPr>
      <w:r>
        <w:t xml:space="preserve">Ответ на задание представлен в таблице </w:t>
      </w:r>
      <w:r w:rsidR="00B63FB1">
        <w:t>4</w:t>
      </w:r>
      <w:r>
        <w:t>.</w:t>
      </w:r>
    </w:p>
    <w:p w14:paraId="0BC51C4C" w14:textId="6C6A4ADA" w:rsidR="002E7DB2" w:rsidRDefault="002E7DB2" w:rsidP="002E7DB2">
      <w:pPr>
        <w:pStyle w:val="aff3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190205">
        <w:rPr>
          <w:noProof/>
        </w:rPr>
        <w:t>4</w:t>
      </w:r>
      <w:r>
        <w:fldChar w:fldCharType="end"/>
      </w:r>
      <w:r>
        <w:t xml:space="preserve"> – </w:t>
      </w:r>
      <w:r w:rsidR="00EC240C">
        <w:t>Ответ на задание 3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29"/>
        <w:gridCol w:w="4755"/>
        <w:gridCol w:w="2283"/>
        <w:gridCol w:w="1461"/>
      </w:tblGrid>
      <w:tr w:rsidR="0070314E" w:rsidRPr="0017004F" w14:paraId="71D77AA3" w14:textId="77777777" w:rsidTr="00E053AB">
        <w:tc>
          <w:tcPr>
            <w:tcW w:w="1129" w:type="dxa"/>
            <w:tcBorders>
              <w:bottom w:val="double" w:sz="4" w:space="0" w:color="auto"/>
            </w:tcBorders>
            <w:hideMark/>
          </w:tcPr>
          <w:p w14:paraId="402F655B" w14:textId="77777777" w:rsidR="0017004F" w:rsidRPr="0017004F" w:rsidRDefault="0017004F" w:rsidP="00E053AB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17004F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Сфера</w:t>
            </w:r>
          </w:p>
        </w:tc>
        <w:tc>
          <w:tcPr>
            <w:tcW w:w="4755" w:type="dxa"/>
            <w:tcBorders>
              <w:bottom w:val="double" w:sz="4" w:space="0" w:color="auto"/>
            </w:tcBorders>
            <w:hideMark/>
          </w:tcPr>
          <w:p w14:paraId="75501FBC" w14:textId="77777777" w:rsidR="0017004F" w:rsidRPr="0017004F" w:rsidRDefault="0017004F" w:rsidP="00E053AB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17004F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KPI (ключевой показатель эффективности)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1DDE5AAC" w14:textId="77777777" w:rsidR="0017004F" w:rsidRPr="0017004F" w:rsidRDefault="0017004F" w:rsidP="00E053AB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17004F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Методика измерения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76493732" w14:textId="77777777" w:rsidR="0017004F" w:rsidRPr="0017004F" w:rsidRDefault="0017004F" w:rsidP="00E053AB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17004F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Целевое значение</w:t>
            </w:r>
          </w:p>
        </w:tc>
      </w:tr>
      <w:tr w:rsidR="0072135B" w:rsidRPr="0017004F" w14:paraId="1B399B89" w14:textId="77777777" w:rsidTr="002E7DB2">
        <w:tc>
          <w:tcPr>
            <w:tcW w:w="1129" w:type="dxa"/>
            <w:vMerge w:val="restart"/>
            <w:tcBorders>
              <w:top w:val="double" w:sz="4" w:space="0" w:color="auto"/>
            </w:tcBorders>
            <w:hideMark/>
          </w:tcPr>
          <w:p w14:paraId="7288BA9E" w14:textId="77777777" w:rsidR="0072135B" w:rsidRPr="0017004F" w:rsidRDefault="0072135B" w:rsidP="0017004F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7004F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Учёба</w:t>
            </w:r>
          </w:p>
        </w:tc>
        <w:tc>
          <w:tcPr>
            <w:tcW w:w="4755" w:type="dxa"/>
            <w:tcBorders>
              <w:top w:val="double" w:sz="4" w:space="0" w:color="auto"/>
            </w:tcBorders>
            <w:hideMark/>
          </w:tcPr>
          <w:p w14:paraId="026C45E6" w14:textId="77777777" w:rsidR="0072135B" w:rsidRPr="0017004F" w:rsidRDefault="0072135B" w:rsidP="0017004F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7004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Средний балл за семестр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0EC23DD5" w14:textId="77777777" w:rsidR="0072135B" w:rsidRPr="0017004F" w:rsidRDefault="0072135B" w:rsidP="0017004F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7004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Проверка по официальной ведомости / зачётке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4CCACD7A" w14:textId="77777777" w:rsidR="0072135B" w:rsidRPr="0017004F" w:rsidRDefault="0072135B" w:rsidP="0017004F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7004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≥ 4.0</w:t>
            </w:r>
          </w:p>
        </w:tc>
      </w:tr>
      <w:tr w:rsidR="0072135B" w:rsidRPr="0017004F" w14:paraId="2882E45E" w14:textId="77777777" w:rsidTr="002E7DB2">
        <w:tc>
          <w:tcPr>
            <w:tcW w:w="1129" w:type="dxa"/>
            <w:vMerge/>
            <w:hideMark/>
          </w:tcPr>
          <w:p w14:paraId="0C10A4EC" w14:textId="77777777" w:rsidR="0072135B" w:rsidRPr="0017004F" w:rsidRDefault="0072135B" w:rsidP="0017004F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4755" w:type="dxa"/>
            <w:hideMark/>
          </w:tcPr>
          <w:p w14:paraId="7593B684" w14:textId="77777777" w:rsidR="0072135B" w:rsidRPr="0017004F" w:rsidRDefault="0072135B" w:rsidP="0017004F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7004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Посещаемость занятий</w:t>
            </w:r>
          </w:p>
        </w:tc>
        <w:tc>
          <w:tcPr>
            <w:tcW w:w="0" w:type="auto"/>
            <w:hideMark/>
          </w:tcPr>
          <w:p w14:paraId="3ECDDC6A" w14:textId="77777777" w:rsidR="0072135B" w:rsidRPr="0017004F" w:rsidRDefault="0072135B" w:rsidP="0017004F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7004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Анализ журнала посещений или отметок преподавателей</w:t>
            </w:r>
          </w:p>
        </w:tc>
        <w:tc>
          <w:tcPr>
            <w:tcW w:w="0" w:type="auto"/>
            <w:hideMark/>
          </w:tcPr>
          <w:p w14:paraId="7A8DAF16" w14:textId="77777777" w:rsidR="0072135B" w:rsidRPr="0017004F" w:rsidRDefault="0072135B" w:rsidP="0017004F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7004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≥ 80%</w:t>
            </w:r>
          </w:p>
        </w:tc>
      </w:tr>
      <w:tr w:rsidR="0072135B" w:rsidRPr="0017004F" w14:paraId="63FC36B5" w14:textId="77777777" w:rsidTr="002E7DB2">
        <w:tc>
          <w:tcPr>
            <w:tcW w:w="1129" w:type="dxa"/>
            <w:vMerge/>
            <w:hideMark/>
          </w:tcPr>
          <w:p w14:paraId="407FA9EA" w14:textId="77777777" w:rsidR="0072135B" w:rsidRPr="0017004F" w:rsidRDefault="0072135B" w:rsidP="0017004F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4755" w:type="dxa"/>
            <w:hideMark/>
          </w:tcPr>
          <w:p w14:paraId="7CA63F96" w14:textId="77777777" w:rsidR="0072135B" w:rsidRPr="0017004F" w:rsidRDefault="0072135B" w:rsidP="0017004F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7004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Выполнение учебных заданий в срок</w:t>
            </w:r>
          </w:p>
        </w:tc>
        <w:tc>
          <w:tcPr>
            <w:tcW w:w="0" w:type="auto"/>
            <w:hideMark/>
          </w:tcPr>
          <w:p w14:paraId="10E24592" w14:textId="77777777" w:rsidR="0072135B" w:rsidRPr="0017004F" w:rsidRDefault="0072135B" w:rsidP="0017004F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7004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Контроль преподавателей, отметки в планере</w:t>
            </w:r>
          </w:p>
        </w:tc>
        <w:tc>
          <w:tcPr>
            <w:tcW w:w="0" w:type="auto"/>
            <w:hideMark/>
          </w:tcPr>
          <w:p w14:paraId="5393B10E" w14:textId="77777777" w:rsidR="0072135B" w:rsidRPr="0017004F" w:rsidRDefault="0072135B" w:rsidP="0017004F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7004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≥ 90%</w:t>
            </w:r>
          </w:p>
        </w:tc>
      </w:tr>
    </w:tbl>
    <w:p w14:paraId="4D06A54B" w14:textId="38F2E798" w:rsidR="0070314E" w:rsidRDefault="0070314E"/>
    <w:p w14:paraId="59AB7A26" w14:textId="77777777" w:rsidR="0070314E" w:rsidRDefault="0070314E">
      <w:r>
        <w:br w:type="page"/>
      </w:r>
    </w:p>
    <w:p w14:paraId="055F6D5B" w14:textId="38BCC636" w:rsidR="0070314E" w:rsidRDefault="0070314E">
      <w:r>
        <w:lastRenderedPageBreak/>
        <w:t>Окончание таблицы 4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29"/>
        <w:gridCol w:w="4755"/>
        <w:gridCol w:w="1889"/>
        <w:gridCol w:w="1855"/>
      </w:tblGrid>
      <w:tr w:rsidR="00DE63D3" w:rsidRPr="0017004F" w14:paraId="153E8100" w14:textId="77777777" w:rsidTr="00DE63D3">
        <w:tc>
          <w:tcPr>
            <w:tcW w:w="1129" w:type="dxa"/>
            <w:tcBorders>
              <w:bottom w:val="double" w:sz="4" w:space="0" w:color="auto"/>
            </w:tcBorders>
            <w:hideMark/>
          </w:tcPr>
          <w:p w14:paraId="169CE334" w14:textId="77777777" w:rsidR="00DE63D3" w:rsidRPr="0017004F" w:rsidRDefault="00DE63D3" w:rsidP="00C66D2F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17004F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Сфера</w:t>
            </w:r>
          </w:p>
        </w:tc>
        <w:tc>
          <w:tcPr>
            <w:tcW w:w="4755" w:type="dxa"/>
            <w:tcBorders>
              <w:bottom w:val="double" w:sz="4" w:space="0" w:color="auto"/>
            </w:tcBorders>
            <w:hideMark/>
          </w:tcPr>
          <w:p w14:paraId="1BC4FF2F" w14:textId="77777777" w:rsidR="00DE63D3" w:rsidRPr="0017004F" w:rsidRDefault="00DE63D3" w:rsidP="00C66D2F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17004F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KPI (ключевой показатель эффективности)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6F7E77E0" w14:textId="77777777" w:rsidR="00DE63D3" w:rsidRPr="0017004F" w:rsidRDefault="00DE63D3" w:rsidP="00C66D2F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17004F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Методика измерения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61C9C95B" w14:textId="77777777" w:rsidR="00DE63D3" w:rsidRPr="0017004F" w:rsidRDefault="00DE63D3" w:rsidP="00C66D2F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17004F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Целевое значение</w:t>
            </w:r>
          </w:p>
        </w:tc>
      </w:tr>
      <w:tr w:rsidR="0072135B" w:rsidRPr="0017004F" w14:paraId="03C909ED" w14:textId="77777777" w:rsidTr="00DE63D3">
        <w:tc>
          <w:tcPr>
            <w:tcW w:w="1129" w:type="dxa"/>
            <w:vMerge w:val="restart"/>
            <w:tcBorders>
              <w:top w:val="double" w:sz="4" w:space="0" w:color="auto"/>
            </w:tcBorders>
            <w:hideMark/>
          </w:tcPr>
          <w:p w14:paraId="5DCBA8AD" w14:textId="77777777" w:rsidR="0072135B" w:rsidRPr="0017004F" w:rsidRDefault="0072135B" w:rsidP="0017004F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7004F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Работа</w:t>
            </w:r>
          </w:p>
        </w:tc>
        <w:tc>
          <w:tcPr>
            <w:tcW w:w="4755" w:type="dxa"/>
            <w:tcBorders>
              <w:top w:val="double" w:sz="4" w:space="0" w:color="auto"/>
            </w:tcBorders>
            <w:hideMark/>
          </w:tcPr>
          <w:p w14:paraId="6912D667" w14:textId="77777777" w:rsidR="0072135B" w:rsidRPr="0017004F" w:rsidRDefault="0072135B" w:rsidP="0017004F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7004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Выполнение задач по плану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12B81A4B" w14:textId="77777777" w:rsidR="0072135B" w:rsidRPr="0017004F" w:rsidRDefault="0072135B" w:rsidP="0017004F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7004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Еженедельный отчёт / трекер задач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3BD55FCD" w14:textId="77777777" w:rsidR="0072135B" w:rsidRPr="0017004F" w:rsidRDefault="0072135B" w:rsidP="0017004F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7004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100%</w:t>
            </w:r>
          </w:p>
        </w:tc>
      </w:tr>
      <w:tr w:rsidR="0072135B" w:rsidRPr="0017004F" w14:paraId="59D3B649" w14:textId="77777777" w:rsidTr="002E7DB2">
        <w:tc>
          <w:tcPr>
            <w:tcW w:w="1129" w:type="dxa"/>
            <w:vMerge/>
            <w:hideMark/>
          </w:tcPr>
          <w:p w14:paraId="528E8364" w14:textId="77777777" w:rsidR="0072135B" w:rsidRPr="0017004F" w:rsidRDefault="0072135B" w:rsidP="0017004F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4755" w:type="dxa"/>
            <w:hideMark/>
          </w:tcPr>
          <w:p w14:paraId="4053794E" w14:textId="77777777" w:rsidR="0072135B" w:rsidRPr="0017004F" w:rsidRDefault="0072135B" w:rsidP="0017004F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7004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Качество выполненных заданий</w:t>
            </w:r>
          </w:p>
        </w:tc>
        <w:tc>
          <w:tcPr>
            <w:tcW w:w="0" w:type="auto"/>
            <w:hideMark/>
          </w:tcPr>
          <w:p w14:paraId="5D618757" w14:textId="77777777" w:rsidR="0072135B" w:rsidRPr="0017004F" w:rsidRDefault="0072135B" w:rsidP="0017004F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7004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Оценка руководителя, процент исправлений</w:t>
            </w:r>
          </w:p>
        </w:tc>
        <w:tc>
          <w:tcPr>
            <w:tcW w:w="0" w:type="auto"/>
            <w:hideMark/>
          </w:tcPr>
          <w:p w14:paraId="019204ED" w14:textId="77777777" w:rsidR="0072135B" w:rsidRPr="0017004F" w:rsidRDefault="0072135B" w:rsidP="0017004F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7004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≥ 90% положительных отзывов</w:t>
            </w:r>
          </w:p>
        </w:tc>
      </w:tr>
      <w:tr w:rsidR="0072135B" w:rsidRPr="0017004F" w14:paraId="52F70EBD" w14:textId="77777777" w:rsidTr="002E7DB2">
        <w:tc>
          <w:tcPr>
            <w:tcW w:w="1129" w:type="dxa"/>
            <w:vMerge/>
            <w:hideMark/>
          </w:tcPr>
          <w:p w14:paraId="2A050595" w14:textId="77777777" w:rsidR="0072135B" w:rsidRPr="0017004F" w:rsidRDefault="0072135B" w:rsidP="0017004F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4755" w:type="dxa"/>
            <w:hideMark/>
          </w:tcPr>
          <w:p w14:paraId="1DB3FC20" w14:textId="77777777" w:rsidR="0072135B" w:rsidRPr="0017004F" w:rsidRDefault="0072135B" w:rsidP="0017004F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7004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Профессиональный рост</w:t>
            </w:r>
          </w:p>
        </w:tc>
        <w:tc>
          <w:tcPr>
            <w:tcW w:w="0" w:type="auto"/>
            <w:hideMark/>
          </w:tcPr>
          <w:p w14:paraId="1CDC06AF" w14:textId="77777777" w:rsidR="0072135B" w:rsidRPr="0017004F" w:rsidRDefault="0072135B" w:rsidP="0017004F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7004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Ежеквартальная обратная связь от наставника</w:t>
            </w:r>
          </w:p>
        </w:tc>
        <w:tc>
          <w:tcPr>
            <w:tcW w:w="0" w:type="auto"/>
            <w:hideMark/>
          </w:tcPr>
          <w:p w14:paraId="3FF91DBF" w14:textId="682B1F67" w:rsidR="0072135B" w:rsidRPr="0017004F" w:rsidRDefault="0072135B" w:rsidP="0017004F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7004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Положительная динамика</w:t>
            </w:r>
          </w:p>
        </w:tc>
      </w:tr>
      <w:tr w:rsidR="0072135B" w:rsidRPr="0017004F" w14:paraId="09CD4214" w14:textId="77777777" w:rsidTr="002E7DB2">
        <w:tc>
          <w:tcPr>
            <w:tcW w:w="1129" w:type="dxa"/>
            <w:vMerge w:val="restart"/>
            <w:hideMark/>
          </w:tcPr>
          <w:p w14:paraId="6AFD4724" w14:textId="77777777" w:rsidR="0072135B" w:rsidRPr="0017004F" w:rsidRDefault="0072135B" w:rsidP="0017004F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7004F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Личное время</w:t>
            </w:r>
          </w:p>
        </w:tc>
        <w:tc>
          <w:tcPr>
            <w:tcW w:w="4755" w:type="dxa"/>
            <w:hideMark/>
          </w:tcPr>
          <w:p w14:paraId="119F3228" w14:textId="77777777" w:rsidR="0072135B" w:rsidRPr="0017004F" w:rsidRDefault="0072135B" w:rsidP="0017004F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7004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Время на отдых и сон</w:t>
            </w:r>
          </w:p>
        </w:tc>
        <w:tc>
          <w:tcPr>
            <w:tcW w:w="0" w:type="auto"/>
            <w:hideMark/>
          </w:tcPr>
          <w:p w14:paraId="2353E899" w14:textId="77777777" w:rsidR="0072135B" w:rsidRPr="0017004F" w:rsidRDefault="0072135B" w:rsidP="0017004F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7004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Приложение-трекер или дневник режима</w:t>
            </w:r>
          </w:p>
        </w:tc>
        <w:tc>
          <w:tcPr>
            <w:tcW w:w="0" w:type="auto"/>
            <w:hideMark/>
          </w:tcPr>
          <w:p w14:paraId="650EF4AB" w14:textId="77777777" w:rsidR="0072135B" w:rsidRPr="0017004F" w:rsidRDefault="0072135B" w:rsidP="0017004F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7004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7–8 часов сна в сутки</w:t>
            </w:r>
          </w:p>
        </w:tc>
      </w:tr>
      <w:tr w:rsidR="0072135B" w:rsidRPr="0017004F" w14:paraId="35FF52A7" w14:textId="77777777" w:rsidTr="002E7DB2">
        <w:tc>
          <w:tcPr>
            <w:tcW w:w="1129" w:type="dxa"/>
            <w:vMerge/>
            <w:hideMark/>
          </w:tcPr>
          <w:p w14:paraId="226CB9B5" w14:textId="77777777" w:rsidR="0072135B" w:rsidRPr="0017004F" w:rsidRDefault="0072135B" w:rsidP="0017004F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4755" w:type="dxa"/>
            <w:hideMark/>
          </w:tcPr>
          <w:p w14:paraId="401D1052" w14:textId="77777777" w:rsidR="0072135B" w:rsidRPr="0017004F" w:rsidRDefault="0072135B" w:rsidP="0017004F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7004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Время на досуг и общение</w:t>
            </w:r>
          </w:p>
        </w:tc>
        <w:tc>
          <w:tcPr>
            <w:tcW w:w="0" w:type="auto"/>
            <w:hideMark/>
          </w:tcPr>
          <w:p w14:paraId="36080324" w14:textId="77777777" w:rsidR="0072135B" w:rsidRPr="0017004F" w:rsidRDefault="0072135B" w:rsidP="0017004F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7004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Самоотчёт / еженедельный план</w:t>
            </w:r>
          </w:p>
        </w:tc>
        <w:tc>
          <w:tcPr>
            <w:tcW w:w="0" w:type="auto"/>
            <w:hideMark/>
          </w:tcPr>
          <w:p w14:paraId="6C6D3E63" w14:textId="77777777" w:rsidR="0072135B" w:rsidRPr="0017004F" w:rsidRDefault="0072135B" w:rsidP="0017004F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7004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≥ 5 часов в неделю</w:t>
            </w:r>
          </w:p>
        </w:tc>
      </w:tr>
      <w:tr w:rsidR="0072135B" w:rsidRPr="0017004F" w14:paraId="07F2ABB3" w14:textId="77777777" w:rsidTr="002E7DB2">
        <w:tc>
          <w:tcPr>
            <w:tcW w:w="1129" w:type="dxa"/>
            <w:vMerge/>
            <w:hideMark/>
          </w:tcPr>
          <w:p w14:paraId="1F129FB8" w14:textId="77777777" w:rsidR="0072135B" w:rsidRPr="0017004F" w:rsidRDefault="0072135B" w:rsidP="0017004F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4755" w:type="dxa"/>
            <w:hideMark/>
          </w:tcPr>
          <w:p w14:paraId="28862186" w14:textId="77777777" w:rsidR="0072135B" w:rsidRPr="0017004F" w:rsidRDefault="0072135B" w:rsidP="0017004F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7004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Уровень стресса / самочувствия</w:t>
            </w:r>
          </w:p>
        </w:tc>
        <w:tc>
          <w:tcPr>
            <w:tcW w:w="0" w:type="auto"/>
            <w:hideMark/>
          </w:tcPr>
          <w:p w14:paraId="3CC0D6B0" w14:textId="77777777" w:rsidR="0072135B" w:rsidRPr="0017004F" w:rsidRDefault="0072135B" w:rsidP="0017004F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7004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Самооценка по шкале (1–10)</w:t>
            </w:r>
          </w:p>
        </w:tc>
        <w:tc>
          <w:tcPr>
            <w:tcW w:w="0" w:type="auto"/>
            <w:hideMark/>
          </w:tcPr>
          <w:p w14:paraId="4CF902F1" w14:textId="77777777" w:rsidR="0072135B" w:rsidRPr="0017004F" w:rsidRDefault="0072135B" w:rsidP="0017004F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7004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≥ 7 баллов</w:t>
            </w:r>
          </w:p>
        </w:tc>
      </w:tr>
    </w:tbl>
    <w:p w14:paraId="729F1D34" w14:textId="469C6954" w:rsidR="00604819" w:rsidRDefault="00AF33BF" w:rsidP="00152F67">
      <w:pPr>
        <w:pStyle w:val="2"/>
      </w:pPr>
      <w:bookmarkStart w:id="14" w:name="_Toc212849547"/>
      <w:r w:rsidRPr="00AF33BF">
        <w:t>Задание 4. Анализ стейкхолдеров системы</w:t>
      </w:r>
      <w:bookmarkEnd w:id="14"/>
    </w:p>
    <w:p w14:paraId="370BF688" w14:textId="0A710495" w:rsidR="00C60B4C" w:rsidRDefault="00F640CE" w:rsidP="00F640CE">
      <w:pPr>
        <w:pStyle w:val="3"/>
      </w:pPr>
      <w:bookmarkStart w:id="15" w:name="_Toc212849548"/>
      <w:r>
        <w:t>Условие</w:t>
      </w:r>
      <w:bookmarkEnd w:id="15"/>
    </w:p>
    <w:p w14:paraId="597FD3A1" w14:textId="30A7C037" w:rsidR="0054549B" w:rsidRDefault="0054549B" w:rsidP="00525A85">
      <w:pPr>
        <w:pStyle w:val="af9"/>
      </w:pPr>
      <w:r w:rsidRPr="00525A85">
        <w:rPr>
          <w:b/>
          <w:bCs/>
        </w:rPr>
        <w:t>Задание:</w:t>
      </w:r>
      <w:r>
        <w:t xml:space="preserve"> Проведите анализ стейкхолдеров вашего совмещения работы и учебы:</w:t>
      </w:r>
    </w:p>
    <w:p w14:paraId="17E6BA6E" w14:textId="46EC6577" w:rsidR="0054549B" w:rsidRDefault="0054549B" w:rsidP="00525A85">
      <w:pPr>
        <w:pStyle w:val="a2"/>
        <w:numPr>
          <w:ilvl w:val="0"/>
          <w:numId w:val="26"/>
        </w:numPr>
      </w:pPr>
      <w:r>
        <w:t>Составьте карту стейкхолдеров</w:t>
      </w:r>
      <w:r w:rsidR="00525A85">
        <w:rPr>
          <w:lang w:val="en-US"/>
        </w:rPr>
        <w:t>;</w:t>
      </w:r>
    </w:p>
    <w:p w14:paraId="098AD9DE" w14:textId="75FD6F34" w:rsidR="0054549B" w:rsidRDefault="0054549B" w:rsidP="00525A85">
      <w:pPr>
        <w:pStyle w:val="a2"/>
        <w:numPr>
          <w:ilvl w:val="0"/>
          <w:numId w:val="26"/>
        </w:numPr>
      </w:pPr>
      <w:r>
        <w:t>Проанализируйте их интересы и влияние</w:t>
      </w:r>
      <w:r w:rsidR="00525A85" w:rsidRPr="00525A85">
        <w:t>;</w:t>
      </w:r>
    </w:p>
    <w:p w14:paraId="6714BD1D" w14:textId="16A00A17" w:rsidR="002B0B38" w:rsidRPr="002B0B38" w:rsidRDefault="0054549B" w:rsidP="00525A85">
      <w:pPr>
        <w:pStyle w:val="a2"/>
        <w:numPr>
          <w:ilvl w:val="0"/>
          <w:numId w:val="26"/>
        </w:numPr>
      </w:pPr>
      <w:r>
        <w:t>Разработайте стратегию работы с каждой группой</w:t>
      </w:r>
      <w:r w:rsidR="00525A85" w:rsidRPr="00525A85">
        <w:t>.</w:t>
      </w:r>
    </w:p>
    <w:p w14:paraId="7B3A9F93" w14:textId="5E19E958" w:rsidR="00C60B4C" w:rsidRDefault="00B350FE" w:rsidP="00B350FE">
      <w:pPr>
        <w:pStyle w:val="af9"/>
      </w:pPr>
      <w:r>
        <w:t>Ответ на задание представить в виде таблицы 5.</w:t>
      </w:r>
    </w:p>
    <w:p w14:paraId="126E5BCC" w14:textId="31DBC422" w:rsidR="007D310E" w:rsidRDefault="007D310E" w:rsidP="007D310E">
      <w:pPr>
        <w:pStyle w:val="aff3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190205">
        <w:rPr>
          <w:noProof/>
        </w:rPr>
        <w:t>5</w:t>
      </w:r>
      <w:r>
        <w:fldChar w:fldCharType="end"/>
      </w:r>
      <w:r>
        <w:t xml:space="preserve"> – Форма выполнения задания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1"/>
        <w:gridCol w:w="1855"/>
        <w:gridCol w:w="1187"/>
        <w:gridCol w:w="4819"/>
      </w:tblGrid>
      <w:tr w:rsidR="00AA0A12" w:rsidRPr="00AA0A12" w14:paraId="77B4556B" w14:textId="77777777" w:rsidTr="00E053AB">
        <w:trPr>
          <w:tblHeader/>
        </w:trPr>
        <w:tc>
          <w:tcPr>
            <w:tcW w:w="915" w:type="pct"/>
            <w:tcBorders>
              <w:top w:val="outset" w:sz="6" w:space="0" w:color="auto"/>
              <w:left w:val="outset" w:sz="6" w:space="0" w:color="auto"/>
              <w:bottom w:val="double" w:sz="4" w:space="0" w:color="auto"/>
              <w:right w:val="outset" w:sz="6" w:space="0" w:color="auto"/>
            </w:tcBorders>
            <w:shd w:val="clear" w:color="auto" w:fill="FFFFFF"/>
            <w:hideMark/>
          </w:tcPr>
          <w:p w14:paraId="7A3F0339" w14:textId="77777777" w:rsidR="00AA0A12" w:rsidRPr="00AA0A12" w:rsidRDefault="00AA0A12" w:rsidP="00E053AB">
            <w:pPr>
              <w:spacing w:after="100" w:afterAutospacing="1"/>
              <w:jc w:val="center"/>
              <w:rPr>
                <w:rFonts w:asciiTheme="minorHAnsi" w:eastAsia="Times New Roman" w:hAnsiTheme="minorHAnsi" w:cstheme="minorHAnsi"/>
                <w:b/>
                <w:bCs/>
                <w:kern w:val="0"/>
                <w:lang w:eastAsia="ru-RU"/>
                <w14:ligatures w14:val="none"/>
              </w:rPr>
            </w:pPr>
            <w:r w:rsidRPr="00AA0A12">
              <w:rPr>
                <w:rFonts w:asciiTheme="minorHAnsi" w:eastAsia="Times New Roman" w:hAnsiTheme="minorHAnsi" w:cstheme="minorHAnsi"/>
                <w:b/>
                <w:bCs/>
                <w:kern w:val="0"/>
                <w:lang w:eastAsia="ru-RU"/>
                <w14:ligatures w14:val="none"/>
              </w:rPr>
              <w:t>Стейкхолдер</w:t>
            </w:r>
          </w:p>
        </w:tc>
        <w:tc>
          <w:tcPr>
            <w:tcW w:w="964" w:type="pct"/>
            <w:tcBorders>
              <w:top w:val="outset" w:sz="6" w:space="0" w:color="auto"/>
              <w:left w:val="outset" w:sz="6" w:space="0" w:color="auto"/>
              <w:bottom w:val="double" w:sz="4" w:space="0" w:color="auto"/>
              <w:right w:val="outset" w:sz="6" w:space="0" w:color="auto"/>
            </w:tcBorders>
            <w:shd w:val="clear" w:color="auto" w:fill="FFFFFF"/>
            <w:hideMark/>
          </w:tcPr>
          <w:p w14:paraId="5E6BA14F" w14:textId="77777777" w:rsidR="00AA0A12" w:rsidRPr="00AA0A12" w:rsidRDefault="00AA0A12" w:rsidP="00E053AB">
            <w:pPr>
              <w:spacing w:after="100" w:afterAutospacing="1"/>
              <w:jc w:val="center"/>
              <w:rPr>
                <w:rFonts w:asciiTheme="minorHAnsi" w:eastAsia="Times New Roman" w:hAnsiTheme="minorHAnsi" w:cstheme="minorHAnsi"/>
                <w:b/>
                <w:bCs/>
                <w:kern w:val="0"/>
                <w:lang w:eastAsia="ru-RU"/>
                <w14:ligatures w14:val="none"/>
              </w:rPr>
            </w:pPr>
            <w:r w:rsidRPr="00AA0A12">
              <w:rPr>
                <w:rFonts w:asciiTheme="minorHAnsi" w:eastAsia="Times New Roman" w:hAnsiTheme="minorHAnsi" w:cstheme="minorHAnsi"/>
                <w:b/>
                <w:bCs/>
                <w:kern w:val="0"/>
                <w:lang w:eastAsia="ru-RU"/>
                <w14:ligatures w14:val="none"/>
              </w:rPr>
              <w:t>Интересы</w:t>
            </w:r>
          </w:p>
        </w:tc>
        <w:tc>
          <w:tcPr>
            <w:tcW w:w="617" w:type="pct"/>
            <w:tcBorders>
              <w:top w:val="outset" w:sz="6" w:space="0" w:color="auto"/>
              <w:left w:val="outset" w:sz="6" w:space="0" w:color="auto"/>
              <w:bottom w:val="double" w:sz="4" w:space="0" w:color="auto"/>
              <w:right w:val="outset" w:sz="6" w:space="0" w:color="auto"/>
            </w:tcBorders>
            <w:shd w:val="clear" w:color="auto" w:fill="FFFFFF"/>
            <w:hideMark/>
          </w:tcPr>
          <w:p w14:paraId="62183A6D" w14:textId="77777777" w:rsidR="00AA0A12" w:rsidRPr="00AA0A12" w:rsidRDefault="00AA0A12" w:rsidP="00E053AB">
            <w:pPr>
              <w:spacing w:after="100" w:afterAutospacing="1"/>
              <w:jc w:val="center"/>
              <w:rPr>
                <w:rFonts w:asciiTheme="minorHAnsi" w:eastAsia="Times New Roman" w:hAnsiTheme="minorHAnsi" w:cstheme="minorHAnsi"/>
                <w:b/>
                <w:bCs/>
                <w:kern w:val="0"/>
                <w:lang w:eastAsia="ru-RU"/>
                <w14:ligatures w14:val="none"/>
              </w:rPr>
            </w:pPr>
            <w:r w:rsidRPr="00AA0A12">
              <w:rPr>
                <w:rFonts w:asciiTheme="minorHAnsi" w:eastAsia="Times New Roman" w:hAnsiTheme="minorHAnsi" w:cstheme="minorHAnsi"/>
                <w:b/>
                <w:bCs/>
                <w:kern w:val="0"/>
                <w:lang w:eastAsia="ru-RU"/>
                <w14:ligatures w14:val="none"/>
              </w:rPr>
              <w:t>Влияние</w:t>
            </w:r>
          </w:p>
        </w:tc>
        <w:tc>
          <w:tcPr>
            <w:tcW w:w="2504" w:type="pct"/>
            <w:tcBorders>
              <w:top w:val="outset" w:sz="6" w:space="0" w:color="auto"/>
              <w:left w:val="outset" w:sz="6" w:space="0" w:color="auto"/>
              <w:bottom w:val="double" w:sz="4" w:space="0" w:color="auto"/>
              <w:right w:val="outset" w:sz="6" w:space="0" w:color="auto"/>
            </w:tcBorders>
            <w:shd w:val="clear" w:color="auto" w:fill="FFFFFF"/>
            <w:hideMark/>
          </w:tcPr>
          <w:p w14:paraId="5686428F" w14:textId="77777777" w:rsidR="00AA0A12" w:rsidRPr="00AA0A12" w:rsidRDefault="00AA0A12" w:rsidP="00E053AB">
            <w:pPr>
              <w:spacing w:after="100" w:afterAutospacing="1"/>
              <w:jc w:val="center"/>
              <w:rPr>
                <w:rFonts w:asciiTheme="minorHAnsi" w:eastAsia="Times New Roman" w:hAnsiTheme="minorHAnsi" w:cstheme="minorHAnsi"/>
                <w:b/>
                <w:bCs/>
                <w:kern w:val="0"/>
                <w:lang w:eastAsia="ru-RU"/>
                <w14:ligatures w14:val="none"/>
              </w:rPr>
            </w:pPr>
            <w:r w:rsidRPr="00AA0A12">
              <w:rPr>
                <w:rFonts w:asciiTheme="minorHAnsi" w:eastAsia="Times New Roman" w:hAnsiTheme="minorHAnsi" w:cstheme="minorHAnsi"/>
                <w:b/>
                <w:bCs/>
                <w:kern w:val="0"/>
                <w:lang w:eastAsia="ru-RU"/>
                <w14:ligatures w14:val="none"/>
              </w:rPr>
              <w:t>Стратегия взаимодействия</w:t>
            </w:r>
          </w:p>
        </w:tc>
      </w:tr>
      <w:tr w:rsidR="00AA0A12" w:rsidRPr="00AA0A12" w14:paraId="2981AE80" w14:textId="77777777" w:rsidTr="00AA0A12">
        <w:tc>
          <w:tcPr>
            <w:tcW w:w="915" w:type="pct"/>
            <w:tcBorders>
              <w:top w:val="doub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3DD22B" w14:textId="77777777" w:rsidR="00AA0A12" w:rsidRPr="00AA0A12" w:rsidRDefault="00AA0A12" w:rsidP="00AA0A12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0A12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Университет</w:t>
            </w:r>
          </w:p>
        </w:tc>
        <w:tc>
          <w:tcPr>
            <w:tcW w:w="964" w:type="pct"/>
            <w:tcBorders>
              <w:top w:val="doub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B4B5D4" w14:textId="77777777" w:rsidR="00AA0A12" w:rsidRPr="00AA0A12" w:rsidRDefault="00AA0A12" w:rsidP="00AA0A12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0A12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Успеваемость</w:t>
            </w:r>
          </w:p>
        </w:tc>
        <w:tc>
          <w:tcPr>
            <w:tcW w:w="617" w:type="pct"/>
            <w:tcBorders>
              <w:top w:val="doub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B069AC" w14:textId="77777777" w:rsidR="00AA0A12" w:rsidRPr="00AA0A12" w:rsidRDefault="00AA0A12" w:rsidP="00AA0A12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0A12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Высокое</w:t>
            </w:r>
          </w:p>
        </w:tc>
        <w:tc>
          <w:tcPr>
            <w:tcW w:w="2504" w:type="pct"/>
            <w:tcBorders>
              <w:top w:val="doub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D2B54A" w14:textId="77777777" w:rsidR="00AA0A12" w:rsidRPr="00AA0A12" w:rsidRDefault="00AA0A12" w:rsidP="00AA0A12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0A12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Своевременное информирование о нагрузке</w:t>
            </w:r>
          </w:p>
        </w:tc>
      </w:tr>
      <w:tr w:rsidR="00AA0A12" w:rsidRPr="00AA0A12" w14:paraId="010EF015" w14:textId="77777777" w:rsidTr="00AA0A12">
        <w:tc>
          <w:tcPr>
            <w:tcW w:w="91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103D70" w14:textId="77777777" w:rsidR="00AA0A12" w:rsidRPr="00AA0A12" w:rsidRDefault="00AA0A12" w:rsidP="00AA0A12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0A12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Работодатель</w:t>
            </w:r>
          </w:p>
        </w:tc>
        <w:tc>
          <w:tcPr>
            <w:tcW w:w="9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11E2D4" w14:textId="77777777" w:rsidR="00AA0A12" w:rsidRPr="00AA0A12" w:rsidRDefault="00AA0A12" w:rsidP="00AA0A12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0A12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Качество работы</w:t>
            </w:r>
          </w:p>
        </w:tc>
        <w:tc>
          <w:tcPr>
            <w:tcW w:w="6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37C3A6" w14:textId="77777777" w:rsidR="00AA0A12" w:rsidRPr="00AA0A12" w:rsidRDefault="00AA0A12" w:rsidP="00AA0A12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0A12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Высокое</w:t>
            </w:r>
          </w:p>
        </w:tc>
        <w:tc>
          <w:tcPr>
            <w:tcW w:w="25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59689D" w14:textId="77777777" w:rsidR="00AA0A12" w:rsidRPr="00AA0A12" w:rsidRDefault="00AA0A12" w:rsidP="00AA0A12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0A12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Четкое определение графика</w:t>
            </w:r>
          </w:p>
        </w:tc>
      </w:tr>
      <w:tr w:rsidR="00AA0A12" w:rsidRPr="00AA0A12" w14:paraId="1CD120CB" w14:textId="77777777" w:rsidTr="00AA0A12">
        <w:tc>
          <w:tcPr>
            <w:tcW w:w="91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1D0D14" w14:textId="77777777" w:rsidR="00AA0A12" w:rsidRPr="00AA0A12" w:rsidRDefault="00AA0A12" w:rsidP="00AA0A12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0A12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Преподаватели</w:t>
            </w:r>
          </w:p>
        </w:tc>
        <w:tc>
          <w:tcPr>
            <w:tcW w:w="9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68B8A00" w14:textId="77777777" w:rsidR="00AA0A12" w:rsidRPr="00AA0A12" w:rsidRDefault="00AA0A12" w:rsidP="00AA0A12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0A12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Посещаемость</w:t>
            </w:r>
          </w:p>
        </w:tc>
        <w:tc>
          <w:tcPr>
            <w:tcW w:w="6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39F6F9" w14:textId="77777777" w:rsidR="00AA0A12" w:rsidRPr="00AA0A12" w:rsidRDefault="00AA0A12" w:rsidP="00AA0A12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0A12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Среднее</w:t>
            </w:r>
          </w:p>
        </w:tc>
        <w:tc>
          <w:tcPr>
            <w:tcW w:w="25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C4612F" w14:textId="77777777" w:rsidR="00AA0A12" w:rsidRPr="00AA0A12" w:rsidRDefault="00AA0A12" w:rsidP="00AA0A12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0A12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Предварительное согласование пропусков</w:t>
            </w:r>
          </w:p>
        </w:tc>
      </w:tr>
      <w:tr w:rsidR="00AA0A12" w:rsidRPr="00AA0A12" w14:paraId="58EE470B" w14:textId="77777777" w:rsidTr="00AA0A12">
        <w:tc>
          <w:tcPr>
            <w:tcW w:w="91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E3C19F" w14:textId="77777777" w:rsidR="00AA0A12" w:rsidRPr="00AA0A12" w:rsidRDefault="00AA0A12" w:rsidP="00AA0A12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0A12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Семья</w:t>
            </w:r>
          </w:p>
        </w:tc>
        <w:tc>
          <w:tcPr>
            <w:tcW w:w="9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87BB3E" w14:textId="77777777" w:rsidR="00AA0A12" w:rsidRPr="00AA0A12" w:rsidRDefault="00AA0A12" w:rsidP="00AA0A12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0A12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Баланс нагрузок</w:t>
            </w:r>
          </w:p>
        </w:tc>
        <w:tc>
          <w:tcPr>
            <w:tcW w:w="6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270222" w14:textId="77777777" w:rsidR="00AA0A12" w:rsidRPr="00AA0A12" w:rsidRDefault="00AA0A12" w:rsidP="00AA0A12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0A12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Высокое</w:t>
            </w:r>
          </w:p>
        </w:tc>
        <w:tc>
          <w:tcPr>
            <w:tcW w:w="25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898635" w14:textId="77777777" w:rsidR="00AA0A12" w:rsidRPr="00AA0A12" w:rsidRDefault="00AA0A12" w:rsidP="00AA0A12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A0A12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Регулярное обсуждение планов</w:t>
            </w:r>
          </w:p>
        </w:tc>
      </w:tr>
    </w:tbl>
    <w:p w14:paraId="3EECB579" w14:textId="14259F78" w:rsidR="005E4A7F" w:rsidRDefault="00786CDA" w:rsidP="00786CDA">
      <w:pPr>
        <w:pStyle w:val="3"/>
      </w:pPr>
      <w:bookmarkStart w:id="16" w:name="_Toc212849549"/>
      <w:r>
        <w:t>Решение</w:t>
      </w:r>
      <w:bookmarkEnd w:id="16"/>
    </w:p>
    <w:p w14:paraId="43F5C0A0" w14:textId="5A09322D" w:rsidR="005D7A2A" w:rsidRDefault="0067019A" w:rsidP="0067019A">
      <w:pPr>
        <w:pStyle w:val="af9"/>
      </w:pPr>
      <w:r>
        <w:t>Ответ на</w:t>
      </w:r>
      <w:r w:rsidR="00503A65">
        <w:t xml:space="preserve"> </w:t>
      </w:r>
      <w:r>
        <w:t>задание представлен в таблице 6.</w:t>
      </w:r>
    </w:p>
    <w:p w14:paraId="2DD6CD5A" w14:textId="77777777" w:rsidR="005D7A2A" w:rsidRDefault="005D7A2A">
      <w:pPr>
        <w:rPr>
          <w:rFonts w:asciiTheme="majorHAnsi" w:hAnsiTheme="majorHAnsi" w:cstheme="majorHAnsi"/>
          <w:color w:val="000000"/>
        </w:rPr>
      </w:pPr>
      <w:r>
        <w:br w:type="page"/>
      </w:r>
    </w:p>
    <w:p w14:paraId="5A5099E4" w14:textId="4E7800EA" w:rsidR="005D7A2A" w:rsidRDefault="005D7A2A" w:rsidP="005D7A2A">
      <w:pPr>
        <w:pStyle w:val="aff3"/>
      </w:pPr>
      <w:r>
        <w:lastRenderedPageBreak/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190205">
        <w:rPr>
          <w:noProof/>
        </w:rPr>
        <w:t>6</w:t>
      </w:r>
      <w:r>
        <w:fldChar w:fldCharType="end"/>
      </w:r>
      <w:r>
        <w:t xml:space="preserve"> – </w:t>
      </w:r>
      <w:r w:rsidR="001D060B">
        <w:t>Анализ стейкхолдеров системы «Работа + Учёба»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52"/>
        <w:gridCol w:w="2851"/>
        <w:gridCol w:w="1631"/>
        <w:gridCol w:w="3094"/>
      </w:tblGrid>
      <w:tr w:rsidR="00C60A4C" w:rsidRPr="00C60A4C" w14:paraId="75F0C44E" w14:textId="77777777" w:rsidTr="00C60A4C">
        <w:tc>
          <w:tcPr>
            <w:tcW w:w="0" w:type="auto"/>
            <w:hideMark/>
          </w:tcPr>
          <w:p w14:paraId="469ECDFC" w14:textId="77777777" w:rsidR="00C60A4C" w:rsidRPr="00C60A4C" w:rsidRDefault="00C60A4C" w:rsidP="00C60A4C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C60A4C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Стейкхолдер</w:t>
            </w:r>
          </w:p>
        </w:tc>
        <w:tc>
          <w:tcPr>
            <w:tcW w:w="0" w:type="auto"/>
            <w:hideMark/>
          </w:tcPr>
          <w:p w14:paraId="55510AD9" w14:textId="77777777" w:rsidR="00C60A4C" w:rsidRPr="00C60A4C" w:rsidRDefault="00C60A4C" w:rsidP="00C60A4C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C60A4C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Интересы</w:t>
            </w:r>
          </w:p>
        </w:tc>
        <w:tc>
          <w:tcPr>
            <w:tcW w:w="0" w:type="auto"/>
            <w:hideMark/>
          </w:tcPr>
          <w:p w14:paraId="2119F98E" w14:textId="77777777" w:rsidR="00C60A4C" w:rsidRPr="00C60A4C" w:rsidRDefault="00C60A4C" w:rsidP="00C60A4C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C60A4C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Влияние</w:t>
            </w:r>
          </w:p>
        </w:tc>
        <w:tc>
          <w:tcPr>
            <w:tcW w:w="0" w:type="auto"/>
            <w:hideMark/>
          </w:tcPr>
          <w:p w14:paraId="7C878470" w14:textId="77777777" w:rsidR="00C60A4C" w:rsidRPr="00C60A4C" w:rsidRDefault="00C60A4C" w:rsidP="00C60A4C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C60A4C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Стратегия взаимодействия</w:t>
            </w:r>
          </w:p>
        </w:tc>
      </w:tr>
      <w:tr w:rsidR="00C60A4C" w:rsidRPr="00C60A4C" w14:paraId="2F0422C3" w14:textId="77777777" w:rsidTr="00C60A4C">
        <w:tc>
          <w:tcPr>
            <w:tcW w:w="0" w:type="auto"/>
            <w:tcBorders>
              <w:top w:val="double" w:sz="4" w:space="0" w:color="auto"/>
            </w:tcBorders>
            <w:hideMark/>
          </w:tcPr>
          <w:p w14:paraId="30A7DBD9" w14:textId="77777777" w:rsidR="00C60A4C" w:rsidRPr="00C60A4C" w:rsidRDefault="00C60A4C" w:rsidP="00C60A4C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A4C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Университет / факультет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32A9E2E2" w14:textId="77777777" w:rsidR="00C60A4C" w:rsidRPr="00C60A4C" w:rsidRDefault="00C60A4C" w:rsidP="00C60A4C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A4C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Высокая успеваемость, регулярное посещение занятий, своевременная сдача отчётности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3A71C3C8" w14:textId="77777777" w:rsidR="00C60A4C" w:rsidRPr="00C60A4C" w:rsidRDefault="00C60A4C" w:rsidP="00C60A4C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A4C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Высокое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397094AA" w14:textId="77777777" w:rsidR="00C60A4C" w:rsidRPr="00C60A4C" w:rsidRDefault="00C60A4C" w:rsidP="00C60A4C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A4C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Своевременное информирование о графике работы, соблюдение сроков сдачи, активное участие в учебном процессе</w:t>
            </w:r>
          </w:p>
        </w:tc>
      </w:tr>
      <w:tr w:rsidR="00C60A4C" w:rsidRPr="00C60A4C" w14:paraId="6BFD1AB5" w14:textId="77777777" w:rsidTr="00C60A4C">
        <w:tc>
          <w:tcPr>
            <w:tcW w:w="0" w:type="auto"/>
            <w:hideMark/>
          </w:tcPr>
          <w:p w14:paraId="4CB666FC" w14:textId="77777777" w:rsidR="00C60A4C" w:rsidRPr="00C60A4C" w:rsidRDefault="00C60A4C" w:rsidP="00C60A4C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A4C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Работодатель / руководство</w:t>
            </w:r>
          </w:p>
        </w:tc>
        <w:tc>
          <w:tcPr>
            <w:tcW w:w="0" w:type="auto"/>
            <w:hideMark/>
          </w:tcPr>
          <w:p w14:paraId="0C99AAB7" w14:textId="77777777" w:rsidR="00C60A4C" w:rsidRPr="00C60A4C" w:rsidRDefault="00C60A4C" w:rsidP="00C60A4C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A4C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Качественное выполнение рабочих задач, соблюдение сроков, надёжность сотрудника</w:t>
            </w:r>
          </w:p>
        </w:tc>
        <w:tc>
          <w:tcPr>
            <w:tcW w:w="0" w:type="auto"/>
            <w:hideMark/>
          </w:tcPr>
          <w:p w14:paraId="7E36E7CC" w14:textId="77777777" w:rsidR="00C60A4C" w:rsidRPr="00C60A4C" w:rsidRDefault="00C60A4C" w:rsidP="00C60A4C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A4C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Высокое</w:t>
            </w:r>
          </w:p>
        </w:tc>
        <w:tc>
          <w:tcPr>
            <w:tcW w:w="0" w:type="auto"/>
            <w:hideMark/>
          </w:tcPr>
          <w:p w14:paraId="1B677B97" w14:textId="6DF2CB76" w:rsidR="00C60A4C" w:rsidRPr="00C60A4C" w:rsidRDefault="00C60A4C" w:rsidP="00C60A4C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A4C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Чёткое согласование расписания, открытое </w:t>
            </w:r>
            <w:r w:rsidR="00D85E15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обсуждение </w:t>
            </w:r>
            <w:r w:rsidRPr="00C60A4C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период</w:t>
            </w:r>
            <w:r w:rsidR="00D85E15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ов</w:t>
            </w:r>
            <w:r w:rsidRPr="00C60A4C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 учебной занятости, выполнение задач в срок</w:t>
            </w:r>
          </w:p>
        </w:tc>
      </w:tr>
      <w:tr w:rsidR="00C60A4C" w:rsidRPr="00C60A4C" w14:paraId="411061A7" w14:textId="77777777" w:rsidTr="00C60A4C">
        <w:tc>
          <w:tcPr>
            <w:tcW w:w="0" w:type="auto"/>
            <w:hideMark/>
          </w:tcPr>
          <w:p w14:paraId="67F67D33" w14:textId="77777777" w:rsidR="00C60A4C" w:rsidRPr="00C60A4C" w:rsidRDefault="00C60A4C" w:rsidP="00C60A4C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A4C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Преподаватели</w:t>
            </w:r>
          </w:p>
        </w:tc>
        <w:tc>
          <w:tcPr>
            <w:tcW w:w="0" w:type="auto"/>
            <w:hideMark/>
          </w:tcPr>
          <w:p w14:paraId="762DF9A5" w14:textId="77777777" w:rsidR="00C60A4C" w:rsidRPr="00C60A4C" w:rsidRDefault="00C60A4C" w:rsidP="00C60A4C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A4C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Посещаемость, выполнение заданий, вовлечённость в процесс</w:t>
            </w:r>
          </w:p>
        </w:tc>
        <w:tc>
          <w:tcPr>
            <w:tcW w:w="0" w:type="auto"/>
            <w:hideMark/>
          </w:tcPr>
          <w:p w14:paraId="5CCF3343" w14:textId="77777777" w:rsidR="00C60A4C" w:rsidRPr="00C60A4C" w:rsidRDefault="00C60A4C" w:rsidP="00C60A4C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A4C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Среднее</w:t>
            </w:r>
          </w:p>
        </w:tc>
        <w:tc>
          <w:tcPr>
            <w:tcW w:w="0" w:type="auto"/>
            <w:hideMark/>
          </w:tcPr>
          <w:p w14:paraId="13EE8927" w14:textId="77777777" w:rsidR="00C60A4C" w:rsidRPr="00C60A4C" w:rsidRDefault="00C60A4C" w:rsidP="00C60A4C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A4C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Предварительное уведомление о пропусках, выполнение заданий заранее, поддержание делового общения</w:t>
            </w:r>
          </w:p>
        </w:tc>
      </w:tr>
      <w:tr w:rsidR="00C60A4C" w:rsidRPr="00C60A4C" w14:paraId="7C831DAB" w14:textId="77777777" w:rsidTr="00C60A4C">
        <w:tc>
          <w:tcPr>
            <w:tcW w:w="0" w:type="auto"/>
            <w:hideMark/>
          </w:tcPr>
          <w:p w14:paraId="2C7F1E42" w14:textId="77777777" w:rsidR="00C60A4C" w:rsidRPr="00C60A4C" w:rsidRDefault="00C60A4C" w:rsidP="00C60A4C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A4C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Семья / близкие</w:t>
            </w:r>
          </w:p>
        </w:tc>
        <w:tc>
          <w:tcPr>
            <w:tcW w:w="0" w:type="auto"/>
            <w:hideMark/>
          </w:tcPr>
          <w:p w14:paraId="23B8949B" w14:textId="77777777" w:rsidR="00C60A4C" w:rsidRPr="00C60A4C" w:rsidRDefault="00C60A4C" w:rsidP="00C60A4C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A4C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Баланс нагрузок, сохранение здоровья и эмоционального состояния</w:t>
            </w:r>
          </w:p>
        </w:tc>
        <w:tc>
          <w:tcPr>
            <w:tcW w:w="0" w:type="auto"/>
            <w:hideMark/>
          </w:tcPr>
          <w:p w14:paraId="7B29D4D9" w14:textId="77777777" w:rsidR="00C60A4C" w:rsidRPr="00C60A4C" w:rsidRDefault="00C60A4C" w:rsidP="00C60A4C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A4C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Среднее–высокое</w:t>
            </w:r>
          </w:p>
        </w:tc>
        <w:tc>
          <w:tcPr>
            <w:tcW w:w="0" w:type="auto"/>
            <w:hideMark/>
          </w:tcPr>
          <w:p w14:paraId="0ED7812C" w14:textId="77777777" w:rsidR="00C60A4C" w:rsidRPr="00C60A4C" w:rsidRDefault="00C60A4C" w:rsidP="00C60A4C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A4C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Регулярное обсуждение учебного и рабочего графика, совместное планирование отдыха</w:t>
            </w:r>
          </w:p>
        </w:tc>
      </w:tr>
      <w:tr w:rsidR="00C60A4C" w:rsidRPr="00C60A4C" w14:paraId="37C61020" w14:textId="77777777" w:rsidTr="00C60A4C">
        <w:tc>
          <w:tcPr>
            <w:tcW w:w="0" w:type="auto"/>
            <w:hideMark/>
          </w:tcPr>
          <w:p w14:paraId="4D161B29" w14:textId="77777777" w:rsidR="00C60A4C" w:rsidRPr="00C60A4C" w:rsidRDefault="00C60A4C" w:rsidP="00C60A4C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A4C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Коллеги по работе</w:t>
            </w:r>
          </w:p>
        </w:tc>
        <w:tc>
          <w:tcPr>
            <w:tcW w:w="0" w:type="auto"/>
            <w:hideMark/>
          </w:tcPr>
          <w:p w14:paraId="641CDF6A" w14:textId="77777777" w:rsidR="00C60A4C" w:rsidRPr="00C60A4C" w:rsidRDefault="00C60A4C" w:rsidP="00C60A4C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A4C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Слаженная командная работа, равномерное распределение задач</w:t>
            </w:r>
          </w:p>
        </w:tc>
        <w:tc>
          <w:tcPr>
            <w:tcW w:w="0" w:type="auto"/>
            <w:hideMark/>
          </w:tcPr>
          <w:p w14:paraId="42B3D873" w14:textId="77777777" w:rsidR="00C60A4C" w:rsidRPr="00C60A4C" w:rsidRDefault="00C60A4C" w:rsidP="00C60A4C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A4C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Среднее</w:t>
            </w:r>
          </w:p>
        </w:tc>
        <w:tc>
          <w:tcPr>
            <w:tcW w:w="0" w:type="auto"/>
            <w:hideMark/>
          </w:tcPr>
          <w:p w14:paraId="08837FAF" w14:textId="77777777" w:rsidR="00C60A4C" w:rsidRPr="00C60A4C" w:rsidRDefault="00C60A4C" w:rsidP="00C60A4C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A4C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Честное распределение обязанностей, готовность подстраховать и сотрудничать</w:t>
            </w:r>
          </w:p>
        </w:tc>
      </w:tr>
      <w:tr w:rsidR="00C60A4C" w:rsidRPr="00C60A4C" w14:paraId="71BEB6F0" w14:textId="77777777" w:rsidTr="00C60A4C">
        <w:tc>
          <w:tcPr>
            <w:tcW w:w="0" w:type="auto"/>
            <w:hideMark/>
          </w:tcPr>
          <w:p w14:paraId="44657444" w14:textId="77777777" w:rsidR="00C60A4C" w:rsidRPr="00C60A4C" w:rsidRDefault="00C60A4C" w:rsidP="00C60A4C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A4C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Сам студент (личная мотивация)</w:t>
            </w:r>
          </w:p>
        </w:tc>
        <w:tc>
          <w:tcPr>
            <w:tcW w:w="0" w:type="auto"/>
            <w:hideMark/>
          </w:tcPr>
          <w:p w14:paraId="032A29FA" w14:textId="77777777" w:rsidR="00C60A4C" w:rsidRPr="00C60A4C" w:rsidRDefault="00C60A4C" w:rsidP="00C60A4C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A4C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Развитие профессиональных навыков, получение опыта и стабильного дохода, достижение целей</w:t>
            </w:r>
          </w:p>
        </w:tc>
        <w:tc>
          <w:tcPr>
            <w:tcW w:w="0" w:type="auto"/>
            <w:hideMark/>
          </w:tcPr>
          <w:p w14:paraId="03990410" w14:textId="77777777" w:rsidR="00C60A4C" w:rsidRPr="00C60A4C" w:rsidRDefault="00C60A4C" w:rsidP="00C60A4C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A4C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Ключевое (внутреннее влияние)</w:t>
            </w:r>
          </w:p>
        </w:tc>
        <w:tc>
          <w:tcPr>
            <w:tcW w:w="0" w:type="auto"/>
            <w:hideMark/>
          </w:tcPr>
          <w:p w14:paraId="203D7BAF" w14:textId="77777777" w:rsidR="00C60A4C" w:rsidRPr="00C60A4C" w:rsidRDefault="00C60A4C" w:rsidP="00C60A4C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60A4C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Самоконтроль, планирование времени, поддержание мотивации и дисциплины</w:t>
            </w:r>
          </w:p>
        </w:tc>
      </w:tr>
    </w:tbl>
    <w:p w14:paraId="2B2C61A3" w14:textId="61033B0C" w:rsidR="00415AC9" w:rsidRDefault="003F659A" w:rsidP="003F659A">
      <w:pPr>
        <w:pStyle w:val="2"/>
      </w:pPr>
      <w:bookmarkStart w:id="17" w:name="_Toc212849550"/>
      <w:r>
        <w:t>Задание 5</w:t>
      </w:r>
      <w:bookmarkEnd w:id="17"/>
    </w:p>
    <w:p w14:paraId="06B8D45C" w14:textId="1DCF154F" w:rsidR="00415AC9" w:rsidRDefault="00BB6116" w:rsidP="00BB6116">
      <w:pPr>
        <w:pStyle w:val="3"/>
      </w:pPr>
      <w:bookmarkStart w:id="18" w:name="_Toc212849551"/>
      <w:r>
        <w:t>Условие</w:t>
      </w:r>
      <w:bookmarkEnd w:id="18"/>
    </w:p>
    <w:p w14:paraId="37CC0B2F" w14:textId="5D00DF51" w:rsidR="00BB6116" w:rsidRDefault="00BB6116" w:rsidP="00644A80">
      <w:pPr>
        <w:pStyle w:val="af9"/>
      </w:pPr>
      <w:r w:rsidRPr="00AA1019">
        <w:rPr>
          <w:b/>
          <w:bCs/>
        </w:rPr>
        <w:t>Задание:</w:t>
      </w:r>
      <w:r>
        <w:t xml:space="preserve"> Разработайте систему управления временем для совмещения:</w:t>
      </w:r>
    </w:p>
    <w:p w14:paraId="29D5E557" w14:textId="372237BC" w:rsidR="00BB6116" w:rsidRDefault="00BB6116" w:rsidP="00644A80">
      <w:pPr>
        <w:pStyle w:val="a2"/>
        <w:numPr>
          <w:ilvl w:val="0"/>
          <w:numId w:val="27"/>
        </w:numPr>
      </w:pPr>
      <w:r>
        <w:t>Составьте идеальное недельное расписание</w:t>
      </w:r>
      <w:r w:rsidR="00CC571D">
        <w:rPr>
          <w:lang w:val="en-US"/>
        </w:rPr>
        <w:t>;</w:t>
      </w:r>
    </w:p>
    <w:p w14:paraId="0DCBF73A" w14:textId="77777777" w:rsidR="00BB6116" w:rsidRDefault="00BB6116" w:rsidP="00644A80">
      <w:pPr>
        <w:pStyle w:val="a2"/>
        <w:numPr>
          <w:ilvl w:val="0"/>
          <w:numId w:val="27"/>
        </w:numPr>
      </w:pPr>
      <w:r>
        <w:t>Распределите время между:</w:t>
      </w:r>
    </w:p>
    <w:p w14:paraId="51F17306" w14:textId="703DAFB5" w:rsidR="00BB6116" w:rsidRPr="00CC571D" w:rsidRDefault="0098032F" w:rsidP="00CC571D">
      <w:pPr>
        <w:pStyle w:val="af9"/>
      </w:pPr>
      <w:r w:rsidRPr="0098032F">
        <w:t>2</w:t>
      </w:r>
      <w:r>
        <w:t>.1 </w:t>
      </w:r>
      <w:r w:rsidR="00BB6116">
        <w:t>Учебными занятиями</w:t>
      </w:r>
      <w:r w:rsidR="00CC571D" w:rsidRPr="00CC571D">
        <w:t>;</w:t>
      </w:r>
    </w:p>
    <w:p w14:paraId="5E62C3DC" w14:textId="6B2C3C62" w:rsidR="00BB6116" w:rsidRPr="00CC571D" w:rsidRDefault="0098032F" w:rsidP="00CC571D">
      <w:pPr>
        <w:pStyle w:val="af9"/>
      </w:pPr>
      <w:r w:rsidRPr="0098032F">
        <w:t>2</w:t>
      </w:r>
      <w:r>
        <w:t>.</w:t>
      </w:r>
      <w:r>
        <w:t>2</w:t>
      </w:r>
      <w:r>
        <w:t> </w:t>
      </w:r>
      <w:r w:rsidR="00BB6116">
        <w:t>Рабочими задачами</w:t>
      </w:r>
      <w:r w:rsidR="00CC571D" w:rsidRPr="00CC571D">
        <w:t>;</w:t>
      </w:r>
    </w:p>
    <w:p w14:paraId="4AFAEB24" w14:textId="1F500136" w:rsidR="00BB6116" w:rsidRPr="00CC571D" w:rsidRDefault="0098032F" w:rsidP="00CC571D">
      <w:pPr>
        <w:pStyle w:val="af9"/>
      </w:pPr>
      <w:r w:rsidRPr="0098032F">
        <w:t>2</w:t>
      </w:r>
      <w:r>
        <w:t>.</w:t>
      </w:r>
      <w:r>
        <w:t>3</w:t>
      </w:r>
      <w:r>
        <w:t> </w:t>
      </w:r>
      <w:r w:rsidR="00BB6116">
        <w:t>Самостоятельной подготовкой</w:t>
      </w:r>
      <w:r w:rsidR="00CC571D" w:rsidRPr="00CC571D">
        <w:t>;</w:t>
      </w:r>
    </w:p>
    <w:p w14:paraId="171B98C0" w14:textId="6DE08BCB" w:rsidR="00BB6116" w:rsidRPr="00CC571D" w:rsidRDefault="0098032F" w:rsidP="00CC571D">
      <w:pPr>
        <w:pStyle w:val="af9"/>
      </w:pPr>
      <w:r w:rsidRPr="0098032F">
        <w:t>2</w:t>
      </w:r>
      <w:r>
        <w:t>.</w:t>
      </w:r>
      <w:r>
        <w:t>4</w:t>
      </w:r>
      <w:r>
        <w:t> </w:t>
      </w:r>
      <w:r w:rsidR="00BB6116">
        <w:t>Отдыхом и восстановлением</w:t>
      </w:r>
      <w:r w:rsidR="00CC571D" w:rsidRPr="00CC571D">
        <w:t>;</w:t>
      </w:r>
    </w:p>
    <w:p w14:paraId="26364B33" w14:textId="29F3BE69" w:rsidR="00BB6116" w:rsidRPr="00CC571D" w:rsidRDefault="0098032F" w:rsidP="00CC571D">
      <w:pPr>
        <w:pStyle w:val="af9"/>
      </w:pPr>
      <w:r w:rsidRPr="0098032F">
        <w:t>2</w:t>
      </w:r>
      <w:r>
        <w:t>.</w:t>
      </w:r>
      <w:r>
        <w:t>5</w:t>
      </w:r>
      <w:r>
        <w:t> </w:t>
      </w:r>
      <w:r w:rsidR="00BB6116">
        <w:t>Учитывайте ритмы продуктивности</w:t>
      </w:r>
      <w:r w:rsidR="00CC571D" w:rsidRPr="00CC571D">
        <w:t>.</w:t>
      </w:r>
    </w:p>
    <w:p w14:paraId="070FB306" w14:textId="25F2F046" w:rsidR="00BB6116" w:rsidRDefault="00BB6116" w:rsidP="00774B5B">
      <w:pPr>
        <w:pStyle w:val="af9"/>
      </w:pPr>
      <w:r w:rsidRPr="003D2C90">
        <w:rPr>
          <w:b/>
          <w:bCs/>
        </w:rPr>
        <w:t>Пример</w:t>
      </w:r>
    </w:p>
    <w:p w14:paraId="22360AFE" w14:textId="73F8701D" w:rsidR="00BB6116" w:rsidRDefault="00BB6116" w:rsidP="003C312E">
      <w:pPr>
        <w:pStyle w:val="af9"/>
      </w:pPr>
      <w:r>
        <w:t>**Понедельник-</w:t>
      </w:r>
      <w:proofErr w:type="gramStart"/>
      <w:r>
        <w:t>пятница:*</w:t>
      </w:r>
      <w:proofErr w:type="gramEnd"/>
      <w:r>
        <w:t>*</w:t>
      </w:r>
    </w:p>
    <w:p w14:paraId="3E78EA01" w14:textId="0F2258C2" w:rsidR="00BB6116" w:rsidRPr="003C312E" w:rsidRDefault="00BB6116" w:rsidP="00774B5B">
      <w:pPr>
        <w:pStyle w:val="af9"/>
      </w:pPr>
      <w:r>
        <w:lastRenderedPageBreak/>
        <w:t>- 8:00-14:00 Учебные занятия</w:t>
      </w:r>
      <w:r w:rsidR="003C312E" w:rsidRPr="003C312E">
        <w:t>;</w:t>
      </w:r>
    </w:p>
    <w:p w14:paraId="45CFA76E" w14:textId="33B3CB11" w:rsidR="00BB6116" w:rsidRPr="003C312E" w:rsidRDefault="00BB6116" w:rsidP="00774B5B">
      <w:pPr>
        <w:pStyle w:val="af9"/>
      </w:pPr>
      <w:r>
        <w:t>- 14:00-15:00 Обед и отдых</w:t>
      </w:r>
      <w:r w:rsidR="003C312E" w:rsidRPr="003C312E">
        <w:t>;</w:t>
      </w:r>
    </w:p>
    <w:p w14:paraId="09308E58" w14:textId="138214AF" w:rsidR="00BB6116" w:rsidRPr="003C312E" w:rsidRDefault="00BB6116" w:rsidP="00774B5B">
      <w:pPr>
        <w:pStyle w:val="af9"/>
      </w:pPr>
      <w:r>
        <w:t>- 15:00-19:00 Работа</w:t>
      </w:r>
      <w:r w:rsidR="003C312E" w:rsidRPr="003C312E">
        <w:t>;</w:t>
      </w:r>
    </w:p>
    <w:p w14:paraId="4C8EC333" w14:textId="00603852" w:rsidR="00BB6116" w:rsidRPr="003C312E" w:rsidRDefault="00BB6116" w:rsidP="00774B5B">
      <w:pPr>
        <w:pStyle w:val="af9"/>
      </w:pPr>
      <w:r>
        <w:t>- 19:00-20:00 Ужин</w:t>
      </w:r>
      <w:r w:rsidR="003C312E" w:rsidRPr="003C312E">
        <w:t>;</w:t>
      </w:r>
    </w:p>
    <w:p w14:paraId="7AB66FAC" w14:textId="065D64DB" w:rsidR="00BB6116" w:rsidRPr="003C312E" w:rsidRDefault="00BB6116" w:rsidP="00774B5B">
      <w:pPr>
        <w:pStyle w:val="af9"/>
      </w:pPr>
      <w:r>
        <w:t>- 20:00-22:00 Самостоятельная подготовка</w:t>
      </w:r>
      <w:r w:rsidR="003C312E" w:rsidRPr="003C312E">
        <w:t>;</w:t>
      </w:r>
    </w:p>
    <w:p w14:paraId="43E70D79" w14:textId="47F2C87A" w:rsidR="00BB6116" w:rsidRPr="003C312E" w:rsidRDefault="00BB6116" w:rsidP="00774B5B">
      <w:pPr>
        <w:pStyle w:val="af9"/>
      </w:pPr>
      <w:r>
        <w:t>- 22:00-23:00 Отдых</w:t>
      </w:r>
      <w:r w:rsidR="003C312E" w:rsidRPr="003C312E">
        <w:t>.</w:t>
      </w:r>
    </w:p>
    <w:p w14:paraId="7DAF6330" w14:textId="0D3FA5C5" w:rsidR="00BB6116" w:rsidRDefault="00BB6116" w:rsidP="003C312E">
      <w:pPr>
        <w:pStyle w:val="af9"/>
      </w:pPr>
      <w:r>
        <w:t>**</w:t>
      </w:r>
      <w:proofErr w:type="gramStart"/>
      <w:r>
        <w:t>Выходные:*</w:t>
      </w:r>
      <w:proofErr w:type="gramEnd"/>
      <w:r>
        <w:t>*</w:t>
      </w:r>
    </w:p>
    <w:p w14:paraId="79D77E86" w14:textId="0A308A62" w:rsidR="00BB6116" w:rsidRPr="003C312E" w:rsidRDefault="00BB6116" w:rsidP="003C312E">
      <w:pPr>
        <w:pStyle w:val="af9"/>
      </w:pPr>
      <w:r>
        <w:t>- 4-5 часов на подготовку к неделе</w:t>
      </w:r>
      <w:r w:rsidR="003C312E" w:rsidRPr="003C312E">
        <w:t>;</w:t>
      </w:r>
    </w:p>
    <w:p w14:paraId="2360020E" w14:textId="03398648" w:rsidR="00BB6116" w:rsidRPr="003C312E" w:rsidRDefault="00BB6116" w:rsidP="003C312E">
      <w:pPr>
        <w:pStyle w:val="af9"/>
      </w:pPr>
      <w:r>
        <w:t>- 2-3 часа на профессиональное развитие</w:t>
      </w:r>
      <w:r w:rsidR="003C312E" w:rsidRPr="003C312E">
        <w:t>;</w:t>
      </w:r>
    </w:p>
    <w:p w14:paraId="496E6E03" w14:textId="50E11FDE" w:rsidR="00415AC9" w:rsidRPr="003C312E" w:rsidRDefault="00BB6116" w:rsidP="003C312E">
      <w:pPr>
        <w:pStyle w:val="af9"/>
      </w:pPr>
      <w:r>
        <w:t>- Остальное время - отдых и личные дела</w:t>
      </w:r>
      <w:r w:rsidR="003C312E" w:rsidRPr="003C312E">
        <w:t>.</w:t>
      </w:r>
    </w:p>
    <w:p w14:paraId="2903B876" w14:textId="020D080F" w:rsidR="00415AC9" w:rsidRDefault="000C7CBB" w:rsidP="000C7CBB">
      <w:pPr>
        <w:pStyle w:val="3"/>
      </w:pPr>
      <w:bookmarkStart w:id="19" w:name="_Toc212849552"/>
      <w:r>
        <w:t>Решение</w:t>
      </w:r>
      <w:bookmarkEnd w:id="19"/>
    </w:p>
    <w:p w14:paraId="37BFD69A" w14:textId="4AB4C27B" w:rsidR="00415AC9" w:rsidRPr="00211C78" w:rsidRDefault="00211C78" w:rsidP="00211C78">
      <w:pPr>
        <w:pStyle w:val="af9"/>
      </w:pPr>
      <w:r>
        <w:t>Ответ на задание представлен в таблице 7.</w:t>
      </w:r>
    </w:p>
    <w:p w14:paraId="28AA31F1" w14:textId="77EB89FC" w:rsidR="002227AD" w:rsidRDefault="002227AD" w:rsidP="002227AD">
      <w:pPr>
        <w:pStyle w:val="aff3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190205">
        <w:rPr>
          <w:noProof/>
        </w:rPr>
        <w:t>7</w:t>
      </w:r>
      <w:r>
        <w:fldChar w:fldCharType="end"/>
      </w:r>
      <w:r>
        <w:t xml:space="preserve"> – </w:t>
      </w:r>
      <w:r w:rsidR="00210173">
        <w:t>Расписание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72"/>
        <w:gridCol w:w="1761"/>
        <w:gridCol w:w="2569"/>
        <w:gridCol w:w="3626"/>
      </w:tblGrid>
      <w:tr w:rsidR="003D5C2F" w:rsidRPr="00BB3DF6" w14:paraId="5A3EA64A" w14:textId="77777777" w:rsidTr="003D5C2F">
        <w:tc>
          <w:tcPr>
            <w:tcW w:w="1672" w:type="dxa"/>
            <w:tcBorders>
              <w:bottom w:val="double" w:sz="4" w:space="0" w:color="auto"/>
            </w:tcBorders>
            <w:hideMark/>
          </w:tcPr>
          <w:p w14:paraId="4D03C222" w14:textId="77777777" w:rsidR="00BB3DF6" w:rsidRPr="00BB3DF6" w:rsidRDefault="00BB3DF6" w:rsidP="00BB3DF6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День недели</w:t>
            </w:r>
          </w:p>
        </w:tc>
        <w:tc>
          <w:tcPr>
            <w:tcW w:w="1761" w:type="dxa"/>
            <w:tcBorders>
              <w:bottom w:val="double" w:sz="4" w:space="0" w:color="auto"/>
            </w:tcBorders>
            <w:hideMark/>
          </w:tcPr>
          <w:p w14:paraId="243B800C" w14:textId="77777777" w:rsidR="00BB3DF6" w:rsidRPr="00BB3DF6" w:rsidRDefault="00BB3DF6" w:rsidP="00BB3DF6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Время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19AC2334" w14:textId="77777777" w:rsidR="00BB3DF6" w:rsidRPr="00BB3DF6" w:rsidRDefault="00BB3DF6" w:rsidP="00BB3DF6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Вид деятельности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7BCF495E" w14:textId="77777777" w:rsidR="00BB3DF6" w:rsidRPr="00BB3DF6" w:rsidRDefault="00BB3DF6" w:rsidP="00BB3DF6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Комментарий</w:t>
            </w:r>
          </w:p>
        </w:tc>
      </w:tr>
      <w:tr w:rsidR="00D30245" w:rsidRPr="00BB3DF6" w14:paraId="2589BEE8" w14:textId="77777777" w:rsidTr="003D5C2F">
        <w:tc>
          <w:tcPr>
            <w:tcW w:w="1672" w:type="dxa"/>
            <w:vMerge w:val="restart"/>
            <w:tcBorders>
              <w:top w:val="double" w:sz="4" w:space="0" w:color="auto"/>
            </w:tcBorders>
            <w:hideMark/>
          </w:tcPr>
          <w:p w14:paraId="307E4A90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Понедельник</w:t>
            </w:r>
          </w:p>
        </w:tc>
        <w:tc>
          <w:tcPr>
            <w:tcW w:w="1761" w:type="dxa"/>
            <w:tcBorders>
              <w:top w:val="double" w:sz="4" w:space="0" w:color="auto"/>
            </w:tcBorders>
            <w:hideMark/>
          </w:tcPr>
          <w:p w14:paraId="77FF3C71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08:00–08:30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15BEBBDB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Завтрак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51397D53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Подготовка к дню</w:t>
            </w:r>
          </w:p>
        </w:tc>
      </w:tr>
      <w:tr w:rsidR="00D30245" w:rsidRPr="00BB3DF6" w14:paraId="5B73A026" w14:textId="77777777" w:rsidTr="003D5C2F">
        <w:tc>
          <w:tcPr>
            <w:tcW w:w="1672" w:type="dxa"/>
            <w:vMerge/>
            <w:hideMark/>
          </w:tcPr>
          <w:p w14:paraId="306D9762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761" w:type="dxa"/>
            <w:hideMark/>
          </w:tcPr>
          <w:p w14:paraId="775560EA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10:15–13:30</w:t>
            </w:r>
          </w:p>
        </w:tc>
        <w:tc>
          <w:tcPr>
            <w:tcW w:w="0" w:type="auto"/>
            <w:hideMark/>
          </w:tcPr>
          <w:p w14:paraId="2173FACE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Учёба (пары: ТС, физра)</w:t>
            </w:r>
          </w:p>
        </w:tc>
        <w:tc>
          <w:tcPr>
            <w:tcW w:w="0" w:type="auto"/>
            <w:hideMark/>
          </w:tcPr>
          <w:p w14:paraId="796965CF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Теоретические и практические занятия</w:t>
            </w:r>
          </w:p>
        </w:tc>
      </w:tr>
      <w:tr w:rsidR="00D30245" w:rsidRPr="00BB3DF6" w14:paraId="0D9C59AC" w14:textId="77777777" w:rsidTr="003D5C2F">
        <w:tc>
          <w:tcPr>
            <w:tcW w:w="1672" w:type="dxa"/>
            <w:vMerge/>
            <w:hideMark/>
          </w:tcPr>
          <w:p w14:paraId="7DD3A5A5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761" w:type="dxa"/>
            <w:hideMark/>
          </w:tcPr>
          <w:p w14:paraId="3B86B4F6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13:30–14:00</w:t>
            </w:r>
          </w:p>
        </w:tc>
        <w:tc>
          <w:tcPr>
            <w:tcW w:w="0" w:type="auto"/>
            <w:hideMark/>
          </w:tcPr>
          <w:p w14:paraId="39D90B52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Обед</w:t>
            </w:r>
          </w:p>
        </w:tc>
        <w:tc>
          <w:tcPr>
            <w:tcW w:w="0" w:type="auto"/>
            <w:hideMark/>
          </w:tcPr>
          <w:p w14:paraId="56942D57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Перерыв</w:t>
            </w:r>
          </w:p>
        </w:tc>
      </w:tr>
      <w:tr w:rsidR="00D30245" w:rsidRPr="00BB3DF6" w14:paraId="06A9900F" w14:textId="77777777" w:rsidTr="003D5C2F">
        <w:tc>
          <w:tcPr>
            <w:tcW w:w="1672" w:type="dxa"/>
            <w:vMerge/>
            <w:hideMark/>
          </w:tcPr>
          <w:p w14:paraId="4228C0A6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761" w:type="dxa"/>
            <w:hideMark/>
          </w:tcPr>
          <w:p w14:paraId="30737DBE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15:00–18:00</w:t>
            </w:r>
          </w:p>
        </w:tc>
        <w:tc>
          <w:tcPr>
            <w:tcW w:w="0" w:type="auto"/>
            <w:hideMark/>
          </w:tcPr>
          <w:p w14:paraId="59ABA8E8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Работа по специальности</w:t>
            </w:r>
          </w:p>
        </w:tc>
        <w:tc>
          <w:tcPr>
            <w:tcW w:w="0" w:type="auto"/>
            <w:hideMark/>
          </w:tcPr>
          <w:p w14:paraId="297B9FAE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Проектные и технические задачи</w:t>
            </w:r>
          </w:p>
        </w:tc>
      </w:tr>
      <w:tr w:rsidR="00D30245" w:rsidRPr="00BB3DF6" w14:paraId="5901FAFE" w14:textId="77777777" w:rsidTr="003D5C2F">
        <w:tc>
          <w:tcPr>
            <w:tcW w:w="1672" w:type="dxa"/>
            <w:vMerge/>
            <w:hideMark/>
          </w:tcPr>
          <w:p w14:paraId="32084B9E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761" w:type="dxa"/>
            <w:hideMark/>
          </w:tcPr>
          <w:p w14:paraId="0349C0C6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18:00–19:00</w:t>
            </w:r>
          </w:p>
        </w:tc>
        <w:tc>
          <w:tcPr>
            <w:tcW w:w="0" w:type="auto"/>
            <w:hideMark/>
          </w:tcPr>
          <w:p w14:paraId="3F750D46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Ужин</w:t>
            </w:r>
          </w:p>
        </w:tc>
        <w:tc>
          <w:tcPr>
            <w:tcW w:w="0" w:type="auto"/>
            <w:hideMark/>
          </w:tcPr>
          <w:p w14:paraId="088B09C2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Восстановление энергии</w:t>
            </w:r>
          </w:p>
        </w:tc>
      </w:tr>
      <w:tr w:rsidR="00D30245" w:rsidRPr="00BB3DF6" w14:paraId="6D0D9DD2" w14:textId="77777777" w:rsidTr="003D5C2F">
        <w:tc>
          <w:tcPr>
            <w:tcW w:w="1672" w:type="dxa"/>
            <w:vMerge/>
            <w:hideMark/>
          </w:tcPr>
          <w:p w14:paraId="3C06BFDC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761" w:type="dxa"/>
            <w:hideMark/>
          </w:tcPr>
          <w:p w14:paraId="69FB2FBD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19:00–21:00</w:t>
            </w:r>
          </w:p>
        </w:tc>
        <w:tc>
          <w:tcPr>
            <w:tcW w:w="0" w:type="auto"/>
            <w:hideMark/>
          </w:tcPr>
          <w:p w14:paraId="6463572D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Самоподготовка</w:t>
            </w:r>
          </w:p>
        </w:tc>
        <w:tc>
          <w:tcPr>
            <w:tcW w:w="0" w:type="auto"/>
            <w:hideMark/>
          </w:tcPr>
          <w:p w14:paraId="52143A4E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Домашние задания, повтор</w:t>
            </w:r>
          </w:p>
        </w:tc>
      </w:tr>
      <w:tr w:rsidR="00D30245" w:rsidRPr="00BB3DF6" w14:paraId="1E06569C" w14:textId="77777777" w:rsidTr="003D5C2F">
        <w:tc>
          <w:tcPr>
            <w:tcW w:w="1672" w:type="dxa"/>
            <w:vMerge/>
            <w:hideMark/>
          </w:tcPr>
          <w:p w14:paraId="3E6C792D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761" w:type="dxa"/>
            <w:hideMark/>
          </w:tcPr>
          <w:p w14:paraId="62717ECC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23:00–07:00</w:t>
            </w:r>
          </w:p>
        </w:tc>
        <w:tc>
          <w:tcPr>
            <w:tcW w:w="0" w:type="auto"/>
            <w:hideMark/>
          </w:tcPr>
          <w:p w14:paraId="371A54F1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Сон</w:t>
            </w:r>
          </w:p>
        </w:tc>
        <w:tc>
          <w:tcPr>
            <w:tcW w:w="0" w:type="auto"/>
            <w:hideMark/>
          </w:tcPr>
          <w:p w14:paraId="08396C8F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Полноценное восстановление</w:t>
            </w:r>
          </w:p>
        </w:tc>
      </w:tr>
      <w:tr w:rsidR="00D30245" w:rsidRPr="00BB3DF6" w14:paraId="23258A36" w14:textId="77777777" w:rsidTr="003D5C2F">
        <w:tc>
          <w:tcPr>
            <w:tcW w:w="1672" w:type="dxa"/>
            <w:vMerge w:val="restart"/>
            <w:hideMark/>
          </w:tcPr>
          <w:p w14:paraId="74355C09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Вторник</w:t>
            </w:r>
          </w:p>
        </w:tc>
        <w:tc>
          <w:tcPr>
            <w:tcW w:w="1761" w:type="dxa"/>
            <w:hideMark/>
          </w:tcPr>
          <w:p w14:paraId="3E18BC68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08:00–08:30</w:t>
            </w:r>
          </w:p>
        </w:tc>
        <w:tc>
          <w:tcPr>
            <w:tcW w:w="0" w:type="auto"/>
            <w:hideMark/>
          </w:tcPr>
          <w:p w14:paraId="5600B46D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Завтрак</w:t>
            </w:r>
          </w:p>
        </w:tc>
        <w:tc>
          <w:tcPr>
            <w:tcW w:w="0" w:type="auto"/>
            <w:hideMark/>
          </w:tcPr>
          <w:p w14:paraId="7416A0D9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30245" w:rsidRPr="00BB3DF6" w14:paraId="4925A133" w14:textId="77777777" w:rsidTr="003D5C2F">
        <w:tc>
          <w:tcPr>
            <w:tcW w:w="1672" w:type="dxa"/>
            <w:vMerge/>
            <w:hideMark/>
          </w:tcPr>
          <w:p w14:paraId="72340A50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61" w:type="dxa"/>
            <w:hideMark/>
          </w:tcPr>
          <w:p w14:paraId="517C90F4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09:00–13:00</w:t>
            </w:r>
          </w:p>
        </w:tc>
        <w:tc>
          <w:tcPr>
            <w:tcW w:w="0" w:type="auto"/>
            <w:hideMark/>
          </w:tcPr>
          <w:p w14:paraId="32D1BE14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Работа по специальности</w:t>
            </w:r>
          </w:p>
        </w:tc>
        <w:tc>
          <w:tcPr>
            <w:tcW w:w="0" w:type="auto"/>
            <w:hideMark/>
          </w:tcPr>
          <w:p w14:paraId="3375CC26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Основной блок продуктивности</w:t>
            </w:r>
          </w:p>
        </w:tc>
      </w:tr>
      <w:tr w:rsidR="00D30245" w:rsidRPr="00BB3DF6" w14:paraId="4120DAE1" w14:textId="77777777" w:rsidTr="003D5C2F">
        <w:tc>
          <w:tcPr>
            <w:tcW w:w="1672" w:type="dxa"/>
            <w:vMerge/>
            <w:hideMark/>
          </w:tcPr>
          <w:p w14:paraId="43A601BC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761" w:type="dxa"/>
            <w:hideMark/>
          </w:tcPr>
          <w:p w14:paraId="529D6BD4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13:30–14:00</w:t>
            </w:r>
          </w:p>
        </w:tc>
        <w:tc>
          <w:tcPr>
            <w:tcW w:w="0" w:type="auto"/>
            <w:hideMark/>
          </w:tcPr>
          <w:p w14:paraId="7C3E7862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Обед</w:t>
            </w:r>
          </w:p>
        </w:tc>
        <w:tc>
          <w:tcPr>
            <w:tcW w:w="0" w:type="auto"/>
            <w:hideMark/>
          </w:tcPr>
          <w:p w14:paraId="039D35AD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30245" w:rsidRPr="00BB3DF6" w14:paraId="355AC8A2" w14:textId="77777777" w:rsidTr="003D5C2F">
        <w:tc>
          <w:tcPr>
            <w:tcW w:w="1672" w:type="dxa"/>
            <w:vMerge/>
            <w:hideMark/>
          </w:tcPr>
          <w:p w14:paraId="2479C9F3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61" w:type="dxa"/>
            <w:hideMark/>
          </w:tcPr>
          <w:p w14:paraId="6F452B71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14:00–18:00</w:t>
            </w:r>
          </w:p>
        </w:tc>
        <w:tc>
          <w:tcPr>
            <w:tcW w:w="0" w:type="auto"/>
            <w:hideMark/>
          </w:tcPr>
          <w:p w14:paraId="4BA088C8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Учёба / лабораторные</w:t>
            </w:r>
          </w:p>
        </w:tc>
        <w:tc>
          <w:tcPr>
            <w:tcW w:w="0" w:type="auto"/>
            <w:hideMark/>
          </w:tcPr>
          <w:p w14:paraId="68AC4EE0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Практические задания, консультации</w:t>
            </w:r>
          </w:p>
        </w:tc>
      </w:tr>
      <w:tr w:rsidR="00D30245" w:rsidRPr="00BB3DF6" w14:paraId="323318A9" w14:textId="77777777" w:rsidTr="003D5C2F">
        <w:tc>
          <w:tcPr>
            <w:tcW w:w="1672" w:type="dxa"/>
            <w:vMerge/>
            <w:hideMark/>
          </w:tcPr>
          <w:p w14:paraId="76CFBFD9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761" w:type="dxa"/>
            <w:hideMark/>
          </w:tcPr>
          <w:p w14:paraId="1AFFCF3C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18:30–20:00</w:t>
            </w:r>
          </w:p>
        </w:tc>
        <w:tc>
          <w:tcPr>
            <w:tcW w:w="0" w:type="auto"/>
            <w:hideMark/>
          </w:tcPr>
          <w:p w14:paraId="62BDFDBF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Самоподготовка</w:t>
            </w:r>
          </w:p>
        </w:tc>
        <w:tc>
          <w:tcPr>
            <w:tcW w:w="0" w:type="auto"/>
            <w:hideMark/>
          </w:tcPr>
          <w:p w14:paraId="2DBC7722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30245" w:rsidRPr="00BB3DF6" w14:paraId="050D94E6" w14:textId="77777777" w:rsidTr="003D5C2F">
        <w:tc>
          <w:tcPr>
            <w:tcW w:w="1672" w:type="dxa"/>
            <w:vMerge/>
            <w:hideMark/>
          </w:tcPr>
          <w:p w14:paraId="6D45E5E8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61" w:type="dxa"/>
            <w:hideMark/>
          </w:tcPr>
          <w:p w14:paraId="2D91DF4E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23:00–07:00</w:t>
            </w:r>
          </w:p>
        </w:tc>
        <w:tc>
          <w:tcPr>
            <w:tcW w:w="0" w:type="auto"/>
            <w:hideMark/>
          </w:tcPr>
          <w:p w14:paraId="50308E13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Сон</w:t>
            </w:r>
          </w:p>
        </w:tc>
        <w:tc>
          <w:tcPr>
            <w:tcW w:w="0" w:type="auto"/>
            <w:hideMark/>
          </w:tcPr>
          <w:p w14:paraId="71C74777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30245" w:rsidRPr="00BB3DF6" w14:paraId="405997B2" w14:textId="77777777" w:rsidTr="003D5C2F">
        <w:tc>
          <w:tcPr>
            <w:tcW w:w="0" w:type="auto"/>
            <w:vMerge w:val="restart"/>
            <w:tcBorders>
              <w:top w:val="single" w:sz="4" w:space="0" w:color="auto"/>
            </w:tcBorders>
            <w:hideMark/>
          </w:tcPr>
          <w:p w14:paraId="7515E7FC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Среда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6471A3BC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08:00–08:30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76A3406E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Завтрак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6FEBB3B2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30245" w:rsidRPr="00BB3DF6" w14:paraId="1FD11414" w14:textId="77777777" w:rsidTr="00BB3DF6">
        <w:tc>
          <w:tcPr>
            <w:tcW w:w="0" w:type="auto"/>
            <w:vMerge/>
            <w:hideMark/>
          </w:tcPr>
          <w:p w14:paraId="481D4E06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7470529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08:30–13:30</w:t>
            </w:r>
          </w:p>
        </w:tc>
        <w:tc>
          <w:tcPr>
            <w:tcW w:w="0" w:type="auto"/>
            <w:hideMark/>
          </w:tcPr>
          <w:p w14:paraId="6A9DCC96" w14:textId="25CF9755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Учёба (БЖД, 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Физра</w:t>
            </w: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2BE7667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Насыщенный учебный день</w:t>
            </w:r>
          </w:p>
        </w:tc>
      </w:tr>
      <w:tr w:rsidR="00D30245" w:rsidRPr="00BB3DF6" w14:paraId="756ADD0F" w14:textId="77777777" w:rsidTr="00BB3DF6">
        <w:tc>
          <w:tcPr>
            <w:tcW w:w="0" w:type="auto"/>
            <w:vMerge/>
            <w:hideMark/>
          </w:tcPr>
          <w:p w14:paraId="32FC01C2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8DC35B0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13:30–14:00</w:t>
            </w:r>
          </w:p>
        </w:tc>
        <w:tc>
          <w:tcPr>
            <w:tcW w:w="0" w:type="auto"/>
            <w:hideMark/>
          </w:tcPr>
          <w:p w14:paraId="03045BFC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Обед</w:t>
            </w:r>
          </w:p>
        </w:tc>
        <w:tc>
          <w:tcPr>
            <w:tcW w:w="0" w:type="auto"/>
            <w:hideMark/>
          </w:tcPr>
          <w:p w14:paraId="59498B1E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30245" w:rsidRPr="00BB3DF6" w14:paraId="2E694FB1" w14:textId="77777777" w:rsidTr="00BB3DF6">
        <w:tc>
          <w:tcPr>
            <w:tcW w:w="0" w:type="auto"/>
            <w:vMerge/>
            <w:hideMark/>
          </w:tcPr>
          <w:p w14:paraId="1FAF6D28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7FB4FCE" w14:textId="02F2BAA5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: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0–1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: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6F31551E" w14:textId="0A0BEE79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Учёба (ТС, </w:t>
            </w: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ИБ, СП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29B6472" w14:textId="2AB88606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30245" w:rsidRPr="00BB3DF6" w14:paraId="4BB61664" w14:textId="77777777" w:rsidTr="00BB3DF6">
        <w:tc>
          <w:tcPr>
            <w:tcW w:w="0" w:type="auto"/>
            <w:vMerge/>
            <w:hideMark/>
          </w:tcPr>
          <w:p w14:paraId="192310D2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14901C2" w14:textId="09B8C9E9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20</w:t>
            </w: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: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0–2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:00</w:t>
            </w:r>
          </w:p>
        </w:tc>
        <w:tc>
          <w:tcPr>
            <w:tcW w:w="0" w:type="auto"/>
            <w:hideMark/>
          </w:tcPr>
          <w:p w14:paraId="18D55588" w14:textId="6B633CE4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Работа по специальности</w:t>
            </w:r>
          </w:p>
        </w:tc>
        <w:tc>
          <w:tcPr>
            <w:tcW w:w="0" w:type="auto"/>
            <w:hideMark/>
          </w:tcPr>
          <w:p w14:paraId="4B3F052B" w14:textId="03FA560C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Кодинг, проектная практика</w:t>
            </w:r>
          </w:p>
        </w:tc>
      </w:tr>
      <w:tr w:rsidR="00D30245" w:rsidRPr="00BB3DF6" w14:paraId="17B3CAD4" w14:textId="77777777" w:rsidTr="00BB3DF6">
        <w:tc>
          <w:tcPr>
            <w:tcW w:w="0" w:type="auto"/>
            <w:vMerge/>
            <w:hideMark/>
          </w:tcPr>
          <w:p w14:paraId="2385D704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0968260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23:00–07:00</w:t>
            </w:r>
          </w:p>
        </w:tc>
        <w:tc>
          <w:tcPr>
            <w:tcW w:w="0" w:type="auto"/>
            <w:hideMark/>
          </w:tcPr>
          <w:p w14:paraId="0914997C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Сон</w:t>
            </w:r>
          </w:p>
        </w:tc>
        <w:tc>
          <w:tcPr>
            <w:tcW w:w="0" w:type="auto"/>
            <w:hideMark/>
          </w:tcPr>
          <w:p w14:paraId="7650E024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13D1AB72" w14:textId="1EB74A2E" w:rsidR="003D5C2F" w:rsidRDefault="003D5C2F"/>
    <w:p w14:paraId="78A58499" w14:textId="77777777" w:rsidR="003D5C2F" w:rsidRDefault="003D5C2F">
      <w:r>
        <w:br w:type="page"/>
      </w:r>
    </w:p>
    <w:p w14:paraId="534F27D0" w14:textId="52D8B515" w:rsidR="003D5C2F" w:rsidRDefault="003D5C2F">
      <w:r>
        <w:lastRenderedPageBreak/>
        <w:t>Окончание таблицы 7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66"/>
        <w:gridCol w:w="1430"/>
        <w:gridCol w:w="3780"/>
        <w:gridCol w:w="2852"/>
      </w:tblGrid>
      <w:tr w:rsidR="0053646F" w:rsidRPr="00BB3DF6" w14:paraId="4E497091" w14:textId="77777777" w:rsidTr="0053646F">
        <w:tc>
          <w:tcPr>
            <w:tcW w:w="1566" w:type="dxa"/>
            <w:tcBorders>
              <w:bottom w:val="double" w:sz="4" w:space="0" w:color="auto"/>
            </w:tcBorders>
            <w:hideMark/>
          </w:tcPr>
          <w:p w14:paraId="5200E06D" w14:textId="77777777" w:rsidR="0053646F" w:rsidRPr="00BB3DF6" w:rsidRDefault="0053646F" w:rsidP="00C66D2F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День недели</w:t>
            </w:r>
          </w:p>
        </w:tc>
        <w:tc>
          <w:tcPr>
            <w:tcW w:w="1430" w:type="dxa"/>
            <w:tcBorders>
              <w:bottom w:val="double" w:sz="4" w:space="0" w:color="auto"/>
            </w:tcBorders>
            <w:hideMark/>
          </w:tcPr>
          <w:p w14:paraId="06AE924A" w14:textId="77777777" w:rsidR="0053646F" w:rsidRPr="00BB3DF6" w:rsidRDefault="0053646F" w:rsidP="00C66D2F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Время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722EC871" w14:textId="77777777" w:rsidR="0053646F" w:rsidRPr="00BB3DF6" w:rsidRDefault="0053646F" w:rsidP="00C66D2F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Вид деятельности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07CC93A9" w14:textId="77777777" w:rsidR="0053646F" w:rsidRPr="00BB3DF6" w:rsidRDefault="0053646F" w:rsidP="00C66D2F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Комментарий</w:t>
            </w:r>
          </w:p>
        </w:tc>
      </w:tr>
      <w:tr w:rsidR="00D30245" w:rsidRPr="00BB3DF6" w14:paraId="26CAA71C" w14:textId="77777777" w:rsidTr="0053646F">
        <w:tc>
          <w:tcPr>
            <w:tcW w:w="0" w:type="auto"/>
            <w:vMerge w:val="restart"/>
            <w:tcBorders>
              <w:top w:val="double" w:sz="4" w:space="0" w:color="auto"/>
            </w:tcBorders>
            <w:hideMark/>
          </w:tcPr>
          <w:p w14:paraId="6778E355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Четверг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23B61630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08:00–08:30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1B7DEEE8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Завтрак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4942E7FD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30245" w:rsidRPr="00BB3DF6" w14:paraId="4D16144C" w14:textId="77777777" w:rsidTr="00BB3DF6">
        <w:tc>
          <w:tcPr>
            <w:tcW w:w="0" w:type="auto"/>
            <w:vMerge/>
            <w:hideMark/>
          </w:tcPr>
          <w:p w14:paraId="47799A9D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F2D50C7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10:15–13:30</w:t>
            </w:r>
          </w:p>
        </w:tc>
        <w:tc>
          <w:tcPr>
            <w:tcW w:w="0" w:type="auto"/>
            <w:hideMark/>
          </w:tcPr>
          <w:p w14:paraId="2880B0AB" w14:textId="02060D8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Учёба (МО, БЖД)</w:t>
            </w:r>
          </w:p>
        </w:tc>
        <w:tc>
          <w:tcPr>
            <w:tcW w:w="0" w:type="auto"/>
            <w:hideMark/>
          </w:tcPr>
          <w:p w14:paraId="6C0669CF" w14:textId="62990175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30245" w:rsidRPr="00BB3DF6" w14:paraId="0D2FC0F7" w14:textId="77777777" w:rsidTr="00BB3DF6">
        <w:tc>
          <w:tcPr>
            <w:tcW w:w="0" w:type="auto"/>
            <w:vMerge/>
            <w:hideMark/>
          </w:tcPr>
          <w:p w14:paraId="6315893D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C3EDD00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13:30–14:00</w:t>
            </w:r>
          </w:p>
        </w:tc>
        <w:tc>
          <w:tcPr>
            <w:tcW w:w="0" w:type="auto"/>
            <w:hideMark/>
          </w:tcPr>
          <w:p w14:paraId="22B11BCC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Обед</w:t>
            </w:r>
          </w:p>
        </w:tc>
        <w:tc>
          <w:tcPr>
            <w:tcW w:w="0" w:type="auto"/>
            <w:hideMark/>
          </w:tcPr>
          <w:p w14:paraId="7F842FEE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30245" w:rsidRPr="00BB3DF6" w14:paraId="0A248E6D" w14:textId="77777777" w:rsidTr="00BB3DF6">
        <w:tc>
          <w:tcPr>
            <w:tcW w:w="0" w:type="auto"/>
            <w:vMerge/>
            <w:hideMark/>
          </w:tcPr>
          <w:p w14:paraId="7C0A6ED0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74A0C69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15:00–18:00</w:t>
            </w:r>
          </w:p>
        </w:tc>
        <w:tc>
          <w:tcPr>
            <w:tcW w:w="0" w:type="auto"/>
            <w:hideMark/>
          </w:tcPr>
          <w:p w14:paraId="2ECAF2E2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Работа по специальности</w:t>
            </w:r>
          </w:p>
        </w:tc>
        <w:tc>
          <w:tcPr>
            <w:tcW w:w="0" w:type="auto"/>
            <w:hideMark/>
          </w:tcPr>
          <w:p w14:paraId="3AD4A0AB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30245" w:rsidRPr="00BB3DF6" w14:paraId="2FFEE628" w14:textId="77777777" w:rsidTr="00BB3DF6">
        <w:tc>
          <w:tcPr>
            <w:tcW w:w="0" w:type="auto"/>
            <w:vMerge/>
            <w:hideMark/>
          </w:tcPr>
          <w:p w14:paraId="377897F5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86A59DD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19:00–21:00</w:t>
            </w:r>
          </w:p>
        </w:tc>
        <w:tc>
          <w:tcPr>
            <w:tcW w:w="0" w:type="auto"/>
            <w:hideMark/>
          </w:tcPr>
          <w:p w14:paraId="13062E2F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Самоподготовка</w:t>
            </w:r>
          </w:p>
        </w:tc>
        <w:tc>
          <w:tcPr>
            <w:tcW w:w="0" w:type="auto"/>
            <w:hideMark/>
          </w:tcPr>
          <w:p w14:paraId="6F266BB5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30245" w:rsidRPr="00BB3DF6" w14:paraId="72F767C9" w14:textId="77777777" w:rsidTr="00BB3DF6">
        <w:tc>
          <w:tcPr>
            <w:tcW w:w="0" w:type="auto"/>
            <w:vMerge/>
            <w:hideMark/>
          </w:tcPr>
          <w:p w14:paraId="60D0597B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405B26E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23:00–07:00</w:t>
            </w:r>
          </w:p>
        </w:tc>
        <w:tc>
          <w:tcPr>
            <w:tcW w:w="0" w:type="auto"/>
            <w:hideMark/>
          </w:tcPr>
          <w:p w14:paraId="599AEB45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Сон</w:t>
            </w:r>
          </w:p>
        </w:tc>
        <w:tc>
          <w:tcPr>
            <w:tcW w:w="0" w:type="auto"/>
            <w:hideMark/>
          </w:tcPr>
          <w:p w14:paraId="27409095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30245" w:rsidRPr="00BB3DF6" w14:paraId="73E8F7B2" w14:textId="77777777" w:rsidTr="00BB3DF6">
        <w:tc>
          <w:tcPr>
            <w:tcW w:w="0" w:type="auto"/>
            <w:vMerge w:val="restart"/>
            <w:hideMark/>
          </w:tcPr>
          <w:p w14:paraId="18558B0C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Пятница</w:t>
            </w:r>
          </w:p>
        </w:tc>
        <w:tc>
          <w:tcPr>
            <w:tcW w:w="0" w:type="auto"/>
            <w:hideMark/>
          </w:tcPr>
          <w:p w14:paraId="24C41D1C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08:00–08:30</w:t>
            </w:r>
          </w:p>
        </w:tc>
        <w:tc>
          <w:tcPr>
            <w:tcW w:w="0" w:type="auto"/>
            <w:hideMark/>
          </w:tcPr>
          <w:p w14:paraId="129D752B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Завтрак</w:t>
            </w:r>
          </w:p>
        </w:tc>
        <w:tc>
          <w:tcPr>
            <w:tcW w:w="0" w:type="auto"/>
            <w:hideMark/>
          </w:tcPr>
          <w:p w14:paraId="3DA4BCBA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30245" w:rsidRPr="00BB3DF6" w14:paraId="649F8F89" w14:textId="77777777" w:rsidTr="00BB3DF6">
        <w:tc>
          <w:tcPr>
            <w:tcW w:w="0" w:type="auto"/>
            <w:vMerge/>
            <w:hideMark/>
          </w:tcPr>
          <w:p w14:paraId="4B73567C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2C99F67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10:15–13:30</w:t>
            </w:r>
          </w:p>
        </w:tc>
        <w:tc>
          <w:tcPr>
            <w:tcW w:w="0" w:type="auto"/>
            <w:hideMark/>
          </w:tcPr>
          <w:p w14:paraId="2BF4E96B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Учёба (ТА, МО, Английский, Командный проект)</w:t>
            </w:r>
          </w:p>
        </w:tc>
        <w:tc>
          <w:tcPr>
            <w:tcW w:w="0" w:type="auto"/>
            <w:hideMark/>
          </w:tcPr>
          <w:p w14:paraId="6DAB6DC8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30245" w:rsidRPr="00BB3DF6" w14:paraId="6F597393" w14:textId="77777777" w:rsidTr="00BB3DF6">
        <w:tc>
          <w:tcPr>
            <w:tcW w:w="0" w:type="auto"/>
            <w:vMerge/>
            <w:hideMark/>
          </w:tcPr>
          <w:p w14:paraId="58525A9A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6AABFF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13:30–14:00</w:t>
            </w:r>
          </w:p>
        </w:tc>
        <w:tc>
          <w:tcPr>
            <w:tcW w:w="0" w:type="auto"/>
            <w:hideMark/>
          </w:tcPr>
          <w:p w14:paraId="19553E9D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Обед</w:t>
            </w:r>
          </w:p>
        </w:tc>
        <w:tc>
          <w:tcPr>
            <w:tcW w:w="0" w:type="auto"/>
            <w:hideMark/>
          </w:tcPr>
          <w:p w14:paraId="764FD2DE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30245" w:rsidRPr="00BB3DF6" w14:paraId="42E51232" w14:textId="77777777" w:rsidTr="00BB3DF6">
        <w:tc>
          <w:tcPr>
            <w:tcW w:w="0" w:type="auto"/>
            <w:vMerge/>
            <w:hideMark/>
          </w:tcPr>
          <w:p w14:paraId="55B3C204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26F7C8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15:00–17:00</w:t>
            </w:r>
          </w:p>
        </w:tc>
        <w:tc>
          <w:tcPr>
            <w:tcW w:w="0" w:type="auto"/>
            <w:hideMark/>
          </w:tcPr>
          <w:p w14:paraId="2DFC95D0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Работа по специальности</w:t>
            </w:r>
          </w:p>
        </w:tc>
        <w:tc>
          <w:tcPr>
            <w:tcW w:w="0" w:type="auto"/>
            <w:hideMark/>
          </w:tcPr>
          <w:p w14:paraId="4E0C249A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30245" w:rsidRPr="00BB3DF6" w14:paraId="27C77499" w14:textId="77777777" w:rsidTr="00BB3DF6">
        <w:tc>
          <w:tcPr>
            <w:tcW w:w="0" w:type="auto"/>
            <w:vMerge/>
            <w:hideMark/>
          </w:tcPr>
          <w:p w14:paraId="68F7D15E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27EEC0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17:00–19:00</w:t>
            </w:r>
          </w:p>
        </w:tc>
        <w:tc>
          <w:tcPr>
            <w:tcW w:w="0" w:type="auto"/>
            <w:hideMark/>
          </w:tcPr>
          <w:p w14:paraId="44FEE8EF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Отдых / спорт</w:t>
            </w:r>
          </w:p>
        </w:tc>
        <w:tc>
          <w:tcPr>
            <w:tcW w:w="0" w:type="auto"/>
            <w:hideMark/>
          </w:tcPr>
          <w:p w14:paraId="023AE09C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Восстановление</w:t>
            </w:r>
          </w:p>
        </w:tc>
      </w:tr>
      <w:tr w:rsidR="00D30245" w:rsidRPr="00BB3DF6" w14:paraId="690C23DF" w14:textId="77777777" w:rsidTr="00BB3DF6">
        <w:tc>
          <w:tcPr>
            <w:tcW w:w="0" w:type="auto"/>
            <w:vMerge/>
            <w:hideMark/>
          </w:tcPr>
          <w:p w14:paraId="29D0E6B4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2F5F0E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20:00–20:45</w:t>
            </w:r>
          </w:p>
        </w:tc>
        <w:tc>
          <w:tcPr>
            <w:tcW w:w="0" w:type="auto"/>
            <w:hideMark/>
          </w:tcPr>
          <w:p w14:paraId="0A5E89DC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Ужин</w:t>
            </w:r>
          </w:p>
        </w:tc>
        <w:tc>
          <w:tcPr>
            <w:tcW w:w="0" w:type="auto"/>
            <w:hideMark/>
          </w:tcPr>
          <w:p w14:paraId="67DB745E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30245" w:rsidRPr="00BB3DF6" w14:paraId="43DDAA65" w14:textId="77777777" w:rsidTr="00BB3DF6">
        <w:tc>
          <w:tcPr>
            <w:tcW w:w="0" w:type="auto"/>
            <w:vMerge/>
            <w:hideMark/>
          </w:tcPr>
          <w:p w14:paraId="11C9072B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824B856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23:00–07:00</w:t>
            </w:r>
          </w:p>
        </w:tc>
        <w:tc>
          <w:tcPr>
            <w:tcW w:w="0" w:type="auto"/>
            <w:hideMark/>
          </w:tcPr>
          <w:p w14:paraId="63C0B287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Сон</w:t>
            </w:r>
          </w:p>
        </w:tc>
        <w:tc>
          <w:tcPr>
            <w:tcW w:w="0" w:type="auto"/>
            <w:hideMark/>
          </w:tcPr>
          <w:p w14:paraId="728DC579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30245" w:rsidRPr="00BB3DF6" w14:paraId="269008A6" w14:textId="77777777" w:rsidTr="003D5C2F">
        <w:tc>
          <w:tcPr>
            <w:tcW w:w="1566" w:type="dxa"/>
            <w:vMerge w:val="restart"/>
            <w:hideMark/>
          </w:tcPr>
          <w:p w14:paraId="29DEACD9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Суббота</w:t>
            </w:r>
          </w:p>
        </w:tc>
        <w:tc>
          <w:tcPr>
            <w:tcW w:w="1430" w:type="dxa"/>
            <w:hideMark/>
          </w:tcPr>
          <w:p w14:paraId="5E99D799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08:00–08:30</w:t>
            </w:r>
          </w:p>
        </w:tc>
        <w:tc>
          <w:tcPr>
            <w:tcW w:w="0" w:type="auto"/>
            <w:hideMark/>
          </w:tcPr>
          <w:p w14:paraId="4EF0EF75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Завтрак</w:t>
            </w:r>
          </w:p>
        </w:tc>
        <w:tc>
          <w:tcPr>
            <w:tcW w:w="0" w:type="auto"/>
            <w:hideMark/>
          </w:tcPr>
          <w:p w14:paraId="0C1F4468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30245" w:rsidRPr="00BB3DF6" w14:paraId="1E8006C7" w14:textId="77777777" w:rsidTr="003D5C2F">
        <w:tc>
          <w:tcPr>
            <w:tcW w:w="1566" w:type="dxa"/>
            <w:vMerge/>
            <w:hideMark/>
          </w:tcPr>
          <w:p w14:paraId="7EA88AFD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430" w:type="dxa"/>
            <w:hideMark/>
          </w:tcPr>
          <w:p w14:paraId="22E8FF14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10:00–13:00</w:t>
            </w:r>
          </w:p>
        </w:tc>
        <w:tc>
          <w:tcPr>
            <w:tcW w:w="0" w:type="auto"/>
            <w:hideMark/>
          </w:tcPr>
          <w:p w14:paraId="5F8E5CC8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Самоподготовка / учёба</w:t>
            </w:r>
          </w:p>
        </w:tc>
        <w:tc>
          <w:tcPr>
            <w:tcW w:w="0" w:type="auto"/>
            <w:hideMark/>
          </w:tcPr>
          <w:p w14:paraId="738A5F89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Повтор и закрепление</w:t>
            </w:r>
          </w:p>
        </w:tc>
      </w:tr>
      <w:tr w:rsidR="00D30245" w:rsidRPr="00BB3DF6" w14:paraId="00752E23" w14:textId="77777777" w:rsidTr="003D5C2F">
        <w:tc>
          <w:tcPr>
            <w:tcW w:w="1566" w:type="dxa"/>
            <w:vMerge/>
            <w:hideMark/>
          </w:tcPr>
          <w:p w14:paraId="3090CB73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430" w:type="dxa"/>
            <w:hideMark/>
          </w:tcPr>
          <w:p w14:paraId="3DD9B55F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13:00–14:00</w:t>
            </w:r>
          </w:p>
        </w:tc>
        <w:tc>
          <w:tcPr>
            <w:tcW w:w="0" w:type="auto"/>
            <w:hideMark/>
          </w:tcPr>
          <w:p w14:paraId="640FD8FF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Обед</w:t>
            </w:r>
          </w:p>
        </w:tc>
        <w:tc>
          <w:tcPr>
            <w:tcW w:w="0" w:type="auto"/>
            <w:hideMark/>
          </w:tcPr>
          <w:p w14:paraId="4F04A685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30245" w:rsidRPr="00BB3DF6" w14:paraId="1C418862" w14:textId="77777777" w:rsidTr="003D5C2F">
        <w:tc>
          <w:tcPr>
            <w:tcW w:w="1566" w:type="dxa"/>
            <w:vMerge/>
            <w:hideMark/>
          </w:tcPr>
          <w:p w14:paraId="2A77A4D2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430" w:type="dxa"/>
            <w:hideMark/>
          </w:tcPr>
          <w:p w14:paraId="4AFAD74B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15:00–18:00</w:t>
            </w:r>
          </w:p>
        </w:tc>
        <w:tc>
          <w:tcPr>
            <w:tcW w:w="0" w:type="auto"/>
            <w:hideMark/>
          </w:tcPr>
          <w:p w14:paraId="142236C5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Профессиональное развитие</w:t>
            </w:r>
          </w:p>
        </w:tc>
        <w:tc>
          <w:tcPr>
            <w:tcW w:w="0" w:type="auto"/>
            <w:hideMark/>
          </w:tcPr>
          <w:p w14:paraId="7F9BEF8A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Онлайн-курсы, чтение</w:t>
            </w:r>
          </w:p>
        </w:tc>
      </w:tr>
      <w:tr w:rsidR="00D30245" w:rsidRPr="00BB3DF6" w14:paraId="7B9D4231" w14:textId="77777777" w:rsidTr="003D5C2F">
        <w:tc>
          <w:tcPr>
            <w:tcW w:w="1566" w:type="dxa"/>
            <w:vMerge/>
            <w:hideMark/>
          </w:tcPr>
          <w:p w14:paraId="1919C5D6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430" w:type="dxa"/>
            <w:hideMark/>
          </w:tcPr>
          <w:p w14:paraId="0CC758FE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18:00–21:00</w:t>
            </w:r>
          </w:p>
        </w:tc>
        <w:tc>
          <w:tcPr>
            <w:tcW w:w="0" w:type="auto"/>
            <w:hideMark/>
          </w:tcPr>
          <w:p w14:paraId="56ADCF3B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Отдых / личное время</w:t>
            </w:r>
          </w:p>
        </w:tc>
        <w:tc>
          <w:tcPr>
            <w:tcW w:w="0" w:type="auto"/>
            <w:hideMark/>
          </w:tcPr>
          <w:p w14:paraId="64F3E4CC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30245" w:rsidRPr="00BB3DF6" w14:paraId="6F0C7429" w14:textId="77777777" w:rsidTr="003D5C2F">
        <w:tc>
          <w:tcPr>
            <w:tcW w:w="1566" w:type="dxa"/>
            <w:vMerge/>
            <w:hideMark/>
          </w:tcPr>
          <w:p w14:paraId="5B015B11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430" w:type="dxa"/>
            <w:hideMark/>
          </w:tcPr>
          <w:p w14:paraId="5E0F9263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23:00–07:00</w:t>
            </w:r>
          </w:p>
        </w:tc>
        <w:tc>
          <w:tcPr>
            <w:tcW w:w="0" w:type="auto"/>
            <w:hideMark/>
          </w:tcPr>
          <w:p w14:paraId="166FB96F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Сон</w:t>
            </w:r>
          </w:p>
        </w:tc>
        <w:tc>
          <w:tcPr>
            <w:tcW w:w="0" w:type="auto"/>
            <w:hideMark/>
          </w:tcPr>
          <w:p w14:paraId="57298627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30245" w:rsidRPr="00BB3DF6" w14:paraId="1C6EECE5" w14:textId="77777777" w:rsidTr="003D5C2F">
        <w:tc>
          <w:tcPr>
            <w:tcW w:w="1566" w:type="dxa"/>
            <w:vMerge w:val="restart"/>
            <w:hideMark/>
          </w:tcPr>
          <w:p w14:paraId="4BD13B9C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Воскресенье</w:t>
            </w:r>
          </w:p>
        </w:tc>
        <w:tc>
          <w:tcPr>
            <w:tcW w:w="1430" w:type="dxa"/>
            <w:hideMark/>
          </w:tcPr>
          <w:p w14:paraId="34E8AD1C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09:00–10:00</w:t>
            </w:r>
          </w:p>
        </w:tc>
        <w:tc>
          <w:tcPr>
            <w:tcW w:w="0" w:type="auto"/>
            <w:hideMark/>
          </w:tcPr>
          <w:p w14:paraId="5D45D20D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Завтрак</w:t>
            </w:r>
          </w:p>
        </w:tc>
        <w:tc>
          <w:tcPr>
            <w:tcW w:w="0" w:type="auto"/>
            <w:hideMark/>
          </w:tcPr>
          <w:p w14:paraId="5A98367B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Поздний подъём</w:t>
            </w:r>
          </w:p>
        </w:tc>
      </w:tr>
      <w:tr w:rsidR="00D30245" w:rsidRPr="00BB3DF6" w14:paraId="6059FE1B" w14:textId="77777777" w:rsidTr="003D5C2F">
        <w:tc>
          <w:tcPr>
            <w:tcW w:w="1566" w:type="dxa"/>
            <w:vMerge/>
            <w:hideMark/>
          </w:tcPr>
          <w:p w14:paraId="6682C95B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430" w:type="dxa"/>
            <w:hideMark/>
          </w:tcPr>
          <w:p w14:paraId="4273A2CB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10:00–12:00</w:t>
            </w:r>
          </w:p>
        </w:tc>
        <w:tc>
          <w:tcPr>
            <w:tcW w:w="0" w:type="auto"/>
            <w:hideMark/>
          </w:tcPr>
          <w:p w14:paraId="69390D73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Лёгкая самоподготовка</w:t>
            </w:r>
          </w:p>
        </w:tc>
        <w:tc>
          <w:tcPr>
            <w:tcW w:w="0" w:type="auto"/>
            <w:hideMark/>
          </w:tcPr>
          <w:p w14:paraId="4CC5EE76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Планирование следующей недели</w:t>
            </w:r>
          </w:p>
        </w:tc>
      </w:tr>
      <w:tr w:rsidR="00D30245" w:rsidRPr="00BB3DF6" w14:paraId="66D40135" w14:textId="77777777" w:rsidTr="003D5C2F">
        <w:tc>
          <w:tcPr>
            <w:tcW w:w="1566" w:type="dxa"/>
            <w:vMerge/>
            <w:hideMark/>
          </w:tcPr>
          <w:p w14:paraId="77763875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430" w:type="dxa"/>
            <w:hideMark/>
          </w:tcPr>
          <w:p w14:paraId="0D60DADD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12:00–13:00</w:t>
            </w:r>
          </w:p>
        </w:tc>
        <w:tc>
          <w:tcPr>
            <w:tcW w:w="0" w:type="auto"/>
            <w:hideMark/>
          </w:tcPr>
          <w:p w14:paraId="57B91B96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Обед</w:t>
            </w:r>
          </w:p>
        </w:tc>
        <w:tc>
          <w:tcPr>
            <w:tcW w:w="0" w:type="auto"/>
            <w:hideMark/>
          </w:tcPr>
          <w:p w14:paraId="73643862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30245" w:rsidRPr="00BB3DF6" w14:paraId="616D2219" w14:textId="77777777" w:rsidTr="003D5C2F">
        <w:tc>
          <w:tcPr>
            <w:tcW w:w="1566" w:type="dxa"/>
            <w:vMerge/>
            <w:hideMark/>
          </w:tcPr>
          <w:p w14:paraId="6E3F46F6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430" w:type="dxa"/>
            <w:hideMark/>
          </w:tcPr>
          <w:p w14:paraId="0C923D1D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13:00–18:00</w:t>
            </w:r>
          </w:p>
        </w:tc>
        <w:tc>
          <w:tcPr>
            <w:tcW w:w="0" w:type="auto"/>
            <w:hideMark/>
          </w:tcPr>
          <w:p w14:paraId="613F2AD2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Отдых, прогулка, друзья</w:t>
            </w:r>
          </w:p>
        </w:tc>
        <w:tc>
          <w:tcPr>
            <w:tcW w:w="0" w:type="auto"/>
            <w:hideMark/>
          </w:tcPr>
          <w:p w14:paraId="4F5A9759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Эмоциональная разгрузка</w:t>
            </w:r>
          </w:p>
        </w:tc>
      </w:tr>
      <w:tr w:rsidR="00D30245" w:rsidRPr="00BB3DF6" w14:paraId="71A7961B" w14:textId="77777777" w:rsidTr="003D5C2F">
        <w:tc>
          <w:tcPr>
            <w:tcW w:w="1566" w:type="dxa"/>
            <w:vMerge/>
            <w:hideMark/>
          </w:tcPr>
          <w:p w14:paraId="32C20115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430" w:type="dxa"/>
            <w:hideMark/>
          </w:tcPr>
          <w:p w14:paraId="57B060F6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19:00–20:00</w:t>
            </w:r>
          </w:p>
        </w:tc>
        <w:tc>
          <w:tcPr>
            <w:tcW w:w="0" w:type="auto"/>
            <w:hideMark/>
          </w:tcPr>
          <w:p w14:paraId="2484B182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Ужин</w:t>
            </w:r>
          </w:p>
        </w:tc>
        <w:tc>
          <w:tcPr>
            <w:tcW w:w="0" w:type="auto"/>
            <w:hideMark/>
          </w:tcPr>
          <w:p w14:paraId="119A9089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30245" w:rsidRPr="00BB3DF6" w14:paraId="48C457F7" w14:textId="77777777" w:rsidTr="003D5C2F">
        <w:tc>
          <w:tcPr>
            <w:tcW w:w="1566" w:type="dxa"/>
            <w:vMerge/>
            <w:hideMark/>
          </w:tcPr>
          <w:p w14:paraId="45368ECE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430" w:type="dxa"/>
            <w:hideMark/>
          </w:tcPr>
          <w:p w14:paraId="59115E8F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22:30–07:00</w:t>
            </w:r>
          </w:p>
        </w:tc>
        <w:tc>
          <w:tcPr>
            <w:tcW w:w="0" w:type="auto"/>
            <w:hideMark/>
          </w:tcPr>
          <w:p w14:paraId="0A65791B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Сон</w:t>
            </w:r>
          </w:p>
        </w:tc>
        <w:tc>
          <w:tcPr>
            <w:tcW w:w="0" w:type="auto"/>
            <w:hideMark/>
          </w:tcPr>
          <w:p w14:paraId="71E3BC86" w14:textId="77777777" w:rsidR="00D30245" w:rsidRPr="00BB3DF6" w:rsidRDefault="00D30245" w:rsidP="00BB3DF6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3DF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Подготовка к новому циклу</w:t>
            </w:r>
          </w:p>
        </w:tc>
      </w:tr>
    </w:tbl>
    <w:p w14:paraId="4E68B7EE" w14:textId="56ABB60D" w:rsidR="00BB3DF6" w:rsidRDefault="00BE20B1" w:rsidP="00BE20B1">
      <w:pPr>
        <w:pStyle w:val="2"/>
      </w:pPr>
      <w:bookmarkStart w:id="20" w:name="_Toc212849553"/>
      <w:r>
        <w:t>Задание 6.</w:t>
      </w:r>
      <w:r w:rsidR="00836F16">
        <w:t xml:space="preserve"> </w:t>
      </w:r>
      <w:r w:rsidR="00836F16" w:rsidRPr="00836F16">
        <w:t>Анализ рисков совмещения</w:t>
      </w:r>
      <w:bookmarkEnd w:id="20"/>
    </w:p>
    <w:p w14:paraId="69E9DEEF" w14:textId="6F5802FE" w:rsidR="00C82EBA" w:rsidRDefault="004D52F6" w:rsidP="004D52F6">
      <w:pPr>
        <w:pStyle w:val="3"/>
      </w:pPr>
      <w:bookmarkStart w:id="21" w:name="_Toc212849554"/>
      <w:r>
        <w:t>Условие</w:t>
      </w:r>
      <w:bookmarkEnd w:id="21"/>
    </w:p>
    <w:p w14:paraId="185BD01C" w14:textId="5CC0EEDE" w:rsidR="004135E4" w:rsidRDefault="004135E4" w:rsidP="004135E4">
      <w:pPr>
        <w:pStyle w:val="af9"/>
      </w:pPr>
      <w:r w:rsidRPr="004135E4">
        <w:rPr>
          <w:b/>
          <w:bCs/>
        </w:rPr>
        <w:t>Задание:</w:t>
      </w:r>
      <w:r>
        <w:t xml:space="preserve"> Проведите анализ рисков совмещения работы и учебы:</w:t>
      </w:r>
    </w:p>
    <w:p w14:paraId="154B8439" w14:textId="76DC0C6B" w:rsidR="004135E4" w:rsidRDefault="004135E4" w:rsidP="002E0F9B">
      <w:pPr>
        <w:pStyle w:val="a2"/>
        <w:numPr>
          <w:ilvl w:val="0"/>
          <w:numId w:val="28"/>
        </w:numPr>
      </w:pPr>
      <w:r>
        <w:t>Составьте перечень потенциальных рисков</w:t>
      </w:r>
      <w:r w:rsidR="002E0F9B">
        <w:t>;</w:t>
      </w:r>
    </w:p>
    <w:p w14:paraId="0D1C49D3" w14:textId="72D5594F" w:rsidR="004135E4" w:rsidRDefault="004135E4" w:rsidP="002E0F9B">
      <w:pPr>
        <w:pStyle w:val="a2"/>
        <w:numPr>
          <w:ilvl w:val="0"/>
          <w:numId w:val="28"/>
        </w:numPr>
      </w:pPr>
      <w:r>
        <w:t xml:space="preserve">Оцените вероятность и </w:t>
      </w:r>
      <w:proofErr w:type="spellStart"/>
      <w:r>
        <w:t>impact</w:t>
      </w:r>
      <w:proofErr w:type="spellEnd"/>
      <w:r>
        <w:t xml:space="preserve"> каждого риска</w:t>
      </w:r>
      <w:r w:rsidR="002E0F9B">
        <w:t>;</w:t>
      </w:r>
    </w:p>
    <w:p w14:paraId="2A6FA618" w14:textId="7DD01006" w:rsidR="00C82EBA" w:rsidRDefault="004135E4" w:rsidP="002E0F9B">
      <w:pPr>
        <w:pStyle w:val="a2"/>
        <w:numPr>
          <w:ilvl w:val="0"/>
          <w:numId w:val="28"/>
        </w:numPr>
      </w:pPr>
      <w:r>
        <w:t xml:space="preserve">Разработайте план </w:t>
      </w:r>
      <w:proofErr w:type="spellStart"/>
      <w:r>
        <w:t>mitigation</w:t>
      </w:r>
      <w:proofErr w:type="spellEnd"/>
      <w:r w:rsidR="002E0F9B">
        <w:t>.</w:t>
      </w:r>
    </w:p>
    <w:p w14:paraId="6AC55096" w14:textId="4F9BFA58" w:rsidR="000D4932" w:rsidRDefault="000D4932" w:rsidP="000D4932">
      <w:pPr>
        <w:pStyle w:val="af9"/>
      </w:pPr>
      <w:r>
        <w:t>Ответ оформите в виде таблицы 8.</w:t>
      </w:r>
    </w:p>
    <w:p w14:paraId="786151D0" w14:textId="4E6535A0" w:rsidR="003C462C" w:rsidRDefault="003C462C" w:rsidP="003C462C">
      <w:pPr>
        <w:pStyle w:val="aff3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190205">
        <w:rPr>
          <w:noProof/>
        </w:rPr>
        <w:t>8</w:t>
      </w:r>
      <w:r>
        <w:fldChar w:fldCharType="end"/>
      </w:r>
      <w:r>
        <w:t xml:space="preserve"> – Форма ответа</w:t>
      </w:r>
    </w:p>
    <w:tbl>
      <w:tblPr>
        <w:tblStyle w:val="af2"/>
        <w:tblW w:w="0" w:type="auto"/>
        <w:tblLook w:val="0600" w:firstRow="0" w:lastRow="0" w:firstColumn="0" w:lastColumn="0" w:noHBand="1" w:noVBand="1"/>
      </w:tblPr>
      <w:tblGrid>
        <w:gridCol w:w="2733"/>
        <w:gridCol w:w="1823"/>
        <w:gridCol w:w="1138"/>
        <w:gridCol w:w="3934"/>
      </w:tblGrid>
      <w:tr w:rsidR="00FD0B45" w:rsidRPr="00FD0B45" w14:paraId="68ABEE67" w14:textId="77777777" w:rsidTr="00B00A5F"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168AF25A" w14:textId="77777777" w:rsidR="00FD0B45" w:rsidRPr="00FD0B45" w:rsidRDefault="00FD0B45" w:rsidP="00FD0B45">
            <w:pPr>
              <w:spacing w:after="100" w:afterAutospacing="1"/>
              <w:jc w:val="center"/>
              <w:rPr>
                <w:rFonts w:asciiTheme="minorHAnsi" w:eastAsia="Times New Roman" w:hAnsiTheme="minorHAnsi" w:cstheme="minorHAnsi"/>
                <w:b/>
                <w:bCs/>
                <w:kern w:val="0"/>
                <w:lang w:eastAsia="ru-RU"/>
                <w14:ligatures w14:val="none"/>
              </w:rPr>
            </w:pPr>
            <w:r w:rsidRPr="00FD0B45">
              <w:rPr>
                <w:rFonts w:asciiTheme="minorHAnsi" w:eastAsia="Times New Roman" w:hAnsiTheme="minorHAnsi" w:cstheme="minorHAnsi"/>
                <w:b/>
                <w:bCs/>
                <w:kern w:val="0"/>
                <w:lang w:eastAsia="ru-RU"/>
                <w14:ligatures w14:val="none"/>
              </w:rPr>
              <w:t>Риск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6B801D21" w14:textId="77777777" w:rsidR="00FD0B45" w:rsidRPr="00FD0B45" w:rsidRDefault="00FD0B45" w:rsidP="00FD0B45">
            <w:pPr>
              <w:spacing w:after="100" w:afterAutospacing="1"/>
              <w:jc w:val="center"/>
              <w:rPr>
                <w:rFonts w:asciiTheme="minorHAnsi" w:eastAsia="Times New Roman" w:hAnsiTheme="minorHAnsi" w:cstheme="minorHAnsi"/>
                <w:b/>
                <w:bCs/>
                <w:kern w:val="0"/>
                <w:lang w:eastAsia="ru-RU"/>
                <w14:ligatures w14:val="none"/>
              </w:rPr>
            </w:pPr>
            <w:r w:rsidRPr="00FD0B45">
              <w:rPr>
                <w:rFonts w:asciiTheme="minorHAnsi" w:eastAsia="Times New Roman" w:hAnsiTheme="minorHAnsi" w:cstheme="minorHAnsi"/>
                <w:b/>
                <w:bCs/>
                <w:kern w:val="0"/>
                <w:lang w:eastAsia="ru-RU"/>
                <w14:ligatures w14:val="none"/>
              </w:rPr>
              <w:t>Вероятность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2CEA668D" w14:textId="77777777" w:rsidR="00FD0B45" w:rsidRPr="00FD0B45" w:rsidRDefault="00FD0B45" w:rsidP="00FD0B45">
            <w:pPr>
              <w:spacing w:after="100" w:afterAutospacing="1"/>
              <w:jc w:val="center"/>
              <w:rPr>
                <w:rFonts w:asciiTheme="minorHAnsi" w:eastAsia="Times New Roman" w:hAnsiTheme="minorHAnsi" w:cstheme="minorHAnsi"/>
                <w:b/>
                <w:bCs/>
                <w:kern w:val="0"/>
                <w:lang w:eastAsia="ru-RU"/>
                <w14:ligatures w14:val="none"/>
              </w:rPr>
            </w:pPr>
            <w:r w:rsidRPr="00FD0B45">
              <w:rPr>
                <w:rFonts w:asciiTheme="minorHAnsi" w:eastAsia="Times New Roman" w:hAnsiTheme="minorHAnsi" w:cstheme="minorHAnsi"/>
                <w:b/>
                <w:bCs/>
                <w:kern w:val="0"/>
                <w:lang w:eastAsia="ru-RU"/>
                <w14:ligatures w14:val="none"/>
              </w:rPr>
              <w:t>Impact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376CEC24" w14:textId="77777777" w:rsidR="00FD0B45" w:rsidRPr="00FD0B45" w:rsidRDefault="00FD0B45" w:rsidP="00FD0B45">
            <w:pPr>
              <w:spacing w:after="100" w:afterAutospacing="1"/>
              <w:jc w:val="center"/>
              <w:rPr>
                <w:rFonts w:asciiTheme="minorHAnsi" w:eastAsia="Times New Roman" w:hAnsiTheme="minorHAnsi" w:cstheme="minorHAnsi"/>
                <w:b/>
                <w:bCs/>
                <w:kern w:val="0"/>
                <w:lang w:eastAsia="ru-RU"/>
                <w14:ligatures w14:val="none"/>
              </w:rPr>
            </w:pPr>
            <w:r w:rsidRPr="00FD0B45">
              <w:rPr>
                <w:rFonts w:asciiTheme="minorHAnsi" w:eastAsia="Times New Roman" w:hAnsiTheme="minorHAnsi" w:cstheme="minorHAnsi"/>
                <w:b/>
                <w:bCs/>
                <w:kern w:val="0"/>
                <w:lang w:eastAsia="ru-RU"/>
                <w14:ligatures w14:val="none"/>
              </w:rPr>
              <w:t xml:space="preserve">Стратегия </w:t>
            </w:r>
            <w:proofErr w:type="spellStart"/>
            <w:r w:rsidRPr="00FD0B45">
              <w:rPr>
                <w:rFonts w:asciiTheme="minorHAnsi" w:eastAsia="Times New Roman" w:hAnsiTheme="minorHAnsi" w:cstheme="minorHAnsi"/>
                <w:b/>
                <w:bCs/>
                <w:kern w:val="0"/>
                <w:lang w:eastAsia="ru-RU"/>
                <w14:ligatures w14:val="none"/>
              </w:rPr>
              <w:t>mitigation</w:t>
            </w:r>
            <w:proofErr w:type="spellEnd"/>
          </w:p>
        </w:tc>
      </w:tr>
      <w:tr w:rsidR="00FD0B45" w:rsidRPr="00FD0B45" w14:paraId="0CDC2F31" w14:textId="77777777" w:rsidTr="00B00A5F">
        <w:tc>
          <w:tcPr>
            <w:tcW w:w="0" w:type="auto"/>
            <w:tcBorders>
              <w:top w:val="double" w:sz="4" w:space="0" w:color="auto"/>
            </w:tcBorders>
            <w:hideMark/>
          </w:tcPr>
          <w:p w14:paraId="26E5D0A4" w14:textId="77777777" w:rsidR="00FD0B45" w:rsidRPr="00FD0B45" w:rsidRDefault="00FD0B45" w:rsidP="00FD0B45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D0B45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Выгорание от перегрузки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5981FAA5" w14:textId="77777777" w:rsidR="00FD0B45" w:rsidRPr="00FD0B45" w:rsidRDefault="00FD0B45" w:rsidP="00FD0B45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D0B45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Высокая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6A796853" w14:textId="77777777" w:rsidR="00FD0B45" w:rsidRPr="00FD0B45" w:rsidRDefault="00FD0B45" w:rsidP="00FD0B45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D0B45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Высокий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4EA436EE" w14:textId="77777777" w:rsidR="00FD0B45" w:rsidRPr="00FD0B45" w:rsidRDefault="00FD0B45" w:rsidP="00FD0B45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D0B45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 xml:space="preserve">Четкое планирование, </w:t>
            </w:r>
            <w:proofErr w:type="spellStart"/>
            <w:r w:rsidRPr="00FD0B45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приоритизация</w:t>
            </w:r>
            <w:proofErr w:type="spellEnd"/>
          </w:p>
        </w:tc>
      </w:tr>
    </w:tbl>
    <w:p w14:paraId="08D4F55E" w14:textId="64B295BD" w:rsidR="00186605" w:rsidRDefault="00186605">
      <w:r>
        <w:lastRenderedPageBreak/>
        <w:t>Окончание таблицы 8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688"/>
        <w:gridCol w:w="1823"/>
        <w:gridCol w:w="1138"/>
        <w:gridCol w:w="3979"/>
      </w:tblGrid>
      <w:tr w:rsidR="00B00A5F" w:rsidRPr="00FD0B45" w14:paraId="76C48EEA" w14:textId="77777777" w:rsidTr="00B00A5F"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55A9FAD4" w14:textId="77777777" w:rsidR="00B00A5F" w:rsidRPr="00FD0B45" w:rsidRDefault="00B00A5F" w:rsidP="00C66D2F">
            <w:pPr>
              <w:spacing w:after="100" w:afterAutospacing="1"/>
              <w:jc w:val="center"/>
              <w:rPr>
                <w:rFonts w:asciiTheme="minorHAnsi" w:eastAsia="Times New Roman" w:hAnsiTheme="minorHAnsi" w:cstheme="minorHAnsi"/>
                <w:b/>
                <w:bCs/>
                <w:kern w:val="0"/>
                <w:lang w:eastAsia="ru-RU"/>
                <w14:ligatures w14:val="none"/>
              </w:rPr>
            </w:pPr>
            <w:r w:rsidRPr="00FD0B45">
              <w:rPr>
                <w:rFonts w:asciiTheme="minorHAnsi" w:eastAsia="Times New Roman" w:hAnsiTheme="minorHAnsi" w:cstheme="minorHAnsi"/>
                <w:b/>
                <w:bCs/>
                <w:kern w:val="0"/>
                <w:lang w:eastAsia="ru-RU"/>
                <w14:ligatures w14:val="none"/>
              </w:rPr>
              <w:t>Риск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7508738D" w14:textId="77777777" w:rsidR="00B00A5F" w:rsidRPr="00FD0B45" w:rsidRDefault="00B00A5F" w:rsidP="00C66D2F">
            <w:pPr>
              <w:spacing w:after="100" w:afterAutospacing="1"/>
              <w:jc w:val="center"/>
              <w:rPr>
                <w:rFonts w:asciiTheme="minorHAnsi" w:eastAsia="Times New Roman" w:hAnsiTheme="minorHAnsi" w:cstheme="minorHAnsi"/>
                <w:b/>
                <w:bCs/>
                <w:kern w:val="0"/>
                <w:lang w:eastAsia="ru-RU"/>
                <w14:ligatures w14:val="none"/>
              </w:rPr>
            </w:pPr>
            <w:r w:rsidRPr="00FD0B45">
              <w:rPr>
                <w:rFonts w:asciiTheme="minorHAnsi" w:eastAsia="Times New Roman" w:hAnsiTheme="minorHAnsi" w:cstheme="minorHAnsi"/>
                <w:b/>
                <w:bCs/>
                <w:kern w:val="0"/>
                <w:lang w:eastAsia="ru-RU"/>
                <w14:ligatures w14:val="none"/>
              </w:rPr>
              <w:t>Вероятность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6045CE93" w14:textId="77777777" w:rsidR="00B00A5F" w:rsidRPr="00FD0B45" w:rsidRDefault="00B00A5F" w:rsidP="00C66D2F">
            <w:pPr>
              <w:spacing w:after="100" w:afterAutospacing="1"/>
              <w:jc w:val="center"/>
              <w:rPr>
                <w:rFonts w:asciiTheme="minorHAnsi" w:eastAsia="Times New Roman" w:hAnsiTheme="minorHAnsi" w:cstheme="minorHAnsi"/>
                <w:b/>
                <w:bCs/>
                <w:kern w:val="0"/>
                <w:lang w:eastAsia="ru-RU"/>
                <w14:ligatures w14:val="none"/>
              </w:rPr>
            </w:pPr>
            <w:r w:rsidRPr="00FD0B45">
              <w:rPr>
                <w:rFonts w:asciiTheme="minorHAnsi" w:eastAsia="Times New Roman" w:hAnsiTheme="minorHAnsi" w:cstheme="minorHAnsi"/>
                <w:b/>
                <w:bCs/>
                <w:kern w:val="0"/>
                <w:lang w:eastAsia="ru-RU"/>
                <w14:ligatures w14:val="none"/>
              </w:rPr>
              <w:t>Impact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7112BC09" w14:textId="77777777" w:rsidR="00B00A5F" w:rsidRPr="00FD0B45" w:rsidRDefault="00B00A5F" w:rsidP="00C66D2F">
            <w:pPr>
              <w:spacing w:after="100" w:afterAutospacing="1"/>
              <w:jc w:val="center"/>
              <w:rPr>
                <w:rFonts w:asciiTheme="minorHAnsi" w:eastAsia="Times New Roman" w:hAnsiTheme="minorHAnsi" w:cstheme="minorHAnsi"/>
                <w:b/>
                <w:bCs/>
                <w:kern w:val="0"/>
                <w:lang w:eastAsia="ru-RU"/>
                <w14:ligatures w14:val="none"/>
              </w:rPr>
            </w:pPr>
            <w:r w:rsidRPr="00FD0B45">
              <w:rPr>
                <w:rFonts w:asciiTheme="minorHAnsi" w:eastAsia="Times New Roman" w:hAnsiTheme="minorHAnsi" w:cstheme="minorHAnsi"/>
                <w:b/>
                <w:bCs/>
                <w:kern w:val="0"/>
                <w:lang w:eastAsia="ru-RU"/>
                <w14:ligatures w14:val="none"/>
              </w:rPr>
              <w:t xml:space="preserve">Стратегия </w:t>
            </w:r>
            <w:proofErr w:type="spellStart"/>
            <w:r w:rsidRPr="00FD0B45">
              <w:rPr>
                <w:rFonts w:asciiTheme="minorHAnsi" w:eastAsia="Times New Roman" w:hAnsiTheme="minorHAnsi" w:cstheme="minorHAnsi"/>
                <w:b/>
                <w:bCs/>
                <w:kern w:val="0"/>
                <w:lang w:eastAsia="ru-RU"/>
                <w14:ligatures w14:val="none"/>
              </w:rPr>
              <w:t>mitigation</w:t>
            </w:r>
            <w:proofErr w:type="spellEnd"/>
          </w:p>
        </w:tc>
      </w:tr>
      <w:tr w:rsidR="00FD0B45" w:rsidRPr="00FD0B45" w14:paraId="5EA9A016" w14:textId="77777777" w:rsidTr="00B00A5F">
        <w:tblPrEx>
          <w:tblLook w:val="0600" w:firstRow="0" w:lastRow="0" w:firstColumn="0" w:lastColumn="0" w:noHBand="1" w:noVBand="1"/>
        </w:tblPrEx>
        <w:tc>
          <w:tcPr>
            <w:tcW w:w="0" w:type="auto"/>
            <w:tcBorders>
              <w:top w:val="double" w:sz="4" w:space="0" w:color="auto"/>
            </w:tcBorders>
            <w:hideMark/>
          </w:tcPr>
          <w:p w14:paraId="760B1F66" w14:textId="77777777" w:rsidR="00FD0B45" w:rsidRPr="00FD0B45" w:rsidRDefault="00FD0B45" w:rsidP="00FD0B45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D0B45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Снижение успеваемости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23C07987" w14:textId="77777777" w:rsidR="00FD0B45" w:rsidRPr="00FD0B45" w:rsidRDefault="00FD0B45" w:rsidP="00FD0B45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D0B45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Средняя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2A02F20E" w14:textId="77777777" w:rsidR="00FD0B45" w:rsidRPr="00FD0B45" w:rsidRDefault="00FD0B45" w:rsidP="00FD0B45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D0B45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Высокий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4E0CDDE6" w14:textId="77777777" w:rsidR="00FD0B45" w:rsidRPr="00FD0B45" w:rsidRDefault="00FD0B45" w:rsidP="00FD0B45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D0B45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Регулярный мониторинг оценок</w:t>
            </w:r>
          </w:p>
        </w:tc>
      </w:tr>
      <w:tr w:rsidR="00FD0B45" w:rsidRPr="00FD0B45" w14:paraId="21C3ED66" w14:textId="77777777" w:rsidTr="00CD7F8F">
        <w:tblPrEx>
          <w:tblLook w:val="0600" w:firstRow="0" w:lastRow="0" w:firstColumn="0" w:lastColumn="0" w:noHBand="1" w:noVBand="1"/>
        </w:tblPrEx>
        <w:tc>
          <w:tcPr>
            <w:tcW w:w="0" w:type="auto"/>
            <w:hideMark/>
          </w:tcPr>
          <w:p w14:paraId="2C6F5C89" w14:textId="77777777" w:rsidR="00FD0B45" w:rsidRPr="00FD0B45" w:rsidRDefault="00FD0B45" w:rsidP="00FD0B45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D0B45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Конфликт графиков</w:t>
            </w:r>
          </w:p>
        </w:tc>
        <w:tc>
          <w:tcPr>
            <w:tcW w:w="0" w:type="auto"/>
            <w:hideMark/>
          </w:tcPr>
          <w:p w14:paraId="473DC6DD" w14:textId="77777777" w:rsidR="00FD0B45" w:rsidRPr="00FD0B45" w:rsidRDefault="00FD0B45" w:rsidP="00FD0B45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D0B45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Высокая</w:t>
            </w:r>
          </w:p>
        </w:tc>
        <w:tc>
          <w:tcPr>
            <w:tcW w:w="0" w:type="auto"/>
            <w:hideMark/>
          </w:tcPr>
          <w:p w14:paraId="2802F6FC" w14:textId="77777777" w:rsidR="00FD0B45" w:rsidRPr="00FD0B45" w:rsidRDefault="00FD0B45" w:rsidP="00FD0B45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D0B45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Средний</w:t>
            </w:r>
          </w:p>
        </w:tc>
        <w:tc>
          <w:tcPr>
            <w:tcW w:w="0" w:type="auto"/>
            <w:hideMark/>
          </w:tcPr>
          <w:p w14:paraId="14C9EE34" w14:textId="77777777" w:rsidR="00FD0B45" w:rsidRPr="00FD0B45" w:rsidRDefault="00FD0B45" w:rsidP="00FD0B45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D0B45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Предварительное согласование расписаний</w:t>
            </w:r>
          </w:p>
        </w:tc>
      </w:tr>
      <w:tr w:rsidR="00FD0B45" w:rsidRPr="00FD0B45" w14:paraId="2FF7E9BB" w14:textId="77777777" w:rsidTr="00CD7F8F">
        <w:tblPrEx>
          <w:tblLook w:val="0600" w:firstRow="0" w:lastRow="0" w:firstColumn="0" w:lastColumn="0" w:noHBand="1" w:noVBand="1"/>
        </w:tblPrEx>
        <w:tc>
          <w:tcPr>
            <w:tcW w:w="0" w:type="auto"/>
            <w:hideMark/>
          </w:tcPr>
          <w:p w14:paraId="747737D8" w14:textId="77777777" w:rsidR="00FD0B45" w:rsidRPr="00FD0B45" w:rsidRDefault="00FD0B45" w:rsidP="00FD0B45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D0B45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Нехватка времени на отдых</w:t>
            </w:r>
          </w:p>
        </w:tc>
        <w:tc>
          <w:tcPr>
            <w:tcW w:w="0" w:type="auto"/>
            <w:hideMark/>
          </w:tcPr>
          <w:p w14:paraId="1CA658D9" w14:textId="77777777" w:rsidR="00FD0B45" w:rsidRPr="00FD0B45" w:rsidRDefault="00FD0B45" w:rsidP="00FD0B45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D0B45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Высокая</w:t>
            </w:r>
          </w:p>
        </w:tc>
        <w:tc>
          <w:tcPr>
            <w:tcW w:w="0" w:type="auto"/>
            <w:hideMark/>
          </w:tcPr>
          <w:p w14:paraId="34AB4E94" w14:textId="77777777" w:rsidR="00FD0B45" w:rsidRPr="00FD0B45" w:rsidRDefault="00FD0B45" w:rsidP="00FD0B45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D0B45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Высокий</w:t>
            </w:r>
          </w:p>
        </w:tc>
        <w:tc>
          <w:tcPr>
            <w:tcW w:w="0" w:type="auto"/>
            <w:hideMark/>
          </w:tcPr>
          <w:p w14:paraId="2AF26420" w14:textId="77777777" w:rsidR="00FD0B45" w:rsidRPr="00FD0B45" w:rsidRDefault="00FD0B45" w:rsidP="00FD0B45">
            <w:pPr>
              <w:spacing w:after="100" w:afterAutospacing="1"/>
              <w:jc w:val="left"/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D0B45">
              <w:rPr>
                <w:rFonts w:asciiTheme="minorHAnsi" w:eastAsia="Times New Roman" w:hAnsiTheme="minorHAnsi" w:cstheme="minorHAnsi"/>
                <w:kern w:val="0"/>
                <w:sz w:val="24"/>
                <w:szCs w:val="24"/>
                <w:lang w:eastAsia="ru-RU"/>
                <w14:ligatures w14:val="none"/>
              </w:rPr>
              <w:t>Жесткое соблюдение режима дня</w:t>
            </w:r>
          </w:p>
        </w:tc>
      </w:tr>
    </w:tbl>
    <w:p w14:paraId="76035060" w14:textId="1A24D2D9" w:rsidR="00C82EBA" w:rsidRDefault="007E5138" w:rsidP="007E5138">
      <w:pPr>
        <w:pStyle w:val="3"/>
      </w:pPr>
      <w:bookmarkStart w:id="22" w:name="_Toc212849555"/>
      <w:r>
        <w:t>Решение</w:t>
      </w:r>
      <w:bookmarkEnd w:id="22"/>
    </w:p>
    <w:p w14:paraId="4C6A99F3" w14:textId="3A387B9A" w:rsidR="00C82EBA" w:rsidRDefault="00725E29" w:rsidP="00725E29">
      <w:pPr>
        <w:pStyle w:val="af9"/>
      </w:pPr>
      <w:r>
        <w:t>Ответ представлен в таблице 9.</w:t>
      </w:r>
    </w:p>
    <w:p w14:paraId="69C248B3" w14:textId="6E4FCDEA" w:rsidR="002264B0" w:rsidRDefault="002264B0" w:rsidP="002264B0">
      <w:pPr>
        <w:pStyle w:val="aff3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190205">
        <w:rPr>
          <w:noProof/>
        </w:rPr>
        <w:t>9</w:t>
      </w:r>
      <w:r>
        <w:fldChar w:fldCharType="end"/>
      </w:r>
      <w:r>
        <w:t xml:space="preserve"> – </w:t>
      </w:r>
      <w:r w:rsidR="00FA2EF4">
        <w:t>Анализ рисков совмещения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78"/>
        <w:gridCol w:w="1823"/>
        <w:gridCol w:w="1138"/>
        <w:gridCol w:w="4389"/>
      </w:tblGrid>
      <w:tr w:rsidR="0079104B" w:rsidRPr="0079104B" w14:paraId="689A169A" w14:textId="77777777" w:rsidTr="0079104B"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2562B98B" w14:textId="77777777" w:rsidR="0079104B" w:rsidRPr="0079104B" w:rsidRDefault="0079104B" w:rsidP="0079104B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Риск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5774E13C" w14:textId="77777777" w:rsidR="0079104B" w:rsidRPr="0079104B" w:rsidRDefault="0079104B" w:rsidP="0079104B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Вероятность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39F1AF89" w14:textId="0CC5F616" w:rsidR="0079104B" w:rsidRPr="0079104B" w:rsidRDefault="0079104B" w:rsidP="0079104B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Impact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07E7F476" w14:textId="217E5F1E" w:rsidR="0079104B" w:rsidRPr="0079104B" w:rsidRDefault="0079104B" w:rsidP="0079104B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 xml:space="preserve">Стратегия </w:t>
            </w:r>
            <w:proofErr w:type="spellStart"/>
            <w:r w:rsidRPr="0079104B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mitigation</w:t>
            </w:r>
            <w:proofErr w:type="spellEnd"/>
          </w:p>
        </w:tc>
      </w:tr>
      <w:tr w:rsidR="0079104B" w:rsidRPr="0079104B" w14:paraId="33A7FEF4" w14:textId="77777777" w:rsidTr="0079104B">
        <w:tc>
          <w:tcPr>
            <w:tcW w:w="0" w:type="auto"/>
            <w:tcBorders>
              <w:top w:val="double" w:sz="4" w:space="0" w:color="auto"/>
            </w:tcBorders>
            <w:hideMark/>
          </w:tcPr>
          <w:p w14:paraId="7A61F393" w14:textId="77777777" w:rsidR="0079104B" w:rsidRPr="0079104B" w:rsidRDefault="0079104B" w:rsidP="0079104B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Выгорание от перегрузки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1ACA423E" w14:textId="77777777" w:rsidR="0079104B" w:rsidRPr="0079104B" w:rsidRDefault="0079104B" w:rsidP="0079104B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Высокая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5C5C1778" w14:textId="77777777" w:rsidR="0079104B" w:rsidRPr="0079104B" w:rsidRDefault="0079104B" w:rsidP="0079104B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Высокий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53FD335B" w14:textId="77777777" w:rsidR="0079104B" w:rsidRPr="0079104B" w:rsidRDefault="0079104B" w:rsidP="0079104B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Чёткое планирование учебной и рабочей нагрузки; включение регулярных дней отдыха; распределение задач по приоритетам (метод ABC).</w:t>
            </w:r>
          </w:p>
        </w:tc>
      </w:tr>
      <w:tr w:rsidR="0079104B" w:rsidRPr="0079104B" w14:paraId="74BB391B" w14:textId="77777777" w:rsidTr="0079104B">
        <w:tc>
          <w:tcPr>
            <w:tcW w:w="0" w:type="auto"/>
            <w:hideMark/>
          </w:tcPr>
          <w:p w14:paraId="4EECA8C3" w14:textId="77777777" w:rsidR="0079104B" w:rsidRPr="0079104B" w:rsidRDefault="0079104B" w:rsidP="0079104B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Снижение успеваемости</w:t>
            </w:r>
          </w:p>
        </w:tc>
        <w:tc>
          <w:tcPr>
            <w:tcW w:w="0" w:type="auto"/>
            <w:hideMark/>
          </w:tcPr>
          <w:p w14:paraId="68131DAD" w14:textId="77777777" w:rsidR="0079104B" w:rsidRPr="0079104B" w:rsidRDefault="0079104B" w:rsidP="0079104B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Средняя</w:t>
            </w:r>
          </w:p>
        </w:tc>
        <w:tc>
          <w:tcPr>
            <w:tcW w:w="0" w:type="auto"/>
            <w:hideMark/>
          </w:tcPr>
          <w:p w14:paraId="406651B6" w14:textId="77777777" w:rsidR="0079104B" w:rsidRPr="0079104B" w:rsidRDefault="0079104B" w:rsidP="0079104B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Высокий</w:t>
            </w:r>
          </w:p>
        </w:tc>
        <w:tc>
          <w:tcPr>
            <w:tcW w:w="0" w:type="auto"/>
            <w:hideMark/>
          </w:tcPr>
          <w:p w14:paraId="3059811E" w14:textId="77777777" w:rsidR="0079104B" w:rsidRPr="0079104B" w:rsidRDefault="0079104B" w:rsidP="0079104B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Еженедельный контроль оценок и дедлайнов; консультации с преподавателями; пересмотр объёма рабочих часов при ухудшении результатов.</w:t>
            </w:r>
          </w:p>
        </w:tc>
      </w:tr>
      <w:tr w:rsidR="0079104B" w:rsidRPr="0079104B" w14:paraId="2ADF93F9" w14:textId="77777777" w:rsidTr="0079104B">
        <w:tc>
          <w:tcPr>
            <w:tcW w:w="0" w:type="auto"/>
            <w:hideMark/>
          </w:tcPr>
          <w:p w14:paraId="4D8ABF83" w14:textId="77777777" w:rsidR="0079104B" w:rsidRPr="0079104B" w:rsidRDefault="0079104B" w:rsidP="0079104B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Конфликт графиков работы и учёбы</w:t>
            </w:r>
          </w:p>
        </w:tc>
        <w:tc>
          <w:tcPr>
            <w:tcW w:w="0" w:type="auto"/>
            <w:hideMark/>
          </w:tcPr>
          <w:p w14:paraId="5EE1E46C" w14:textId="77777777" w:rsidR="0079104B" w:rsidRPr="0079104B" w:rsidRDefault="0079104B" w:rsidP="0079104B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Высокая</w:t>
            </w:r>
          </w:p>
        </w:tc>
        <w:tc>
          <w:tcPr>
            <w:tcW w:w="0" w:type="auto"/>
            <w:hideMark/>
          </w:tcPr>
          <w:p w14:paraId="1B04E94A" w14:textId="77777777" w:rsidR="0079104B" w:rsidRPr="0079104B" w:rsidRDefault="0079104B" w:rsidP="0079104B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Средний</w:t>
            </w:r>
          </w:p>
        </w:tc>
        <w:tc>
          <w:tcPr>
            <w:tcW w:w="0" w:type="auto"/>
            <w:hideMark/>
          </w:tcPr>
          <w:p w14:paraId="26767E7F" w14:textId="77777777" w:rsidR="0079104B" w:rsidRPr="0079104B" w:rsidRDefault="0079104B" w:rsidP="0079104B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Предварительное согласование расписаний с работодателем; гибкий график; приоритет учебных мероприятий в период сессий.</w:t>
            </w:r>
          </w:p>
        </w:tc>
      </w:tr>
      <w:tr w:rsidR="0079104B" w:rsidRPr="0079104B" w14:paraId="710A476D" w14:textId="77777777" w:rsidTr="0079104B">
        <w:tc>
          <w:tcPr>
            <w:tcW w:w="0" w:type="auto"/>
            <w:hideMark/>
          </w:tcPr>
          <w:p w14:paraId="5E3C7605" w14:textId="77777777" w:rsidR="0079104B" w:rsidRPr="0079104B" w:rsidRDefault="0079104B" w:rsidP="0079104B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Нехватка времени на отдых</w:t>
            </w:r>
          </w:p>
        </w:tc>
        <w:tc>
          <w:tcPr>
            <w:tcW w:w="0" w:type="auto"/>
            <w:hideMark/>
          </w:tcPr>
          <w:p w14:paraId="5088915B" w14:textId="77777777" w:rsidR="0079104B" w:rsidRPr="0079104B" w:rsidRDefault="0079104B" w:rsidP="0079104B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Высокая</w:t>
            </w:r>
          </w:p>
        </w:tc>
        <w:tc>
          <w:tcPr>
            <w:tcW w:w="0" w:type="auto"/>
            <w:hideMark/>
          </w:tcPr>
          <w:p w14:paraId="223D2D59" w14:textId="77777777" w:rsidR="0079104B" w:rsidRPr="0079104B" w:rsidRDefault="0079104B" w:rsidP="0079104B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Высокий</w:t>
            </w:r>
          </w:p>
        </w:tc>
        <w:tc>
          <w:tcPr>
            <w:tcW w:w="0" w:type="auto"/>
            <w:hideMark/>
          </w:tcPr>
          <w:p w14:paraId="20016848" w14:textId="77777777" w:rsidR="0079104B" w:rsidRPr="0079104B" w:rsidRDefault="0079104B" w:rsidP="0079104B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Жёсткое соблюдение режима сна; планирование перерывов; отказ от дополнительных нагрузок в стрессовые периоды.</w:t>
            </w:r>
          </w:p>
        </w:tc>
      </w:tr>
      <w:tr w:rsidR="0079104B" w:rsidRPr="0079104B" w14:paraId="554C4A24" w14:textId="77777777" w:rsidTr="0079104B">
        <w:tc>
          <w:tcPr>
            <w:tcW w:w="0" w:type="auto"/>
            <w:hideMark/>
          </w:tcPr>
          <w:p w14:paraId="3263266C" w14:textId="77777777" w:rsidR="0079104B" w:rsidRPr="0079104B" w:rsidRDefault="0079104B" w:rsidP="0079104B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Снижение мотивации</w:t>
            </w:r>
          </w:p>
        </w:tc>
        <w:tc>
          <w:tcPr>
            <w:tcW w:w="0" w:type="auto"/>
            <w:hideMark/>
          </w:tcPr>
          <w:p w14:paraId="20C5C099" w14:textId="77777777" w:rsidR="0079104B" w:rsidRPr="0079104B" w:rsidRDefault="0079104B" w:rsidP="0079104B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Средняя</w:t>
            </w:r>
          </w:p>
        </w:tc>
        <w:tc>
          <w:tcPr>
            <w:tcW w:w="0" w:type="auto"/>
            <w:hideMark/>
          </w:tcPr>
          <w:p w14:paraId="5D7A6C5F" w14:textId="77777777" w:rsidR="0079104B" w:rsidRPr="0079104B" w:rsidRDefault="0079104B" w:rsidP="0079104B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Средний</w:t>
            </w:r>
          </w:p>
        </w:tc>
        <w:tc>
          <w:tcPr>
            <w:tcW w:w="0" w:type="auto"/>
            <w:hideMark/>
          </w:tcPr>
          <w:p w14:paraId="3C9C5A98" w14:textId="77777777" w:rsidR="0079104B" w:rsidRPr="0079104B" w:rsidRDefault="0079104B" w:rsidP="0079104B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Регулярное напоминание о долгосрочных целях; постановка краткосрочных достижимых задач; поддержка от семьи и коллег.</w:t>
            </w:r>
          </w:p>
        </w:tc>
      </w:tr>
      <w:tr w:rsidR="0079104B" w:rsidRPr="0079104B" w14:paraId="5A3997CE" w14:textId="77777777" w:rsidTr="0079104B">
        <w:tc>
          <w:tcPr>
            <w:tcW w:w="0" w:type="auto"/>
            <w:hideMark/>
          </w:tcPr>
          <w:p w14:paraId="6AC52782" w14:textId="77777777" w:rsidR="0079104B" w:rsidRPr="0079104B" w:rsidRDefault="0079104B" w:rsidP="0079104B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Ошибки на работе из-за усталости</w:t>
            </w:r>
          </w:p>
        </w:tc>
        <w:tc>
          <w:tcPr>
            <w:tcW w:w="0" w:type="auto"/>
            <w:hideMark/>
          </w:tcPr>
          <w:p w14:paraId="28899DAA" w14:textId="77777777" w:rsidR="0079104B" w:rsidRPr="0079104B" w:rsidRDefault="0079104B" w:rsidP="0079104B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Средняя</w:t>
            </w:r>
          </w:p>
        </w:tc>
        <w:tc>
          <w:tcPr>
            <w:tcW w:w="0" w:type="auto"/>
            <w:hideMark/>
          </w:tcPr>
          <w:p w14:paraId="42724AEA" w14:textId="77777777" w:rsidR="0079104B" w:rsidRPr="0079104B" w:rsidRDefault="0079104B" w:rsidP="0079104B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Средний</w:t>
            </w:r>
          </w:p>
        </w:tc>
        <w:tc>
          <w:tcPr>
            <w:tcW w:w="0" w:type="auto"/>
            <w:hideMark/>
          </w:tcPr>
          <w:p w14:paraId="35B0C9C7" w14:textId="77777777" w:rsidR="0079104B" w:rsidRPr="0079104B" w:rsidRDefault="0079104B" w:rsidP="0079104B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Планирование сложных задач на первую половину дня; использование методов </w:t>
            </w:r>
            <w:proofErr w:type="spellStart"/>
            <w:r w:rsidRPr="007910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Pomodoro</w:t>
            </w:r>
            <w:proofErr w:type="spellEnd"/>
            <w:r w:rsidRPr="007910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 и </w:t>
            </w:r>
            <w:proofErr w:type="spellStart"/>
            <w:r w:rsidRPr="007910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микропауз</w:t>
            </w:r>
            <w:proofErr w:type="spellEnd"/>
            <w:r w:rsidRPr="007910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; отслеживание уровня усталости.</w:t>
            </w:r>
          </w:p>
        </w:tc>
      </w:tr>
      <w:tr w:rsidR="0079104B" w:rsidRPr="0079104B" w14:paraId="213ADCDE" w14:textId="77777777" w:rsidTr="0079104B">
        <w:tc>
          <w:tcPr>
            <w:tcW w:w="0" w:type="auto"/>
            <w:hideMark/>
          </w:tcPr>
          <w:p w14:paraId="6E81A2BC" w14:textId="77777777" w:rsidR="0079104B" w:rsidRPr="0079104B" w:rsidRDefault="0079104B" w:rsidP="0079104B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Задержка в выполнении учебных проектов</w:t>
            </w:r>
          </w:p>
        </w:tc>
        <w:tc>
          <w:tcPr>
            <w:tcW w:w="0" w:type="auto"/>
            <w:hideMark/>
          </w:tcPr>
          <w:p w14:paraId="7E4CEB86" w14:textId="77777777" w:rsidR="0079104B" w:rsidRPr="0079104B" w:rsidRDefault="0079104B" w:rsidP="0079104B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Средняя</w:t>
            </w:r>
          </w:p>
        </w:tc>
        <w:tc>
          <w:tcPr>
            <w:tcW w:w="0" w:type="auto"/>
            <w:hideMark/>
          </w:tcPr>
          <w:p w14:paraId="67F45CCD" w14:textId="77777777" w:rsidR="0079104B" w:rsidRPr="0079104B" w:rsidRDefault="0079104B" w:rsidP="0079104B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Средний</w:t>
            </w:r>
          </w:p>
        </w:tc>
        <w:tc>
          <w:tcPr>
            <w:tcW w:w="0" w:type="auto"/>
            <w:hideMark/>
          </w:tcPr>
          <w:p w14:paraId="24991EAF" w14:textId="77777777" w:rsidR="0079104B" w:rsidRPr="0079104B" w:rsidRDefault="0079104B" w:rsidP="0079104B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Ведение календаря задач (Google </w:t>
            </w:r>
            <w:proofErr w:type="spellStart"/>
            <w:r w:rsidRPr="007910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Calendar</w:t>
            </w:r>
            <w:proofErr w:type="spellEnd"/>
            <w:r w:rsidRPr="007910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7910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Notion</w:t>
            </w:r>
            <w:proofErr w:type="spellEnd"/>
            <w:r w:rsidRPr="007910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7910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Trello</w:t>
            </w:r>
            <w:proofErr w:type="spellEnd"/>
            <w:r w:rsidRPr="007910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); установка буферов по срокам; делегирование неприоритетных задач.</w:t>
            </w:r>
          </w:p>
        </w:tc>
      </w:tr>
    </w:tbl>
    <w:p w14:paraId="65957306" w14:textId="77777777" w:rsidR="00DC60A2" w:rsidRDefault="00DC60A2"/>
    <w:p w14:paraId="58680BA5" w14:textId="591E15EC" w:rsidR="00DC60A2" w:rsidRDefault="00DC60A2">
      <w:r>
        <w:t>Окончание таблицы 9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19"/>
        <w:gridCol w:w="1823"/>
        <w:gridCol w:w="1611"/>
        <w:gridCol w:w="3775"/>
      </w:tblGrid>
      <w:tr w:rsidR="00396539" w:rsidRPr="0079104B" w14:paraId="7145EC41" w14:textId="77777777" w:rsidTr="00396539"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7CBBDD44" w14:textId="77777777" w:rsidR="00396539" w:rsidRPr="0079104B" w:rsidRDefault="00396539" w:rsidP="00C66D2F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lastRenderedPageBreak/>
              <w:t>Риск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4E247004" w14:textId="77777777" w:rsidR="00396539" w:rsidRPr="0079104B" w:rsidRDefault="00396539" w:rsidP="00C66D2F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Вероятность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66EA1C19" w14:textId="77777777" w:rsidR="00396539" w:rsidRPr="0079104B" w:rsidRDefault="00396539" w:rsidP="00C66D2F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Impact (влияние)</w:t>
            </w:r>
          </w:p>
        </w:tc>
        <w:tc>
          <w:tcPr>
            <w:tcW w:w="0" w:type="auto"/>
            <w:tcBorders>
              <w:bottom w:val="double" w:sz="4" w:space="0" w:color="auto"/>
            </w:tcBorders>
            <w:hideMark/>
          </w:tcPr>
          <w:p w14:paraId="3E44D255" w14:textId="77777777" w:rsidR="00396539" w:rsidRPr="0079104B" w:rsidRDefault="00396539" w:rsidP="00C66D2F">
            <w:pPr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 xml:space="preserve">Стратегия </w:t>
            </w:r>
            <w:proofErr w:type="spellStart"/>
            <w:r w:rsidRPr="0079104B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>mitigation</w:t>
            </w:r>
            <w:proofErr w:type="spellEnd"/>
            <w:r w:rsidRPr="0079104B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 xml:space="preserve"> (смягчения последствий)</w:t>
            </w:r>
          </w:p>
        </w:tc>
      </w:tr>
      <w:tr w:rsidR="0079104B" w:rsidRPr="0079104B" w14:paraId="1FF92C4A" w14:textId="77777777" w:rsidTr="00396539">
        <w:tc>
          <w:tcPr>
            <w:tcW w:w="0" w:type="auto"/>
            <w:tcBorders>
              <w:top w:val="double" w:sz="4" w:space="0" w:color="auto"/>
            </w:tcBorders>
            <w:hideMark/>
          </w:tcPr>
          <w:p w14:paraId="6A37FA73" w14:textId="77777777" w:rsidR="0079104B" w:rsidRPr="0079104B" w:rsidRDefault="0079104B" w:rsidP="0079104B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Проблемы со здоровьем (стресс, бессонница)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00900AC3" w14:textId="77777777" w:rsidR="0079104B" w:rsidRPr="0079104B" w:rsidRDefault="0079104B" w:rsidP="0079104B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Средняя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30F98D6B" w14:textId="77777777" w:rsidR="0079104B" w:rsidRPr="0079104B" w:rsidRDefault="0079104B" w:rsidP="0079104B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Высокий</w:t>
            </w:r>
          </w:p>
        </w:tc>
        <w:tc>
          <w:tcPr>
            <w:tcW w:w="0" w:type="auto"/>
            <w:tcBorders>
              <w:top w:val="double" w:sz="4" w:space="0" w:color="auto"/>
            </w:tcBorders>
            <w:hideMark/>
          </w:tcPr>
          <w:p w14:paraId="70B30CA6" w14:textId="77777777" w:rsidR="0079104B" w:rsidRPr="0079104B" w:rsidRDefault="0079104B" w:rsidP="0079104B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Регулярная физическая активность, соблюдение гигиены сна; обращение к врачу при первых признаках переутомления; баланс питания.</w:t>
            </w:r>
          </w:p>
        </w:tc>
      </w:tr>
      <w:tr w:rsidR="0079104B" w:rsidRPr="0079104B" w14:paraId="715A1F2A" w14:textId="77777777" w:rsidTr="0079104B">
        <w:tc>
          <w:tcPr>
            <w:tcW w:w="0" w:type="auto"/>
            <w:hideMark/>
          </w:tcPr>
          <w:p w14:paraId="3524C503" w14:textId="77777777" w:rsidR="0079104B" w:rsidRPr="0079104B" w:rsidRDefault="0079104B" w:rsidP="0079104B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Отсутствие времени на саморазвитие</w:t>
            </w:r>
          </w:p>
        </w:tc>
        <w:tc>
          <w:tcPr>
            <w:tcW w:w="0" w:type="auto"/>
            <w:hideMark/>
          </w:tcPr>
          <w:p w14:paraId="5EA6CB6C" w14:textId="77777777" w:rsidR="0079104B" w:rsidRPr="0079104B" w:rsidRDefault="0079104B" w:rsidP="0079104B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Низкая</w:t>
            </w:r>
          </w:p>
        </w:tc>
        <w:tc>
          <w:tcPr>
            <w:tcW w:w="0" w:type="auto"/>
            <w:hideMark/>
          </w:tcPr>
          <w:p w14:paraId="3FD6C514" w14:textId="77777777" w:rsidR="0079104B" w:rsidRPr="0079104B" w:rsidRDefault="0079104B" w:rsidP="0079104B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Средний</w:t>
            </w:r>
          </w:p>
        </w:tc>
        <w:tc>
          <w:tcPr>
            <w:tcW w:w="0" w:type="auto"/>
            <w:hideMark/>
          </w:tcPr>
          <w:p w14:paraId="2D5357C0" w14:textId="77777777" w:rsidR="0079104B" w:rsidRPr="0079104B" w:rsidRDefault="0079104B" w:rsidP="0079104B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Включение обучающих активностей в рабочие задачи (проектное обучение); планирование мини-курсов по 30 мин. в неделю.</w:t>
            </w:r>
          </w:p>
        </w:tc>
      </w:tr>
      <w:tr w:rsidR="0079104B" w:rsidRPr="0079104B" w14:paraId="385F2EC8" w14:textId="77777777" w:rsidTr="0079104B">
        <w:tc>
          <w:tcPr>
            <w:tcW w:w="0" w:type="auto"/>
            <w:hideMark/>
          </w:tcPr>
          <w:p w14:paraId="296A73DD" w14:textId="77777777" w:rsidR="0079104B" w:rsidRPr="0079104B" w:rsidRDefault="0079104B" w:rsidP="0079104B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Неэффективное использование времени</w:t>
            </w:r>
          </w:p>
        </w:tc>
        <w:tc>
          <w:tcPr>
            <w:tcW w:w="0" w:type="auto"/>
            <w:hideMark/>
          </w:tcPr>
          <w:p w14:paraId="73EBA472" w14:textId="77777777" w:rsidR="0079104B" w:rsidRPr="0079104B" w:rsidRDefault="0079104B" w:rsidP="0079104B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Средняя</w:t>
            </w:r>
          </w:p>
        </w:tc>
        <w:tc>
          <w:tcPr>
            <w:tcW w:w="0" w:type="auto"/>
            <w:hideMark/>
          </w:tcPr>
          <w:p w14:paraId="3210AE57" w14:textId="77777777" w:rsidR="0079104B" w:rsidRPr="0079104B" w:rsidRDefault="0079104B" w:rsidP="0079104B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Средний</w:t>
            </w:r>
          </w:p>
        </w:tc>
        <w:tc>
          <w:tcPr>
            <w:tcW w:w="0" w:type="auto"/>
            <w:hideMark/>
          </w:tcPr>
          <w:p w14:paraId="44FCFC13" w14:textId="77777777" w:rsidR="0079104B" w:rsidRPr="0079104B" w:rsidRDefault="0079104B" w:rsidP="0079104B">
            <w:pPr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104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Еженедельный тайм-аудит; анализ потерь времени; использование техники “2-минутного правила” и метода GTD.</w:t>
            </w:r>
          </w:p>
        </w:tc>
      </w:tr>
    </w:tbl>
    <w:p w14:paraId="7D867FF3" w14:textId="77777777" w:rsidR="00C82EBA" w:rsidRDefault="00C82EBA" w:rsidP="003F6A05"/>
    <w:p w14:paraId="6F55B81D" w14:textId="77777777" w:rsidR="006B33A7" w:rsidRDefault="006B33A7" w:rsidP="003F6A05"/>
    <w:p w14:paraId="13EDF451" w14:textId="77777777" w:rsidR="00415AC9" w:rsidRPr="003A5B3E" w:rsidRDefault="00415AC9" w:rsidP="003F6A05"/>
    <w:p w14:paraId="2263D259" w14:textId="73BF27A9" w:rsidR="00556B08" w:rsidRPr="00B312C9" w:rsidRDefault="00556B08" w:rsidP="002A0FFD">
      <w:pPr>
        <w:pStyle w:val="a2"/>
        <w:numPr>
          <w:ilvl w:val="0"/>
          <w:numId w:val="0"/>
        </w:numPr>
        <w:ind w:firstLine="709"/>
      </w:pPr>
      <w:r w:rsidRPr="00B312C9">
        <w:br w:type="page"/>
      </w:r>
    </w:p>
    <w:p w14:paraId="1907CAF2" w14:textId="77777777" w:rsidR="00B738F0" w:rsidRDefault="00B738F0" w:rsidP="00B738F0">
      <w:pPr>
        <w:pStyle w:val="1"/>
      </w:pPr>
      <w:bookmarkStart w:id="23" w:name="_Toc212849556"/>
      <w:r w:rsidRPr="00B738F0">
        <w:lastRenderedPageBreak/>
        <w:t>ЗАКЛЮЧЕНИЕ</w:t>
      </w:r>
      <w:bookmarkEnd w:id="23"/>
    </w:p>
    <w:p w14:paraId="4F19F669" w14:textId="091EE160" w:rsidR="00C432BA" w:rsidRPr="0082650C" w:rsidRDefault="00B738F0" w:rsidP="00FC4D66">
      <w:pPr>
        <w:pStyle w:val="af9"/>
      </w:pPr>
      <w:r w:rsidRPr="009720B7">
        <w:t>По результатам работы был изучен теоретический материал по теме «</w:t>
      </w:r>
      <w:r w:rsidR="00BE7449">
        <w:fldChar w:fldCharType="begin"/>
      </w:r>
      <w:r w:rsidR="00BE7449" w:rsidRPr="009720B7">
        <w:instrText xml:space="preserve"> </w:instrText>
      </w:r>
      <w:r w:rsidR="00BE7449">
        <w:instrText>REF</w:instrText>
      </w:r>
      <w:r w:rsidR="00BE7449" w:rsidRPr="009720B7">
        <w:instrText xml:space="preserve"> </w:instrText>
      </w:r>
      <w:r w:rsidR="00BE7449">
        <w:instrText>TitleThemeName</w:instrText>
      </w:r>
      <w:r w:rsidR="00BE7449" w:rsidRPr="009720B7">
        <w:instrText xml:space="preserve"> \</w:instrText>
      </w:r>
      <w:r w:rsidR="00BE7449">
        <w:instrText>h</w:instrText>
      </w:r>
      <w:r w:rsidR="00BE7449" w:rsidRPr="009720B7">
        <w:instrText xml:space="preserve"> </w:instrText>
      </w:r>
      <w:r w:rsidR="00BE7449">
        <w:fldChar w:fldCharType="separate"/>
      </w:r>
      <w:sdt>
        <w:sdtPr>
          <w:rPr>
            <w:kern w:val="0"/>
          </w:rPr>
          <w:alias w:val="Тема практической"/>
          <w:tag w:val="Тема практической"/>
          <w:id w:val="-269858762"/>
          <w:placeholder>
            <w:docPart w:val="E43CE014A7F74814B49731B71162907D"/>
          </w:placeholder>
          <w:text/>
        </w:sdtPr>
        <w:sdtContent>
          <w:r w:rsidR="00190205" w:rsidRPr="009D0AAF">
            <w:rPr>
              <w:kern w:val="0"/>
            </w:rPr>
            <w:t>Системный анализ целей трудоустройства студента по совместительству</w:t>
          </w:r>
        </w:sdtContent>
      </w:sdt>
      <w:r w:rsidR="00BE7449">
        <w:fldChar w:fldCharType="end"/>
      </w:r>
      <w:r w:rsidRPr="009720B7">
        <w:t xml:space="preserve">». </w:t>
      </w:r>
      <w:r w:rsidRPr="006A18AF">
        <w:t>Все поставленные цели и задачи были выполнены.</w:t>
      </w:r>
      <w:r w:rsidR="00AF190F" w:rsidRPr="006A18AF">
        <w:t xml:space="preserve"> Задания были выполнены и помогли лучше усвоить пройденный материал.</w:t>
      </w:r>
    </w:p>
    <w:sectPr w:rsidR="00C432BA" w:rsidRPr="0082650C" w:rsidSect="00944C96">
      <w:footerReference w:type="default" r:id="rId9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6364D" w14:textId="77777777" w:rsidR="004B694A" w:rsidRDefault="004B694A" w:rsidP="00552A03">
      <w:r>
        <w:separator/>
      </w:r>
    </w:p>
    <w:p w14:paraId="0B9E08B5" w14:textId="77777777" w:rsidR="004B694A" w:rsidRDefault="004B694A"/>
  </w:endnote>
  <w:endnote w:type="continuationSeparator" w:id="0">
    <w:p w14:paraId="27B89721" w14:textId="77777777" w:rsidR="004B694A" w:rsidRDefault="004B694A" w:rsidP="00552A03">
      <w:r>
        <w:continuationSeparator/>
      </w:r>
    </w:p>
    <w:p w14:paraId="6F8A9751" w14:textId="77777777" w:rsidR="004B694A" w:rsidRDefault="004B694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28229505"/>
      <w:docPartObj>
        <w:docPartGallery w:val="Page Numbers (Bottom of Page)"/>
        <w:docPartUnique/>
      </w:docPartObj>
    </w:sdtPr>
    <w:sdtContent>
      <w:p w14:paraId="4461832C" w14:textId="77777777" w:rsidR="00552A03" w:rsidRDefault="00552A03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F20620" w14:textId="77777777" w:rsidR="00552A03" w:rsidRDefault="00552A03">
    <w:pPr>
      <w:pStyle w:val="af6"/>
    </w:pPr>
  </w:p>
  <w:p w14:paraId="224A7205" w14:textId="77777777" w:rsidR="004B56C5" w:rsidRDefault="004B56C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8D898" w14:textId="77777777" w:rsidR="004B694A" w:rsidRDefault="004B694A" w:rsidP="00552A03">
      <w:r>
        <w:separator/>
      </w:r>
    </w:p>
    <w:p w14:paraId="3329E97B" w14:textId="77777777" w:rsidR="004B694A" w:rsidRDefault="004B694A"/>
  </w:footnote>
  <w:footnote w:type="continuationSeparator" w:id="0">
    <w:p w14:paraId="0AEAA415" w14:textId="77777777" w:rsidR="004B694A" w:rsidRDefault="004B694A" w:rsidP="00552A03">
      <w:r>
        <w:continuationSeparator/>
      </w:r>
    </w:p>
    <w:p w14:paraId="66A58022" w14:textId="77777777" w:rsidR="004B694A" w:rsidRDefault="004B694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ED0EF77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518610D"/>
    <w:multiLevelType w:val="multilevel"/>
    <w:tmpl w:val="48B8390A"/>
    <w:styleLink w:val="a0"/>
    <w:lvl w:ilvl="0">
      <w:start w:val="1"/>
      <w:numFmt w:val="decimal"/>
      <w:suff w:val="space"/>
      <w:lvlText w:val="%1"/>
      <w:lvlJc w:val="left"/>
      <w:pPr>
        <w:ind w:left="936" w:hanging="227"/>
      </w:pPr>
      <w:rPr>
        <w:rFonts w:asciiTheme="minorHAnsi" w:hAnsiTheme="minorHAnsi" w:hint="default"/>
        <w:sz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7110F2B"/>
    <w:multiLevelType w:val="multilevel"/>
    <w:tmpl w:val="2794A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BD311A"/>
    <w:multiLevelType w:val="hybridMultilevel"/>
    <w:tmpl w:val="48B8390A"/>
    <w:lvl w:ilvl="0" w:tplc="831658C8">
      <w:start w:val="1"/>
      <w:numFmt w:val="decimal"/>
      <w:pStyle w:val="a1"/>
      <w:suff w:val="space"/>
      <w:lvlText w:val="%1"/>
      <w:lvlJc w:val="left"/>
      <w:pPr>
        <w:ind w:left="936" w:hanging="22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E9523CA"/>
    <w:multiLevelType w:val="multilevel"/>
    <w:tmpl w:val="6D7C8858"/>
    <w:lvl w:ilvl="0">
      <w:start w:val="1"/>
      <w:numFmt w:val="decimal"/>
      <w:pStyle w:val="a2"/>
      <w:suff w:val="space"/>
      <w:lvlText w:val="%1"/>
      <w:lvlJc w:val="left"/>
      <w:pPr>
        <w:ind w:left="0" w:firstLine="709"/>
      </w:pPr>
      <w:rPr>
        <w:rFonts w:asciiTheme="minorHAnsi" w:hAnsiTheme="minorHAnsi" w:hint="default"/>
        <w:sz w:val="28"/>
      </w:rPr>
    </w:lvl>
    <w:lvl w:ilvl="1">
      <w:start w:val="1"/>
      <w:numFmt w:val="lowerLetter"/>
      <w:suff w:val="space"/>
      <w:lvlText w:val="%2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79370758"/>
    <w:multiLevelType w:val="multilevel"/>
    <w:tmpl w:val="B77EECA6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num w:numId="1" w16cid:durableId="1693459548">
    <w:abstractNumId w:val="3"/>
  </w:num>
  <w:num w:numId="2" w16cid:durableId="1648824150">
    <w:abstractNumId w:val="0"/>
  </w:num>
  <w:num w:numId="3" w16cid:durableId="656306490">
    <w:abstractNumId w:val="1"/>
  </w:num>
  <w:num w:numId="4" w16cid:durableId="305858085">
    <w:abstractNumId w:val="5"/>
  </w:num>
  <w:num w:numId="5" w16cid:durableId="95753717">
    <w:abstractNumId w:val="4"/>
  </w:num>
  <w:num w:numId="6" w16cid:durableId="7312709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2435418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3698460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707827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5290895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389337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2048808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762910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7094368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5736295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299887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9611816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018996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9188130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8070526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7378482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362667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19262291">
    <w:abstractNumId w:val="2"/>
  </w:num>
  <w:num w:numId="24" w16cid:durableId="13418100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051018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921024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9262429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0499148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747"/>
    <w:rsid w:val="00000679"/>
    <w:rsid w:val="0000085A"/>
    <w:rsid w:val="0000090B"/>
    <w:rsid w:val="00000BD6"/>
    <w:rsid w:val="00000CDC"/>
    <w:rsid w:val="00000EBB"/>
    <w:rsid w:val="00001330"/>
    <w:rsid w:val="00001552"/>
    <w:rsid w:val="00001BA3"/>
    <w:rsid w:val="000021F2"/>
    <w:rsid w:val="0000239A"/>
    <w:rsid w:val="00002469"/>
    <w:rsid w:val="00002590"/>
    <w:rsid w:val="0000265E"/>
    <w:rsid w:val="00003454"/>
    <w:rsid w:val="000034BA"/>
    <w:rsid w:val="00003703"/>
    <w:rsid w:val="0000382B"/>
    <w:rsid w:val="00003879"/>
    <w:rsid w:val="00003B6D"/>
    <w:rsid w:val="00003DE2"/>
    <w:rsid w:val="00003E2E"/>
    <w:rsid w:val="00003E89"/>
    <w:rsid w:val="0000477F"/>
    <w:rsid w:val="00004885"/>
    <w:rsid w:val="000049CA"/>
    <w:rsid w:val="00004F07"/>
    <w:rsid w:val="000055EA"/>
    <w:rsid w:val="000056D7"/>
    <w:rsid w:val="00005D18"/>
    <w:rsid w:val="00005F95"/>
    <w:rsid w:val="000062DE"/>
    <w:rsid w:val="00006856"/>
    <w:rsid w:val="000071B0"/>
    <w:rsid w:val="000074A4"/>
    <w:rsid w:val="00007950"/>
    <w:rsid w:val="000079CF"/>
    <w:rsid w:val="00007B8D"/>
    <w:rsid w:val="00007E0D"/>
    <w:rsid w:val="0001086E"/>
    <w:rsid w:val="000108B3"/>
    <w:rsid w:val="00010CEF"/>
    <w:rsid w:val="00010E7C"/>
    <w:rsid w:val="00010FC7"/>
    <w:rsid w:val="00011348"/>
    <w:rsid w:val="00011518"/>
    <w:rsid w:val="0001152B"/>
    <w:rsid w:val="0001185D"/>
    <w:rsid w:val="0001185E"/>
    <w:rsid w:val="00011900"/>
    <w:rsid w:val="00011B1F"/>
    <w:rsid w:val="00011C9D"/>
    <w:rsid w:val="00011DC2"/>
    <w:rsid w:val="00011DF3"/>
    <w:rsid w:val="00011E0A"/>
    <w:rsid w:val="00011EAC"/>
    <w:rsid w:val="00012395"/>
    <w:rsid w:val="000123B7"/>
    <w:rsid w:val="000131EC"/>
    <w:rsid w:val="000136F5"/>
    <w:rsid w:val="00013864"/>
    <w:rsid w:val="00013A2A"/>
    <w:rsid w:val="00014450"/>
    <w:rsid w:val="00015459"/>
    <w:rsid w:val="0001547C"/>
    <w:rsid w:val="000154B6"/>
    <w:rsid w:val="00015A4D"/>
    <w:rsid w:val="00015AB4"/>
    <w:rsid w:val="00015C7F"/>
    <w:rsid w:val="00015D9E"/>
    <w:rsid w:val="00015E97"/>
    <w:rsid w:val="00015F63"/>
    <w:rsid w:val="00015FFC"/>
    <w:rsid w:val="00016201"/>
    <w:rsid w:val="000164B7"/>
    <w:rsid w:val="000166A9"/>
    <w:rsid w:val="0001689D"/>
    <w:rsid w:val="00016996"/>
    <w:rsid w:val="00016C76"/>
    <w:rsid w:val="00016F29"/>
    <w:rsid w:val="00016FEC"/>
    <w:rsid w:val="000174F5"/>
    <w:rsid w:val="00017505"/>
    <w:rsid w:val="00017A96"/>
    <w:rsid w:val="00017AAA"/>
    <w:rsid w:val="00017D5B"/>
    <w:rsid w:val="0002015A"/>
    <w:rsid w:val="000207FC"/>
    <w:rsid w:val="00020BC8"/>
    <w:rsid w:val="00020D92"/>
    <w:rsid w:val="00020DB4"/>
    <w:rsid w:val="00020F63"/>
    <w:rsid w:val="0002102A"/>
    <w:rsid w:val="00021032"/>
    <w:rsid w:val="00021104"/>
    <w:rsid w:val="00021532"/>
    <w:rsid w:val="00021559"/>
    <w:rsid w:val="000216D3"/>
    <w:rsid w:val="0002179C"/>
    <w:rsid w:val="00021C45"/>
    <w:rsid w:val="00021F26"/>
    <w:rsid w:val="00022000"/>
    <w:rsid w:val="00022174"/>
    <w:rsid w:val="00022262"/>
    <w:rsid w:val="0002235F"/>
    <w:rsid w:val="00022369"/>
    <w:rsid w:val="00022BA5"/>
    <w:rsid w:val="00022D55"/>
    <w:rsid w:val="00022E7D"/>
    <w:rsid w:val="0002348D"/>
    <w:rsid w:val="000235D2"/>
    <w:rsid w:val="000236E1"/>
    <w:rsid w:val="00023803"/>
    <w:rsid w:val="0002393E"/>
    <w:rsid w:val="0002468D"/>
    <w:rsid w:val="000249F8"/>
    <w:rsid w:val="00024AE0"/>
    <w:rsid w:val="00024F72"/>
    <w:rsid w:val="00025138"/>
    <w:rsid w:val="00025332"/>
    <w:rsid w:val="00025639"/>
    <w:rsid w:val="00025655"/>
    <w:rsid w:val="000256FA"/>
    <w:rsid w:val="00025734"/>
    <w:rsid w:val="000257F7"/>
    <w:rsid w:val="0002584B"/>
    <w:rsid w:val="00025C52"/>
    <w:rsid w:val="00026024"/>
    <w:rsid w:val="00026513"/>
    <w:rsid w:val="00026701"/>
    <w:rsid w:val="000267B8"/>
    <w:rsid w:val="000268C7"/>
    <w:rsid w:val="000268DB"/>
    <w:rsid w:val="00026B87"/>
    <w:rsid w:val="00026CBD"/>
    <w:rsid w:val="0002709E"/>
    <w:rsid w:val="00027D4D"/>
    <w:rsid w:val="00027E4F"/>
    <w:rsid w:val="00027F2C"/>
    <w:rsid w:val="0003008B"/>
    <w:rsid w:val="0003015E"/>
    <w:rsid w:val="00030303"/>
    <w:rsid w:val="00030384"/>
    <w:rsid w:val="00030450"/>
    <w:rsid w:val="0003045A"/>
    <w:rsid w:val="0003075D"/>
    <w:rsid w:val="00030BDC"/>
    <w:rsid w:val="00030C26"/>
    <w:rsid w:val="000311C9"/>
    <w:rsid w:val="00031281"/>
    <w:rsid w:val="00031617"/>
    <w:rsid w:val="000317C3"/>
    <w:rsid w:val="00031940"/>
    <w:rsid w:val="00031B80"/>
    <w:rsid w:val="00031F67"/>
    <w:rsid w:val="0003214C"/>
    <w:rsid w:val="00032254"/>
    <w:rsid w:val="0003232B"/>
    <w:rsid w:val="0003242C"/>
    <w:rsid w:val="00032845"/>
    <w:rsid w:val="00032B6E"/>
    <w:rsid w:val="00032EC7"/>
    <w:rsid w:val="0003384E"/>
    <w:rsid w:val="000343EE"/>
    <w:rsid w:val="000348FC"/>
    <w:rsid w:val="00034AAE"/>
    <w:rsid w:val="00034C4B"/>
    <w:rsid w:val="00034F3D"/>
    <w:rsid w:val="00035050"/>
    <w:rsid w:val="00035149"/>
    <w:rsid w:val="000355C6"/>
    <w:rsid w:val="00035725"/>
    <w:rsid w:val="00035794"/>
    <w:rsid w:val="0003608C"/>
    <w:rsid w:val="000361F1"/>
    <w:rsid w:val="0003638E"/>
    <w:rsid w:val="00036629"/>
    <w:rsid w:val="00036E48"/>
    <w:rsid w:val="00037186"/>
    <w:rsid w:val="000379EB"/>
    <w:rsid w:val="000400C3"/>
    <w:rsid w:val="00040260"/>
    <w:rsid w:val="0004045A"/>
    <w:rsid w:val="000406CC"/>
    <w:rsid w:val="00040776"/>
    <w:rsid w:val="000408CC"/>
    <w:rsid w:val="00040BEF"/>
    <w:rsid w:val="00040D55"/>
    <w:rsid w:val="00040DE0"/>
    <w:rsid w:val="00040DF4"/>
    <w:rsid w:val="00041BD4"/>
    <w:rsid w:val="00041D6A"/>
    <w:rsid w:val="0004210A"/>
    <w:rsid w:val="00042122"/>
    <w:rsid w:val="00042250"/>
    <w:rsid w:val="000423B1"/>
    <w:rsid w:val="000423CF"/>
    <w:rsid w:val="00042468"/>
    <w:rsid w:val="000424E5"/>
    <w:rsid w:val="00042657"/>
    <w:rsid w:val="000426DD"/>
    <w:rsid w:val="000427B4"/>
    <w:rsid w:val="0004285D"/>
    <w:rsid w:val="00042873"/>
    <w:rsid w:val="00042CB3"/>
    <w:rsid w:val="00042DC8"/>
    <w:rsid w:val="00042E76"/>
    <w:rsid w:val="00042F00"/>
    <w:rsid w:val="0004342E"/>
    <w:rsid w:val="00043585"/>
    <w:rsid w:val="0004392C"/>
    <w:rsid w:val="000439F6"/>
    <w:rsid w:val="00043A7F"/>
    <w:rsid w:val="00043AED"/>
    <w:rsid w:val="00044205"/>
    <w:rsid w:val="00044426"/>
    <w:rsid w:val="0004452F"/>
    <w:rsid w:val="00044B53"/>
    <w:rsid w:val="00044FD1"/>
    <w:rsid w:val="00044FE1"/>
    <w:rsid w:val="0004500D"/>
    <w:rsid w:val="000452EB"/>
    <w:rsid w:val="00045343"/>
    <w:rsid w:val="00045544"/>
    <w:rsid w:val="0004564D"/>
    <w:rsid w:val="000457CA"/>
    <w:rsid w:val="00045B45"/>
    <w:rsid w:val="00045FA3"/>
    <w:rsid w:val="000460EC"/>
    <w:rsid w:val="00046183"/>
    <w:rsid w:val="000461CA"/>
    <w:rsid w:val="00046EB7"/>
    <w:rsid w:val="00047622"/>
    <w:rsid w:val="0004792D"/>
    <w:rsid w:val="00047D12"/>
    <w:rsid w:val="00047D5E"/>
    <w:rsid w:val="000505D6"/>
    <w:rsid w:val="0005072A"/>
    <w:rsid w:val="0005099C"/>
    <w:rsid w:val="00050DFC"/>
    <w:rsid w:val="00051022"/>
    <w:rsid w:val="00051062"/>
    <w:rsid w:val="0005149F"/>
    <w:rsid w:val="000517CB"/>
    <w:rsid w:val="000518E9"/>
    <w:rsid w:val="00051C12"/>
    <w:rsid w:val="00051FFD"/>
    <w:rsid w:val="0005214D"/>
    <w:rsid w:val="00052570"/>
    <w:rsid w:val="0005273B"/>
    <w:rsid w:val="00052B1B"/>
    <w:rsid w:val="00052EBF"/>
    <w:rsid w:val="00052EEB"/>
    <w:rsid w:val="00053109"/>
    <w:rsid w:val="00053232"/>
    <w:rsid w:val="00053646"/>
    <w:rsid w:val="00053746"/>
    <w:rsid w:val="00053DE5"/>
    <w:rsid w:val="00053DF5"/>
    <w:rsid w:val="00053E32"/>
    <w:rsid w:val="0005424F"/>
    <w:rsid w:val="00054856"/>
    <w:rsid w:val="00054D3E"/>
    <w:rsid w:val="00054E9A"/>
    <w:rsid w:val="000550A1"/>
    <w:rsid w:val="000551AA"/>
    <w:rsid w:val="000552D2"/>
    <w:rsid w:val="000553A8"/>
    <w:rsid w:val="00055973"/>
    <w:rsid w:val="00055BEF"/>
    <w:rsid w:val="0005604E"/>
    <w:rsid w:val="0005606B"/>
    <w:rsid w:val="00056E21"/>
    <w:rsid w:val="00056E6C"/>
    <w:rsid w:val="000574C3"/>
    <w:rsid w:val="0005762A"/>
    <w:rsid w:val="00057F8A"/>
    <w:rsid w:val="0006046A"/>
    <w:rsid w:val="000605D7"/>
    <w:rsid w:val="00060757"/>
    <w:rsid w:val="0006079D"/>
    <w:rsid w:val="00060A9B"/>
    <w:rsid w:val="00060DA4"/>
    <w:rsid w:val="0006122D"/>
    <w:rsid w:val="00061401"/>
    <w:rsid w:val="000614A9"/>
    <w:rsid w:val="000615E3"/>
    <w:rsid w:val="00061ADB"/>
    <w:rsid w:val="000620A5"/>
    <w:rsid w:val="00062105"/>
    <w:rsid w:val="000623A6"/>
    <w:rsid w:val="000624C2"/>
    <w:rsid w:val="0006254E"/>
    <w:rsid w:val="000625BA"/>
    <w:rsid w:val="000625BD"/>
    <w:rsid w:val="000626F6"/>
    <w:rsid w:val="00062C95"/>
    <w:rsid w:val="00062E5C"/>
    <w:rsid w:val="00062F21"/>
    <w:rsid w:val="00063CFF"/>
    <w:rsid w:val="00064050"/>
    <w:rsid w:val="00064497"/>
    <w:rsid w:val="00064F98"/>
    <w:rsid w:val="000654A7"/>
    <w:rsid w:val="00065535"/>
    <w:rsid w:val="00065725"/>
    <w:rsid w:val="000658FE"/>
    <w:rsid w:val="0006634B"/>
    <w:rsid w:val="000663FF"/>
    <w:rsid w:val="00066E70"/>
    <w:rsid w:val="00066F1C"/>
    <w:rsid w:val="00067126"/>
    <w:rsid w:val="00067828"/>
    <w:rsid w:val="00067982"/>
    <w:rsid w:val="00067D0A"/>
    <w:rsid w:val="00070123"/>
    <w:rsid w:val="0007013F"/>
    <w:rsid w:val="00070151"/>
    <w:rsid w:val="0007037D"/>
    <w:rsid w:val="0007048D"/>
    <w:rsid w:val="000705DF"/>
    <w:rsid w:val="00070D17"/>
    <w:rsid w:val="00070E96"/>
    <w:rsid w:val="00070F60"/>
    <w:rsid w:val="00071B44"/>
    <w:rsid w:val="00071B64"/>
    <w:rsid w:val="00071B7D"/>
    <w:rsid w:val="00071BD0"/>
    <w:rsid w:val="00071DCD"/>
    <w:rsid w:val="00071E12"/>
    <w:rsid w:val="00071EB7"/>
    <w:rsid w:val="000721AA"/>
    <w:rsid w:val="00072308"/>
    <w:rsid w:val="0007235C"/>
    <w:rsid w:val="0007241A"/>
    <w:rsid w:val="00072502"/>
    <w:rsid w:val="00072E49"/>
    <w:rsid w:val="00073436"/>
    <w:rsid w:val="00073617"/>
    <w:rsid w:val="00073646"/>
    <w:rsid w:val="000736FA"/>
    <w:rsid w:val="00073702"/>
    <w:rsid w:val="00073BC3"/>
    <w:rsid w:val="00074025"/>
    <w:rsid w:val="000741AB"/>
    <w:rsid w:val="000742EF"/>
    <w:rsid w:val="00074AB8"/>
    <w:rsid w:val="00074F49"/>
    <w:rsid w:val="000754EE"/>
    <w:rsid w:val="0007572F"/>
    <w:rsid w:val="00075B4A"/>
    <w:rsid w:val="000763A6"/>
    <w:rsid w:val="000763AF"/>
    <w:rsid w:val="00076665"/>
    <w:rsid w:val="00076B0F"/>
    <w:rsid w:val="00076D10"/>
    <w:rsid w:val="000773BA"/>
    <w:rsid w:val="00077476"/>
    <w:rsid w:val="000776A7"/>
    <w:rsid w:val="000779AA"/>
    <w:rsid w:val="00077A19"/>
    <w:rsid w:val="00077ADE"/>
    <w:rsid w:val="00077BAC"/>
    <w:rsid w:val="00077D4C"/>
    <w:rsid w:val="00077FF7"/>
    <w:rsid w:val="0008025D"/>
    <w:rsid w:val="0008028E"/>
    <w:rsid w:val="0008060D"/>
    <w:rsid w:val="00080A6D"/>
    <w:rsid w:val="00080B51"/>
    <w:rsid w:val="00080BDA"/>
    <w:rsid w:val="0008138C"/>
    <w:rsid w:val="00081406"/>
    <w:rsid w:val="000814A8"/>
    <w:rsid w:val="000816C1"/>
    <w:rsid w:val="00081A3B"/>
    <w:rsid w:val="00081E2E"/>
    <w:rsid w:val="00082463"/>
    <w:rsid w:val="00082720"/>
    <w:rsid w:val="00082C68"/>
    <w:rsid w:val="00083389"/>
    <w:rsid w:val="000833CF"/>
    <w:rsid w:val="00083493"/>
    <w:rsid w:val="000841F6"/>
    <w:rsid w:val="00084212"/>
    <w:rsid w:val="0008431D"/>
    <w:rsid w:val="00084497"/>
    <w:rsid w:val="00084C18"/>
    <w:rsid w:val="00084E33"/>
    <w:rsid w:val="00085032"/>
    <w:rsid w:val="0008542E"/>
    <w:rsid w:val="00085653"/>
    <w:rsid w:val="00085A1D"/>
    <w:rsid w:val="00086506"/>
    <w:rsid w:val="00086888"/>
    <w:rsid w:val="000871C8"/>
    <w:rsid w:val="00087751"/>
    <w:rsid w:val="00087753"/>
    <w:rsid w:val="00087B54"/>
    <w:rsid w:val="00087CDB"/>
    <w:rsid w:val="00087EA7"/>
    <w:rsid w:val="000902F6"/>
    <w:rsid w:val="0009033F"/>
    <w:rsid w:val="000907A9"/>
    <w:rsid w:val="00090A58"/>
    <w:rsid w:val="00090B2F"/>
    <w:rsid w:val="00090B5E"/>
    <w:rsid w:val="00090DEB"/>
    <w:rsid w:val="00090EBC"/>
    <w:rsid w:val="00090EC2"/>
    <w:rsid w:val="00090F54"/>
    <w:rsid w:val="00091741"/>
    <w:rsid w:val="0009195C"/>
    <w:rsid w:val="00091985"/>
    <w:rsid w:val="000919BA"/>
    <w:rsid w:val="00091A43"/>
    <w:rsid w:val="00092398"/>
    <w:rsid w:val="0009278B"/>
    <w:rsid w:val="00092C70"/>
    <w:rsid w:val="00092D25"/>
    <w:rsid w:val="00092DF0"/>
    <w:rsid w:val="00092E77"/>
    <w:rsid w:val="00092F2E"/>
    <w:rsid w:val="00093242"/>
    <w:rsid w:val="000933E3"/>
    <w:rsid w:val="00093677"/>
    <w:rsid w:val="00093C4D"/>
    <w:rsid w:val="00093D00"/>
    <w:rsid w:val="00093D46"/>
    <w:rsid w:val="00093E07"/>
    <w:rsid w:val="000944BB"/>
    <w:rsid w:val="00094568"/>
    <w:rsid w:val="00094680"/>
    <w:rsid w:val="000949F2"/>
    <w:rsid w:val="00094B26"/>
    <w:rsid w:val="00094F4C"/>
    <w:rsid w:val="00095C20"/>
    <w:rsid w:val="00095D27"/>
    <w:rsid w:val="00095E6D"/>
    <w:rsid w:val="000960AF"/>
    <w:rsid w:val="00096357"/>
    <w:rsid w:val="000968F1"/>
    <w:rsid w:val="00096930"/>
    <w:rsid w:val="00096BCE"/>
    <w:rsid w:val="00096DAA"/>
    <w:rsid w:val="00096DBA"/>
    <w:rsid w:val="00096E82"/>
    <w:rsid w:val="0009707F"/>
    <w:rsid w:val="00097111"/>
    <w:rsid w:val="00097433"/>
    <w:rsid w:val="0009757A"/>
    <w:rsid w:val="00097588"/>
    <w:rsid w:val="000976CB"/>
    <w:rsid w:val="00097798"/>
    <w:rsid w:val="00097895"/>
    <w:rsid w:val="000978A9"/>
    <w:rsid w:val="00097B87"/>
    <w:rsid w:val="000A0067"/>
    <w:rsid w:val="000A0187"/>
    <w:rsid w:val="000A07FA"/>
    <w:rsid w:val="000A0894"/>
    <w:rsid w:val="000A176E"/>
    <w:rsid w:val="000A1CD7"/>
    <w:rsid w:val="000A20EF"/>
    <w:rsid w:val="000A2219"/>
    <w:rsid w:val="000A28C7"/>
    <w:rsid w:val="000A2BB7"/>
    <w:rsid w:val="000A2D14"/>
    <w:rsid w:val="000A37C4"/>
    <w:rsid w:val="000A388D"/>
    <w:rsid w:val="000A3950"/>
    <w:rsid w:val="000A3A3A"/>
    <w:rsid w:val="000A3C9C"/>
    <w:rsid w:val="000A43F8"/>
    <w:rsid w:val="000A4A42"/>
    <w:rsid w:val="000A4BDF"/>
    <w:rsid w:val="000A4F29"/>
    <w:rsid w:val="000A5187"/>
    <w:rsid w:val="000A52A7"/>
    <w:rsid w:val="000A55C9"/>
    <w:rsid w:val="000A5F6D"/>
    <w:rsid w:val="000A5FB9"/>
    <w:rsid w:val="000A6152"/>
    <w:rsid w:val="000A63A6"/>
    <w:rsid w:val="000A65CF"/>
    <w:rsid w:val="000A7708"/>
    <w:rsid w:val="000A78E0"/>
    <w:rsid w:val="000A79D9"/>
    <w:rsid w:val="000A7CCB"/>
    <w:rsid w:val="000A7CD6"/>
    <w:rsid w:val="000B00C7"/>
    <w:rsid w:val="000B0106"/>
    <w:rsid w:val="000B031C"/>
    <w:rsid w:val="000B03E5"/>
    <w:rsid w:val="000B0C12"/>
    <w:rsid w:val="000B0CCE"/>
    <w:rsid w:val="000B0F16"/>
    <w:rsid w:val="000B14D6"/>
    <w:rsid w:val="000B1ECE"/>
    <w:rsid w:val="000B265D"/>
    <w:rsid w:val="000B26A3"/>
    <w:rsid w:val="000B2BFD"/>
    <w:rsid w:val="000B2C90"/>
    <w:rsid w:val="000B2F57"/>
    <w:rsid w:val="000B33C6"/>
    <w:rsid w:val="000B3CA4"/>
    <w:rsid w:val="000B3E4C"/>
    <w:rsid w:val="000B3ECB"/>
    <w:rsid w:val="000B410E"/>
    <w:rsid w:val="000B47C8"/>
    <w:rsid w:val="000B54A7"/>
    <w:rsid w:val="000B5ADD"/>
    <w:rsid w:val="000B632C"/>
    <w:rsid w:val="000B64A7"/>
    <w:rsid w:val="000B65C9"/>
    <w:rsid w:val="000B673F"/>
    <w:rsid w:val="000B68D2"/>
    <w:rsid w:val="000B6EBD"/>
    <w:rsid w:val="000B6FE7"/>
    <w:rsid w:val="000B72E3"/>
    <w:rsid w:val="000B793C"/>
    <w:rsid w:val="000B79FA"/>
    <w:rsid w:val="000B7B88"/>
    <w:rsid w:val="000B7C46"/>
    <w:rsid w:val="000C0602"/>
    <w:rsid w:val="000C0993"/>
    <w:rsid w:val="000C0A74"/>
    <w:rsid w:val="000C0AA4"/>
    <w:rsid w:val="000C0AF2"/>
    <w:rsid w:val="000C0BBB"/>
    <w:rsid w:val="000C124D"/>
    <w:rsid w:val="000C14C9"/>
    <w:rsid w:val="000C170D"/>
    <w:rsid w:val="000C18AF"/>
    <w:rsid w:val="000C1919"/>
    <w:rsid w:val="000C23F9"/>
    <w:rsid w:val="000C27C9"/>
    <w:rsid w:val="000C288A"/>
    <w:rsid w:val="000C2AC2"/>
    <w:rsid w:val="000C2B13"/>
    <w:rsid w:val="000C2B70"/>
    <w:rsid w:val="000C2CEC"/>
    <w:rsid w:val="000C31CF"/>
    <w:rsid w:val="000C3298"/>
    <w:rsid w:val="000C3701"/>
    <w:rsid w:val="000C3786"/>
    <w:rsid w:val="000C3CCD"/>
    <w:rsid w:val="000C3DB4"/>
    <w:rsid w:val="000C4723"/>
    <w:rsid w:val="000C48D2"/>
    <w:rsid w:val="000C49FE"/>
    <w:rsid w:val="000C4F0C"/>
    <w:rsid w:val="000C51FF"/>
    <w:rsid w:val="000C5633"/>
    <w:rsid w:val="000C5B6C"/>
    <w:rsid w:val="000C5BF8"/>
    <w:rsid w:val="000C6344"/>
    <w:rsid w:val="000C6F98"/>
    <w:rsid w:val="000C7002"/>
    <w:rsid w:val="000C7627"/>
    <w:rsid w:val="000C798D"/>
    <w:rsid w:val="000C7C93"/>
    <w:rsid w:val="000C7CBB"/>
    <w:rsid w:val="000C7CE0"/>
    <w:rsid w:val="000D0006"/>
    <w:rsid w:val="000D04C6"/>
    <w:rsid w:val="000D065B"/>
    <w:rsid w:val="000D080E"/>
    <w:rsid w:val="000D0966"/>
    <w:rsid w:val="000D110E"/>
    <w:rsid w:val="000D149B"/>
    <w:rsid w:val="000D1607"/>
    <w:rsid w:val="000D16A3"/>
    <w:rsid w:val="000D18C0"/>
    <w:rsid w:val="000D1D45"/>
    <w:rsid w:val="000D1EE4"/>
    <w:rsid w:val="000D20BC"/>
    <w:rsid w:val="000D2118"/>
    <w:rsid w:val="000D247B"/>
    <w:rsid w:val="000D2600"/>
    <w:rsid w:val="000D2646"/>
    <w:rsid w:val="000D2984"/>
    <w:rsid w:val="000D2A83"/>
    <w:rsid w:val="000D30DB"/>
    <w:rsid w:val="000D30F6"/>
    <w:rsid w:val="000D350C"/>
    <w:rsid w:val="000D3570"/>
    <w:rsid w:val="000D3733"/>
    <w:rsid w:val="000D386D"/>
    <w:rsid w:val="000D3A06"/>
    <w:rsid w:val="000D3D9F"/>
    <w:rsid w:val="000D40AB"/>
    <w:rsid w:val="000D421F"/>
    <w:rsid w:val="000D43A8"/>
    <w:rsid w:val="000D449B"/>
    <w:rsid w:val="000D4852"/>
    <w:rsid w:val="000D4932"/>
    <w:rsid w:val="000D4AD7"/>
    <w:rsid w:val="000D56B9"/>
    <w:rsid w:val="000D5BAE"/>
    <w:rsid w:val="000D5FB9"/>
    <w:rsid w:val="000D6785"/>
    <w:rsid w:val="000D6D96"/>
    <w:rsid w:val="000D6DB9"/>
    <w:rsid w:val="000D6FC7"/>
    <w:rsid w:val="000D7002"/>
    <w:rsid w:val="000D707A"/>
    <w:rsid w:val="000D7276"/>
    <w:rsid w:val="000D753C"/>
    <w:rsid w:val="000D7A63"/>
    <w:rsid w:val="000D7D08"/>
    <w:rsid w:val="000D7E00"/>
    <w:rsid w:val="000D7EE8"/>
    <w:rsid w:val="000E0063"/>
    <w:rsid w:val="000E0289"/>
    <w:rsid w:val="000E0518"/>
    <w:rsid w:val="000E06DB"/>
    <w:rsid w:val="000E076F"/>
    <w:rsid w:val="000E094F"/>
    <w:rsid w:val="000E12D5"/>
    <w:rsid w:val="000E183D"/>
    <w:rsid w:val="000E1A1A"/>
    <w:rsid w:val="000E2226"/>
    <w:rsid w:val="000E241A"/>
    <w:rsid w:val="000E245E"/>
    <w:rsid w:val="000E248F"/>
    <w:rsid w:val="000E285B"/>
    <w:rsid w:val="000E28A6"/>
    <w:rsid w:val="000E2BA2"/>
    <w:rsid w:val="000E2E5F"/>
    <w:rsid w:val="000E32DE"/>
    <w:rsid w:val="000E372A"/>
    <w:rsid w:val="000E3ABD"/>
    <w:rsid w:val="000E3FBA"/>
    <w:rsid w:val="000E49D7"/>
    <w:rsid w:val="000E5078"/>
    <w:rsid w:val="000E52B8"/>
    <w:rsid w:val="000E57F7"/>
    <w:rsid w:val="000E5EA7"/>
    <w:rsid w:val="000E5F03"/>
    <w:rsid w:val="000E643B"/>
    <w:rsid w:val="000E6ADE"/>
    <w:rsid w:val="000E6C20"/>
    <w:rsid w:val="000E735C"/>
    <w:rsid w:val="000E742B"/>
    <w:rsid w:val="000E7594"/>
    <w:rsid w:val="000E7779"/>
    <w:rsid w:val="000E7B65"/>
    <w:rsid w:val="000E7CB9"/>
    <w:rsid w:val="000F0801"/>
    <w:rsid w:val="000F1358"/>
    <w:rsid w:val="000F1708"/>
    <w:rsid w:val="000F1851"/>
    <w:rsid w:val="000F1BF9"/>
    <w:rsid w:val="000F21C4"/>
    <w:rsid w:val="000F289C"/>
    <w:rsid w:val="000F2BA0"/>
    <w:rsid w:val="000F3775"/>
    <w:rsid w:val="000F3957"/>
    <w:rsid w:val="000F4402"/>
    <w:rsid w:val="000F4466"/>
    <w:rsid w:val="000F45A2"/>
    <w:rsid w:val="000F476E"/>
    <w:rsid w:val="000F53D1"/>
    <w:rsid w:val="000F5827"/>
    <w:rsid w:val="000F59BF"/>
    <w:rsid w:val="000F606F"/>
    <w:rsid w:val="000F6104"/>
    <w:rsid w:val="000F6357"/>
    <w:rsid w:val="000F6603"/>
    <w:rsid w:val="000F67C6"/>
    <w:rsid w:val="000F6D70"/>
    <w:rsid w:val="000F71E0"/>
    <w:rsid w:val="000F7405"/>
    <w:rsid w:val="000F7451"/>
    <w:rsid w:val="000F785D"/>
    <w:rsid w:val="000F7AD0"/>
    <w:rsid w:val="001001AA"/>
    <w:rsid w:val="0010061A"/>
    <w:rsid w:val="0010069D"/>
    <w:rsid w:val="001010B3"/>
    <w:rsid w:val="00101144"/>
    <w:rsid w:val="00101190"/>
    <w:rsid w:val="001013F8"/>
    <w:rsid w:val="00102409"/>
    <w:rsid w:val="00102944"/>
    <w:rsid w:val="00102D31"/>
    <w:rsid w:val="00102D38"/>
    <w:rsid w:val="00102DE2"/>
    <w:rsid w:val="001031F8"/>
    <w:rsid w:val="00103A8B"/>
    <w:rsid w:val="00103C73"/>
    <w:rsid w:val="00103CF1"/>
    <w:rsid w:val="00104690"/>
    <w:rsid w:val="001046A1"/>
    <w:rsid w:val="00105050"/>
    <w:rsid w:val="001053EE"/>
    <w:rsid w:val="001054D4"/>
    <w:rsid w:val="00105859"/>
    <w:rsid w:val="001061C9"/>
    <w:rsid w:val="00106245"/>
    <w:rsid w:val="0010650E"/>
    <w:rsid w:val="00106801"/>
    <w:rsid w:val="00106881"/>
    <w:rsid w:val="00106BF8"/>
    <w:rsid w:val="00106E1E"/>
    <w:rsid w:val="0010700B"/>
    <w:rsid w:val="00107065"/>
    <w:rsid w:val="001072F4"/>
    <w:rsid w:val="0010731C"/>
    <w:rsid w:val="00107562"/>
    <w:rsid w:val="0010764E"/>
    <w:rsid w:val="00107B14"/>
    <w:rsid w:val="00107D5B"/>
    <w:rsid w:val="00107F08"/>
    <w:rsid w:val="001103AB"/>
    <w:rsid w:val="001106D8"/>
    <w:rsid w:val="0011091C"/>
    <w:rsid w:val="00111909"/>
    <w:rsid w:val="0011201B"/>
    <w:rsid w:val="0011210C"/>
    <w:rsid w:val="00112B6B"/>
    <w:rsid w:val="00113449"/>
    <w:rsid w:val="001136FD"/>
    <w:rsid w:val="0011401B"/>
    <w:rsid w:val="001141B0"/>
    <w:rsid w:val="00114D00"/>
    <w:rsid w:val="0011501F"/>
    <w:rsid w:val="001150E1"/>
    <w:rsid w:val="0011516E"/>
    <w:rsid w:val="00115322"/>
    <w:rsid w:val="00115600"/>
    <w:rsid w:val="001157E4"/>
    <w:rsid w:val="00115895"/>
    <w:rsid w:val="00115BB8"/>
    <w:rsid w:val="00115F18"/>
    <w:rsid w:val="00116290"/>
    <w:rsid w:val="001162A4"/>
    <w:rsid w:val="00116A55"/>
    <w:rsid w:val="00116C5E"/>
    <w:rsid w:val="001172CF"/>
    <w:rsid w:val="001175CE"/>
    <w:rsid w:val="001177C9"/>
    <w:rsid w:val="001179BD"/>
    <w:rsid w:val="00117F79"/>
    <w:rsid w:val="001200F7"/>
    <w:rsid w:val="001205A0"/>
    <w:rsid w:val="001205F2"/>
    <w:rsid w:val="00120AE1"/>
    <w:rsid w:val="00120DFB"/>
    <w:rsid w:val="00120F21"/>
    <w:rsid w:val="001212D6"/>
    <w:rsid w:val="001212D8"/>
    <w:rsid w:val="00121383"/>
    <w:rsid w:val="0012198D"/>
    <w:rsid w:val="00121C1A"/>
    <w:rsid w:val="00121D4A"/>
    <w:rsid w:val="00121D9C"/>
    <w:rsid w:val="00122044"/>
    <w:rsid w:val="00122414"/>
    <w:rsid w:val="0012265E"/>
    <w:rsid w:val="00122A9C"/>
    <w:rsid w:val="00123114"/>
    <w:rsid w:val="00123565"/>
    <w:rsid w:val="0012359A"/>
    <w:rsid w:val="001235C6"/>
    <w:rsid w:val="00123BA1"/>
    <w:rsid w:val="001241B7"/>
    <w:rsid w:val="00124659"/>
    <w:rsid w:val="00124CFE"/>
    <w:rsid w:val="001254C9"/>
    <w:rsid w:val="00125BF8"/>
    <w:rsid w:val="00125F87"/>
    <w:rsid w:val="0012604D"/>
    <w:rsid w:val="0012642E"/>
    <w:rsid w:val="001264F1"/>
    <w:rsid w:val="001266E7"/>
    <w:rsid w:val="001269A6"/>
    <w:rsid w:val="00126A84"/>
    <w:rsid w:val="00126B60"/>
    <w:rsid w:val="00126C0B"/>
    <w:rsid w:val="00126C50"/>
    <w:rsid w:val="00126E77"/>
    <w:rsid w:val="00126F46"/>
    <w:rsid w:val="00127B04"/>
    <w:rsid w:val="00127B5F"/>
    <w:rsid w:val="00127D1C"/>
    <w:rsid w:val="00127E78"/>
    <w:rsid w:val="00127EEB"/>
    <w:rsid w:val="00127F3C"/>
    <w:rsid w:val="001300D0"/>
    <w:rsid w:val="00130119"/>
    <w:rsid w:val="001302CE"/>
    <w:rsid w:val="00130478"/>
    <w:rsid w:val="00130BD1"/>
    <w:rsid w:val="00131371"/>
    <w:rsid w:val="00131381"/>
    <w:rsid w:val="001316A8"/>
    <w:rsid w:val="001316EF"/>
    <w:rsid w:val="00131A96"/>
    <w:rsid w:val="00131C9D"/>
    <w:rsid w:val="00131EC3"/>
    <w:rsid w:val="00132167"/>
    <w:rsid w:val="00132188"/>
    <w:rsid w:val="00132586"/>
    <w:rsid w:val="001325EF"/>
    <w:rsid w:val="00132635"/>
    <w:rsid w:val="00132DB2"/>
    <w:rsid w:val="00133333"/>
    <w:rsid w:val="001334DC"/>
    <w:rsid w:val="0013397C"/>
    <w:rsid w:val="00133AA5"/>
    <w:rsid w:val="00133E3B"/>
    <w:rsid w:val="00133F37"/>
    <w:rsid w:val="001347E0"/>
    <w:rsid w:val="001349CF"/>
    <w:rsid w:val="00134DC3"/>
    <w:rsid w:val="00134EB9"/>
    <w:rsid w:val="0013515C"/>
    <w:rsid w:val="00135453"/>
    <w:rsid w:val="00135952"/>
    <w:rsid w:val="00135AE1"/>
    <w:rsid w:val="00135DCB"/>
    <w:rsid w:val="00135FAF"/>
    <w:rsid w:val="00136401"/>
    <w:rsid w:val="00136A5F"/>
    <w:rsid w:val="00136A7D"/>
    <w:rsid w:val="00136D00"/>
    <w:rsid w:val="00136D4E"/>
    <w:rsid w:val="00136EB8"/>
    <w:rsid w:val="00137615"/>
    <w:rsid w:val="001377AF"/>
    <w:rsid w:val="00137C2B"/>
    <w:rsid w:val="00137E50"/>
    <w:rsid w:val="0014000D"/>
    <w:rsid w:val="00140439"/>
    <w:rsid w:val="00140720"/>
    <w:rsid w:val="00140737"/>
    <w:rsid w:val="001409BF"/>
    <w:rsid w:val="00140B2B"/>
    <w:rsid w:val="00140BF2"/>
    <w:rsid w:val="0014133E"/>
    <w:rsid w:val="001413B0"/>
    <w:rsid w:val="00141852"/>
    <w:rsid w:val="001421B4"/>
    <w:rsid w:val="00142475"/>
    <w:rsid w:val="00142558"/>
    <w:rsid w:val="001429A6"/>
    <w:rsid w:val="00142AC4"/>
    <w:rsid w:val="00142C33"/>
    <w:rsid w:val="00142F6F"/>
    <w:rsid w:val="00143226"/>
    <w:rsid w:val="0014350C"/>
    <w:rsid w:val="00143A19"/>
    <w:rsid w:val="001441D2"/>
    <w:rsid w:val="0014425F"/>
    <w:rsid w:val="001442EB"/>
    <w:rsid w:val="0014448B"/>
    <w:rsid w:val="001446AA"/>
    <w:rsid w:val="001447C4"/>
    <w:rsid w:val="001448A5"/>
    <w:rsid w:val="00144B07"/>
    <w:rsid w:val="00145119"/>
    <w:rsid w:val="00145C34"/>
    <w:rsid w:val="00145C48"/>
    <w:rsid w:val="00145C9C"/>
    <w:rsid w:val="00145E19"/>
    <w:rsid w:val="0014644B"/>
    <w:rsid w:val="001466E7"/>
    <w:rsid w:val="00146BF1"/>
    <w:rsid w:val="0014783D"/>
    <w:rsid w:val="00147EE5"/>
    <w:rsid w:val="00150169"/>
    <w:rsid w:val="00150C8D"/>
    <w:rsid w:val="001514A4"/>
    <w:rsid w:val="00151582"/>
    <w:rsid w:val="001517DA"/>
    <w:rsid w:val="00151C69"/>
    <w:rsid w:val="00151D57"/>
    <w:rsid w:val="00151EDC"/>
    <w:rsid w:val="001524B9"/>
    <w:rsid w:val="00152A07"/>
    <w:rsid w:val="00152AAC"/>
    <w:rsid w:val="00152F67"/>
    <w:rsid w:val="00153025"/>
    <w:rsid w:val="001534A8"/>
    <w:rsid w:val="001534C1"/>
    <w:rsid w:val="001535E9"/>
    <w:rsid w:val="00153636"/>
    <w:rsid w:val="001539F4"/>
    <w:rsid w:val="00153B0E"/>
    <w:rsid w:val="00153BA3"/>
    <w:rsid w:val="00153BC7"/>
    <w:rsid w:val="00153EB7"/>
    <w:rsid w:val="00153F5C"/>
    <w:rsid w:val="00153FE2"/>
    <w:rsid w:val="001544E8"/>
    <w:rsid w:val="00154A80"/>
    <w:rsid w:val="00155938"/>
    <w:rsid w:val="001563EF"/>
    <w:rsid w:val="00156561"/>
    <w:rsid w:val="00156759"/>
    <w:rsid w:val="00156D82"/>
    <w:rsid w:val="00157503"/>
    <w:rsid w:val="001578BD"/>
    <w:rsid w:val="00157B5E"/>
    <w:rsid w:val="00157FDC"/>
    <w:rsid w:val="001600A2"/>
    <w:rsid w:val="00160250"/>
    <w:rsid w:val="0016026D"/>
    <w:rsid w:val="0016065E"/>
    <w:rsid w:val="00160B0F"/>
    <w:rsid w:val="00161272"/>
    <w:rsid w:val="00161335"/>
    <w:rsid w:val="001623E6"/>
    <w:rsid w:val="001624E4"/>
    <w:rsid w:val="0016251C"/>
    <w:rsid w:val="00162F49"/>
    <w:rsid w:val="00162FFF"/>
    <w:rsid w:val="0016305A"/>
    <w:rsid w:val="00163420"/>
    <w:rsid w:val="001634FE"/>
    <w:rsid w:val="0016362F"/>
    <w:rsid w:val="00163926"/>
    <w:rsid w:val="00163973"/>
    <w:rsid w:val="00163F65"/>
    <w:rsid w:val="00164442"/>
    <w:rsid w:val="001644CD"/>
    <w:rsid w:val="00164F7D"/>
    <w:rsid w:val="001656AE"/>
    <w:rsid w:val="00165711"/>
    <w:rsid w:val="001668C7"/>
    <w:rsid w:val="0016698F"/>
    <w:rsid w:val="00166B57"/>
    <w:rsid w:val="00167130"/>
    <w:rsid w:val="00167733"/>
    <w:rsid w:val="00167936"/>
    <w:rsid w:val="00167ABA"/>
    <w:rsid w:val="00167B9E"/>
    <w:rsid w:val="00167E7D"/>
    <w:rsid w:val="00167F8E"/>
    <w:rsid w:val="0017004F"/>
    <w:rsid w:val="0017005B"/>
    <w:rsid w:val="0017024E"/>
    <w:rsid w:val="001709D1"/>
    <w:rsid w:val="00170DC0"/>
    <w:rsid w:val="0017104B"/>
    <w:rsid w:val="0017151A"/>
    <w:rsid w:val="00171531"/>
    <w:rsid w:val="00171640"/>
    <w:rsid w:val="0017182B"/>
    <w:rsid w:val="00171AF1"/>
    <w:rsid w:val="00171F06"/>
    <w:rsid w:val="001724C7"/>
    <w:rsid w:val="001725CA"/>
    <w:rsid w:val="001727E5"/>
    <w:rsid w:val="001727FE"/>
    <w:rsid w:val="0017282C"/>
    <w:rsid w:val="00172A93"/>
    <w:rsid w:val="00172F3D"/>
    <w:rsid w:val="00172FBB"/>
    <w:rsid w:val="00173429"/>
    <w:rsid w:val="0017347E"/>
    <w:rsid w:val="00173A07"/>
    <w:rsid w:val="00173D31"/>
    <w:rsid w:val="00173DFF"/>
    <w:rsid w:val="00173F8A"/>
    <w:rsid w:val="00174221"/>
    <w:rsid w:val="00174582"/>
    <w:rsid w:val="001745DF"/>
    <w:rsid w:val="001746C7"/>
    <w:rsid w:val="00174744"/>
    <w:rsid w:val="001747C5"/>
    <w:rsid w:val="00174840"/>
    <w:rsid w:val="00174C5C"/>
    <w:rsid w:val="00175036"/>
    <w:rsid w:val="001751F2"/>
    <w:rsid w:val="001753F4"/>
    <w:rsid w:val="001758A1"/>
    <w:rsid w:val="00175997"/>
    <w:rsid w:val="00175B9E"/>
    <w:rsid w:val="00176800"/>
    <w:rsid w:val="001769B9"/>
    <w:rsid w:val="001769E8"/>
    <w:rsid w:val="00177110"/>
    <w:rsid w:val="0017797A"/>
    <w:rsid w:val="00177A92"/>
    <w:rsid w:val="00177D47"/>
    <w:rsid w:val="001807CF"/>
    <w:rsid w:val="00180A47"/>
    <w:rsid w:val="00180CB5"/>
    <w:rsid w:val="00180D48"/>
    <w:rsid w:val="0018150C"/>
    <w:rsid w:val="0018154E"/>
    <w:rsid w:val="0018182C"/>
    <w:rsid w:val="00181A75"/>
    <w:rsid w:val="00181D3D"/>
    <w:rsid w:val="00181EA0"/>
    <w:rsid w:val="001822E3"/>
    <w:rsid w:val="00182525"/>
    <w:rsid w:val="0018295D"/>
    <w:rsid w:val="00182A62"/>
    <w:rsid w:val="00183C04"/>
    <w:rsid w:val="00184162"/>
    <w:rsid w:val="0018420B"/>
    <w:rsid w:val="001843B1"/>
    <w:rsid w:val="001844D1"/>
    <w:rsid w:val="00184640"/>
    <w:rsid w:val="00184D34"/>
    <w:rsid w:val="00184ECE"/>
    <w:rsid w:val="001855F4"/>
    <w:rsid w:val="00185740"/>
    <w:rsid w:val="00185852"/>
    <w:rsid w:val="00185927"/>
    <w:rsid w:val="00185CFD"/>
    <w:rsid w:val="001860EC"/>
    <w:rsid w:val="00186131"/>
    <w:rsid w:val="0018628E"/>
    <w:rsid w:val="00186474"/>
    <w:rsid w:val="00186605"/>
    <w:rsid w:val="00186FD2"/>
    <w:rsid w:val="00187040"/>
    <w:rsid w:val="00187214"/>
    <w:rsid w:val="001875FB"/>
    <w:rsid w:val="00187742"/>
    <w:rsid w:val="00187EB8"/>
    <w:rsid w:val="00187F2C"/>
    <w:rsid w:val="00187F6F"/>
    <w:rsid w:val="00190175"/>
    <w:rsid w:val="00190205"/>
    <w:rsid w:val="001903F3"/>
    <w:rsid w:val="001904F7"/>
    <w:rsid w:val="00190931"/>
    <w:rsid w:val="00190BB8"/>
    <w:rsid w:val="00190BF5"/>
    <w:rsid w:val="00190C2D"/>
    <w:rsid w:val="0019103D"/>
    <w:rsid w:val="0019103E"/>
    <w:rsid w:val="0019126A"/>
    <w:rsid w:val="00191503"/>
    <w:rsid w:val="0019159C"/>
    <w:rsid w:val="00191677"/>
    <w:rsid w:val="00191878"/>
    <w:rsid w:val="001919D2"/>
    <w:rsid w:val="00191C6C"/>
    <w:rsid w:val="00191D29"/>
    <w:rsid w:val="00191FD2"/>
    <w:rsid w:val="0019231D"/>
    <w:rsid w:val="00192729"/>
    <w:rsid w:val="00192772"/>
    <w:rsid w:val="00192928"/>
    <w:rsid w:val="001929B9"/>
    <w:rsid w:val="001929DC"/>
    <w:rsid w:val="00192C1C"/>
    <w:rsid w:val="00192E1D"/>
    <w:rsid w:val="00193422"/>
    <w:rsid w:val="0019361D"/>
    <w:rsid w:val="00193A0B"/>
    <w:rsid w:val="00194726"/>
    <w:rsid w:val="00194909"/>
    <w:rsid w:val="0019499D"/>
    <w:rsid w:val="00194F5C"/>
    <w:rsid w:val="001950ED"/>
    <w:rsid w:val="001954E8"/>
    <w:rsid w:val="001955A3"/>
    <w:rsid w:val="00195814"/>
    <w:rsid w:val="001959D4"/>
    <w:rsid w:val="001960E8"/>
    <w:rsid w:val="00196954"/>
    <w:rsid w:val="00196F00"/>
    <w:rsid w:val="001974BA"/>
    <w:rsid w:val="001978E3"/>
    <w:rsid w:val="00197EE4"/>
    <w:rsid w:val="00197F03"/>
    <w:rsid w:val="001A0007"/>
    <w:rsid w:val="001A0581"/>
    <w:rsid w:val="001A0586"/>
    <w:rsid w:val="001A082E"/>
    <w:rsid w:val="001A08CB"/>
    <w:rsid w:val="001A091B"/>
    <w:rsid w:val="001A0C56"/>
    <w:rsid w:val="001A0CB9"/>
    <w:rsid w:val="001A1BA5"/>
    <w:rsid w:val="001A1CD9"/>
    <w:rsid w:val="001A20A4"/>
    <w:rsid w:val="001A25CA"/>
    <w:rsid w:val="001A3555"/>
    <w:rsid w:val="001A3672"/>
    <w:rsid w:val="001A38BA"/>
    <w:rsid w:val="001A3DB9"/>
    <w:rsid w:val="001A42A4"/>
    <w:rsid w:val="001A49EF"/>
    <w:rsid w:val="001A4A0B"/>
    <w:rsid w:val="001A4D4A"/>
    <w:rsid w:val="001A4E9F"/>
    <w:rsid w:val="001A4FD7"/>
    <w:rsid w:val="001A52D8"/>
    <w:rsid w:val="001A5544"/>
    <w:rsid w:val="001A55A4"/>
    <w:rsid w:val="001A55B8"/>
    <w:rsid w:val="001A5E6A"/>
    <w:rsid w:val="001A5ECD"/>
    <w:rsid w:val="001A65E0"/>
    <w:rsid w:val="001A66F3"/>
    <w:rsid w:val="001A6984"/>
    <w:rsid w:val="001A6A5A"/>
    <w:rsid w:val="001A6B10"/>
    <w:rsid w:val="001A6E4A"/>
    <w:rsid w:val="001A782B"/>
    <w:rsid w:val="001A79B5"/>
    <w:rsid w:val="001A7A5C"/>
    <w:rsid w:val="001A7A78"/>
    <w:rsid w:val="001A7FB7"/>
    <w:rsid w:val="001B00C7"/>
    <w:rsid w:val="001B0296"/>
    <w:rsid w:val="001B0F29"/>
    <w:rsid w:val="001B1E85"/>
    <w:rsid w:val="001B24DB"/>
    <w:rsid w:val="001B25C1"/>
    <w:rsid w:val="001B2A79"/>
    <w:rsid w:val="001B2F66"/>
    <w:rsid w:val="001B2FED"/>
    <w:rsid w:val="001B31DB"/>
    <w:rsid w:val="001B329E"/>
    <w:rsid w:val="001B333D"/>
    <w:rsid w:val="001B4602"/>
    <w:rsid w:val="001B4933"/>
    <w:rsid w:val="001B4D3A"/>
    <w:rsid w:val="001B5255"/>
    <w:rsid w:val="001B52A5"/>
    <w:rsid w:val="001B52E8"/>
    <w:rsid w:val="001B5555"/>
    <w:rsid w:val="001B57A0"/>
    <w:rsid w:val="001B57E0"/>
    <w:rsid w:val="001B58C0"/>
    <w:rsid w:val="001B5FE0"/>
    <w:rsid w:val="001B64D3"/>
    <w:rsid w:val="001B677A"/>
    <w:rsid w:val="001B67C8"/>
    <w:rsid w:val="001B693B"/>
    <w:rsid w:val="001B6B86"/>
    <w:rsid w:val="001B6ED9"/>
    <w:rsid w:val="001B702E"/>
    <w:rsid w:val="001B70CE"/>
    <w:rsid w:val="001B765F"/>
    <w:rsid w:val="001B7669"/>
    <w:rsid w:val="001B78F7"/>
    <w:rsid w:val="001C0104"/>
    <w:rsid w:val="001C01E3"/>
    <w:rsid w:val="001C01F4"/>
    <w:rsid w:val="001C0A42"/>
    <w:rsid w:val="001C0DD3"/>
    <w:rsid w:val="001C1876"/>
    <w:rsid w:val="001C1944"/>
    <w:rsid w:val="001C1A8F"/>
    <w:rsid w:val="001C1B8E"/>
    <w:rsid w:val="001C1BA3"/>
    <w:rsid w:val="001C1BE7"/>
    <w:rsid w:val="001C1ED6"/>
    <w:rsid w:val="001C2639"/>
    <w:rsid w:val="001C27B6"/>
    <w:rsid w:val="001C2C5D"/>
    <w:rsid w:val="001C33AF"/>
    <w:rsid w:val="001C3FA1"/>
    <w:rsid w:val="001C40A4"/>
    <w:rsid w:val="001C4185"/>
    <w:rsid w:val="001C45D2"/>
    <w:rsid w:val="001C48F7"/>
    <w:rsid w:val="001C4CAE"/>
    <w:rsid w:val="001C4D2E"/>
    <w:rsid w:val="001C4E38"/>
    <w:rsid w:val="001C4E98"/>
    <w:rsid w:val="001C4EF7"/>
    <w:rsid w:val="001C5051"/>
    <w:rsid w:val="001C530A"/>
    <w:rsid w:val="001C5622"/>
    <w:rsid w:val="001C67E0"/>
    <w:rsid w:val="001C67E3"/>
    <w:rsid w:val="001C6E08"/>
    <w:rsid w:val="001C6F62"/>
    <w:rsid w:val="001C71D0"/>
    <w:rsid w:val="001C7AEF"/>
    <w:rsid w:val="001C7D13"/>
    <w:rsid w:val="001C7D81"/>
    <w:rsid w:val="001C7DD1"/>
    <w:rsid w:val="001D0062"/>
    <w:rsid w:val="001D01D8"/>
    <w:rsid w:val="001D0203"/>
    <w:rsid w:val="001D02A4"/>
    <w:rsid w:val="001D02E9"/>
    <w:rsid w:val="001D05AB"/>
    <w:rsid w:val="001D060B"/>
    <w:rsid w:val="001D0881"/>
    <w:rsid w:val="001D0B6A"/>
    <w:rsid w:val="001D14DB"/>
    <w:rsid w:val="001D153E"/>
    <w:rsid w:val="001D1641"/>
    <w:rsid w:val="001D1673"/>
    <w:rsid w:val="001D1AA9"/>
    <w:rsid w:val="001D2028"/>
    <w:rsid w:val="001D25AF"/>
    <w:rsid w:val="001D2A4A"/>
    <w:rsid w:val="001D2C69"/>
    <w:rsid w:val="001D2D27"/>
    <w:rsid w:val="001D2F00"/>
    <w:rsid w:val="001D30D3"/>
    <w:rsid w:val="001D36D3"/>
    <w:rsid w:val="001D3938"/>
    <w:rsid w:val="001D3A4F"/>
    <w:rsid w:val="001D3DEC"/>
    <w:rsid w:val="001D3FA6"/>
    <w:rsid w:val="001D41DD"/>
    <w:rsid w:val="001D420C"/>
    <w:rsid w:val="001D42C3"/>
    <w:rsid w:val="001D43F0"/>
    <w:rsid w:val="001D48FC"/>
    <w:rsid w:val="001D49A0"/>
    <w:rsid w:val="001D4DDC"/>
    <w:rsid w:val="001D4F62"/>
    <w:rsid w:val="001D5078"/>
    <w:rsid w:val="001D5108"/>
    <w:rsid w:val="001D51C3"/>
    <w:rsid w:val="001D5560"/>
    <w:rsid w:val="001D5B1A"/>
    <w:rsid w:val="001D5BFA"/>
    <w:rsid w:val="001D631D"/>
    <w:rsid w:val="001D670B"/>
    <w:rsid w:val="001D6711"/>
    <w:rsid w:val="001D6824"/>
    <w:rsid w:val="001D70C3"/>
    <w:rsid w:val="001D73DA"/>
    <w:rsid w:val="001D7ADA"/>
    <w:rsid w:val="001D7B5D"/>
    <w:rsid w:val="001D7C30"/>
    <w:rsid w:val="001D7C6F"/>
    <w:rsid w:val="001E0424"/>
    <w:rsid w:val="001E051C"/>
    <w:rsid w:val="001E1534"/>
    <w:rsid w:val="001E16A8"/>
    <w:rsid w:val="001E1902"/>
    <w:rsid w:val="001E1903"/>
    <w:rsid w:val="001E2029"/>
    <w:rsid w:val="001E2265"/>
    <w:rsid w:val="001E25C9"/>
    <w:rsid w:val="001E2694"/>
    <w:rsid w:val="001E26A7"/>
    <w:rsid w:val="001E27F3"/>
    <w:rsid w:val="001E2B0F"/>
    <w:rsid w:val="001E346F"/>
    <w:rsid w:val="001E35DA"/>
    <w:rsid w:val="001E40BD"/>
    <w:rsid w:val="001E419C"/>
    <w:rsid w:val="001E4513"/>
    <w:rsid w:val="001E49A1"/>
    <w:rsid w:val="001E542A"/>
    <w:rsid w:val="001E5F93"/>
    <w:rsid w:val="001E605D"/>
    <w:rsid w:val="001E60ED"/>
    <w:rsid w:val="001E6270"/>
    <w:rsid w:val="001E62E9"/>
    <w:rsid w:val="001E6593"/>
    <w:rsid w:val="001E66F1"/>
    <w:rsid w:val="001E6C0C"/>
    <w:rsid w:val="001E6ECA"/>
    <w:rsid w:val="001E71A0"/>
    <w:rsid w:val="001E7435"/>
    <w:rsid w:val="001E74A1"/>
    <w:rsid w:val="001E7D39"/>
    <w:rsid w:val="001F012C"/>
    <w:rsid w:val="001F0349"/>
    <w:rsid w:val="001F049B"/>
    <w:rsid w:val="001F087E"/>
    <w:rsid w:val="001F09F6"/>
    <w:rsid w:val="001F0A26"/>
    <w:rsid w:val="001F0BAD"/>
    <w:rsid w:val="001F0DED"/>
    <w:rsid w:val="001F0F85"/>
    <w:rsid w:val="001F1109"/>
    <w:rsid w:val="001F11F2"/>
    <w:rsid w:val="001F1372"/>
    <w:rsid w:val="001F166A"/>
    <w:rsid w:val="001F1978"/>
    <w:rsid w:val="001F1A95"/>
    <w:rsid w:val="001F1B45"/>
    <w:rsid w:val="001F27BB"/>
    <w:rsid w:val="001F295E"/>
    <w:rsid w:val="001F2D65"/>
    <w:rsid w:val="001F2E02"/>
    <w:rsid w:val="001F305E"/>
    <w:rsid w:val="001F31C4"/>
    <w:rsid w:val="001F3479"/>
    <w:rsid w:val="001F374E"/>
    <w:rsid w:val="001F37B3"/>
    <w:rsid w:val="001F3935"/>
    <w:rsid w:val="001F3AC5"/>
    <w:rsid w:val="001F3EA9"/>
    <w:rsid w:val="001F41BC"/>
    <w:rsid w:val="001F457C"/>
    <w:rsid w:val="001F48E3"/>
    <w:rsid w:val="001F4DAC"/>
    <w:rsid w:val="001F543D"/>
    <w:rsid w:val="001F5469"/>
    <w:rsid w:val="001F55CF"/>
    <w:rsid w:val="001F5825"/>
    <w:rsid w:val="001F5A4E"/>
    <w:rsid w:val="001F66CF"/>
    <w:rsid w:val="001F6ADA"/>
    <w:rsid w:val="001F6E61"/>
    <w:rsid w:val="001F71B0"/>
    <w:rsid w:val="001F7484"/>
    <w:rsid w:val="001F792C"/>
    <w:rsid w:val="001F795C"/>
    <w:rsid w:val="001F7B1E"/>
    <w:rsid w:val="001F7B7F"/>
    <w:rsid w:val="001F7D65"/>
    <w:rsid w:val="001F7EC4"/>
    <w:rsid w:val="002007A5"/>
    <w:rsid w:val="00200DDC"/>
    <w:rsid w:val="0020106C"/>
    <w:rsid w:val="00201421"/>
    <w:rsid w:val="00201934"/>
    <w:rsid w:val="00201A78"/>
    <w:rsid w:val="0020222E"/>
    <w:rsid w:val="00202652"/>
    <w:rsid w:val="00202730"/>
    <w:rsid w:val="00202930"/>
    <w:rsid w:val="0020294D"/>
    <w:rsid w:val="00202EAC"/>
    <w:rsid w:val="00202EBB"/>
    <w:rsid w:val="00203070"/>
    <w:rsid w:val="00203346"/>
    <w:rsid w:val="0020365C"/>
    <w:rsid w:val="0020371A"/>
    <w:rsid w:val="00203B00"/>
    <w:rsid w:val="00203C14"/>
    <w:rsid w:val="00203C15"/>
    <w:rsid w:val="00203E96"/>
    <w:rsid w:val="00203F91"/>
    <w:rsid w:val="00204785"/>
    <w:rsid w:val="00204A00"/>
    <w:rsid w:val="00204A4F"/>
    <w:rsid w:val="00204E84"/>
    <w:rsid w:val="0020528B"/>
    <w:rsid w:val="0020559B"/>
    <w:rsid w:val="002056DA"/>
    <w:rsid w:val="002057AC"/>
    <w:rsid w:val="00205AC8"/>
    <w:rsid w:val="00205BA3"/>
    <w:rsid w:val="0020614B"/>
    <w:rsid w:val="00206D29"/>
    <w:rsid w:val="0020768A"/>
    <w:rsid w:val="0020786F"/>
    <w:rsid w:val="00207E2B"/>
    <w:rsid w:val="00207F6C"/>
    <w:rsid w:val="00207F7C"/>
    <w:rsid w:val="00210173"/>
    <w:rsid w:val="00210D1B"/>
    <w:rsid w:val="00210DE8"/>
    <w:rsid w:val="00210E40"/>
    <w:rsid w:val="00210E59"/>
    <w:rsid w:val="00210F6D"/>
    <w:rsid w:val="00211072"/>
    <w:rsid w:val="0021147D"/>
    <w:rsid w:val="002114DA"/>
    <w:rsid w:val="0021187C"/>
    <w:rsid w:val="00211B96"/>
    <w:rsid w:val="00211BDE"/>
    <w:rsid w:val="00211C78"/>
    <w:rsid w:val="002120C5"/>
    <w:rsid w:val="00212534"/>
    <w:rsid w:val="0021270D"/>
    <w:rsid w:val="00213188"/>
    <w:rsid w:val="002137CC"/>
    <w:rsid w:val="00213A41"/>
    <w:rsid w:val="00213D32"/>
    <w:rsid w:val="00214099"/>
    <w:rsid w:val="002141DC"/>
    <w:rsid w:val="00214255"/>
    <w:rsid w:val="002143A1"/>
    <w:rsid w:val="00214AD9"/>
    <w:rsid w:val="00214BF0"/>
    <w:rsid w:val="00214F2A"/>
    <w:rsid w:val="00214FB7"/>
    <w:rsid w:val="00215753"/>
    <w:rsid w:val="00215BB7"/>
    <w:rsid w:val="00215CD8"/>
    <w:rsid w:val="00215D9C"/>
    <w:rsid w:val="00216561"/>
    <w:rsid w:val="002166EB"/>
    <w:rsid w:val="00216C17"/>
    <w:rsid w:val="00217009"/>
    <w:rsid w:val="002170F7"/>
    <w:rsid w:val="00217346"/>
    <w:rsid w:val="002175AB"/>
    <w:rsid w:val="00217BC4"/>
    <w:rsid w:val="00217C4B"/>
    <w:rsid w:val="00217D7C"/>
    <w:rsid w:val="0022033C"/>
    <w:rsid w:val="002203B2"/>
    <w:rsid w:val="00220B77"/>
    <w:rsid w:val="00220F11"/>
    <w:rsid w:val="00221046"/>
    <w:rsid w:val="002214E6"/>
    <w:rsid w:val="002221D9"/>
    <w:rsid w:val="0022254E"/>
    <w:rsid w:val="0022277F"/>
    <w:rsid w:val="002227AD"/>
    <w:rsid w:val="002229FE"/>
    <w:rsid w:val="00222BF7"/>
    <w:rsid w:val="00222C92"/>
    <w:rsid w:val="00223350"/>
    <w:rsid w:val="002234EB"/>
    <w:rsid w:val="002236CF"/>
    <w:rsid w:val="0022376E"/>
    <w:rsid w:val="002237BA"/>
    <w:rsid w:val="00223837"/>
    <w:rsid w:val="00223958"/>
    <w:rsid w:val="00223B44"/>
    <w:rsid w:val="00223D07"/>
    <w:rsid w:val="00224092"/>
    <w:rsid w:val="002240D7"/>
    <w:rsid w:val="0022412B"/>
    <w:rsid w:val="002241DE"/>
    <w:rsid w:val="0022431F"/>
    <w:rsid w:val="002244DF"/>
    <w:rsid w:val="002246BA"/>
    <w:rsid w:val="002247D9"/>
    <w:rsid w:val="00224A30"/>
    <w:rsid w:val="00224D89"/>
    <w:rsid w:val="00224E74"/>
    <w:rsid w:val="00225164"/>
    <w:rsid w:val="0022533B"/>
    <w:rsid w:val="002255BD"/>
    <w:rsid w:val="00225A12"/>
    <w:rsid w:val="00225B20"/>
    <w:rsid w:val="002264B0"/>
    <w:rsid w:val="002267D4"/>
    <w:rsid w:val="00226909"/>
    <w:rsid w:val="00226A48"/>
    <w:rsid w:val="00226E67"/>
    <w:rsid w:val="00227020"/>
    <w:rsid w:val="002272C6"/>
    <w:rsid w:val="00227468"/>
    <w:rsid w:val="00227E26"/>
    <w:rsid w:val="00227EDD"/>
    <w:rsid w:val="00227EE1"/>
    <w:rsid w:val="00227FA2"/>
    <w:rsid w:val="002302D0"/>
    <w:rsid w:val="00230870"/>
    <w:rsid w:val="002308F8"/>
    <w:rsid w:val="002309F0"/>
    <w:rsid w:val="00230B19"/>
    <w:rsid w:val="0023100C"/>
    <w:rsid w:val="00231034"/>
    <w:rsid w:val="0023109A"/>
    <w:rsid w:val="00231522"/>
    <w:rsid w:val="00231B1B"/>
    <w:rsid w:val="00231B49"/>
    <w:rsid w:val="0023258C"/>
    <w:rsid w:val="00232664"/>
    <w:rsid w:val="0023273E"/>
    <w:rsid w:val="00232859"/>
    <w:rsid w:val="002328DC"/>
    <w:rsid w:val="00232A9F"/>
    <w:rsid w:val="00232DE7"/>
    <w:rsid w:val="00232E64"/>
    <w:rsid w:val="002334E0"/>
    <w:rsid w:val="0023379F"/>
    <w:rsid w:val="002339D2"/>
    <w:rsid w:val="00234179"/>
    <w:rsid w:val="00234237"/>
    <w:rsid w:val="00234EDB"/>
    <w:rsid w:val="00235105"/>
    <w:rsid w:val="00235DB0"/>
    <w:rsid w:val="00235E0A"/>
    <w:rsid w:val="0023629A"/>
    <w:rsid w:val="00236A24"/>
    <w:rsid w:val="00236A9F"/>
    <w:rsid w:val="0023750C"/>
    <w:rsid w:val="002376CD"/>
    <w:rsid w:val="0023771B"/>
    <w:rsid w:val="002378DA"/>
    <w:rsid w:val="00237A2A"/>
    <w:rsid w:val="00237AFA"/>
    <w:rsid w:val="00237DA0"/>
    <w:rsid w:val="00237EEF"/>
    <w:rsid w:val="002403DC"/>
    <w:rsid w:val="002405E9"/>
    <w:rsid w:val="00240689"/>
    <w:rsid w:val="002406E0"/>
    <w:rsid w:val="00240B2A"/>
    <w:rsid w:val="00240D3A"/>
    <w:rsid w:val="00241736"/>
    <w:rsid w:val="00241A45"/>
    <w:rsid w:val="00241B71"/>
    <w:rsid w:val="00241BB5"/>
    <w:rsid w:val="00241D44"/>
    <w:rsid w:val="00241FBA"/>
    <w:rsid w:val="00242066"/>
    <w:rsid w:val="002426AE"/>
    <w:rsid w:val="00242762"/>
    <w:rsid w:val="00242B6C"/>
    <w:rsid w:val="00243450"/>
    <w:rsid w:val="00243739"/>
    <w:rsid w:val="00243C53"/>
    <w:rsid w:val="00243E66"/>
    <w:rsid w:val="00243E82"/>
    <w:rsid w:val="0024407B"/>
    <w:rsid w:val="0024411A"/>
    <w:rsid w:val="00244481"/>
    <w:rsid w:val="002444E7"/>
    <w:rsid w:val="00244802"/>
    <w:rsid w:val="00244889"/>
    <w:rsid w:val="00244C4D"/>
    <w:rsid w:val="00244E33"/>
    <w:rsid w:val="00244F82"/>
    <w:rsid w:val="0024500E"/>
    <w:rsid w:val="002451FA"/>
    <w:rsid w:val="0024520D"/>
    <w:rsid w:val="002453AF"/>
    <w:rsid w:val="00245BE4"/>
    <w:rsid w:val="00245CAE"/>
    <w:rsid w:val="00245CDC"/>
    <w:rsid w:val="00246244"/>
    <w:rsid w:val="00246685"/>
    <w:rsid w:val="00246BC1"/>
    <w:rsid w:val="00246D49"/>
    <w:rsid w:val="00246D6C"/>
    <w:rsid w:val="00246EAF"/>
    <w:rsid w:val="002478E2"/>
    <w:rsid w:val="00247D65"/>
    <w:rsid w:val="00247EA4"/>
    <w:rsid w:val="002500F6"/>
    <w:rsid w:val="0025038B"/>
    <w:rsid w:val="002506CC"/>
    <w:rsid w:val="002507D2"/>
    <w:rsid w:val="0025103A"/>
    <w:rsid w:val="0025153E"/>
    <w:rsid w:val="0025159D"/>
    <w:rsid w:val="002517A0"/>
    <w:rsid w:val="00251BC1"/>
    <w:rsid w:val="00252AFC"/>
    <w:rsid w:val="002533E2"/>
    <w:rsid w:val="00253D25"/>
    <w:rsid w:val="002540AB"/>
    <w:rsid w:val="002540C2"/>
    <w:rsid w:val="00254567"/>
    <w:rsid w:val="00254B34"/>
    <w:rsid w:val="00254E8F"/>
    <w:rsid w:val="00254F3F"/>
    <w:rsid w:val="00255190"/>
    <w:rsid w:val="002552AC"/>
    <w:rsid w:val="0025531D"/>
    <w:rsid w:val="00255425"/>
    <w:rsid w:val="00255BB4"/>
    <w:rsid w:val="00255D53"/>
    <w:rsid w:val="0025603B"/>
    <w:rsid w:val="002560C0"/>
    <w:rsid w:val="00256153"/>
    <w:rsid w:val="0025649B"/>
    <w:rsid w:val="002564C3"/>
    <w:rsid w:val="002564CB"/>
    <w:rsid w:val="00256FA5"/>
    <w:rsid w:val="002570B4"/>
    <w:rsid w:val="0025715A"/>
    <w:rsid w:val="002572B1"/>
    <w:rsid w:val="0025743C"/>
    <w:rsid w:val="00257640"/>
    <w:rsid w:val="002576FC"/>
    <w:rsid w:val="002577BB"/>
    <w:rsid w:val="00257D01"/>
    <w:rsid w:val="00257F4A"/>
    <w:rsid w:val="00260103"/>
    <w:rsid w:val="002601E3"/>
    <w:rsid w:val="00260343"/>
    <w:rsid w:val="002606B3"/>
    <w:rsid w:val="00260DB4"/>
    <w:rsid w:val="00261052"/>
    <w:rsid w:val="002612F6"/>
    <w:rsid w:val="0026153E"/>
    <w:rsid w:val="0026197A"/>
    <w:rsid w:val="002626DA"/>
    <w:rsid w:val="00262845"/>
    <w:rsid w:val="00262B95"/>
    <w:rsid w:val="00262FC5"/>
    <w:rsid w:val="00263220"/>
    <w:rsid w:val="0026376B"/>
    <w:rsid w:val="00263867"/>
    <w:rsid w:val="00263AFE"/>
    <w:rsid w:val="00263B99"/>
    <w:rsid w:val="00263E45"/>
    <w:rsid w:val="00263E78"/>
    <w:rsid w:val="00263E88"/>
    <w:rsid w:val="0026408B"/>
    <w:rsid w:val="002640A2"/>
    <w:rsid w:val="002643A6"/>
    <w:rsid w:val="00264670"/>
    <w:rsid w:val="00264ABF"/>
    <w:rsid w:val="00264AE2"/>
    <w:rsid w:val="00265185"/>
    <w:rsid w:val="00265380"/>
    <w:rsid w:val="00265481"/>
    <w:rsid w:val="0026559B"/>
    <w:rsid w:val="002656F1"/>
    <w:rsid w:val="0026589C"/>
    <w:rsid w:val="00265F6A"/>
    <w:rsid w:val="002660C0"/>
    <w:rsid w:val="002662D9"/>
    <w:rsid w:val="0026646B"/>
    <w:rsid w:val="002666CE"/>
    <w:rsid w:val="00266923"/>
    <w:rsid w:val="00266C08"/>
    <w:rsid w:val="00266FE7"/>
    <w:rsid w:val="002673EC"/>
    <w:rsid w:val="0026777D"/>
    <w:rsid w:val="00267852"/>
    <w:rsid w:val="00267A0A"/>
    <w:rsid w:val="00267D4A"/>
    <w:rsid w:val="00267F29"/>
    <w:rsid w:val="0027023E"/>
    <w:rsid w:val="002704D5"/>
    <w:rsid w:val="0027082C"/>
    <w:rsid w:val="00270A3A"/>
    <w:rsid w:val="00270BDF"/>
    <w:rsid w:val="00270E1B"/>
    <w:rsid w:val="002715F4"/>
    <w:rsid w:val="00271C44"/>
    <w:rsid w:val="00271CB4"/>
    <w:rsid w:val="00271E49"/>
    <w:rsid w:val="00271E71"/>
    <w:rsid w:val="002725C8"/>
    <w:rsid w:val="00272767"/>
    <w:rsid w:val="00272D56"/>
    <w:rsid w:val="00272E9B"/>
    <w:rsid w:val="00273012"/>
    <w:rsid w:val="00273190"/>
    <w:rsid w:val="0027337E"/>
    <w:rsid w:val="002737DD"/>
    <w:rsid w:val="00273D6E"/>
    <w:rsid w:val="00273FBD"/>
    <w:rsid w:val="002742D5"/>
    <w:rsid w:val="00274626"/>
    <w:rsid w:val="002746BE"/>
    <w:rsid w:val="00274C35"/>
    <w:rsid w:val="00274C9D"/>
    <w:rsid w:val="002753B0"/>
    <w:rsid w:val="0027566B"/>
    <w:rsid w:val="00275797"/>
    <w:rsid w:val="00275C6C"/>
    <w:rsid w:val="00275CD9"/>
    <w:rsid w:val="00276640"/>
    <w:rsid w:val="00276A6E"/>
    <w:rsid w:val="00276BBA"/>
    <w:rsid w:val="00277014"/>
    <w:rsid w:val="00277092"/>
    <w:rsid w:val="002770DC"/>
    <w:rsid w:val="002774D3"/>
    <w:rsid w:val="002778CF"/>
    <w:rsid w:val="0027795C"/>
    <w:rsid w:val="00277F86"/>
    <w:rsid w:val="00277FB0"/>
    <w:rsid w:val="00280CA6"/>
    <w:rsid w:val="00280CE6"/>
    <w:rsid w:val="00280E9B"/>
    <w:rsid w:val="00281446"/>
    <w:rsid w:val="002817DC"/>
    <w:rsid w:val="0028189D"/>
    <w:rsid w:val="00281A55"/>
    <w:rsid w:val="00281FB6"/>
    <w:rsid w:val="00282058"/>
    <w:rsid w:val="00282234"/>
    <w:rsid w:val="00282545"/>
    <w:rsid w:val="002826CF"/>
    <w:rsid w:val="00282A2A"/>
    <w:rsid w:val="00282D34"/>
    <w:rsid w:val="002832FC"/>
    <w:rsid w:val="00283689"/>
    <w:rsid w:val="00283B98"/>
    <w:rsid w:val="00283D48"/>
    <w:rsid w:val="00283DE3"/>
    <w:rsid w:val="002842F7"/>
    <w:rsid w:val="00284405"/>
    <w:rsid w:val="002845EA"/>
    <w:rsid w:val="00284880"/>
    <w:rsid w:val="00284D17"/>
    <w:rsid w:val="002854D7"/>
    <w:rsid w:val="002855BB"/>
    <w:rsid w:val="00285651"/>
    <w:rsid w:val="00285A8C"/>
    <w:rsid w:val="00285BDE"/>
    <w:rsid w:val="002861D3"/>
    <w:rsid w:val="00286487"/>
    <w:rsid w:val="00286490"/>
    <w:rsid w:val="0028664B"/>
    <w:rsid w:val="00286998"/>
    <w:rsid w:val="00287046"/>
    <w:rsid w:val="002875D9"/>
    <w:rsid w:val="00287613"/>
    <w:rsid w:val="0028794B"/>
    <w:rsid w:val="00287B5C"/>
    <w:rsid w:val="00287C84"/>
    <w:rsid w:val="00287E7B"/>
    <w:rsid w:val="00287ED2"/>
    <w:rsid w:val="00290430"/>
    <w:rsid w:val="002906D8"/>
    <w:rsid w:val="002908CE"/>
    <w:rsid w:val="002908D3"/>
    <w:rsid w:val="00290933"/>
    <w:rsid w:val="00290C68"/>
    <w:rsid w:val="002915C4"/>
    <w:rsid w:val="00291C9E"/>
    <w:rsid w:val="00292109"/>
    <w:rsid w:val="00292A64"/>
    <w:rsid w:val="00292BAD"/>
    <w:rsid w:val="00292C44"/>
    <w:rsid w:val="00292CEA"/>
    <w:rsid w:val="00293130"/>
    <w:rsid w:val="002931AE"/>
    <w:rsid w:val="002932D6"/>
    <w:rsid w:val="002933C5"/>
    <w:rsid w:val="002933F8"/>
    <w:rsid w:val="00293546"/>
    <w:rsid w:val="002937D8"/>
    <w:rsid w:val="00293FDD"/>
    <w:rsid w:val="00294224"/>
    <w:rsid w:val="0029450C"/>
    <w:rsid w:val="00294672"/>
    <w:rsid w:val="00294A7E"/>
    <w:rsid w:val="00294EDC"/>
    <w:rsid w:val="002950F2"/>
    <w:rsid w:val="002951A3"/>
    <w:rsid w:val="0029584B"/>
    <w:rsid w:val="002958EC"/>
    <w:rsid w:val="00295E20"/>
    <w:rsid w:val="00295EBE"/>
    <w:rsid w:val="00295F12"/>
    <w:rsid w:val="00295FE2"/>
    <w:rsid w:val="00296B36"/>
    <w:rsid w:val="00296E0F"/>
    <w:rsid w:val="00296ED2"/>
    <w:rsid w:val="0029777E"/>
    <w:rsid w:val="002977EE"/>
    <w:rsid w:val="00297C7F"/>
    <w:rsid w:val="00297D64"/>
    <w:rsid w:val="002A0099"/>
    <w:rsid w:val="002A01F6"/>
    <w:rsid w:val="002A02F6"/>
    <w:rsid w:val="002A08AF"/>
    <w:rsid w:val="002A0C43"/>
    <w:rsid w:val="002A0FFD"/>
    <w:rsid w:val="002A100F"/>
    <w:rsid w:val="002A10D1"/>
    <w:rsid w:val="002A1467"/>
    <w:rsid w:val="002A1781"/>
    <w:rsid w:val="002A17F9"/>
    <w:rsid w:val="002A1B04"/>
    <w:rsid w:val="002A1BE9"/>
    <w:rsid w:val="002A2196"/>
    <w:rsid w:val="002A21BC"/>
    <w:rsid w:val="002A2304"/>
    <w:rsid w:val="002A245C"/>
    <w:rsid w:val="002A25D7"/>
    <w:rsid w:val="002A2749"/>
    <w:rsid w:val="002A2861"/>
    <w:rsid w:val="002A28C0"/>
    <w:rsid w:val="002A2A23"/>
    <w:rsid w:val="002A2ACE"/>
    <w:rsid w:val="002A2F7C"/>
    <w:rsid w:val="002A3105"/>
    <w:rsid w:val="002A31AE"/>
    <w:rsid w:val="002A32EA"/>
    <w:rsid w:val="002A365E"/>
    <w:rsid w:val="002A376E"/>
    <w:rsid w:val="002A38C4"/>
    <w:rsid w:val="002A44DB"/>
    <w:rsid w:val="002A4DB7"/>
    <w:rsid w:val="002A5165"/>
    <w:rsid w:val="002A518B"/>
    <w:rsid w:val="002A544B"/>
    <w:rsid w:val="002A5771"/>
    <w:rsid w:val="002A6286"/>
    <w:rsid w:val="002A6642"/>
    <w:rsid w:val="002A6AAC"/>
    <w:rsid w:val="002A6FD0"/>
    <w:rsid w:val="002A7096"/>
    <w:rsid w:val="002A75FA"/>
    <w:rsid w:val="002A7627"/>
    <w:rsid w:val="002A7A69"/>
    <w:rsid w:val="002A7B75"/>
    <w:rsid w:val="002B0187"/>
    <w:rsid w:val="002B09CA"/>
    <w:rsid w:val="002B0B38"/>
    <w:rsid w:val="002B0D6D"/>
    <w:rsid w:val="002B0FD1"/>
    <w:rsid w:val="002B1001"/>
    <w:rsid w:val="002B105F"/>
    <w:rsid w:val="002B14E6"/>
    <w:rsid w:val="002B18A6"/>
    <w:rsid w:val="002B1BC0"/>
    <w:rsid w:val="002B1F43"/>
    <w:rsid w:val="002B220C"/>
    <w:rsid w:val="002B2430"/>
    <w:rsid w:val="002B2953"/>
    <w:rsid w:val="002B2A4E"/>
    <w:rsid w:val="002B2C7A"/>
    <w:rsid w:val="002B314B"/>
    <w:rsid w:val="002B3356"/>
    <w:rsid w:val="002B342A"/>
    <w:rsid w:val="002B3517"/>
    <w:rsid w:val="002B3573"/>
    <w:rsid w:val="002B38F1"/>
    <w:rsid w:val="002B3F9A"/>
    <w:rsid w:val="002B3FFE"/>
    <w:rsid w:val="002B4143"/>
    <w:rsid w:val="002B42D8"/>
    <w:rsid w:val="002B4352"/>
    <w:rsid w:val="002B50F2"/>
    <w:rsid w:val="002B54DB"/>
    <w:rsid w:val="002B5966"/>
    <w:rsid w:val="002B5B09"/>
    <w:rsid w:val="002B5CC5"/>
    <w:rsid w:val="002B60F5"/>
    <w:rsid w:val="002B650D"/>
    <w:rsid w:val="002B6555"/>
    <w:rsid w:val="002B7102"/>
    <w:rsid w:val="002B7727"/>
    <w:rsid w:val="002B7815"/>
    <w:rsid w:val="002B7B2C"/>
    <w:rsid w:val="002B7FBA"/>
    <w:rsid w:val="002C09D7"/>
    <w:rsid w:val="002C0DF3"/>
    <w:rsid w:val="002C11ED"/>
    <w:rsid w:val="002C1542"/>
    <w:rsid w:val="002C165B"/>
    <w:rsid w:val="002C1D06"/>
    <w:rsid w:val="002C22FE"/>
    <w:rsid w:val="002C2499"/>
    <w:rsid w:val="002C24B8"/>
    <w:rsid w:val="002C24DA"/>
    <w:rsid w:val="002C2682"/>
    <w:rsid w:val="002C2E8B"/>
    <w:rsid w:val="002C3468"/>
    <w:rsid w:val="002C35CB"/>
    <w:rsid w:val="002C35E1"/>
    <w:rsid w:val="002C372E"/>
    <w:rsid w:val="002C373A"/>
    <w:rsid w:val="002C3A78"/>
    <w:rsid w:val="002C3D4C"/>
    <w:rsid w:val="002C3E91"/>
    <w:rsid w:val="002C436B"/>
    <w:rsid w:val="002C4538"/>
    <w:rsid w:val="002C4747"/>
    <w:rsid w:val="002C4B6E"/>
    <w:rsid w:val="002C52CD"/>
    <w:rsid w:val="002C5315"/>
    <w:rsid w:val="002C54FD"/>
    <w:rsid w:val="002C55BB"/>
    <w:rsid w:val="002C5758"/>
    <w:rsid w:val="002C5FD9"/>
    <w:rsid w:val="002C6045"/>
    <w:rsid w:val="002C62BE"/>
    <w:rsid w:val="002C6355"/>
    <w:rsid w:val="002C6A1E"/>
    <w:rsid w:val="002C6B17"/>
    <w:rsid w:val="002C74A4"/>
    <w:rsid w:val="002C7516"/>
    <w:rsid w:val="002C7698"/>
    <w:rsid w:val="002C7B8A"/>
    <w:rsid w:val="002D03CB"/>
    <w:rsid w:val="002D03E5"/>
    <w:rsid w:val="002D087A"/>
    <w:rsid w:val="002D0B2A"/>
    <w:rsid w:val="002D0D5D"/>
    <w:rsid w:val="002D0E39"/>
    <w:rsid w:val="002D1145"/>
    <w:rsid w:val="002D13B6"/>
    <w:rsid w:val="002D17B3"/>
    <w:rsid w:val="002D19BA"/>
    <w:rsid w:val="002D1A29"/>
    <w:rsid w:val="002D1ACD"/>
    <w:rsid w:val="002D1C79"/>
    <w:rsid w:val="002D1F71"/>
    <w:rsid w:val="002D2001"/>
    <w:rsid w:val="002D2221"/>
    <w:rsid w:val="002D2401"/>
    <w:rsid w:val="002D24A5"/>
    <w:rsid w:val="002D2698"/>
    <w:rsid w:val="002D287D"/>
    <w:rsid w:val="002D2BBD"/>
    <w:rsid w:val="002D2CCB"/>
    <w:rsid w:val="002D2CEF"/>
    <w:rsid w:val="002D2D22"/>
    <w:rsid w:val="002D2E0C"/>
    <w:rsid w:val="002D2E58"/>
    <w:rsid w:val="002D2E7B"/>
    <w:rsid w:val="002D2F12"/>
    <w:rsid w:val="002D3445"/>
    <w:rsid w:val="002D3557"/>
    <w:rsid w:val="002D3588"/>
    <w:rsid w:val="002D360B"/>
    <w:rsid w:val="002D3705"/>
    <w:rsid w:val="002D3838"/>
    <w:rsid w:val="002D3B24"/>
    <w:rsid w:val="002D3D65"/>
    <w:rsid w:val="002D4045"/>
    <w:rsid w:val="002D406B"/>
    <w:rsid w:val="002D42FB"/>
    <w:rsid w:val="002D4622"/>
    <w:rsid w:val="002D4D95"/>
    <w:rsid w:val="002D4EED"/>
    <w:rsid w:val="002D4F72"/>
    <w:rsid w:val="002D4F77"/>
    <w:rsid w:val="002D559D"/>
    <w:rsid w:val="002D569B"/>
    <w:rsid w:val="002D5FAD"/>
    <w:rsid w:val="002D663E"/>
    <w:rsid w:val="002D667B"/>
    <w:rsid w:val="002D6797"/>
    <w:rsid w:val="002D697D"/>
    <w:rsid w:val="002D69AF"/>
    <w:rsid w:val="002D7309"/>
    <w:rsid w:val="002D791C"/>
    <w:rsid w:val="002D79E7"/>
    <w:rsid w:val="002D7B7A"/>
    <w:rsid w:val="002D7CF6"/>
    <w:rsid w:val="002D7EA4"/>
    <w:rsid w:val="002D7F30"/>
    <w:rsid w:val="002E0056"/>
    <w:rsid w:val="002E0279"/>
    <w:rsid w:val="002E0289"/>
    <w:rsid w:val="002E0F23"/>
    <w:rsid w:val="002E0F9B"/>
    <w:rsid w:val="002E10CB"/>
    <w:rsid w:val="002E11CC"/>
    <w:rsid w:val="002E179C"/>
    <w:rsid w:val="002E17E2"/>
    <w:rsid w:val="002E1A14"/>
    <w:rsid w:val="002E1A48"/>
    <w:rsid w:val="002E1DCF"/>
    <w:rsid w:val="002E2AFA"/>
    <w:rsid w:val="002E30A7"/>
    <w:rsid w:val="002E3B74"/>
    <w:rsid w:val="002E3D79"/>
    <w:rsid w:val="002E4100"/>
    <w:rsid w:val="002E41C8"/>
    <w:rsid w:val="002E4E44"/>
    <w:rsid w:val="002E4E4B"/>
    <w:rsid w:val="002E5016"/>
    <w:rsid w:val="002E5067"/>
    <w:rsid w:val="002E5102"/>
    <w:rsid w:val="002E5571"/>
    <w:rsid w:val="002E56C2"/>
    <w:rsid w:val="002E5744"/>
    <w:rsid w:val="002E581E"/>
    <w:rsid w:val="002E5886"/>
    <w:rsid w:val="002E5BE4"/>
    <w:rsid w:val="002E5C6C"/>
    <w:rsid w:val="002E608A"/>
    <w:rsid w:val="002E6984"/>
    <w:rsid w:val="002E6B11"/>
    <w:rsid w:val="002E6F1C"/>
    <w:rsid w:val="002E70C8"/>
    <w:rsid w:val="002E78BF"/>
    <w:rsid w:val="002E7DB2"/>
    <w:rsid w:val="002E7E93"/>
    <w:rsid w:val="002E7F22"/>
    <w:rsid w:val="002F0651"/>
    <w:rsid w:val="002F0690"/>
    <w:rsid w:val="002F086A"/>
    <w:rsid w:val="002F0FC5"/>
    <w:rsid w:val="002F1077"/>
    <w:rsid w:val="002F114D"/>
    <w:rsid w:val="002F1157"/>
    <w:rsid w:val="002F18A1"/>
    <w:rsid w:val="002F1C77"/>
    <w:rsid w:val="002F1D32"/>
    <w:rsid w:val="002F20BC"/>
    <w:rsid w:val="002F21A0"/>
    <w:rsid w:val="002F2874"/>
    <w:rsid w:val="002F299B"/>
    <w:rsid w:val="002F2E79"/>
    <w:rsid w:val="002F3074"/>
    <w:rsid w:val="002F33E3"/>
    <w:rsid w:val="002F3418"/>
    <w:rsid w:val="002F3482"/>
    <w:rsid w:val="002F34F2"/>
    <w:rsid w:val="002F3C69"/>
    <w:rsid w:val="002F4111"/>
    <w:rsid w:val="002F4555"/>
    <w:rsid w:val="002F45A0"/>
    <w:rsid w:val="002F46EF"/>
    <w:rsid w:val="002F4701"/>
    <w:rsid w:val="002F496C"/>
    <w:rsid w:val="002F4A0D"/>
    <w:rsid w:val="002F4B16"/>
    <w:rsid w:val="002F4CAA"/>
    <w:rsid w:val="002F51AC"/>
    <w:rsid w:val="002F52AD"/>
    <w:rsid w:val="002F54AC"/>
    <w:rsid w:val="002F5576"/>
    <w:rsid w:val="002F5704"/>
    <w:rsid w:val="002F5896"/>
    <w:rsid w:val="002F5997"/>
    <w:rsid w:val="002F5A20"/>
    <w:rsid w:val="002F5B37"/>
    <w:rsid w:val="002F5CF6"/>
    <w:rsid w:val="002F630B"/>
    <w:rsid w:val="002F6FA0"/>
    <w:rsid w:val="002F7285"/>
    <w:rsid w:val="002F7714"/>
    <w:rsid w:val="002F78E2"/>
    <w:rsid w:val="002F7A1D"/>
    <w:rsid w:val="002F7B88"/>
    <w:rsid w:val="002F7DB4"/>
    <w:rsid w:val="003007E5"/>
    <w:rsid w:val="00300D64"/>
    <w:rsid w:val="00300F51"/>
    <w:rsid w:val="003011F1"/>
    <w:rsid w:val="003017C1"/>
    <w:rsid w:val="003022F4"/>
    <w:rsid w:val="0030252B"/>
    <w:rsid w:val="00302813"/>
    <w:rsid w:val="0030281A"/>
    <w:rsid w:val="0030285A"/>
    <w:rsid w:val="00302D75"/>
    <w:rsid w:val="00302F7D"/>
    <w:rsid w:val="00303227"/>
    <w:rsid w:val="003032BD"/>
    <w:rsid w:val="003033C8"/>
    <w:rsid w:val="003035C2"/>
    <w:rsid w:val="003037EB"/>
    <w:rsid w:val="003039F9"/>
    <w:rsid w:val="00303A5B"/>
    <w:rsid w:val="00303D0D"/>
    <w:rsid w:val="00304068"/>
    <w:rsid w:val="003045F0"/>
    <w:rsid w:val="00304606"/>
    <w:rsid w:val="0030463D"/>
    <w:rsid w:val="00304673"/>
    <w:rsid w:val="003046F2"/>
    <w:rsid w:val="00304B60"/>
    <w:rsid w:val="00304F0A"/>
    <w:rsid w:val="00305544"/>
    <w:rsid w:val="0030586C"/>
    <w:rsid w:val="00305EA0"/>
    <w:rsid w:val="0030657F"/>
    <w:rsid w:val="00306626"/>
    <w:rsid w:val="00306788"/>
    <w:rsid w:val="00307204"/>
    <w:rsid w:val="0030729F"/>
    <w:rsid w:val="0030765C"/>
    <w:rsid w:val="00307CA8"/>
    <w:rsid w:val="0031004D"/>
    <w:rsid w:val="0031047C"/>
    <w:rsid w:val="00310634"/>
    <w:rsid w:val="003107A0"/>
    <w:rsid w:val="003110FB"/>
    <w:rsid w:val="0031175C"/>
    <w:rsid w:val="00311B53"/>
    <w:rsid w:val="00312220"/>
    <w:rsid w:val="00312E38"/>
    <w:rsid w:val="00313974"/>
    <w:rsid w:val="00313EB7"/>
    <w:rsid w:val="00313F98"/>
    <w:rsid w:val="003142C6"/>
    <w:rsid w:val="00314494"/>
    <w:rsid w:val="003144EA"/>
    <w:rsid w:val="00314713"/>
    <w:rsid w:val="0031591F"/>
    <w:rsid w:val="0031598C"/>
    <w:rsid w:val="00315AA4"/>
    <w:rsid w:val="003164B0"/>
    <w:rsid w:val="00316540"/>
    <w:rsid w:val="00316542"/>
    <w:rsid w:val="0031683F"/>
    <w:rsid w:val="003168E8"/>
    <w:rsid w:val="00316BE7"/>
    <w:rsid w:val="003173CB"/>
    <w:rsid w:val="0031774B"/>
    <w:rsid w:val="003178D1"/>
    <w:rsid w:val="00317A42"/>
    <w:rsid w:val="00317C5C"/>
    <w:rsid w:val="00317DC6"/>
    <w:rsid w:val="0032016C"/>
    <w:rsid w:val="003203E7"/>
    <w:rsid w:val="00320704"/>
    <w:rsid w:val="00321343"/>
    <w:rsid w:val="0032135D"/>
    <w:rsid w:val="0032137B"/>
    <w:rsid w:val="0032149D"/>
    <w:rsid w:val="0032159A"/>
    <w:rsid w:val="00321869"/>
    <w:rsid w:val="00321BE6"/>
    <w:rsid w:val="00321C70"/>
    <w:rsid w:val="00321D9B"/>
    <w:rsid w:val="00322184"/>
    <w:rsid w:val="0032264C"/>
    <w:rsid w:val="003226BF"/>
    <w:rsid w:val="003227ED"/>
    <w:rsid w:val="00322EAE"/>
    <w:rsid w:val="00323024"/>
    <w:rsid w:val="003231C7"/>
    <w:rsid w:val="00323349"/>
    <w:rsid w:val="0032338D"/>
    <w:rsid w:val="0032340E"/>
    <w:rsid w:val="003234E2"/>
    <w:rsid w:val="00323516"/>
    <w:rsid w:val="00323607"/>
    <w:rsid w:val="003238D2"/>
    <w:rsid w:val="00323958"/>
    <w:rsid w:val="00323FDE"/>
    <w:rsid w:val="00323FEF"/>
    <w:rsid w:val="00324154"/>
    <w:rsid w:val="0032425B"/>
    <w:rsid w:val="00324790"/>
    <w:rsid w:val="00324971"/>
    <w:rsid w:val="00324AFD"/>
    <w:rsid w:val="003251B2"/>
    <w:rsid w:val="00325404"/>
    <w:rsid w:val="00325974"/>
    <w:rsid w:val="00325AB4"/>
    <w:rsid w:val="00325C97"/>
    <w:rsid w:val="00325F52"/>
    <w:rsid w:val="003265B6"/>
    <w:rsid w:val="00326611"/>
    <w:rsid w:val="0032669B"/>
    <w:rsid w:val="0032679B"/>
    <w:rsid w:val="003268EE"/>
    <w:rsid w:val="00326CBD"/>
    <w:rsid w:val="003271CA"/>
    <w:rsid w:val="00327591"/>
    <w:rsid w:val="003277C4"/>
    <w:rsid w:val="00327A69"/>
    <w:rsid w:val="00327AEB"/>
    <w:rsid w:val="00327ED4"/>
    <w:rsid w:val="0033037B"/>
    <w:rsid w:val="00330744"/>
    <w:rsid w:val="00330EA8"/>
    <w:rsid w:val="00331282"/>
    <w:rsid w:val="003314CF"/>
    <w:rsid w:val="0033176D"/>
    <w:rsid w:val="003317DB"/>
    <w:rsid w:val="00331F1E"/>
    <w:rsid w:val="0033222B"/>
    <w:rsid w:val="003325C9"/>
    <w:rsid w:val="003325EE"/>
    <w:rsid w:val="0033263D"/>
    <w:rsid w:val="00332647"/>
    <w:rsid w:val="003327F3"/>
    <w:rsid w:val="003328DA"/>
    <w:rsid w:val="0033295E"/>
    <w:rsid w:val="00332C89"/>
    <w:rsid w:val="003330F3"/>
    <w:rsid w:val="003334F5"/>
    <w:rsid w:val="0033363C"/>
    <w:rsid w:val="00333A5B"/>
    <w:rsid w:val="0033407A"/>
    <w:rsid w:val="003342D8"/>
    <w:rsid w:val="00334449"/>
    <w:rsid w:val="00334914"/>
    <w:rsid w:val="00334A83"/>
    <w:rsid w:val="00334D94"/>
    <w:rsid w:val="00334FEB"/>
    <w:rsid w:val="00335757"/>
    <w:rsid w:val="00335772"/>
    <w:rsid w:val="00335838"/>
    <w:rsid w:val="003359E0"/>
    <w:rsid w:val="003359F3"/>
    <w:rsid w:val="00335BEA"/>
    <w:rsid w:val="00335D03"/>
    <w:rsid w:val="0033603B"/>
    <w:rsid w:val="00336369"/>
    <w:rsid w:val="0033654A"/>
    <w:rsid w:val="00336653"/>
    <w:rsid w:val="00336A8D"/>
    <w:rsid w:val="00336AD7"/>
    <w:rsid w:val="00336F67"/>
    <w:rsid w:val="00337259"/>
    <w:rsid w:val="003374CA"/>
    <w:rsid w:val="003377C5"/>
    <w:rsid w:val="003378D2"/>
    <w:rsid w:val="00337C70"/>
    <w:rsid w:val="00337D1B"/>
    <w:rsid w:val="00337EF8"/>
    <w:rsid w:val="00337EFE"/>
    <w:rsid w:val="00337F88"/>
    <w:rsid w:val="003408E1"/>
    <w:rsid w:val="003408E6"/>
    <w:rsid w:val="00340B56"/>
    <w:rsid w:val="00340F39"/>
    <w:rsid w:val="0034139F"/>
    <w:rsid w:val="00341595"/>
    <w:rsid w:val="00341841"/>
    <w:rsid w:val="0034189F"/>
    <w:rsid w:val="00341C89"/>
    <w:rsid w:val="00341EEB"/>
    <w:rsid w:val="0034233F"/>
    <w:rsid w:val="00342586"/>
    <w:rsid w:val="0034274B"/>
    <w:rsid w:val="00342773"/>
    <w:rsid w:val="0034289F"/>
    <w:rsid w:val="003428C4"/>
    <w:rsid w:val="00342B3E"/>
    <w:rsid w:val="00343354"/>
    <w:rsid w:val="0034344B"/>
    <w:rsid w:val="00343771"/>
    <w:rsid w:val="00343C37"/>
    <w:rsid w:val="00344324"/>
    <w:rsid w:val="0034482C"/>
    <w:rsid w:val="003455C1"/>
    <w:rsid w:val="00345992"/>
    <w:rsid w:val="00345A14"/>
    <w:rsid w:val="00345F18"/>
    <w:rsid w:val="00346249"/>
    <w:rsid w:val="003462CC"/>
    <w:rsid w:val="003465F6"/>
    <w:rsid w:val="00346799"/>
    <w:rsid w:val="00346BC3"/>
    <w:rsid w:val="00346EF1"/>
    <w:rsid w:val="00346F0F"/>
    <w:rsid w:val="00346F2D"/>
    <w:rsid w:val="003471CD"/>
    <w:rsid w:val="003473EB"/>
    <w:rsid w:val="00347682"/>
    <w:rsid w:val="00347DD7"/>
    <w:rsid w:val="00347E23"/>
    <w:rsid w:val="00347F50"/>
    <w:rsid w:val="00347FBA"/>
    <w:rsid w:val="00350160"/>
    <w:rsid w:val="003501FD"/>
    <w:rsid w:val="003505AA"/>
    <w:rsid w:val="00350630"/>
    <w:rsid w:val="0035067F"/>
    <w:rsid w:val="00350725"/>
    <w:rsid w:val="003507A8"/>
    <w:rsid w:val="00350B05"/>
    <w:rsid w:val="00350B47"/>
    <w:rsid w:val="00350BF1"/>
    <w:rsid w:val="00350C6C"/>
    <w:rsid w:val="00350D06"/>
    <w:rsid w:val="00350DCA"/>
    <w:rsid w:val="00350DE5"/>
    <w:rsid w:val="00350DFC"/>
    <w:rsid w:val="00350EB7"/>
    <w:rsid w:val="0035109D"/>
    <w:rsid w:val="003512CE"/>
    <w:rsid w:val="00351301"/>
    <w:rsid w:val="003516B5"/>
    <w:rsid w:val="00351981"/>
    <w:rsid w:val="00351BC2"/>
    <w:rsid w:val="00351F3A"/>
    <w:rsid w:val="0035201D"/>
    <w:rsid w:val="0035213C"/>
    <w:rsid w:val="00352180"/>
    <w:rsid w:val="0035260F"/>
    <w:rsid w:val="003526D9"/>
    <w:rsid w:val="003527F9"/>
    <w:rsid w:val="00352B2A"/>
    <w:rsid w:val="00353209"/>
    <w:rsid w:val="0035344B"/>
    <w:rsid w:val="0035351F"/>
    <w:rsid w:val="00353BDD"/>
    <w:rsid w:val="00354151"/>
    <w:rsid w:val="0035426E"/>
    <w:rsid w:val="0035437D"/>
    <w:rsid w:val="00354933"/>
    <w:rsid w:val="00354BEF"/>
    <w:rsid w:val="0035511D"/>
    <w:rsid w:val="0035533F"/>
    <w:rsid w:val="003554E1"/>
    <w:rsid w:val="003554FD"/>
    <w:rsid w:val="003556D8"/>
    <w:rsid w:val="00355D03"/>
    <w:rsid w:val="00355D92"/>
    <w:rsid w:val="00355DA2"/>
    <w:rsid w:val="00355E60"/>
    <w:rsid w:val="00355FB0"/>
    <w:rsid w:val="00356361"/>
    <w:rsid w:val="0035666C"/>
    <w:rsid w:val="00356ACF"/>
    <w:rsid w:val="00356B13"/>
    <w:rsid w:val="00356B5C"/>
    <w:rsid w:val="00356CD0"/>
    <w:rsid w:val="00356CFF"/>
    <w:rsid w:val="0035706F"/>
    <w:rsid w:val="00357114"/>
    <w:rsid w:val="0035764B"/>
    <w:rsid w:val="003577EB"/>
    <w:rsid w:val="00357A18"/>
    <w:rsid w:val="003603F4"/>
    <w:rsid w:val="00360616"/>
    <w:rsid w:val="003606E3"/>
    <w:rsid w:val="0036074E"/>
    <w:rsid w:val="00360832"/>
    <w:rsid w:val="00360A27"/>
    <w:rsid w:val="00360BEE"/>
    <w:rsid w:val="00360ECE"/>
    <w:rsid w:val="00361050"/>
    <w:rsid w:val="003610A3"/>
    <w:rsid w:val="003610E7"/>
    <w:rsid w:val="003615EE"/>
    <w:rsid w:val="00361867"/>
    <w:rsid w:val="00361D3C"/>
    <w:rsid w:val="00361EA8"/>
    <w:rsid w:val="003624AA"/>
    <w:rsid w:val="003625D0"/>
    <w:rsid w:val="00362D7D"/>
    <w:rsid w:val="00362E48"/>
    <w:rsid w:val="00362EE2"/>
    <w:rsid w:val="00362F80"/>
    <w:rsid w:val="003630C8"/>
    <w:rsid w:val="00363611"/>
    <w:rsid w:val="00363FDD"/>
    <w:rsid w:val="0036428A"/>
    <w:rsid w:val="00364C4A"/>
    <w:rsid w:val="00364E13"/>
    <w:rsid w:val="00365405"/>
    <w:rsid w:val="0036548A"/>
    <w:rsid w:val="003654F6"/>
    <w:rsid w:val="0036550F"/>
    <w:rsid w:val="003658A5"/>
    <w:rsid w:val="00365F0E"/>
    <w:rsid w:val="00365FCC"/>
    <w:rsid w:val="00366009"/>
    <w:rsid w:val="003663AC"/>
    <w:rsid w:val="003665AB"/>
    <w:rsid w:val="00366C20"/>
    <w:rsid w:val="0036724F"/>
    <w:rsid w:val="0036737C"/>
    <w:rsid w:val="00367812"/>
    <w:rsid w:val="003678A9"/>
    <w:rsid w:val="0036797B"/>
    <w:rsid w:val="00367B60"/>
    <w:rsid w:val="00367E44"/>
    <w:rsid w:val="00367EC2"/>
    <w:rsid w:val="0037015D"/>
    <w:rsid w:val="00370173"/>
    <w:rsid w:val="00370454"/>
    <w:rsid w:val="00370758"/>
    <w:rsid w:val="0037093F"/>
    <w:rsid w:val="00370944"/>
    <w:rsid w:val="00370A0E"/>
    <w:rsid w:val="00370A4A"/>
    <w:rsid w:val="00370C1E"/>
    <w:rsid w:val="0037121B"/>
    <w:rsid w:val="0037153D"/>
    <w:rsid w:val="00371652"/>
    <w:rsid w:val="00371749"/>
    <w:rsid w:val="003718F5"/>
    <w:rsid w:val="00372526"/>
    <w:rsid w:val="00372594"/>
    <w:rsid w:val="0037279B"/>
    <w:rsid w:val="00372A09"/>
    <w:rsid w:val="00372B18"/>
    <w:rsid w:val="0037366D"/>
    <w:rsid w:val="00373996"/>
    <w:rsid w:val="00373CF1"/>
    <w:rsid w:val="00373FCE"/>
    <w:rsid w:val="00374072"/>
    <w:rsid w:val="00374339"/>
    <w:rsid w:val="003744A3"/>
    <w:rsid w:val="003744CD"/>
    <w:rsid w:val="003744EC"/>
    <w:rsid w:val="003746AD"/>
    <w:rsid w:val="00374913"/>
    <w:rsid w:val="00374C2A"/>
    <w:rsid w:val="00374DC6"/>
    <w:rsid w:val="00375819"/>
    <w:rsid w:val="00375862"/>
    <w:rsid w:val="00375C28"/>
    <w:rsid w:val="00375EE4"/>
    <w:rsid w:val="0037641F"/>
    <w:rsid w:val="0037652B"/>
    <w:rsid w:val="00376E22"/>
    <w:rsid w:val="00376E79"/>
    <w:rsid w:val="0037727A"/>
    <w:rsid w:val="00377317"/>
    <w:rsid w:val="003774DF"/>
    <w:rsid w:val="0037763B"/>
    <w:rsid w:val="0037767C"/>
    <w:rsid w:val="003776BF"/>
    <w:rsid w:val="00377C17"/>
    <w:rsid w:val="003802DF"/>
    <w:rsid w:val="00380581"/>
    <w:rsid w:val="003808B4"/>
    <w:rsid w:val="00380D4C"/>
    <w:rsid w:val="00380E26"/>
    <w:rsid w:val="003818E4"/>
    <w:rsid w:val="00381ABF"/>
    <w:rsid w:val="003821DF"/>
    <w:rsid w:val="00382384"/>
    <w:rsid w:val="003824F6"/>
    <w:rsid w:val="0038260F"/>
    <w:rsid w:val="00382920"/>
    <w:rsid w:val="0038292D"/>
    <w:rsid w:val="00382A4D"/>
    <w:rsid w:val="00382B81"/>
    <w:rsid w:val="00382CAE"/>
    <w:rsid w:val="00382E9D"/>
    <w:rsid w:val="00383797"/>
    <w:rsid w:val="00383BD5"/>
    <w:rsid w:val="00383C8C"/>
    <w:rsid w:val="00383E56"/>
    <w:rsid w:val="00384283"/>
    <w:rsid w:val="003842DA"/>
    <w:rsid w:val="00384551"/>
    <w:rsid w:val="0038495C"/>
    <w:rsid w:val="00384A04"/>
    <w:rsid w:val="00384A9B"/>
    <w:rsid w:val="00384CA8"/>
    <w:rsid w:val="00384DB7"/>
    <w:rsid w:val="003852CD"/>
    <w:rsid w:val="00385496"/>
    <w:rsid w:val="00385CF2"/>
    <w:rsid w:val="00385D37"/>
    <w:rsid w:val="00385DCE"/>
    <w:rsid w:val="003863A7"/>
    <w:rsid w:val="00386967"/>
    <w:rsid w:val="00386A12"/>
    <w:rsid w:val="00386DC4"/>
    <w:rsid w:val="003872DD"/>
    <w:rsid w:val="003873CA"/>
    <w:rsid w:val="00387524"/>
    <w:rsid w:val="003877D5"/>
    <w:rsid w:val="0038783D"/>
    <w:rsid w:val="003878D1"/>
    <w:rsid w:val="003879E3"/>
    <w:rsid w:val="00387A6B"/>
    <w:rsid w:val="00387DB8"/>
    <w:rsid w:val="00387E73"/>
    <w:rsid w:val="0039030B"/>
    <w:rsid w:val="00390379"/>
    <w:rsid w:val="00390CE6"/>
    <w:rsid w:val="003914EC"/>
    <w:rsid w:val="003915E9"/>
    <w:rsid w:val="00391DFD"/>
    <w:rsid w:val="003923EC"/>
    <w:rsid w:val="00392DC3"/>
    <w:rsid w:val="003931E4"/>
    <w:rsid w:val="00393520"/>
    <w:rsid w:val="0039391F"/>
    <w:rsid w:val="0039393E"/>
    <w:rsid w:val="00393A9C"/>
    <w:rsid w:val="00393D03"/>
    <w:rsid w:val="00393D9C"/>
    <w:rsid w:val="003942D4"/>
    <w:rsid w:val="00395A5F"/>
    <w:rsid w:val="00395CA5"/>
    <w:rsid w:val="00395E5D"/>
    <w:rsid w:val="003963C9"/>
    <w:rsid w:val="00396539"/>
    <w:rsid w:val="0039694B"/>
    <w:rsid w:val="00396B4F"/>
    <w:rsid w:val="00396D6F"/>
    <w:rsid w:val="0039715F"/>
    <w:rsid w:val="0039742C"/>
    <w:rsid w:val="0039750A"/>
    <w:rsid w:val="0039768F"/>
    <w:rsid w:val="003976CA"/>
    <w:rsid w:val="00397D69"/>
    <w:rsid w:val="00397EB2"/>
    <w:rsid w:val="00397F8C"/>
    <w:rsid w:val="00397FEA"/>
    <w:rsid w:val="003A002F"/>
    <w:rsid w:val="003A0245"/>
    <w:rsid w:val="003A04A1"/>
    <w:rsid w:val="003A0BCB"/>
    <w:rsid w:val="003A0CFD"/>
    <w:rsid w:val="003A1084"/>
    <w:rsid w:val="003A15C1"/>
    <w:rsid w:val="003A170A"/>
    <w:rsid w:val="003A1B1C"/>
    <w:rsid w:val="003A2598"/>
    <w:rsid w:val="003A2705"/>
    <w:rsid w:val="003A277D"/>
    <w:rsid w:val="003A3084"/>
    <w:rsid w:val="003A35BD"/>
    <w:rsid w:val="003A36EA"/>
    <w:rsid w:val="003A3B5D"/>
    <w:rsid w:val="003A42B9"/>
    <w:rsid w:val="003A43E6"/>
    <w:rsid w:val="003A4625"/>
    <w:rsid w:val="003A475C"/>
    <w:rsid w:val="003A4C71"/>
    <w:rsid w:val="003A4ECA"/>
    <w:rsid w:val="003A4FC9"/>
    <w:rsid w:val="003A52E2"/>
    <w:rsid w:val="003A53C7"/>
    <w:rsid w:val="003A5822"/>
    <w:rsid w:val="003A589B"/>
    <w:rsid w:val="003A5993"/>
    <w:rsid w:val="003A5B3E"/>
    <w:rsid w:val="003A5D50"/>
    <w:rsid w:val="003A609E"/>
    <w:rsid w:val="003A6472"/>
    <w:rsid w:val="003A6C92"/>
    <w:rsid w:val="003A6F08"/>
    <w:rsid w:val="003A726A"/>
    <w:rsid w:val="003A79C4"/>
    <w:rsid w:val="003A7AEF"/>
    <w:rsid w:val="003A7D07"/>
    <w:rsid w:val="003B0328"/>
    <w:rsid w:val="003B055E"/>
    <w:rsid w:val="003B09E9"/>
    <w:rsid w:val="003B0CAF"/>
    <w:rsid w:val="003B0DF3"/>
    <w:rsid w:val="003B1121"/>
    <w:rsid w:val="003B12CF"/>
    <w:rsid w:val="003B1EAB"/>
    <w:rsid w:val="003B1F82"/>
    <w:rsid w:val="003B25B7"/>
    <w:rsid w:val="003B264A"/>
    <w:rsid w:val="003B2B05"/>
    <w:rsid w:val="003B2BB1"/>
    <w:rsid w:val="003B2C3E"/>
    <w:rsid w:val="003B2C81"/>
    <w:rsid w:val="003B2E17"/>
    <w:rsid w:val="003B31D4"/>
    <w:rsid w:val="003B345A"/>
    <w:rsid w:val="003B389A"/>
    <w:rsid w:val="003B3E89"/>
    <w:rsid w:val="003B3F40"/>
    <w:rsid w:val="003B405B"/>
    <w:rsid w:val="003B4B15"/>
    <w:rsid w:val="003B4D7B"/>
    <w:rsid w:val="003B4E32"/>
    <w:rsid w:val="003B4E53"/>
    <w:rsid w:val="003B5305"/>
    <w:rsid w:val="003B5A75"/>
    <w:rsid w:val="003B6304"/>
    <w:rsid w:val="003B68EE"/>
    <w:rsid w:val="003B6A99"/>
    <w:rsid w:val="003B6C75"/>
    <w:rsid w:val="003B6E5C"/>
    <w:rsid w:val="003B6EDB"/>
    <w:rsid w:val="003B6F90"/>
    <w:rsid w:val="003B70C3"/>
    <w:rsid w:val="003B7101"/>
    <w:rsid w:val="003B727C"/>
    <w:rsid w:val="003B7507"/>
    <w:rsid w:val="003B753B"/>
    <w:rsid w:val="003B7CB9"/>
    <w:rsid w:val="003B7D61"/>
    <w:rsid w:val="003B7F81"/>
    <w:rsid w:val="003C0184"/>
    <w:rsid w:val="003C044D"/>
    <w:rsid w:val="003C051D"/>
    <w:rsid w:val="003C0F70"/>
    <w:rsid w:val="003C1058"/>
    <w:rsid w:val="003C11E5"/>
    <w:rsid w:val="003C1279"/>
    <w:rsid w:val="003C14F8"/>
    <w:rsid w:val="003C15FE"/>
    <w:rsid w:val="003C169D"/>
    <w:rsid w:val="003C196D"/>
    <w:rsid w:val="003C19EB"/>
    <w:rsid w:val="003C1AAF"/>
    <w:rsid w:val="003C1E00"/>
    <w:rsid w:val="003C1E90"/>
    <w:rsid w:val="003C23D8"/>
    <w:rsid w:val="003C24CD"/>
    <w:rsid w:val="003C252B"/>
    <w:rsid w:val="003C26D6"/>
    <w:rsid w:val="003C2703"/>
    <w:rsid w:val="003C28DB"/>
    <w:rsid w:val="003C2D9A"/>
    <w:rsid w:val="003C2E13"/>
    <w:rsid w:val="003C312E"/>
    <w:rsid w:val="003C34CF"/>
    <w:rsid w:val="003C3BED"/>
    <w:rsid w:val="003C45FC"/>
    <w:rsid w:val="003C462C"/>
    <w:rsid w:val="003C46CF"/>
    <w:rsid w:val="003C4989"/>
    <w:rsid w:val="003C4C07"/>
    <w:rsid w:val="003C5508"/>
    <w:rsid w:val="003C5939"/>
    <w:rsid w:val="003C5C1F"/>
    <w:rsid w:val="003C5CE3"/>
    <w:rsid w:val="003C5E81"/>
    <w:rsid w:val="003C64AF"/>
    <w:rsid w:val="003C662D"/>
    <w:rsid w:val="003C695B"/>
    <w:rsid w:val="003C6D27"/>
    <w:rsid w:val="003C712E"/>
    <w:rsid w:val="003C71B9"/>
    <w:rsid w:val="003C7828"/>
    <w:rsid w:val="003C78CE"/>
    <w:rsid w:val="003C7EBF"/>
    <w:rsid w:val="003C7F35"/>
    <w:rsid w:val="003D00EA"/>
    <w:rsid w:val="003D0714"/>
    <w:rsid w:val="003D095C"/>
    <w:rsid w:val="003D09EA"/>
    <w:rsid w:val="003D0A3F"/>
    <w:rsid w:val="003D101E"/>
    <w:rsid w:val="003D1143"/>
    <w:rsid w:val="003D1257"/>
    <w:rsid w:val="003D12FB"/>
    <w:rsid w:val="003D1455"/>
    <w:rsid w:val="003D1ED2"/>
    <w:rsid w:val="003D2A72"/>
    <w:rsid w:val="003D2C90"/>
    <w:rsid w:val="003D2E79"/>
    <w:rsid w:val="003D2F70"/>
    <w:rsid w:val="003D31CD"/>
    <w:rsid w:val="003D32BF"/>
    <w:rsid w:val="003D3557"/>
    <w:rsid w:val="003D3638"/>
    <w:rsid w:val="003D395A"/>
    <w:rsid w:val="003D3CBE"/>
    <w:rsid w:val="003D3EBC"/>
    <w:rsid w:val="003D4469"/>
    <w:rsid w:val="003D4488"/>
    <w:rsid w:val="003D4B0A"/>
    <w:rsid w:val="003D4BDA"/>
    <w:rsid w:val="003D4D85"/>
    <w:rsid w:val="003D52B2"/>
    <w:rsid w:val="003D52E4"/>
    <w:rsid w:val="003D532A"/>
    <w:rsid w:val="003D54AD"/>
    <w:rsid w:val="003D5594"/>
    <w:rsid w:val="003D55DC"/>
    <w:rsid w:val="003D572B"/>
    <w:rsid w:val="003D5A7C"/>
    <w:rsid w:val="003D5C2F"/>
    <w:rsid w:val="003D5C5D"/>
    <w:rsid w:val="003D5D42"/>
    <w:rsid w:val="003D5E83"/>
    <w:rsid w:val="003D60B2"/>
    <w:rsid w:val="003D63C3"/>
    <w:rsid w:val="003D6702"/>
    <w:rsid w:val="003D6C49"/>
    <w:rsid w:val="003D6F71"/>
    <w:rsid w:val="003D703C"/>
    <w:rsid w:val="003D7124"/>
    <w:rsid w:val="003D75D6"/>
    <w:rsid w:val="003E03CF"/>
    <w:rsid w:val="003E0447"/>
    <w:rsid w:val="003E0552"/>
    <w:rsid w:val="003E0590"/>
    <w:rsid w:val="003E0DEA"/>
    <w:rsid w:val="003E15C7"/>
    <w:rsid w:val="003E186B"/>
    <w:rsid w:val="003E18AA"/>
    <w:rsid w:val="003E1C00"/>
    <w:rsid w:val="003E2BF3"/>
    <w:rsid w:val="003E2F36"/>
    <w:rsid w:val="003E312F"/>
    <w:rsid w:val="003E397B"/>
    <w:rsid w:val="003E3C28"/>
    <w:rsid w:val="003E42C1"/>
    <w:rsid w:val="003E47D5"/>
    <w:rsid w:val="003E486D"/>
    <w:rsid w:val="003E4A66"/>
    <w:rsid w:val="003E4E72"/>
    <w:rsid w:val="003E508F"/>
    <w:rsid w:val="003E52B2"/>
    <w:rsid w:val="003E5589"/>
    <w:rsid w:val="003E5845"/>
    <w:rsid w:val="003E5C02"/>
    <w:rsid w:val="003E5E96"/>
    <w:rsid w:val="003E6500"/>
    <w:rsid w:val="003E67BB"/>
    <w:rsid w:val="003E7110"/>
    <w:rsid w:val="003E7216"/>
    <w:rsid w:val="003E72F9"/>
    <w:rsid w:val="003E7821"/>
    <w:rsid w:val="003E7867"/>
    <w:rsid w:val="003E78A4"/>
    <w:rsid w:val="003E7C42"/>
    <w:rsid w:val="003F0417"/>
    <w:rsid w:val="003F05C0"/>
    <w:rsid w:val="003F0829"/>
    <w:rsid w:val="003F093A"/>
    <w:rsid w:val="003F09C8"/>
    <w:rsid w:val="003F0D4C"/>
    <w:rsid w:val="003F0E14"/>
    <w:rsid w:val="003F0E3D"/>
    <w:rsid w:val="003F1907"/>
    <w:rsid w:val="003F1922"/>
    <w:rsid w:val="003F1973"/>
    <w:rsid w:val="003F1E9A"/>
    <w:rsid w:val="003F22BC"/>
    <w:rsid w:val="003F26C3"/>
    <w:rsid w:val="003F278F"/>
    <w:rsid w:val="003F27FE"/>
    <w:rsid w:val="003F2A0C"/>
    <w:rsid w:val="003F3246"/>
    <w:rsid w:val="003F38E3"/>
    <w:rsid w:val="003F3B8D"/>
    <w:rsid w:val="003F3C62"/>
    <w:rsid w:val="003F3F13"/>
    <w:rsid w:val="003F42EE"/>
    <w:rsid w:val="003F461E"/>
    <w:rsid w:val="003F470E"/>
    <w:rsid w:val="003F4816"/>
    <w:rsid w:val="003F5369"/>
    <w:rsid w:val="003F5D9C"/>
    <w:rsid w:val="003F6096"/>
    <w:rsid w:val="003F61DD"/>
    <w:rsid w:val="003F64F2"/>
    <w:rsid w:val="003F6551"/>
    <w:rsid w:val="003F659A"/>
    <w:rsid w:val="003F68D5"/>
    <w:rsid w:val="003F690A"/>
    <w:rsid w:val="003F69D9"/>
    <w:rsid w:val="003F6A05"/>
    <w:rsid w:val="003F6EAB"/>
    <w:rsid w:val="003F7266"/>
    <w:rsid w:val="003F752E"/>
    <w:rsid w:val="003F77FC"/>
    <w:rsid w:val="003F7F16"/>
    <w:rsid w:val="0040047C"/>
    <w:rsid w:val="00400A09"/>
    <w:rsid w:val="00400B03"/>
    <w:rsid w:val="00400C86"/>
    <w:rsid w:val="0040128F"/>
    <w:rsid w:val="004012D7"/>
    <w:rsid w:val="004015B0"/>
    <w:rsid w:val="004018F7"/>
    <w:rsid w:val="00401980"/>
    <w:rsid w:val="00401DA2"/>
    <w:rsid w:val="00401E76"/>
    <w:rsid w:val="00401F0C"/>
    <w:rsid w:val="004022F8"/>
    <w:rsid w:val="00402A36"/>
    <w:rsid w:val="00402A63"/>
    <w:rsid w:val="00402AA8"/>
    <w:rsid w:val="00403089"/>
    <w:rsid w:val="004033FB"/>
    <w:rsid w:val="0040390F"/>
    <w:rsid w:val="00403B0E"/>
    <w:rsid w:val="00403DAF"/>
    <w:rsid w:val="00403F14"/>
    <w:rsid w:val="0040428D"/>
    <w:rsid w:val="0040445B"/>
    <w:rsid w:val="0040471E"/>
    <w:rsid w:val="0040484D"/>
    <w:rsid w:val="00404ABC"/>
    <w:rsid w:val="00404B55"/>
    <w:rsid w:val="00404BF3"/>
    <w:rsid w:val="00404E1E"/>
    <w:rsid w:val="00404E71"/>
    <w:rsid w:val="00404E98"/>
    <w:rsid w:val="00405114"/>
    <w:rsid w:val="00405347"/>
    <w:rsid w:val="00405772"/>
    <w:rsid w:val="004059FA"/>
    <w:rsid w:val="004062F2"/>
    <w:rsid w:val="00406619"/>
    <w:rsid w:val="00406674"/>
    <w:rsid w:val="00406A9C"/>
    <w:rsid w:val="00407683"/>
    <w:rsid w:val="00407734"/>
    <w:rsid w:val="00407B28"/>
    <w:rsid w:val="00407D65"/>
    <w:rsid w:val="00407FFC"/>
    <w:rsid w:val="00410571"/>
    <w:rsid w:val="004105F6"/>
    <w:rsid w:val="00410AAF"/>
    <w:rsid w:val="00410BEB"/>
    <w:rsid w:val="00410D79"/>
    <w:rsid w:val="00410D98"/>
    <w:rsid w:val="00411534"/>
    <w:rsid w:val="00411C3E"/>
    <w:rsid w:val="0041292F"/>
    <w:rsid w:val="00412B47"/>
    <w:rsid w:val="00412FA7"/>
    <w:rsid w:val="004135E4"/>
    <w:rsid w:val="00413765"/>
    <w:rsid w:val="00413AAE"/>
    <w:rsid w:val="00414084"/>
    <w:rsid w:val="00414367"/>
    <w:rsid w:val="0041448E"/>
    <w:rsid w:val="00414575"/>
    <w:rsid w:val="00414962"/>
    <w:rsid w:val="00414ED1"/>
    <w:rsid w:val="00415AC9"/>
    <w:rsid w:val="00415C20"/>
    <w:rsid w:val="0041631A"/>
    <w:rsid w:val="0041646F"/>
    <w:rsid w:val="004166A1"/>
    <w:rsid w:val="00417008"/>
    <w:rsid w:val="00417247"/>
    <w:rsid w:val="0041769E"/>
    <w:rsid w:val="004176FC"/>
    <w:rsid w:val="00417701"/>
    <w:rsid w:val="004178B3"/>
    <w:rsid w:val="004179AC"/>
    <w:rsid w:val="00417B22"/>
    <w:rsid w:val="0042036A"/>
    <w:rsid w:val="00420466"/>
    <w:rsid w:val="004205DC"/>
    <w:rsid w:val="00420849"/>
    <w:rsid w:val="00420B5E"/>
    <w:rsid w:val="00420BA2"/>
    <w:rsid w:val="00420C3C"/>
    <w:rsid w:val="00420EF7"/>
    <w:rsid w:val="004215FA"/>
    <w:rsid w:val="00421737"/>
    <w:rsid w:val="00421783"/>
    <w:rsid w:val="00421CB8"/>
    <w:rsid w:val="004221DA"/>
    <w:rsid w:val="00422446"/>
    <w:rsid w:val="00422579"/>
    <w:rsid w:val="00422817"/>
    <w:rsid w:val="00422D3D"/>
    <w:rsid w:val="0042318A"/>
    <w:rsid w:val="004231C1"/>
    <w:rsid w:val="0042329B"/>
    <w:rsid w:val="004233CB"/>
    <w:rsid w:val="0042366A"/>
    <w:rsid w:val="004238F2"/>
    <w:rsid w:val="00423940"/>
    <w:rsid w:val="00423B37"/>
    <w:rsid w:val="00423E52"/>
    <w:rsid w:val="004241AC"/>
    <w:rsid w:val="00424267"/>
    <w:rsid w:val="0042455C"/>
    <w:rsid w:val="00424668"/>
    <w:rsid w:val="00424854"/>
    <w:rsid w:val="00425647"/>
    <w:rsid w:val="00425D15"/>
    <w:rsid w:val="00425FCA"/>
    <w:rsid w:val="00426268"/>
    <w:rsid w:val="004265FE"/>
    <w:rsid w:val="0042660B"/>
    <w:rsid w:val="004272F8"/>
    <w:rsid w:val="00427591"/>
    <w:rsid w:val="004275F9"/>
    <w:rsid w:val="0043042E"/>
    <w:rsid w:val="004304E0"/>
    <w:rsid w:val="00430657"/>
    <w:rsid w:val="00430923"/>
    <w:rsid w:val="00430926"/>
    <w:rsid w:val="0043097F"/>
    <w:rsid w:val="00430E61"/>
    <w:rsid w:val="00431B47"/>
    <w:rsid w:val="00431C6A"/>
    <w:rsid w:val="00431FA9"/>
    <w:rsid w:val="00432104"/>
    <w:rsid w:val="004321B6"/>
    <w:rsid w:val="004323F5"/>
    <w:rsid w:val="0043244E"/>
    <w:rsid w:val="004327B9"/>
    <w:rsid w:val="004329C7"/>
    <w:rsid w:val="00432F37"/>
    <w:rsid w:val="0043305D"/>
    <w:rsid w:val="004330D5"/>
    <w:rsid w:val="00433448"/>
    <w:rsid w:val="00433677"/>
    <w:rsid w:val="004336CE"/>
    <w:rsid w:val="00433904"/>
    <w:rsid w:val="00433C70"/>
    <w:rsid w:val="00433D0C"/>
    <w:rsid w:val="00433D3E"/>
    <w:rsid w:val="0043455C"/>
    <w:rsid w:val="004346FA"/>
    <w:rsid w:val="004347A1"/>
    <w:rsid w:val="00434852"/>
    <w:rsid w:val="00434BE2"/>
    <w:rsid w:val="00434CB4"/>
    <w:rsid w:val="00435076"/>
    <w:rsid w:val="00435250"/>
    <w:rsid w:val="00435260"/>
    <w:rsid w:val="0043589D"/>
    <w:rsid w:val="00435C25"/>
    <w:rsid w:val="00435DC7"/>
    <w:rsid w:val="00435EEF"/>
    <w:rsid w:val="00435F6A"/>
    <w:rsid w:val="00436050"/>
    <w:rsid w:val="004361A4"/>
    <w:rsid w:val="004361EE"/>
    <w:rsid w:val="00436678"/>
    <w:rsid w:val="00436BA2"/>
    <w:rsid w:val="0043749F"/>
    <w:rsid w:val="004376C8"/>
    <w:rsid w:val="00437BB1"/>
    <w:rsid w:val="004402BA"/>
    <w:rsid w:val="0044036E"/>
    <w:rsid w:val="004403B7"/>
    <w:rsid w:val="00440C48"/>
    <w:rsid w:val="00440FD0"/>
    <w:rsid w:val="00441435"/>
    <w:rsid w:val="004414E5"/>
    <w:rsid w:val="004415B9"/>
    <w:rsid w:val="004418B5"/>
    <w:rsid w:val="00441A83"/>
    <w:rsid w:val="004420C8"/>
    <w:rsid w:val="004420ED"/>
    <w:rsid w:val="004422DC"/>
    <w:rsid w:val="00442B95"/>
    <w:rsid w:val="00443459"/>
    <w:rsid w:val="00443651"/>
    <w:rsid w:val="00443739"/>
    <w:rsid w:val="0044375C"/>
    <w:rsid w:val="00443A79"/>
    <w:rsid w:val="00443C5B"/>
    <w:rsid w:val="00443C6D"/>
    <w:rsid w:val="0044428B"/>
    <w:rsid w:val="00444541"/>
    <w:rsid w:val="0044585E"/>
    <w:rsid w:val="004459CC"/>
    <w:rsid w:val="00446212"/>
    <w:rsid w:val="00446214"/>
    <w:rsid w:val="004466E4"/>
    <w:rsid w:val="004467EC"/>
    <w:rsid w:val="004467F5"/>
    <w:rsid w:val="004469E4"/>
    <w:rsid w:val="00446B02"/>
    <w:rsid w:val="00446C73"/>
    <w:rsid w:val="00446D1A"/>
    <w:rsid w:val="004477A3"/>
    <w:rsid w:val="004477E5"/>
    <w:rsid w:val="004478EF"/>
    <w:rsid w:val="00447AED"/>
    <w:rsid w:val="00447F05"/>
    <w:rsid w:val="0045008F"/>
    <w:rsid w:val="00450142"/>
    <w:rsid w:val="00450155"/>
    <w:rsid w:val="00450269"/>
    <w:rsid w:val="004502DE"/>
    <w:rsid w:val="00450CC7"/>
    <w:rsid w:val="00450D4C"/>
    <w:rsid w:val="00450DFF"/>
    <w:rsid w:val="00451525"/>
    <w:rsid w:val="004524A3"/>
    <w:rsid w:val="00452872"/>
    <w:rsid w:val="00452CBD"/>
    <w:rsid w:val="00452EE3"/>
    <w:rsid w:val="00452F13"/>
    <w:rsid w:val="004530C5"/>
    <w:rsid w:val="004530C9"/>
    <w:rsid w:val="0045331C"/>
    <w:rsid w:val="004535D6"/>
    <w:rsid w:val="00453A98"/>
    <w:rsid w:val="00453ADF"/>
    <w:rsid w:val="00453B1A"/>
    <w:rsid w:val="00453BF5"/>
    <w:rsid w:val="00453D9C"/>
    <w:rsid w:val="00453DB6"/>
    <w:rsid w:val="004540EB"/>
    <w:rsid w:val="0045416F"/>
    <w:rsid w:val="0045461A"/>
    <w:rsid w:val="00454A3C"/>
    <w:rsid w:val="00454A5A"/>
    <w:rsid w:val="00455206"/>
    <w:rsid w:val="00455211"/>
    <w:rsid w:val="004552C3"/>
    <w:rsid w:val="00455386"/>
    <w:rsid w:val="00455500"/>
    <w:rsid w:val="0045589F"/>
    <w:rsid w:val="00456097"/>
    <w:rsid w:val="004566F4"/>
    <w:rsid w:val="00456758"/>
    <w:rsid w:val="004568B2"/>
    <w:rsid w:val="004568B3"/>
    <w:rsid w:val="004570EC"/>
    <w:rsid w:val="0045728C"/>
    <w:rsid w:val="004574DA"/>
    <w:rsid w:val="004577F6"/>
    <w:rsid w:val="00457936"/>
    <w:rsid w:val="00457A5D"/>
    <w:rsid w:val="00460242"/>
    <w:rsid w:val="00460259"/>
    <w:rsid w:val="004603C7"/>
    <w:rsid w:val="004605E0"/>
    <w:rsid w:val="004605F4"/>
    <w:rsid w:val="00460F80"/>
    <w:rsid w:val="00461045"/>
    <w:rsid w:val="004615AB"/>
    <w:rsid w:val="00461B3F"/>
    <w:rsid w:val="00461DD8"/>
    <w:rsid w:val="00461DF1"/>
    <w:rsid w:val="00461EFB"/>
    <w:rsid w:val="004622F8"/>
    <w:rsid w:val="004624A8"/>
    <w:rsid w:val="0046251E"/>
    <w:rsid w:val="0046292F"/>
    <w:rsid w:val="00462947"/>
    <w:rsid w:val="00462D6D"/>
    <w:rsid w:val="00462F60"/>
    <w:rsid w:val="004631C7"/>
    <w:rsid w:val="004633B5"/>
    <w:rsid w:val="00463552"/>
    <w:rsid w:val="00463695"/>
    <w:rsid w:val="004637FD"/>
    <w:rsid w:val="00463B9A"/>
    <w:rsid w:val="00463CF6"/>
    <w:rsid w:val="00464109"/>
    <w:rsid w:val="0046413B"/>
    <w:rsid w:val="004643F0"/>
    <w:rsid w:val="004647C1"/>
    <w:rsid w:val="00464A42"/>
    <w:rsid w:val="00464FF1"/>
    <w:rsid w:val="004651CB"/>
    <w:rsid w:val="0046586D"/>
    <w:rsid w:val="00465B77"/>
    <w:rsid w:val="00465F97"/>
    <w:rsid w:val="0046613D"/>
    <w:rsid w:val="00466E08"/>
    <w:rsid w:val="00467005"/>
    <w:rsid w:val="0046708E"/>
    <w:rsid w:val="00467166"/>
    <w:rsid w:val="0046742F"/>
    <w:rsid w:val="0046763D"/>
    <w:rsid w:val="0046773E"/>
    <w:rsid w:val="00467787"/>
    <w:rsid w:val="004677FB"/>
    <w:rsid w:val="00467963"/>
    <w:rsid w:val="00467B04"/>
    <w:rsid w:val="00467C69"/>
    <w:rsid w:val="00467D9C"/>
    <w:rsid w:val="00470430"/>
    <w:rsid w:val="00470539"/>
    <w:rsid w:val="00470C94"/>
    <w:rsid w:val="00471093"/>
    <w:rsid w:val="0047164A"/>
    <w:rsid w:val="004717E7"/>
    <w:rsid w:val="0047188D"/>
    <w:rsid w:val="0047191C"/>
    <w:rsid w:val="00471ADA"/>
    <w:rsid w:val="00471B43"/>
    <w:rsid w:val="00471E40"/>
    <w:rsid w:val="004720D3"/>
    <w:rsid w:val="00472BA0"/>
    <w:rsid w:val="00472E55"/>
    <w:rsid w:val="004737D6"/>
    <w:rsid w:val="004741F8"/>
    <w:rsid w:val="00474777"/>
    <w:rsid w:val="0047488E"/>
    <w:rsid w:val="00474A2C"/>
    <w:rsid w:val="00474EE8"/>
    <w:rsid w:val="00475012"/>
    <w:rsid w:val="00475ACC"/>
    <w:rsid w:val="00475AE2"/>
    <w:rsid w:val="00475D82"/>
    <w:rsid w:val="00475FA3"/>
    <w:rsid w:val="0047632B"/>
    <w:rsid w:val="00476780"/>
    <w:rsid w:val="00476BA8"/>
    <w:rsid w:val="0047708D"/>
    <w:rsid w:val="004771B3"/>
    <w:rsid w:val="00477292"/>
    <w:rsid w:val="004776A2"/>
    <w:rsid w:val="004776DB"/>
    <w:rsid w:val="00477796"/>
    <w:rsid w:val="004779C2"/>
    <w:rsid w:val="004779DB"/>
    <w:rsid w:val="00477A6B"/>
    <w:rsid w:val="00477C3C"/>
    <w:rsid w:val="004802A2"/>
    <w:rsid w:val="004804E1"/>
    <w:rsid w:val="00480C27"/>
    <w:rsid w:val="00480D6F"/>
    <w:rsid w:val="00480DA1"/>
    <w:rsid w:val="00480E26"/>
    <w:rsid w:val="004813C8"/>
    <w:rsid w:val="004818B2"/>
    <w:rsid w:val="00481952"/>
    <w:rsid w:val="00481F65"/>
    <w:rsid w:val="00481FC6"/>
    <w:rsid w:val="004824FD"/>
    <w:rsid w:val="004828AF"/>
    <w:rsid w:val="00482F60"/>
    <w:rsid w:val="00483FC9"/>
    <w:rsid w:val="004843A6"/>
    <w:rsid w:val="004845E4"/>
    <w:rsid w:val="004849F8"/>
    <w:rsid w:val="00484CAB"/>
    <w:rsid w:val="00484D53"/>
    <w:rsid w:val="00484E97"/>
    <w:rsid w:val="004850C5"/>
    <w:rsid w:val="004853F4"/>
    <w:rsid w:val="004856A4"/>
    <w:rsid w:val="004858EF"/>
    <w:rsid w:val="00485AB5"/>
    <w:rsid w:val="00485B93"/>
    <w:rsid w:val="00485D73"/>
    <w:rsid w:val="00485DF9"/>
    <w:rsid w:val="00485FEE"/>
    <w:rsid w:val="00486040"/>
    <w:rsid w:val="004863F0"/>
    <w:rsid w:val="004864F8"/>
    <w:rsid w:val="004866AC"/>
    <w:rsid w:val="0048673F"/>
    <w:rsid w:val="00486A34"/>
    <w:rsid w:val="00486BA6"/>
    <w:rsid w:val="00486C14"/>
    <w:rsid w:val="00486E9D"/>
    <w:rsid w:val="00487010"/>
    <w:rsid w:val="0048702B"/>
    <w:rsid w:val="00487153"/>
    <w:rsid w:val="00487380"/>
    <w:rsid w:val="004873E6"/>
    <w:rsid w:val="0048764E"/>
    <w:rsid w:val="004878E8"/>
    <w:rsid w:val="00487B0F"/>
    <w:rsid w:val="00487B9F"/>
    <w:rsid w:val="00487E83"/>
    <w:rsid w:val="00487EC5"/>
    <w:rsid w:val="00487F74"/>
    <w:rsid w:val="00487FE1"/>
    <w:rsid w:val="0049002E"/>
    <w:rsid w:val="00490867"/>
    <w:rsid w:val="00490A11"/>
    <w:rsid w:val="00490F4A"/>
    <w:rsid w:val="004911F9"/>
    <w:rsid w:val="0049131F"/>
    <w:rsid w:val="00491598"/>
    <w:rsid w:val="004917DE"/>
    <w:rsid w:val="00491CBD"/>
    <w:rsid w:val="00491D5C"/>
    <w:rsid w:val="0049212B"/>
    <w:rsid w:val="0049231F"/>
    <w:rsid w:val="00492581"/>
    <w:rsid w:val="004928AC"/>
    <w:rsid w:val="004934A7"/>
    <w:rsid w:val="004935BC"/>
    <w:rsid w:val="00493884"/>
    <w:rsid w:val="004938E4"/>
    <w:rsid w:val="004939D6"/>
    <w:rsid w:val="004941CD"/>
    <w:rsid w:val="00494262"/>
    <w:rsid w:val="00494298"/>
    <w:rsid w:val="00494556"/>
    <w:rsid w:val="00494625"/>
    <w:rsid w:val="00494891"/>
    <w:rsid w:val="00495126"/>
    <w:rsid w:val="00495A57"/>
    <w:rsid w:val="00495B45"/>
    <w:rsid w:val="00495F9A"/>
    <w:rsid w:val="004965B1"/>
    <w:rsid w:val="00496754"/>
    <w:rsid w:val="00496A45"/>
    <w:rsid w:val="0049731C"/>
    <w:rsid w:val="00497444"/>
    <w:rsid w:val="004977CA"/>
    <w:rsid w:val="00497ECD"/>
    <w:rsid w:val="00497FBF"/>
    <w:rsid w:val="004A037B"/>
    <w:rsid w:val="004A09CF"/>
    <w:rsid w:val="004A0B32"/>
    <w:rsid w:val="004A1378"/>
    <w:rsid w:val="004A1475"/>
    <w:rsid w:val="004A1715"/>
    <w:rsid w:val="004A1891"/>
    <w:rsid w:val="004A1A40"/>
    <w:rsid w:val="004A1F11"/>
    <w:rsid w:val="004A2237"/>
    <w:rsid w:val="004A26F8"/>
    <w:rsid w:val="004A2C09"/>
    <w:rsid w:val="004A2F09"/>
    <w:rsid w:val="004A3985"/>
    <w:rsid w:val="004A3AE4"/>
    <w:rsid w:val="004A3CAC"/>
    <w:rsid w:val="004A4F1C"/>
    <w:rsid w:val="004A523B"/>
    <w:rsid w:val="004A537F"/>
    <w:rsid w:val="004A54E4"/>
    <w:rsid w:val="004A56FE"/>
    <w:rsid w:val="004A580F"/>
    <w:rsid w:val="004A581B"/>
    <w:rsid w:val="004A5B38"/>
    <w:rsid w:val="004A6804"/>
    <w:rsid w:val="004A6A87"/>
    <w:rsid w:val="004A6AF1"/>
    <w:rsid w:val="004A6D07"/>
    <w:rsid w:val="004A70ED"/>
    <w:rsid w:val="004A7A3C"/>
    <w:rsid w:val="004A7F65"/>
    <w:rsid w:val="004B0216"/>
    <w:rsid w:val="004B0794"/>
    <w:rsid w:val="004B0921"/>
    <w:rsid w:val="004B0986"/>
    <w:rsid w:val="004B0F1C"/>
    <w:rsid w:val="004B12BA"/>
    <w:rsid w:val="004B149D"/>
    <w:rsid w:val="004B1708"/>
    <w:rsid w:val="004B197A"/>
    <w:rsid w:val="004B1B7B"/>
    <w:rsid w:val="004B2755"/>
    <w:rsid w:val="004B2A1F"/>
    <w:rsid w:val="004B2D21"/>
    <w:rsid w:val="004B36FB"/>
    <w:rsid w:val="004B3774"/>
    <w:rsid w:val="004B38C4"/>
    <w:rsid w:val="004B3BD9"/>
    <w:rsid w:val="004B4A19"/>
    <w:rsid w:val="004B4B9E"/>
    <w:rsid w:val="004B4D5B"/>
    <w:rsid w:val="004B4E09"/>
    <w:rsid w:val="004B4F7A"/>
    <w:rsid w:val="004B5448"/>
    <w:rsid w:val="004B545E"/>
    <w:rsid w:val="004B56C5"/>
    <w:rsid w:val="004B5EE9"/>
    <w:rsid w:val="004B6095"/>
    <w:rsid w:val="004B627C"/>
    <w:rsid w:val="004B639F"/>
    <w:rsid w:val="004B64AE"/>
    <w:rsid w:val="004B675A"/>
    <w:rsid w:val="004B694A"/>
    <w:rsid w:val="004B6983"/>
    <w:rsid w:val="004B7047"/>
    <w:rsid w:val="004B7061"/>
    <w:rsid w:val="004B70A9"/>
    <w:rsid w:val="004B70D0"/>
    <w:rsid w:val="004B7148"/>
    <w:rsid w:val="004B730B"/>
    <w:rsid w:val="004B76F7"/>
    <w:rsid w:val="004B7CDC"/>
    <w:rsid w:val="004C0641"/>
    <w:rsid w:val="004C0C04"/>
    <w:rsid w:val="004C0C57"/>
    <w:rsid w:val="004C0C61"/>
    <w:rsid w:val="004C0D44"/>
    <w:rsid w:val="004C0F52"/>
    <w:rsid w:val="004C10B7"/>
    <w:rsid w:val="004C11AD"/>
    <w:rsid w:val="004C1222"/>
    <w:rsid w:val="004C12CC"/>
    <w:rsid w:val="004C17D1"/>
    <w:rsid w:val="004C1935"/>
    <w:rsid w:val="004C1A02"/>
    <w:rsid w:val="004C1D46"/>
    <w:rsid w:val="004C1E34"/>
    <w:rsid w:val="004C25AA"/>
    <w:rsid w:val="004C2DE7"/>
    <w:rsid w:val="004C30C9"/>
    <w:rsid w:val="004C314D"/>
    <w:rsid w:val="004C31F0"/>
    <w:rsid w:val="004C32EC"/>
    <w:rsid w:val="004C37A9"/>
    <w:rsid w:val="004C3977"/>
    <w:rsid w:val="004C465F"/>
    <w:rsid w:val="004C5321"/>
    <w:rsid w:val="004C5390"/>
    <w:rsid w:val="004C5590"/>
    <w:rsid w:val="004C56F1"/>
    <w:rsid w:val="004C5B32"/>
    <w:rsid w:val="004C5E74"/>
    <w:rsid w:val="004C6116"/>
    <w:rsid w:val="004C6291"/>
    <w:rsid w:val="004C66B9"/>
    <w:rsid w:val="004C68B8"/>
    <w:rsid w:val="004C6CE3"/>
    <w:rsid w:val="004C7014"/>
    <w:rsid w:val="004C71D0"/>
    <w:rsid w:val="004C7261"/>
    <w:rsid w:val="004C74C3"/>
    <w:rsid w:val="004C77D5"/>
    <w:rsid w:val="004C7D04"/>
    <w:rsid w:val="004D0448"/>
    <w:rsid w:val="004D0711"/>
    <w:rsid w:val="004D0899"/>
    <w:rsid w:val="004D08C8"/>
    <w:rsid w:val="004D08CE"/>
    <w:rsid w:val="004D0A32"/>
    <w:rsid w:val="004D0C96"/>
    <w:rsid w:val="004D1044"/>
    <w:rsid w:val="004D11A3"/>
    <w:rsid w:val="004D13C8"/>
    <w:rsid w:val="004D15CD"/>
    <w:rsid w:val="004D165B"/>
    <w:rsid w:val="004D16BA"/>
    <w:rsid w:val="004D186D"/>
    <w:rsid w:val="004D1940"/>
    <w:rsid w:val="004D1E66"/>
    <w:rsid w:val="004D2066"/>
    <w:rsid w:val="004D210A"/>
    <w:rsid w:val="004D21BE"/>
    <w:rsid w:val="004D227B"/>
    <w:rsid w:val="004D23E2"/>
    <w:rsid w:val="004D257F"/>
    <w:rsid w:val="004D2A28"/>
    <w:rsid w:val="004D3101"/>
    <w:rsid w:val="004D35B9"/>
    <w:rsid w:val="004D3B47"/>
    <w:rsid w:val="004D47DA"/>
    <w:rsid w:val="004D482F"/>
    <w:rsid w:val="004D4A40"/>
    <w:rsid w:val="004D4BD9"/>
    <w:rsid w:val="004D4C6F"/>
    <w:rsid w:val="004D52F6"/>
    <w:rsid w:val="004D550D"/>
    <w:rsid w:val="004D56EE"/>
    <w:rsid w:val="004D5993"/>
    <w:rsid w:val="004D6082"/>
    <w:rsid w:val="004D639A"/>
    <w:rsid w:val="004D646B"/>
    <w:rsid w:val="004D659A"/>
    <w:rsid w:val="004D6B52"/>
    <w:rsid w:val="004D7046"/>
    <w:rsid w:val="004D710A"/>
    <w:rsid w:val="004D7279"/>
    <w:rsid w:val="004D7784"/>
    <w:rsid w:val="004D7CBB"/>
    <w:rsid w:val="004D7FC0"/>
    <w:rsid w:val="004E0367"/>
    <w:rsid w:val="004E0368"/>
    <w:rsid w:val="004E0607"/>
    <w:rsid w:val="004E0905"/>
    <w:rsid w:val="004E0A8B"/>
    <w:rsid w:val="004E0C4A"/>
    <w:rsid w:val="004E0C79"/>
    <w:rsid w:val="004E0E33"/>
    <w:rsid w:val="004E1615"/>
    <w:rsid w:val="004E16F2"/>
    <w:rsid w:val="004E1A4E"/>
    <w:rsid w:val="004E22B3"/>
    <w:rsid w:val="004E23AC"/>
    <w:rsid w:val="004E23F7"/>
    <w:rsid w:val="004E240B"/>
    <w:rsid w:val="004E2B7F"/>
    <w:rsid w:val="004E2DA4"/>
    <w:rsid w:val="004E2F50"/>
    <w:rsid w:val="004E3601"/>
    <w:rsid w:val="004E3928"/>
    <w:rsid w:val="004E3CB3"/>
    <w:rsid w:val="004E41AE"/>
    <w:rsid w:val="004E4A5D"/>
    <w:rsid w:val="004E4B1B"/>
    <w:rsid w:val="004E4CAB"/>
    <w:rsid w:val="004E5038"/>
    <w:rsid w:val="004E5258"/>
    <w:rsid w:val="004E5519"/>
    <w:rsid w:val="004E56D2"/>
    <w:rsid w:val="004E5AB2"/>
    <w:rsid w:val="004E5B91"/>
    <w:rsid w:val="004E62DB"/>
    <w:rsid w:val="004E6F20"/>
    <w:rsid w:val="004E70AD"/>
    <w:rsid w:val="004E7274"/>
    <w:rsid w:val="004E7327"/>
    <w:rsid w:val="004E75C7"/>
    <w:rsid w:val="004E7BEC"/>
    <w:rsid w:val="004E7D58"/>
    <w:rsid w:val="004F0084"/>
    <w:rsid w:val="004F00CC"/>
    <w:rsid w:val="004F04CC"/>
    <w:rsid w:val="004F09B5"/>
    <w:rsid w:val="004F0B24"/>
    <w:rsid w:val="004F12B7"/>
    <w:rsid w:val="004F1580"/>
    <w:rsid w:val="004F16A1"/>
    <w:rsid w:val="004F1A8F"/>
    <w:rsid w:val="004F1D57"/>
    <w:rsid w:val="004F1F32"/>
    <w:rsid w:val="004F1FC0"/>
    <w:rsid w:val="004F2080"/>
    <w:rsid w:val="004F27AC"/>
    <w:rsid w:val="004F2B96"/>
    <w:rsid w:val="004F2E45"/>
    <w:rsid w:val="004F348C"/>
    <w:rsid w:val="004F3770"/>
    <w:rsid w:val="004F37ED"/>
    <w:rsid w:val="004F3A95"/>
    <w:rsid w:val="004F3C5E"/>
    <w:rsid w:val="004F4426"/>
    <w:rsid w:val="004F469B"/>
    <w:rsid w:val="004F481A"/>
    <w:rsid w:val="004F4FDB"/>
    <w:rsid w:val="004F54E5"/>
    <w:rsid w:val="004F5739"/>
    <w:rsid w:val="004F582C"/>
    <w:rsid w:val="004F5CB7"/>
    <w:rsid w:val="004F5FC8"/>
    <w:rsid w:val="004F62C7"/>
    <w:rsid w:val="004F6537"/>
    <w:rsid w:val="004F668E"/>
    <w:rsid w:val="004F6715"/>
    <w:rsid w:val="004F67B0"/>
    <w:rsid w:val="004F6B36"/>
    <w:rsid w:val="004F71BB"/>
    <w:rsid w:val="004F7226"/>
    <w:rsid w:val="004F72D8"/>
    <w:rsid w:val="004F7895"/>
    <w:rsid w:val="004F7ABD"/>
    <w:rsid w:val="004F7BC6"/>
    <w:rsid w:val="004F7BE1"/>
    <w:rsid w:val="004F7D94"/>
    <w:rsid w:val="00500270"/>
    <w:rsid w:val="005004F6"/>
    <w:rsid w:val="0050082E"/>
    <w:rsid w:val="005008C6"/>
    <w:rsid w:val="00501B6A"/>
    <w:rsid w:val="00501D88"/>
    <w:rsid w:val="00501EDF"/>
    <w:rsid w:val="00502073"/>
    <w:rsid w:val="00502446"/>
    <w:rsid w:val="0050252F"/>
    <w:rsid w:val="005026A0"/>
    <w:rsid w:val="00502984"/>
    <w:rsid w:val="00502C48"/>
    <w:rsid w:val="00502C6B"/>
    <w:rsid w:val="00502E18"/>
    <w:rsid w:val="00502EFA"/>
    <w:rsid w:val="005037F4"/>
    <w:rsid w:val="00503A65"/>
    <w:rsid w:val="00503B5F"/>
    <w:rsid w:val="00503D00"/>
    <w:rsid w:val="0050438D"/>
    <w:rsid w:val="0050453F"/>
    <w:rsid w:val="00504A9F"/>
    <w:rsid w:val="00504ACF"/>
    <w:rsid w:val="00504C28"/>
    <w:rsid w:val="00504C62"/>
    <w:rsid w:val="00504DF8"/>
    <w:rsid w:val="00504E6E"/>
    <w:rsid w:val="00504EEF"/>
    <w:rsid w:val="0050533D"/>
    <w:rsid w:val="0050540C"/>
    <w:rsid w:val="00505600"/>
    <w:rsid w:val="005058DC"/>
    <w:rsid w:val="0050596F"/>
    <w:rsid w:val="00505D06"/>
    <w:rsid w:val="00505EDD"/>
    <w:rsid w:val="005062CA"/>
    <w:rsid w:val="005062D0"/>
    <w:rsid w:val="00506683"/>
    <w:rsid w:val="00506D7C"/>
    <w:rsid w:val="00507646"/>
    <w:rsid w:val="00507E16"/>
    <w:rsid w:val="00510804"/>
    <w:rsid w:val="00510CBF"/>
    <w:rsid w:val="005111F4"/>
    <w:rsid w:val="0051127A"/>
    <w:rsid w:val="005114E9"/>
    <w:rsid w:val="00511573"/>
    <w:rsid w:val="00511871"/>
    <w:rsid w:val="00511951"/>
    <w:rsid w:val="005119A7"/>
    <w:rsid w:val="00511AE2"/>
    <w:rsid w:val="00511B9E"/>
    <w:rsid w:val="00511EFD"/>
    <w:rsid w:val="00512037"/>
    <w:rsid w:val="0051215E"/>
    <w:rsid w:val="005132B4"/>
    <w:rsid w:val="00513315"/>
    <w:rsid w:val="0051335B"/>
    <w:rsid w:val="00513527"/>
    <w:rsid w:val="00513537"/>
    <w:rsid w:val="005138E8"/>
    <w:rsid w:val="00513CCB"/>
    <w:rsid w:val="005144BF"/>
    <w:rsid w:val="0051464B"/>
    <w:rsid w:val="00514B4B"/>
    <w:rsid w:val="00514FBF"/>
    <w:rsid w:val="00515047"/>
    <w:rsid w:val="00515299"/>
    <w:rsid w:val="005155E1"/>
    <w:rsid w:val="005155F4"/>
    <w:rsid w:val="005159C5"/>
    <w:rsid w:val="00515AA9"/>
    <w:rsid w:val="00515AB2"/>
    <w:rsid w:val="00515EA8"/>
    <w:rsid w:val="00515F46"/>
    <w:rsid w:val="00516345"/>
    <w:rsid w:val="005165C5"/>
    <w:rsid w:val="005166B0"/>
    <w:rsid w:val="005167B2"/>
    <w:rsid w:val="00516815"/>
    <w:rsid w:val="00516D3D"/>
    <w:rsid w:val="00516DB7"/>
    <w:rsid w:val="00516DEA"/>
    <w:rsid w:val="00516E86"/>
    <w:rsid w:val="00517468"/>
    <w:rsid w:val="00517642"/>
    <w:rsid w:val="005177BE"/>
    <w:rsid w:val="0051790C"/>
    <w:rsid w:val="00517C54"/>
    <w:rsid w:val="00520023"/>
    <w:rsid w:val="0052017C"/>
    <w:rsid w:val="005202B9"/>
    <w:rsid w:val="005206E2"/>
    <w:rsid w:val="00520724"/>
    <w:rsid w:val="00520748"/>
    <w:rsid w:val="005208C9"/>
    <w:rsid w:val="00520C1C"/>
    <w:rsid w:val="00520C68"/>
    <w:rsid w:val="005212D2"/>
    <w:rsid w:val="005213AF"/>
    <w:rsid w:val="0052144B"/>
    <w:rsid w:val="005214A7"/>
    <w:rsid w:val="0052184E"/>
    <w:rsid w:val="00521A07"/>
    <w:rsid w:val="00521B02"/>
    <w:rsid w:val="00521B18"/>
    <w:rsid w:val="00521C21"/>
    <w:rsid w:val="00521DA9"/>
    <w:rsid w:val="0052205D"/>
    <w:rsid w:val="005222D0"/>
    <w:rsid w:val="005228AF"/>
    <w:rsid w:val="00522DCA"/>
    <w:rsid w:val="00523066"/>
    <w:rsid w:val="005233BE"/>
    <w:rsid w:val="00523A0B"/>
    <w:rsid w:val="00523EC5"/>
    <w:rsid w:val="0052403E"/>
    <w:rsid w:val="005242CD"/>
    <w:rsid w:val="005246C4"/>
    <w:rsid w:val="005248AC"/>
    <w:rsid w:val="00524942"/>
    <w:rsid w:val="0052498D"/>
    <w:rsid w:val="00524BAE"/>
    <w:rsid w:val="005251C5"/>
    <w:rsid w:val="005258B4"/>
    <w:rsid w:val="00525A85"/>
    <w:rsid w:val="00526040"/>
    <w:rsid w:val="00526AB1"/>
    <w:rsid w:val="00526E20"/>
    <w:rsid w:val="00527243"/>
    <w:rsid w:val="00527335"/>
    <w:rsid w:val="0052748B"/>
    <w:rsid w:val="0052775F"/>
    <w:rsid w:val="00527DDF"/>
    <w:rsid w:val="005302DA"/>
    <w:rsid w:val="0053051C"/>
    <w:rsid w:val="005305AD"/>
    <w:rsid w:val="0053075C"/>
    <w:rsid w:val="00530DEC"/>
    <w:rsid w:val="005315EA"/>
    <w:rsid w:val="00531B29"/>
    <w:rsid w:val="00531E20"/>
    <w:rsid w:val="005325E0"/>
    <w:rsid w:val="00532702"/>
    <w:rsid w:val="00532E3B"/>
    <w:rsid w:val="00532F6A"/>
    <w:rsid w:val="00532FEC"/>
    <w:rsid w:val="0053367A"/>
    <w:rsid w:val="00533CF7"/>
    <w:rsid w:val="00534198"/>
    <w:rsid w:val="0053488E"/>
    <w:rsid w:val="005348BA"/>
    <w:rsid w:val="00534AFE"/>
    <w:rsid w:val="00534E3F"/>
    <w:rsid w:val="005353EC"/>
    <w:rsid w:val="005354E7"/>
    <w:rsid w:val="005358E0"/>
    <w:rsid w:val="00535963"/>
    <w:rsid w:val="00535B7D"/>
    <w:rsid w:val="00536180"/>
    <w:rsid w:val="0053646F"/>
    <w:rsid w:val="0053691B"/>
    <w:rsid w:val="0053692B"/>
    <w:rsid w:val="00536C4F"/>
    <w:rsid w:val="00537077"/>
    <w:rsid w:val="0053715B"/>
    <w:rsid w:val="005374C5"/>
    <w:rsid w:val="00537819"/>
    <w:rsid w:val="00537954"/>
    <w:rsid w:val="00537FFE"/>
    <w:rsid w:val="00540392"/>
    <w:rsid w:val="00540760"/>
    <w:rsid w:val="00540925"/>
    <w:rsid w:val="0054105F"/>
    <w:rsid w:val="00541096"/>
    <w:rsid w:val="00541427"/>
    <w:rsid w:val="0054165E"/>
    <w:rsid w:val="00541BAC"/>
    <w:rsid w:val="00541F75"/>
    <w:rsid w:val="005420E9"/>
    <w:rsid w:val="005421D2"/>
    <w:rsid w:val="00542743"/>
    <w:rsid w:val="0054278E"/>
    <w:rsid w:val="005429A4"/>
    <w:rsid w:val="005429FB"/>
    <w:rsid w:val="00542C42"/>
    <w:rsid w:val="005432D9"/>
    <w:rsid w:val="0054369E"/>
    <w:rsid w:val="00543A3E"/>
    <w:rsid w:val="00543EFF"/>
    <w:rsid w:val="00544023"/>
    <w:rsid w:val="0054408B"/>
    <w:rsid w:val="00544363"/>
    <w:rsid w:val="005446E0"/>
    <w:rsid w:val="00544CC3"/>
    <w:rsid w:val="005453FC"/>
    <w:rsid w:val="0054549B"/>
    <w:rsid w:val="00545592"/>
    <w:rsid w:val="005455EA"/>
    <w:rsid w:val="00545BD9"/>
    <w:rsid w:val="005465D0"/>
    <w:rsid w:val="00546920"/>
    <w:rsid w:val="00546B14"/>
    <w:rsid w:val="00546BAE"/>
    <w:rsid w:val="00546CA3"/>
    <w:rsid w:val="00546DC1"/>
    <w:rsid w:val="005473B8"/>
    <w:rsid w:val="005474DB"/>
    <w:rsid w:val="005475C5"/>
    <w:rsid w:val="00547753"/>
    <w:rsid w:val="00547E1C"/>
    <w:rsid w:val="005505D8"/>
    <w:rsid w:val="0055065C"/>
    <w:rsid w:val="00550753"/>
    <w:rsid w:val="00550906"/>
    <w:rsid w:val="00550961"/>
    <w:rsid w:val="00550D08"/>
    <w:rsid w:val="00550DDB"/>
    <w:rsid w:val="00551245"/>
    <w:rsid w:val="00551734"/>
    <w:rsid w:val="00551BFF"/>
    <w:rsid w:val="00551C9D"/>
    <w:rsid w:val="00551CE9"/>
    <w:rsid w:val="005528B6"/>
    <w:rsid w:val="00552A03"/>
    <w:rsid w:val="00552D57"/>
    <w:rsid w:val="00552E22"/>
    <w:rsid w:val="0055333E"/>
    <w:rsid w:val="005535B0"/>
    <w:rsid w:val="005536DE"/>
    <w:rsid w:val="00553834"/>
    <w:rsid w:val="0055390A"/>
    <w:rsid w:val="0055392B"/>
    <w:rsid w:val="00553B10"/>
    <w:rsid w:val="005540D0"/>
    <w:rsid w:val="005541E7"/>
    <w:rsid w:val="00554407"/>
    <w:rsid w:val="00554577"/>
    <w:rsid w:val="005545F0"/>
    <w:rsid w:val="005548BE"/>
    <w:rsid w:val="00554CC8"/>
    <w:rsid w:val="00554EDE"/>
    <w:rsid w:val="005552F0"/>
    <w:rsid w:val="005553F0"/>
    <w:rsid w:val="0055582E"/>
    <w:rsid w:val="00555C98"/>
    <w:rsid w:val="00556220"/>
    <w:rsid w:val="00556261"/>
    <w:rsid w:val="00556568"/>
    <w:rsid w:val="00556735"/>
    <w:rsid w:val="00556A60"/>
    <w:rsid w:val="00556B08"/>
    <w:rsid w:val="00557382"/>
    <w:rsid w:val="0055757A"/>
    <w:rsid w:val="00557826"/>
    <w:rsid w:val="00557AB3"/>
    <w:rsid w:val="005600FC"/>
    <w:rsid w:val="005607D6"/>
    <w:rsid w:val="00560C1F"/>
    <w:rsid w:val="00560F5F"/>
    <w:rsid w:val="00561080"/>
    <w:rsid w:val="005612D9"/>
    <w:rsid w:val="00561AD1"/>
    <w:rsid w:val="00561D30"/>
    <w:rsid w:val="00561E58"/>
    <w:rsid w:val="00561E9D"/>
    <w:rsid w:val="00561FCB"/>
    <w:rsid w:val="005620B9"/>
    <w:rsid w:val="00562836"/>
    <w:rsid w:val="0056287F"/>
    <w:rsid w:val="00562B68"/>
    <w:rsid w:val="00562E99"/>
    <w:rsid w:val="0056339C"/>
    <w:rsid w:val="005636B0"/>
    <w:rsid w:val="00563786"/>
    <w:rsid w:val="00563938"/>
    <w:rsid w:val="00563B30"/>
    <w:rsid w:val="00563BBC"/>
    <w:rsid w:val="00564566"/>
    <w:rsid w:val="0056497C"/>
    <w:rsid w:val="005649F9"/>
    <w:rsid w:val="00564BAD"/>
    <w:rsid w:val="00564ED6"/>
    <w:rsid w:val="0056542D"/>
    <w:rsid w:val="00565500"/>
    <w:rsid w:val="00565845"/>
    <w:rsid w:val="00565880"/>
    <w:rsid w:val="005659C6"/>
    <w:rsid w:val="00565A95"/>
    <w:rsid w:val="00565BAB"/>
    <w:rsid w:val="00565CD8"/>
    <w:rsid w:val="00565FB7"/>
    <w:rsid w:val="0056600C"/>
    <w:rsid w:val="00566082"/>
    <w:rsid w:val="005663D5"/>
    <w:rsid w:val="00566E1C"/>
    <w:rsid w:val="00566E59"/>
    <w:rsid w:val="00566FF4"/>
    <w:rsid w:val="005672FA"/>
    <w:rsid w:val="005675F3"/>
    <w:rsid w:val="00567A6B"/>
    <w:rsid w:val="00567B26"/>
    <w:rsid w:val="00570002"/>
    <w:rsid w:val="00570105"/>
    <w:rsid w:val="00570491"/>
    <w:rsid w:val="00570934"/>
    <w:rsid w:val="00570A26"/>
    <w:rsid w:val="00570A59"/>
    <w:rsid w:val="00570D27"/>
    <w:rsid w:val="005711E2"/>
    <w:rsid w:val="00571308"/>
    <w:rsid w:val="005713EB"/>
    <w:rsid w:val="0057199A"/>
    <w:rsid w:val="00571BCD"/>
    <w:rsid w:val="00571CB9"/>
    <w:rsid w:val="00571FC9"/>
    <w:rsid w:val="005725F2"/>
    <w:rsid w:val="00572688"/>
    <w:rsid w:val="0057273A"/>
    <w:rsid w:val="00572C0F"/>
    <w:rsid w:val="00572D30"/>
    <w:rsid w:val="005731C3"/>
    <w:rsid w:val="005732A7"/>
    <w:rsid w:val="00573309"/>
    <w:rsid w:val="00573412"/>
    <w:rsid w:val="00573547"/>
    <w:rsid w:val="00573651"/>
    <w:rsid w:val="005736B7"/>
    <w:rsid w:val="00573713"/>
    <w:rsid w:val="00573E10"/>
    <w:rsid w:val="00574133"/>
    <w:rsid w:val="005741BF"/>
    <w:rsid w:val="0057439C"/>
    <w:rsid w:val="0057470F"/>
    <w:rsid w:val="0057484D"/>
    <w:rsid w:val="00574A16"/>
    <w:rsid w:val="00574B8E"/>
    <w:rsid w:val="00574BAD"/>
    <w:rsid w:val="00574E1A"/>
    <w:rsid w:val="005750FB"/>
    <w:rsid w:val="005751C6"/>
    <w:rsid w:val="00575535"/>
    <w:rsid w:val="005758D4"/>
    <w:rsid w:val="00575902"/>
    <w:rsid w:val="00575F6F"/>
    <w:rsid w:val="00576037"/>
    <w:rsid w:val="005765F8"/>
    <w:rsid w:val="0057680C"/>
    <w:rsid w:val="0057690F"/>
    <w:rsid w:val="005769C8"/>
    <w:rsid w:val="00576BF8"/>
    <w:rsid w:val="00576EA3"/>
    <w:rsid w:val="00577EDF"/>
    <w:rsid w:val="00580312"/>
    <w:rsid w:val="00580689"/>
    <w:rsid w:val="005813A0"/>
    <w:rsid w:val="005813C5"/>
    <w:rsid w:val="00581961"/>
    <w:rsid w:val="005819DB"/>
    <w:rsid w:val="00581AB7"/>
    <w:rsid w:val="00582097"/>
    <w:rsid w:val="005820A4"/>
    <w:rsid w:val="0058241E"/>
    <w:rsid w:val="00582529"/>
    <w:rsid w:val="00582B99"/>
    <w:rsid w:val="00582E47"/>
    <w:rsid w:val="00582E72"/>
    <w:rsid w:val="00583B28"/>
    <w:rsid w:val="00583CA5"/>
    <w:rsid w:val="00584506"/>
    <w:rsid w:val="005845C9"/>
    <w:rsid w:val="00584893"/>
    <w:rsid w:val="00584CFA"/>
    <w:rsid w:val="00584E8F"/>
    <w:rsid w:val="00585091"/>
    <w:rsid w:val="00585402"/>
    <w:rsid w:val="005855DA"/>
    <w:rsid w:val="005859AB"/>
    <w:rsid w:val="005859DF"/>
    <w:rsid w:val="00585C51"/>
    <w:rsid w:val="00585FAE"/>
    <w:rsid w:val="00585FDF"/>
    <w:rsid w:val="005862CA"/>
    <w:rsid w:val="00586494"/>
    <w:rsid w:val="005868DB"/>
    <w:rsid w:val="00586ACB"/>
    <w:rsid w:val="00586EF7"/>
    <w:rsid w:val="0058750B"/>
    <w:rsid w:val="00587939"/>
    <w:rsid w:val="005879DD"/>
    <w:rsid w:val="00587E04"/>
    <w:rsid w:val="00587ECA"/>
    <w:rsid w:val="00587F2C"/>
    <w:rsid w:val="005900CE"/>
    <w:rsid w:val="005900F1"/>
    <w:rsid w:val="005903F4"/>
    <w:rsid w:val="0059059B"/>
    <w:rsid w:val="005905EF"/>
    <w:rsid w:val="005906F5"/>
    <w:rsid w:val="0059080F"/>
    <w:rsid w:val="005908DB"/>
    <w:rsid w:val="00590999"/>
    <w:rsid w:val="005909A4"/>
    <w:rsid w:val="00590ACE"/>
    <w:rsid w:val="00590AE3"/>
    <w:rsid w:val="00590EC6"/>
    <w:rsid w:val="00591644"/>
    <w:rsid w:val="005921C7"/>
    <w:rsid w:val="00592954"/>
    <w:rsid w:val="00592BF9"/>
    <w:rsid w:val="00592C24"/>
    <w:rsid w:val="00592C73"/>
    <w:rsid w:val="00592F63"/>
    <w:rsid w:val="00593AAA"/>
    <w:rsid w:val="00593C1B"/>
    <w:rsid w:val="00594133"/>
    <w:rsid w:val="0059443F"/>
    <w:rsid w:val="005945AD"/>
    <w:rsid w:val="00594602"/>
    <w:rsid w:val="005946A1"/>
    <w:rsid w:val="005946B6"/>
    <w:rsid w:val="0059476F"/>
    <w:rsid w:val="005947E0"/>
    <w:rsid w:val="005949B0"/>
    <w:rsid w:val="00594A95"/>
    <w:rsid w:val="00594B3D"/>
    <w:rsid w:val="00594DDF"/>
    <w:rsid w:val="0059547B"/>
    <w:rsid w:val="00595A68"/>
    <w:rsid w:val="00595B17"/>
    <w:rsid w:val="00595C95"/>
    <w:rsid w:val="0059607D"/>
    <w:rsid w:val="00596186"/>
    <w:rsid w:val="00596DA7"/>
    <w:rsid w:val="00596F7D"/>
    <w:rsid w:val="00597076"/>
    <w:rsid w:val="00597A9C"/>
    <w:rsid w:val="00597A9F"/>
    <w:rsid w:val="00597F0E"/>
    <w:rsid w:val="005A0037"/>
    <w:rsid w:val="005A04DE"/>
    <w:rsid w:val="005A04F4"/>
    <w:rsid w:val="005A0656"/>
    <w:rsid w:val="005A0D83"/>
    <w:rsid w:val="005A110D"/>
    <w:rsid w:val="005A141A"/>
    <w:rsid w:val="005A144F"/>
    <w:rsid w:val="005A1889"/>
    <w:rsid w:val="005A1A4F"/>
    <w:rsid w:val="005A1A81"/>
    <w:rsid w:val="005A1F65"/>
    <w:rsid w:val="005A2659"/>
    <w:rsid w:val="005A28A5"/>
    <w:rsid w:val="005A2B88"/>
    <w:rsid w:val="005A3212"/>
    <w:rsid w:val="005A3B3E"/>
    <w:rsid w:val="005A3CAB"/>
    <w:rsid w:val="005A3D1C"/>
    <w:rsid w:val="005A4057"/>
    <w:rsid w:val="005A4198"/>
    <w:rsid w:val="005A4253"/>
    <w:rsid w:val="005A42C9"/>
    <w:rsid w:val="005A42E9"/>
    <w:rsid w:val="005A433E"/>
    <w:rsid w:val="005A4AF6"/>
    <w:rsid w:val="005A4C31"/>
    <w:rsid w:val="005A4D22"/>
    <w:rsid w:val="005A4D50"/>
    <w:rsid w:val="005A4E32"/>
    <w:rsid w:val="005A4FC6"/>
    <w:rsid w:val="005A5473"/>
    <w:rsid w:val="005A573F"/>
    <w:rsid w:val="005A6074"/>
    <w:rsid w:val="005A620B"/>
    <w:rsid w:val="005A64D2"/>
    <w:rsid w:val="005A6779"/>
    <w:rsid w:val="005A6BB0"/>
    <w:rsid w:val="005A6C11"/>
    <w:rsid w:val="005A6E35"/>
    <w:rsid w:val="005A7805"/>
    <w:rsid w:val="005A78C9"/>
    <w:rsid w:val="005A7B5F"/>
    <w:rsid w:val="005A7C61"/>
    <w:rsid w:val="005A7E32"/>
    <w:rsid w:val="005B0441"/>
    <w:rsid w:val="005B0580"/>
    <w:rsid w:val="005B0815"/>
    <w:rsid w:val="005B0A88"/>
    <w:rsid w:val="005B0E90"/>
    <w:rsid w:val="005B0EE5"/>
    <w:rsid w:val="005B0F73"/>
    <w:rsid w:val="005B195F"/>
    <w:rsid w:val="005B1C27"/>
    <w:rsid w:val="005B1C35"/>
    <w:rsid w:val="005B20FB"/>
    <w:rsid w:val="005B23D4"/>
    <w:rsid w:val="005B244B"/>
    <w:rsid w:val="005B25EE"/>
    <w:rsid w:val="005B2626"/>
    <w:rsid w:val="005B27E0"/>
    <w:rsid w:val="005B2B14"/>
    <w:rsid w:val="005B2B26"/>
    <w:rsid w:val="005B3008"/>
    <w:rsid w:val="005B3507"/>
    <w:rsid w:val="005B3558"/>
    <w:rsid w:val="005B357A"/>
    <w:rsid w:val="005B3678"/>
    <w:rsid w:val="005B4054"/>
    <w:rsid w:val="005B4179"/>
    <w:rsid w:val="005B420F"/>
    <w:rsid w:val="005B461B"/>
    <w:rsid w:val="005B49C9"/>
    <w:rsid w:val="005B4A6C"/>
    <w:rsid w:val="005B4A93"/>
    <w:rsid w:val="005B4C9A"/>
    <w:rsid w:val="005B4F6F"/>
    <w:rsid w:val="005B5109"/>
    <w:rsid w:val="005B5799"/>
    <w:rsid w:val="005B5976"/>
    <w:rsid w:val="005B5F1F"/>
    <w:rsid w:val="005B6045"/>
    <w:rsid w:val="005B627B"/>
    <w:rsid w:val="005B63C0"/>
    <w:rsid w:val="005B6495"/>
    <w:rsid w:val="005B6679"/>
    <w:rsid w:val="005B66C4"/>
    <w:rsid w:val="005B6801"/>
    <w:rsid w:val="005B68AB"/>
    <w:rsid w:val="005B68C6"/>
    <w:rsid w:val="005B6B52"/>
    <w:rsid w:val="005B6E05"/>
    <w:rsid w:val="005B73F9"/>
    <w:rsid w:val="005B78B5"/>
    <w:rsid w:val="005B7C48"/>
    <w:rsid w:val="005B7EAD"/>
    <w:rsid w:val="005B7F41"/>
    <w:rsid w:val="005C005E"/>
    <w:rsid w:val="005C0125"/>
    <w:rsid w:val="005C0829"/>
    <w:rsid w:val="005C0F64"/>
    <w:rsid w:val="005C129E"/>
    <w:rsid w:val="005C13D6"/>
    <w:rsid w:val="005C15BE"/>
    <w:rsid w:val="005C1A54"/>
    <w:rsid w:val="005C1CAF"/>
    <w:rsid w:val="005C1D6B"/>
    <w:rsid w:val="005C2510"/>
    <w:rsid w:val="005C27C8"/>
    <w:rsid w:val="005C28D9"/>
    <w:rsid w:val="005C2952"/>
    <w:rsid w:val="005C2ABB"/>
    <w:rsid w:val="005C2DEA"/>
    <w:rsid w:val="005C2E2C"/>
    <w:rsid w:val="005C3197"/>
    <w:rsid w:val="005C3372"/>
    <w:rsid w:val="005C34EF"/>
    <w:rsid w:val="005C3D6D"/>
    <w:rsid w:val="005C3E2A"/>
    <w:rsid w:val="005C3F89"/>
    <w:rsid w:val="005C4475"/>
    <w:rsid w:val="005C50D4"/>
    <w:rsid w:val="005C5272"/>
    <w:rsid w:val="005C55B7"/>
    <w:rsid w:val="005C5A8F"/>
    <w:rsid w:val="005C5BA1"/>
    <w:rsid w:val="005C5D35"/>
    <w:rsid w:val="005C5DA5"/>
    <w:rsid w:val="005C5E56"/>
    <w:rsid w:val="005C5E84"/>
    <w:rsid w:val="005C5FB8"/>
    <w:rsid w:val="005C62B1"/>
    <w:rsid w:val="005C6911"/>
    <w:rsid w:val="005C6939"/>
    <w:rsid w:val="005C6940"/>
    <w:rsid w:val="005C7321"/>
    <w:rsid w:val="005C754F"/>
    <w:rsid w:val="005C7AE6"/>
    <w:rsid w:val="005D0927"/>
    <w:rsid w:val="005D0C63"/>
    <w:rsid w:val="005D1260"/>
    <w:rsid w:val="005D1AFD"/>
    <w:rsid w:val="005D1F49"/>
    <w:rsid w:val="005D2029"/>
    <w:rsid w:val="005D21FB"/>
    <w:rsid w:val="005D2510"/>
    <w:rsid w:val="005D2B11"/>
    <w:rsid w:val="005D2BF7"/>
    <w:rsid w:val="005D2CA3"/>
    <w:rsid w:val="005D2D18"/>
    <w:rsid w:val="005D3014"/>
    <w:rsid w:val="005D3277"/>
    <w:rsid w:val="005D37BC"/>
    <w:rsid w:val="005D385C"/>
    <w:rsid w:val="005D40B0"/>
    <w:rsid w:val="005D4202"/>
    <w:rsid w:val="005D48E6"/>
    <w:rsid w:val="005D4AB4"/>
    <w:rsid w:val="005D4BBC"/>
    <w:rsid w:val="005D4C05"/>
    <w:rsid w:val="005D4CA7"/>
    <w:rsid w:val="005D4F7C"/>
    <w:rsid w:val="005D5293"/>
    <w:rsid w:val="005D54CB"/>
    <w:rsid w:val="005D5737"/>
    <w:rsid w:val="005D589C"/>
    <w:rsid w:val="005D58D7"/>
    <w:rsid w:val="005D5A3C"/>
    <w:rsid w:val="005D5D79"/>
    <w:rsid w:val="005D5E57"/>
    <w:rsid w:val="005D5F17"/>
    <w:rsid w:val="005D5F2B"/>
    <w:rsid w:val="005D611D"/>
    <w:rsid w:val="005D63A9"/>
    <w:rsid w:val="005D6C34"/>
    <w:rsid w:val="005D6C52"/>
    <w:rsid w:val="005D6DCB"/>
    <w:rsid w:val="005D704D"/>
    <w:rsid w:val="005D72B2"/>
    <w:rsid w:val="005D75F2"/>
    <w:rsid w:val="005D7A2A"/>
    <w:rsid w:val="005D7AAD"/>
    <w:rsid w:val="005D7C66"/>
    <w:rsid w:val="005D7F82"/>
    <w:rsid w:val="005E0009"/>
    <w:rsid w:val="005E060E"/>
    <w:rsid w:val="005E0665"/>
    <w:rsid w:val="005E0B20"/>
    <w:rsid w:val="005E1291"/>
    <w:rsid w:val="005E159C"/>
    <w:rsid w:val="005E1695"/>
    <w:rsid w:val="005E17C5"/>
    <w:rsid w:val="005E1933"/>
    <w:rsid w:val="005E1949"/>
    <w:rsid w:val="005E1C7A"/>
    <w:rsid w:val="005E1CA3"/>
    <w:rsid w:val="005E1EF5"/>
    <w:rsid w:val="005E23FF"/>
    <w:rsid w:val="005E24CE"/>
    <w:rsid w:val="005E25D2"/>
    <w:rsid w:val="005E26D1"/>
    <w:rsid w:val="005E2B4D"/>
    <w:rsid w:val="005E33B1"/>
    <w:rsid w:val="005E35C4"/>
    <w:rsid w:val="005E3791"/>
    <w:rsid w:val="005E3C87"/>
    <w:rsid w:val="005E446F"/>
    <w:rsid w:val="005E498A"/>
    <w:rsid w:val="005E4A7F"/>
    <w:rsid w:val="005E4B46"/>
    <w:rsid w:val="005E4B9E"/>
    <w:rsid w:val="005E4C98"/>
    <w:rsid w:val="005E4F7A"/>
    <w:rsid w:val="005E528D"/>
    <w:rsid w:val="005E5802"/>
    <w:rsid w:val="005E5C68"/>
    <w:rsid w:val="005E5EB3"/>
    <w:rsid w:val="005E5F0A"/>
    <w:rsid w:val="005E620D"/>
    <w:rsid w:val="005E6805"/>
    <w:rsid w:val="005E70AE"/>
    <w:rsid w:val="005E7398"/>
    <w:rsid w:val="005E73B0"/>
    <w:rsid w:val="005E7511"/>
    <w:rsid w:val="005E7B71"/>
    <w:rsid w:val="005F0225"/>
    <w:rsid w:val="005F028B"/>
    <w:rsid w:val="005F03D7"/>
    <w:rsid w:val="005F0478"/>
    <w:rsid w:val="005F0721"/>
    <w:rsid w:val="005F09E7"/>
    <w:rsid w:val="005F0E3C"/>
    <w:rsid w:val="005F125B"/>
    <w:rsid w:val="005F12FA"/>
    <w:rsid w:val="005F1304"/>
    <w:rsid w:val="005F15AC"/>
    <w:rsid w:val="005F1B8A"/>
    <w:rsid w:val="005F1E0B"/>
    <w:rsid w:val="005F1E2A"/>
    <w:rsid w:val="005F1E7A"/>
    <w:rsid w:val="005F207A"/>
    <w:rsid w:val="005F217B"/>
    <w:rsid w:val="005F2553"/>
    <w:rsid w:val="005F262F"/>
    <w:rsid w:val="005F2914"/>
    <w:rsid w:val="005F2A4D"/>
    <w:rsid w:val="005F3326"/>
    <w:rsid w:val="005F3344"/>
    <w:rsid w:val="005F37AA"/>
    <w:rsid w:val="005F380B"/>
    <w:rsid w:val="005F3BA0"/>
    <w:rsid w:val="005F3BFB"/>
    <w:rsid w:val="005F4756"/>
    <w:rsid w:val="005F48CC"/>
    <w:rsid w:val="005F48D2"/>
    <w:rsid w:val="005F491C"/>
    <w:rsid w:val="005F4CCD"/>
    <w:rsid w:val="005F4D22"/>
    <w:rsid w:val="005F4E7E"/>
    <w:rsid w:val="005F508B"/>
    <w:rsid w:val="005F530E"/>
    <w:rsid w:val="005F5642"/>
    <w:rsid w:val="005F56B1"/>
    <w:rsid w:val="005F5D2C"/>
    <w:rsid w:val="005F5E97"/>
    <w:rsid w:val="005F617C"/>
    <w:rsid w:val="005F6338"/>
    <w:rsid w:val="005F6446"/>
    <w:rsid w:val="005F66C8"/>
    <w:rsid w:val="005F69A1"/>
    <w:rsid w:val="005F6AD4"/>
    <w:rsid w:val="005F6F11"/>
    <w:rsid w:val="005F6FC1"/>
    <w:rsid w:val="005F7107"/>
    <w:rsid w:val="005F72CD"/>
    <w:rsid w:val="005F7369"/>
    <w:rsid w:val="0060017E"/>
    <w:rsid w:val="00600725"/>
    <w:rsid w:val="0060074A"/>
    <w:rsid w:val="00600C2F"/>
    <w:rsid w:val="00600CEA"/>
    <w:rsid w:val="006012F4"/>
    <w:rsid w:val="006016A4"/>
    <w:rsid w:val="00601747"/>
    <w:rsid w:val="006017A3"/>
    <w:rsid w:val="00601B46"/>
    <w:rsid w:val="00601DA2"/>
    <w:rsid w:val="00601EAC"/>
    <w:rsid w:val="0060212E"/>
    <w:rsid w:val="006022C5"/>
    <w:rsid w:val="0060235B"/>
    <w:rsid w:val="00602382"/>
    <w:rsid w:val="00602A4D"/>
    <w:rsid w:val="00602A93"/>
    <w:rsid w:val="00602B06"/>
    <w:rsid w:val="00602B96"/>
    <w:rsid w:val="00602E24"/>
    <w:rsid w:val="00602E85"/>
    <w:rsid w:val="00602F00"/>
    <w:rsid w:val="00602F90"/>
    <w:rsid w:val="00603108"/>
    <w:rsid w:val="0060316D"/>
    <w:rsid w:val="0060338E"/>
    <w:rsid w:val="006034A9"/>
    <w:rsid w:val="00603684"/>
    <w:rsid w:val="0060382B"/>
    <w:rsid w:val="00603F51"/>
    <w:rsid w:val="006042C1"/>
    <w:rsid w:val="006044D0"/>
    <w:rsid w:val="006044EA"/>
    <w:rsid w:val="00604819"/>
    <w:rsid w:val="006048A1"/>
    <w:rsid w:val="00604A80"/>
    <w:rsid w:val="00604AEE"/>
    <w:rsid w:val="00604D0F"/>
    <w:rsid w:val="00604F49"/>
    <w:rsid w:val="0060531F"/>
    <w:rsid w:val="006053B4"/>
    <w:rsid w:val="0060567D"/>
    <w:rsid w:val="006056FB"/>
    <w:rsid w:val="006058C0"/>
    <w:rsid w:val="00605D1A"/>
    <w:rsid w:val="006062E1"/>
    <w:rsid w:val="00607389"/>
    <w:rsid w:val="00607858"/>
    <w:rsid w:val="00607B72"/>
    <w:rsid w:val="00607EB3"/>
    <w:rsid w:val="006108AB"/>
    <w:rsid w:val="00610DEB"/>
    <w:rsid w:val="00610FBA"/>
    <w:rsid w:val="00611133"/>
    <w:rsid w:val="00611168"/>
    <w:rsid w:val="00611378"/>
    <w:rsid w:val="00611666"/>
    <w:rsid w:val="006119EE"/>
    <w:rsid w:val="00611BFB"/>
    <w:rsid w:val="0061211A"/>
    <w:rsid w:val="006122DD"/>
    <w:rsid w:val="00612A0B"/>
    <w:rsid w:val="00612C77"/>
    <w:rsid w:val="00612DCB"/>
    <w:rsid w:val="00613494"/>
    <w:rsid w:val="00613AFB"/>
    <w:rsid w:val="006143EC"/>
    <w:rsid w:val="00614547"/>
    <w:rsid w:val="006146BE"/>
    <w:rsid w:val="006149C8"/>
    <w:rsid w:val="006153B7"/>
    <w:rsid w:val="006154DB"/>
    <w:rsid w:val="00615ABD"/>
    <w:rsid w:val="00615AE2"/>
    <w:rsid w:val="00615C93"/>
    <w:rsid w:val="00615E2A"/>
    <w:rsid w:val="00615E95"/>
    <w:rsid w:val="0061603A"/>
    <w:rsid w:val="00616200"/>
    <w:rsid w:val="0061624F"/>
    <w:rsid w:val="00616404"/>
    <w:rsid w:val="00616547"/>
    <w:rsid w:val="006169BC"/>
    <w:rsid w:val="00616CEA"/>
    <w:rsid w:val="00616E73"/>
    <w:rsid w:val="00616F6C"/>
    <w:rsid w:val="0061708F"/>
    <w:rsid w:val="006170F6"/>
    <w:rsid w:val="006173F9"/>
    <w:rsid w:val="0061743F"/>
    <w:rsid w:val="0061796D"/>
    <w:rsid w:val="006179AF"/>
    <w:rsid w:val="00617A0A"/>
    <w:rsid w:val="00617BD8"/>
    <w:rsid w:val="0062005F"/>
    <w:rsid w:val="00620231"/>
    <w:rsid w:val="00620676"/>
    <w:rsid w:val="006206F4"/>
    <w:rsid w:val="00620719"/>
    <w:rsid w:val="006207A5"/>
    <w:rsid w:val="00620C75"/>
    <w:rsid w:val="00620E63"/>
    <w:rsid w:val="00620F3A"/>
    <w:rsid w:val="0062113A"/>
    <w:rsid w:val="00621384"/>
    <w:rsid w:val="00621536"/>
    <w:rsid w:val="00622223"/>
    <w:rsid w:val="0062259C"/>
    <w:rsid w:val="00622A24"/>
    <w:rsid w:val="00622A2D"/>
    <w:rsid w:val="00622B5E"/>
    <w:rsid w:val="006230FE"/>
    <w:rsid w:val="0062332F"/>
    <w:rsid w:val="0062335D"/>
    <w:rsid w:val="006233D0"/>
    <w:rsid w:val="0062353E"/>
    <w:rsid w:val="006238F1"/>
    <w:rsid w:val="00623A97"/>
    <w:rsid w:val="00623C50"/>
    <w:rsid w:val="00623F29"/>
    <w:rsid w:val="00623FCC"/>
    <w:rsid w:val="00624054"/>
    <w:rsid w:val="00624089"/>
    <w:rsid w:val="00624212"/>
    <w:rsid w:val="00624691"/>
    <w:rsid w:val="006247E4"/>
    <w:rsid w:val="006248DE"/>
    <w:rsid w:val="00624A7F"/>
    <w:rsid w:val="00624AFC"/>
    <w:rsid w:val="00624C65"/>
    <w:rsid w:val="00625106"/>
    <w:rsid w:val="006252FD"/>
    <w:rsid w:val="006255E9"/>
    <w:rsid w:val="0062563A"/>
    <w:rsid w:val="0062567A"/>
    <w:rsid w:val="0062621A"/>
    <w:rsid w:val="00626866"/>
    <w:rsid w:val="00626ABE"/>
    <w:rsid w:val="00627145"/>
    <w:rsid w:val="006273A4"/>
    <w:rsid w:val="006275AF"/>
    <w:rsid w:val="00627AC6"/>
    <w:rsid w:val="00630003"/>
    <w:rsid w:val="00630378"/>
    <w:rsid w:val="0063072D"/>
    <w:rsid w:val="0063079E"/>
    <w:rsid w:val="00630959"/>
    <w:rsid w:val="00630C10"/>
    <w:rsid w:val="00630C94"/>
    <w:rsid w:val="00630CEC"/>
    <w:rsid w:val="0063188E"/>
    <w:rsid w:val="00631E30"/>
    <w:rsid w:val="00631E47"/>
    <w:rsid w:val="00631E72"/>
    <w:rsid w:val="00632163"/>
    <w:rsid w:val="00632864"/>
    <w:rsid w:val="00632F5D"/>
    <w:rsid w:val="0063318E"/>
    <w:rsid w:val="006331D5"/>
    <w:rsid w:val="006331DA"/>
    <w:rsid w:val="006333E2"/>
    <w:rsid w:val="0063386C"/>
    <w:rsid w:val="006339CA"/>
    <w:rsid w:val="00634007"/>
    <w:rsid w:val="006340E8"/>
    <w:rsid w:val="00634155"/>
    <w:rsid w:val="006341C2"/>
    <w:rsid w:val="006342DA"/>
    <w:rsid w:val="006342ED"/>
    <w:rsid w:val="006345E5"/>
    <w:rsid w:val="0063492C"/>
    <w:rsid w:val="00634C84"/>
    <w:rsid w:val="00634DC7"/>
    <w:rsid w:val="00634E1D"/>
    <w:rsid w:val="00635079"/>
    <w:rsid w:val="006351D9"/>
    <w:rsid w:val="00635833"/>
    <w:rsid w:val="00635C3D"/>
    <w:rsid w:val="00635D59"/>
    <w:rsid w:val="00636462"/>
    <w:rsid w:val="00636717"/>
    <w:rsid w:val="00636A13"/>
    <w:rsid w:val="00636F4B"/>
    <w:rsid w:val="00637068"/>
    <w:rsid w:val="00637272"/>
    <w:rsid w:val="0063734A"/>
    <w:rsid w:val="0063754A"/>
    <w:rsid w:val="006377A3"/>
    <w:rsid w:val="00637919"/>
    <w:rsid w:val="006379C8"/>
    <w:rsid w:val="00637BCA"/>
    <w:rsid w:val="00637F68"/>
    <w:rsid w:val="00637F97"/>
    <w:rsid w:val="006401BD"/>
    <w:rsid w:val="00640404"/>
    <w:rsid w:val="006404B3"/>
    <w:rsid w:val="00640624"/>
    <w:rsid w:val="00640A59"/>
    <w:rsid w:val="00640C4B"/>
    <w:rsid w:val="006414D7"/>
    <w:rsid w:val="006416E3"/>
    <w:rsid w:val="006417E2"/>
    <w:rsid w:val="006419AC"/>
    <w:rsid w:val="00641BC8"/>
    <w:rsid w:val="00641C29"/>
    <w:rsid w:val="00641D9A"/>
    <w:rsid w:val="00641EDE"/>
    <w:rsid w:val="00642308"/>
    <w:rsid w:val="0064288E"/>
    <w:rsid w:val="006429E3"/>
    <w:rsid w:val="00642A5B"/>
    <w:rsid w:val="00642CDF"/>
    <w:rsid w:val="00642FAC"/>
    <w:rsid w:val="006434D3"/>
    <w:rsid w:val="0064363E"/>
    <w:rsid w:val="006437DB"/>
    <w:rsid w:val="0064383E"/>
    <w:rsid w:val="00643C5F"/>
    <w:rsid w:val="00643F14"/>
    <w:rsid w:val="00644185"/>
    <w:rsid w:val="006445EB"/>
    <w:rsid w:val="00644A49"/>
    <w:rsid w:val="00644A80"/>
    <w:rsid w:val="00644BB1"/>
    <w:rsid w:val="00644BCB"/>
    <w:rsid w:val="00644DD2"/>
    <w:rsid w:val="00644F92"/>
    <w:rsid w:val="006452CC"/>
    <w:rsid w:val="006457AA"/>
    <w:rsid w:val="00645834"/>
    <w:rsid w:val="0064587B"/>
    <w:rsid w:val="00645AD0"/>
    <w:rsid w:val="00645C99"/>
    <w:rsid w:val="00645DB0"/>
    <w:rsid w:val="00646193"/>
    <w:rsid w:val="00646212"/>
    <w:rsid w:val="006462A8"/>
    <w:rsid w:val="00646D06"/>
    <w:rsid w:val="00647452"/>
    <w:rsid w:val="006475C4"/>
    <w:rsid w:val="00647951"/>
    <w:rsid w:val="006479F4"/>
    <w:rsid w:val="00647DC4"/>
    <w:rsid w:val="00650037"/>
    <w:rsid w:val="0065068F"/>
    <w:rsid w:val="006508C8"/>
    <w:rsid w:val="00650DB8"/>
    <w:rsid w:val="00650DBF"/>
    <w:rsid w:val="006514A0"/>
    <w:rsid w:val="00651535"/>
    <w:rsid w:val="00651559"/>
    <w:rsid w:val="00651CEF"/>
    <w:rsid w:val="00651D98"/>
    <w:rsid w:val="00652217"/>
    <w:rsid w:val="00652348"/>
    <w:rsid w:val="00652595"/>
    <w:rsid w:val="0065273A"/>
    <w:rsid w:val="00652B41"/>
    <w:rsid w:val="00652F53"/>
    <w:rsid w:val="006538B5"/>
    <w:rsid w:val="00653946"/>
    <w:rsid w:val="00653A45"/>
    <w:rsid w:val="00653B35"/>
    <w:rsid w:val="00654295"/>
    <w:rsid w:val="00654503"/>
    <w:rsid w:val="006546BA"/>
    <w:rsid w:val="00654819"/>
    <w:rsid w:val="00654CBC"/>
    <w:rsid w:val="00654D1B"/>
    <w:rsid w:val="00654FFB"/>
    <w:rsid w:val="0065522D"/>
    <w:rsid w:val="006553CB"/>
    <w:rsid w:val="006554D2"/>
    <w:rsid w:val="006556B3"/>
    <w:rsid w:val="00655826"/>
    <w:rsid w:val="00655A70"/>
    <w:rsid w:val="0065612F"/>
    <w:rsid w:val="00656414"/>
    <w:rsid w:val="0065641B"/>
    <w:rsid w:val="00656816"/>
    <w:rsid w:val="00656EE3"/>
    <w:rsid w:val="00656FBB"/>
    <w:rsid w:val="0065708D"/>
    <w:rsid w:val="006570C0"/>
    <w:rsid w:val="0065777A"/>
    <w:rsid w:val="006600CB"/>
    <w:rsid w:val="00660170"/>
    <w:rsid w:val="00660368"/>
    <w:rsid w:val="006604A4"/>
    <w:rsid w:val="006605BC"/>
    <w:rsid w:val="00660613"/>
    <w:rsid w:val="00660916"/>
    <w:rsid w:val="00660A56"/>
    <w:rsid w:val="0066166F"/>
    <w:rsid w:val="0066192F"/>
    <w:rsid w:val="00661AEC"/>
    <w:rsid w:val="0066222F"/>
    <w:rsid w:val="00662460"/>
    <w:rsid w:val="006625C0"/>
    <w:rsid w:val="006626E1"/>
    <w:rsid w:val="0066276E"/>
    <w:rsid w:val="00662FCE"/>
    <w:rsid w:val="006630D9"/>
    <w:rsid w:val="006631F7"/>
    <w:rsid w:val="00663398"/>
    <w:rsid w:val="00663601"/>
    <w:rsid w:val="00663B01"/>
    <w:rsid w:val="00663FC6"/>
    <w:rsid w:val="006643AB"/>
    <w:rsid w:val="00664639"/>
    <w:rsid w:val="00664652"/>
    <w:rsid w:val="0066482E"/>
    <w:rsid w:val="00664861"/>
    <w:rsid w:val="00664A53"/>
    <w:rsid w:val="00664E42"/>
    <w:rsid w:val="00665030"/>
    <w:rsid w:val="00665203"/>
    <w:rsid w:val="0066530B"/>
    <w:rsid w:val="0066577C"/>
    <w:rsid w:val="00665A9C"/>
    <w:rsid w:val="00665E13"/>
    <w:rsid w:val="0066604C"/>
    <w:rsid w:val="006664B1"/>
    <w:rsid w:val="00666B3E"/>
    <w:rsid w:val="00666B86"/>
    <w:rsid w:val="00666C3C"/>
    <w:rsid w:val="00666C6D"/>
    <w:rsid w:val="00670016"/>
    <w:rsid w:val="0067019A"/>
    <w:rsid w:val="0067019C"/>
    <w:rsid w:val="00670749"/>
    <w:rsid w:val="00670AE7"/>
    <w:rsid w:val="00670B0A"/>
    <w:rsid w:val="00670BE0"/>
    <w:rsid w:val="00670D4C"/>
    <w:rsid w:val="006715AF"/>
    <w:rsid w:val="0067200C"/>
    <w:rsid w:val="006721B3"/>
    <w:rsid w:val="00672859"/>
    <w:rsid w:val="00672873"/>
    <w:rsid w:val="00672B9E"/>
    <w:rsid w:val="00672C85"/>
    <w:rsid w:val="00672FAA"/>
    <w:rsid w:val="006730A8"/>
    <w:rsid w:val="006734DA"/>
    <w:rsid w:val="006735E7"/>
    <w:rsid w:val="006736DD"/>
    <w:rsid w:val="0067375E"/>
    <w:rsid w:val="006740EB"/>
    <w:rsid w:val="00674478"/>
    <w:rsid w:val="00674592"/>
    <w:rsid w:val="006746F9"/>
    <w:rsid w:val="00674AB9"/>
    <w:rsid w:val="00674E53"/>
    <w:rsid w:val="006752A2"/>
    <w:rsid w:val="006753C2"/>
    <w:rsid w:val="0067543C"/>
    <w:rsid w:val="00675599"/>
    <w:rsid w:val="00675770"/>
    <w:rsid w:val="006759DF"/>
    <w:rsid w:val="00675A2E"/>
    <w:rsid w:val="00675B2B"/>
    <w:rsid w:val="00675BE1"/>
    <w:rsid w:val="006763F9"/>
    <w:rsid w:val="00676497"/>
    <w:rsid w:val="00676619"/>
    <w:rsid w:val="00676927"/>
    <w:rsid w:val="00676D67"/>
    <w:rsid w:val="00677542"/>
    <w:rsid w:val="006775ED"/>
    <w:rsid w:val="0067769B"/>
    <w:rsid w:val="00677C66"/>
    <w:rsid w:val="00677CFE"/>
    <w:rsid w:val="00677D39"/>
    <w:rsid w:val="006805BC"/>
    <w:rsid w:val="006806DE"/>
    <w:rsid w:val="0068084D"/>
    <w:rsid w:val="00680F4D"/>
    <w:rsid w:val="00681111"/>
    <w:rsid w:val="00681446"/>
    <w:rsid w:val="00681854"/>
    <w:rsid w:val="00681FFD"/>
    <w:rsid w:val="006822B8"/>
    <w:rsid w:val="00682D12"/>
    <w:rsid w:val="00682F6C"/>
    <w:rsid w:val="00683118"/>
    <w:rsid w:val="0068316C"/>
    <w:rsid w:val="006835E1"/>
    <w:rsid w:val="00683791"/>
    <w:rsid w:val="00683889"/>
    <w:rsid w:val="0068392F"/>
    <w:rsid w:val="00683970"/>
    <w:rsid w:val="00684157"/>
    <w:rsid w:val="0068460F"/>
    <w:rsid w:val="0068475F"/>
    <w:rsid w:val="006848C0"/>
    <w:rsid w:val="00684B39"/>
    <w:rsid w:val="00684BAE"/>
    <w:rsid w:val="00684C84"/>
    <w:rsid w:val="006852A7"/>
    <w:rsid w:val="00685403"/>
    <w:rsid w:val="006860E3"/>
    <w:rsid w:val="0068657C"/>
    <w:rsid w:val="006866BD"/>
    <w:rsid w:val="00687263"/>
    <w:rsid w:val="006877F6"/>
    <w:rsid w:val="00687A14"/>
    <w:rsid w:val="00687D40"/>
    <w:rsid w:val="00687DFC"/>
    <w:rsid w:val="00687E71"/>
    <w:rsid w:val="00690103"/>
    <w:rsid w:val="0069039E"/>
    <w:rsid w:val="006906DA"/>
    <w:rsid w:val="00690E98"/>
    <w:rsid w:val="006913F9"/>
    <w:rsid w:val="0069199F"/>
    <w:rsid w:val="00691A53"/>
    <w:rsid w:val="00691BEB"/>
    <w:rsid w:val="00691EE3"/>
    <w:rsid w:val="006926CE"/>
    <w:rsid w:val="0069287F"/>
    <w:rsid w:val="00692900"/>
    <w:rsid w:val="00692A3E"/>
    <w:rsid w:val="00692B66"/>
    <w:rsid w:val="00692FAE"/>
    <w:rsid w:val="00692FFC"/>
    <w:rsid w:val="00693038"/>
    <w:rsid w:val="00693160"/>
    <w:rsid w:val="006934A3"/>
    <w:rsid w:val="00693B91"/>
    <w:rsid w:val="00693BA5"/>
    <w:rsid w:val="00693D05"/>
    <w:rsid w:val="00693D54"/>
    <w:rsid w:val="00693E16"/>
    <w:rsid w:val="00693FFF"/>
    <w:rsid w:val="00694048"/>
    <w:rsid w:val="006940C0"/>
    <w:rsid w:val="0069484F"/>
    <w:rsid w:val="00694F2B"/>
    <w:rsid w:val="00695179"/>
    <w:rsid w:val="006955C4"/>
    <w:rsid w:val="006958B4"/>
    <w:rsid w:val="0069590F"/>
    <w:rsid w:val="00695DF8"/>
    <w:rsid w:val="00695F92"/>
    <w:rsid w:val="00696103"/>
    <w:rsid w:val="0069634F"/>
    <w:rsid w:val="006963CB"/>
    <w:rsid w:val="00696D0D"/>
    <w:rsid w:val="00696D3A"/>
    <w:rsid w:val="0069709C"/>
    <w:rsid w:val="00697121"/>
    <w:rsid w:val="00697233"/>
    <w:rsid w:val="0069732C"/>
    <w:rsid w:val="00697395"/>
    <w:rsid w:val="0069753A"/>
    <w:rsid w:val="006975E9"/>
    <w:rsid w:val="006976E7"/>
    <w:rsid w:val="00697E67"/>
    <w:rsid w:val="00697E73"/>
    <w:rsid w:val="006A013A"/>
    <w:rsid w:val="006A07EC"/>
    <w:rsid w:val="006A0DE4"/>
    <w:rsid w:val="006A0E48"/>
    <w:rsid w:val="006A1195"/>
    <w:rsid w:val="006A135A"/>
    <w:rsid w:val="006A1389"/>
    <w:rsid w:val="006A1391"/>
    <w:rsid w:val="006A1588"/>
    <w:rsid w:val="006A15D6"/>
    <w:rsid w:val="006A15EC"/>
    <w:rsid w:val="006A18AF"/>
    <w:rsid w:val="006A258C"/>
    <w:rsid w:val="006A2612"/>
    <w:rsid w:val="006A26AB"/>
    <w:rsid w:val="006A31F3"/>
    <w:rsid w:val="006A3426"/>
    <w:rsid w:val="006A37C4"/>
    <w:rsid w:val="006A3957"/>
    <w:rsid w:val="006A3BCA"/>
    <w:rsid w:val="006A3CD7"/>
    <w:rsid w:val="006A43D1"/>
    <w:rsid w:val="006A4678"/>
    <w:rsid w:val="006A4686"/>
    <w:rsid w:val="006A489B"/>
    <w:rsid w:val="006A4DF8"/>
    <w:rsid w:val="006A5089"/>
    <w:rsid w:val="006A5394"/>
    <w:rsid w:val="006A5608"/>
    <w:rsid w:val="006A5C36"/>
    <w:rsid w:val="006A5E52"/>
    <w:rsid w:val="006A67DC"/>
    <w:rsid w:val="006A6EE6"/>
    <w:rsid w:val="006A71B5"/>
    <w:rsid w:val="006A75CE"/>
    <w:rsid w:val="006A7760"/>
    <w:rsid w:val="006A7C81"/>
    <w:rsid w:val="006A7C9C"/>
    <w:rsid w:val="006A7F73"/>
    <w:rsid w:val="006B0183"/>
    <w:rsid w:val="006B0266"/>
    <w:rsid w:val="006B0412"/>
    <w:rsid w:val="006B0962"/>
    <w:rsid w:val="006B0AFD"/>
    <w:rsid w:val="006B0B98"/>
    <w:rsid w:val="006B121E"/>
    <w:rsid w:val="006B12DB"/>
    <w:rsid w:val="006B192D"/>
    <w:rsid w:val="006B2647"/>
    <w:rsid w:val="006B2D9D"/>
    <w:rsid w:val="006B2FFD"/>
    <w:rsid w:val="006B33A7"/>
    <w:rsid w:val="006B3519"/>
    <w:rsid w:val="006B39F4"/>
    <w:rsid w:val="006B3C6B"/>
    <w:rsid w:val="006B3D82"/>
    <w:rsid w:val="006B465D"/>
    <w:rsid w:val="006B47A8"/>
    <w:rsid w:val="006B4859"/>
    <w:rsid w:val="006B499D"/>
    <w:rsid w:val="006B5A5F"/>
    <w:rsid w:val="006B5AD7"/>
    <w:rsid w:val="006B61FD"/>
    <w:rsid w:val="006B628C"/>
    <w:rsid w:val="006B630F"/>
    <w:rsid w:val="006B6629"/>
    <w:rsid w:val="006B6824"/>
    <w:rsid w:val="006B6C9D"/>
    <w:rsid w:val="006B6CE1"/>
    <w:rsid w:val="006B6CF5"/>
    <w:rsid w:val="006B6ED9"/>
    <w:rsid w:val="006B6F6D"/>
    <w:rsid w:val="006B72BB"/>
    <w:rsid w:val="006B73A7"/>
    <w:rsid w:val="006B75C1"/>
    <w:rsid w:val="006B75D7"/>
    <w:rsid w:val="006B7694"/>
    <w:rsid w:val="006B76B7"/>
    <w:rsid w:val="006B7729"/>
    <w:rsid w:val="006B7874"/>
    <w:rsid w:val="006B78CE"/>
    <w:rsid w:val="006B7AA7"/>
    <w:rsid w:val="006B7AC4"/>
    <w:rsid w:val="006C0777"/>
    <w:rsid w:val="006C0B16"/>
    <w:rsid w:val="006C0C06"/>
    <w:rsid w:val="006C0C57"/>
    <w:rsid w:val="006C10CF"/>
    <w:rsid w:val="006C162C"/>
    <w:rsid w:val="006C1A3D"/>
    <w:rsid w:val="006C1A4B"/>
    <w:rsid w:val="006C1A70"/>
    <w:rsid w:val="006C1C2F"/>
    <w:rsid w:val="006C214F"/>
    <w:rsid w:val="006C2714"/>
    <w:rsid w:val="006C2851"/>
    <w:rsid w:val="006C2E90"/>
    <w:rsid w:val="006C3135"/>
    <w:rsid w:val="006C35FC"/>
    <w:rsid w:val="006C373B"/>
    <w:rsid w:val="006C4374"/>
    <w:rsid w:val="006C4711"/>
    <w:rsid w:val="006C4863"/>
    <w:rsid w:val="006C4B89"/>
    <w:rsid w:val="006C4E11"/>
    <w:rsid w:val="006C4E30"/>
    <w:rsid w:val="006C4E60"/>
    <w:rsid w:val="006C4F3C"/>
    <w:rsid w:val="006C518D"/>
    <w:rsid w:val="006C5623"/>
    <w:rsid w:val="006C56DC"/>
    <w:rsid w:val="006C5A7F"/>
    <w:rsid w:val="006C633F"/>
    <w:rsid w:val="006C6471"/>
    <w:rsid w:val="006C657E"/>
    <w:rsid w:val="006C6676"/>
    <w:rsid w:val="006C66D4"/>
    <w:rsid w:val="006C6890"/>
    <w:rsid w:val="006C69F3"/>
    <w:rsid w:val="006C6B1E"/>
    <w:rsid w:val="006C6C42"/>
    <w:rsid w:val="006C6EE7"/>
    <w:rsid w:val="006C6FEA"/>
    <w:rsid w:val="006C746F"/>
    <w:rsid w:val="006C7495"/>
    <w:rsid w:val="006C7879"/>
    <w:rsid w:val="006C7B72"/>
    <w:rsid w:val="006C7C07"/>
    <w:rsid w:val="006D021B"/>
    <w:rsid w:val="006D04CC"/>
    <w:rsid w:val="006D050A"/>
    <w:rsid w:val="006D054C"/>
    <w:rsid w:val="006D0781"/>
    <w:rsid w:val="006D0BCE"/>
    <w:rsid w:val="006D1380"/>
    <w:rsid w:val="006D1616"/>
    <w:rsid w:val="006D1716"/>
    <w:rsid w:val="006D1B1C"/>
    <w:rsid w:val="006D1BF4"/>
    <w:rsid w:val="006D1DB2"/>
    <w:rsid w:val="006D1F90"/>
    <w:rsid w:val="006D20B3"/>
    <w:rsid w:val="006D22B4"/>
    <w:rsid w:val="006D24BC"/>
    <w:rsid w:val="006D2780"/>
    <w:rsid w:val="006D2DB4"/>
    <w:rsid w:val="006D374C"/>
    <w:rsid w:val="006D3879"/>
    <w:rsid w:val="006D3916"/>
    <w:rsid w:val="006D3CF2"/>
    <w:rsid w:val="006D3D32"/>
    <w:rsid w:val="006D408B"/>
    <w:rsid w:val="006D4275"/>
    <w:rsid w:val="006D44DC"/>
    <w:rsid w:val="006D4665"/>
    <w:rsid w:val="006D5058"/>
    <w:rsid w:val="006D5198"/>
    <w:rsid w:val="006D5452"/>
    <w:rsid w:val="006D5781"/>
    <w:rsid w:val="006D5A12"/>
    <w:rsid w:val="006D5C4E"/>
    <w:rsid w:val="006D5CDB"/>
    <w:rsid w:val="006D5ED8"/>
    <w:rsid w:val="006D60B9"/>
    <w:rsid w:val="006D6769"/>
    <w:rsid w:val="006D67E7"/>
    <w:rsid w:val="006D688C"/>
    <w:rsid w:val="006D690D"/>
    <w:rsid w:val="006D6AF4"/>
    <w:rsid w:val="006D6CFD"/>
    <w:rsid w:val="006D7178"/>
    <w:rsid w:val="006D745E"/>
    <w:rsid w:val="006D7604"/>
    <w:rsid w:val="006D76FE"/>
    <w:rsid w:val="006D7786"/>
    <w:rsid w:val="006D78E3"/>
    <w:rsid w:val="006D7CD2"/>
    <w:rsid w:val="006D7E66"/>
    <w:rsid w:val="006E0079"/>
    <w:rsid w:val="006E009E"/>
    <w:rsid w:val="006E01CC"/>
    <w:rsid w:val="006E01EF"/>
    <w:rsid w:val="006E0997"/>
    <w:rsid w:val="006E0DBF"/>
    <w:rsid w:val="006E0E10"/>
    <w:rsid w:val="006E1103"/>
    <w:rsid w:val="006E159F"/>
    <w:rsid w:val="006E16E0"/>
    <w:rsid w:val="006E1A6E"/>
    <w:rsid w:val="006E1B72"/>
    <w:rsid w:val="006E1B74"/>
    <w:rsid w:val="006E1BD9"/>
    <w:rsid w:val="006E1D68"/>
    <w:rsid w:val="006E1FB3"/>
    <w:rsid w:val="006E2135"/>
    <w:rsid w:val="006E21EC"/>
    <w:rsid w:val="006E2216"/>
    <w:rsid w:val="006E24D7"/>
    <w:rsid w:val="006E2758"/>
    <w:rsid w:val="006E28D4"/>
    <w:rsid w:val="006E3139"/>
    <w:rsid w:val="006E34CE"/>
    <w:rsid w:val="006E3AE5"/>
    <w:rsid w:val="006E3CC7"/>
    <w:rsid w:val="006E40FC"/>
    <w:rsid w:val="006E453E"/>
    <w:rsid w:val="006E4A04"/>
    <w:rsid w:val="006E4EE6"/>
    <w:rsid w:val="006E545D"/>
    <w:rsid w:val="006E555E"/>
    <w:rsid w:val="006E5566"/>
    <w:rsid w:val="006E61CD"/>
    <w:rsid w:val="006E6470"/>
    <w:rsid w:val="006E69B7"/>
    <w:rsid w:val="006E6B11"/>
    <w:rsid w:val="006E6FDB"/>
    <w:rsid w:val="006E7617"/>
    <w:rsid w:val="006E7B30"/>
    <w:rsid w:val="006E7BE9"/>
    <w:rsid w:val="006E7C62"/>
    <w:rsid w:val="006E7D1C"/>
    <w:rsid w:val="006E7D85"/>
    <w:rsid w:val="006E7F0D"/>
    <w:rsid w:val="006F037C"/>
    <w:rsid w:val="006F0487"/>
    <w:rsid w:val="006F0541"/>
    <w:rsid w:val="006F0670"/>
    <w:rsid w:val="006F079D"/>
    <w:rsid w:val="006F0D6C"/>
    <w:rsid w:val="006F0D8B"/>
    <w:rsid w:val="006F0E03"/>
    <w:rsid w:val="006F0E1B"/>
    <w:rsid w:val="006F1028"/>
    <w:rsid w:val="006F10B2"/>
    <w:rsid w:val="006F1771"/>
    <w:rsid w:val="006F18F7"/>
    <w:rsid w:val="006F1E86"/>
    <w:rsid w:val="006F1ED5"/>
    <w:rsid w:val="006F210E"/>
    <w:rsid w:val="006F2531"/>
    <w:rsid w:val="006F270A"/>
    <w:rsid w:val="006F2AB9"/>
    <w:rsid w:val="006F331D"/>
    <w:rsid w:val="006F33DA"/>
    <w:rsid w:val="006F348C"/>
    <w:rsid w:val="006F39C4"/>
    <w:rsid w:val="006F4266"/>
    <w:rsid w:val="006F42DA"/>
    <w:rsid w:val="006F443F"/>
    <w:rsid w:val="006F4476"/>
    <w:rsid w:val="006F4655"/>
    <w:rsid w:val="006F4892"/>
    <w:rsid w:val="006F4893"/>
    <w:rsid w:val="006F505E"/>
    <w:rsid w:val="006F5216"/>
    <w:rsid w:val="006F5358"/>
    <w:rsid w:val="006F59C0"/>
    <w:rsid w:val="006F59D0"/>
    <w:rsid w:val="006F59D6"/>
    <w:rsid w:val="006F5B7D"/>
    <w:rsid w:val="006F60A4"/>
    <w:rsid w:val="006F6176"/>
    <w:rsid w:val="006F61AA"/>
    <w:rsid w:val="006F6AC8"/>
    <w:rsid w:val="006F6D81"/>
    <w:rsid w:val="006F6E99"/>
    <w:rsid w:val="006F6EB3"/>
    <w:rsid w:val="006F71DC"/>
    <w:rsid w:val="006F724C"/>
    <w:rsid w:val="006F7357"/>
    <w:rsid w:val="006F740A"/>
    <w:rsid w:val="006F7722"/>
    <w:rsid w:val="006F798A"/>
    <w:rsid w:val="006F7C94"/>
    <w:rsid w:val="006F7DCE"/>
    <w:rsid w:val="00700384"/>
    <w:rsid w:val="00700A50"/>
    <w:rsid w:val="00700D9E"/>
    <w:rsid w:val="00700DF3"/>
    <w:rsid w:val="00700E96"/>
    <w:rsid w:val="00700F54"/>
    <w:rsid w:val="00701304"/>
    <w:rsid w:val="007015F7"/>
    <w:rsid w:val="00701DBE"/>
    <w:rsid w:val="00701F5F"/>
    <w:rsid w:val="007021D4"/>
    <w:rsid w:val="0070259D"/>
    <w:rsid w:val="00702CBF"/>
    <w:rsid w:val="0070314E"/>
    <w:rsid w:val="007032F8"/>
    <w:rsid w:val="00703607"/>
    <w:rsid w:val="0070392A"/>
    <w:rsid w:val="00703DA3"/>
    <w:rsid w:val="0070418B"/>
    <w:rsid w:val="007042F7"/>
    <w:rsid w:val="007048BC"/>
    <w:rsid w:val="00704AD3"/>
    <w:rsid w:val="00704BD3"/>
    <w:rsid w:val="00704DC0"/>
    <w:rsid w:val="007050EA"/>
    <w:rsid w:val="00705302"/>
    <w:rsid w:val="0070549C"/>
    <w:rsid w:val="00705A55"/>
    <w:rsid w:val="00705B45"/>
    <w:rsid w:val="00705C81"/>
    <w:rsid w:val="00706070"/>
    <w:rsid w:val="007061E7"/>
    <w:rsid w:val="00706771"/>
    <w:rsid w:val="00706A4E"/>
    <w:rsid w:val="00706A74"/>
    <w:rsid w:val="007071DC"/>
    <w:rsid w:val="00707259"/>
    <w:rsid w:val="00707398"/>
    <w:rsid w:val="0070761D"/>
    <w:rsid w:val="00707722"/>
    <w:rsid w:val="0070779F"/>
    <w:rsid w:val="00707A41"/>
    <w:rsid w:val="00707DBB"/>
    <w:rsid w:val="00707DC0"/>
    <w:rsid w:val="00707FE2"/>
    <w:rsid w:val="0071006E"/>
    <w:rsid w:val="007100B9"/>
    <w:rsid w:val="00710128"/>
    <w:rsid w:val="00710366"/>
    <w:rsid w:val="00710CDB"/>
    <w:rsid w:val="00710CE8"/>
    <w:rsid w:val="00710D13"/>
    <w:rsid w:val="00710D4C"/>
    <w:rsid w:val="007110B3"/>
    <w:rsid w:val="0071122F"/>
    <w:rsid w:val="00711333"/>
    <w:rsid w:val="007117DF"/>
    <w:rsid w:val="00711B8F"/>
    <w:rsid w:val="00711D1C"/>
    <w:rsid w:val="00712138"/>
    <w:rsid w:val="00712177"/>
    <w:rsid w:val="007127EA"/>
    <w:rsid w:val="00712C8E"/>
    <w:rsid w:val="00713052"/>
    <w:rsid w:val="0071394C"/>
    <w:rsid w:val="00713B7E"/>
    <w:rsid w:val="00713E47"/>
    <w:rsid w:val="00714121"/>
    <w:rsid w:val="00714324"/>
    <w:rsid w:val="007146C1"/>
    <w:rsid w:val="00714936"/>
    <w:rsid w:val="00714C21"/>
    <w:rsid w:val="00715107"/>
    <w:rsid w:val="0071560D"/>
    <w:rsid w:val="007156E9"/>
    <w:rsid w:val="00715950"/>
    <w:rsid w:val="00715EAA"/>
    <w:rsid w:val="00715EB6"/>
    <w:rsid w:val="007168BC"/>
    <w:rsid w:val="00716C64"/>
    <w:rsid w:val="00716E6B"/>
    <w:rsid w:val="00716E96"/>
    <w:rsid w:val="00717040"/>
    <w:rsid w:val="00717CD6"/>
    <w:rsid w:val="00717D8D"/>
    <w:rsid w:val="00717D99"/>
    <w:rsid w:val="00717E61"/>
    <w:rsid w:val="00717F47"/>
    <w:rsid w:val="00720036"/>
    <w:rsid w:val="0072006B"/>
    <w:rsid w:val="007200A2"/>
    <w:rsid w:val="0072014F"/>
    <w:rsid w:val="007202A4"/>
    <w:rsid w:val="00720AB7"/>
    <w:rsid w:val="00720B0E"/>
    <w:rsid w:val="00720CEC"/>
    <w:rsid w:val="00720E9D"/>
    <w:rsid w:val="007211D4"/>
    <w:rsid w:val="0072135A"/>
    <w:rsid w:val="0072135B"/>
    <w:rsid w:val="0072135F"/>
    <w:rsid w:val="00721454"/>
    <w:rsid w:val="007214FE"/>
    <w:rsid w:val="00721D6B"/>
    <w:rsid w:val="00721DD9"/>
    <w:rsid w:val="00721F0B"/>
    <w:rsid w:val="00721F2B"/>
    <w:rsid w:val="00722133"/>
    <w:rsid w:val="0072226A"/>
    <w:rsid w:val="007223D9"/>
    <w:rsid w:val="007223DF"/>
    <w:rsid w:val="0072265A"/>
    <w:rsid w:val="00722697"/>
    <w:rsid w:val="007226E1"/>
    <w:rsid w:val="0072285E"/>
    <w:rsid w:val="00722A7B"/>
    <w:rsid w:val="00722A95"/>
    <w:rsid w:val="00723399"/>
    <w:rsid w:val="00723A65"/>
    <w:rsid w:val="00723BB4"/>
    <w:rsid w:val="00723E7C"/>
    <w:rsid w:val="007241D6"/>
    <w:rsid w:val="0072427F"/>
    <w:rsid w:val="00724872"/>
    <w:rsid w:val="00724F3D"/>
    <w:rsid w:val="0072589C"/>
    <w:rsid w:val="00725C36"/>
    <w:rsid w:val="00725E29"/>
    <w:rsid w:val="00725E94"/>
    <w:rsid w:val="007265D8"/>
    <w:rsid w:val="0072661E"/>
    <w:rsid w:val="00726B34"/>
    <w:rsid w:val="00727592"/>
    <w:rsid w:val="007277E7"/>
    <w:rsid w:val="00727BA1"/>
    <w:rsid w:val="00731885"/>
    <w:rsid w:val="00731C20"/>
    <w:rsid w:val="00731C29"/>
    <w:rsid w:val="00731CAA"/>
    <w:rsid w:val="00731F7B"/>
    <w:rsid w:val="00732343"/>
    <w:rsid w:val="007323FD"/>
    <w:rsid w:val="0073262C"/>
    <w:rsid w:val="007326C0"/>
    <w:rsid w:val="00732796"/>
    <w:rsid w:val="0073286D"/>
    <w:rsid w:val="00732C20"/>
    <w:rsid w:val="007333E6"/>
    <w:rsid w:val="00733812"/>
    <w:rsid w:val="007341ED"/>
    <w:rsid w:val="00734349"/>
    <w:rsid w:val="00734934"/>
    <w:rsid w:val="00735359"/>
    <w:rsid w:val="00735809"/>
    <w:rsid w:val="007358A5"/>
    <w:rsid w:val="007358D9"/>
    <w:rsid w:val="00735960"/>
    <w:rsid w:val="00735CCA"/>
    <w:rsid w:val="00735D40"/>
    <w:rsid w:val="00736223"/>
    <w:rsid w:val="007364F7"/>
    <w:rsid w:val="007367B8"/>
    <w:rsid w:val="007367E5"/>
    <w:rsid w:val="007368FC"/>
    <w:rsid w:val="00737186"/>
    <w:rsid w:val="007374A8"/>
    <w:rsid w:val="00737869"/>
    <w:rsid w:val="00740148"/>
    <w:rsid w:val="007404AD"/>
    <w:rsid w:val="0074064A"/>
    <w:rsid w:val="00740684"/>
    <w:rsid w:val="00740E10"/>
    <w:rsid w:val="0074100F"/>
    <w:rsid w:val="0074114D"/>
    <w:rsid w:val="007418D8"/>
    <w:rsid w:val="00741C72"/>
    <w:rsid w:val="00741CA6"/>
    <w:rsid w:val="00742017"/>
    <w:rsid w:val="00742350"/>
    <w:rsid w:val="007423C5"/>
    <w:rsid w:val="007423E9"/>
    <w:rsid w:val="00742435"/>
    <w:rsid w:val="0074261C"/>
    <w:rsid w:val="00742F22"/>
    <w:rsid w:val="0074310A"/>
    <w:rsid w:val="0074330A"/>
    <w:rsid w:val="00743800"/>
    <w:rsid w:val="00743D4A"/>
    <w:rsid w:val="00743E70"/>
    <w:rsid w:val="00744040"/>
    <w:rsid w:val="00745175"/>
    <w:rsid w:val="00745193"/>
    <w:rsid w:val="0074587C"/>
    <w:rsid w:val="00745DA6"/>
    <w:rsid w:val="00746555"/>
    <w:rsid w:val="00746704"/>
    <w:rsid w:val="0074671B"/>
    <w:rsid w:val="00746950"/>
    <w:rsid w:val="007469C3"/>
    <w:rsid w:val="00746B3A"/>
    <w:rsid w:val="00746DEE"/>
    <w:rsid w:val="007474D7"/>
    <w:rsid w:val="00747870"/>
    <w:rsid w:val="00747A72"/>
    <w:rsid w:val="00750083"/>
    <w:rsid w:val="007502F2"/>
    <w:rsid w:val="007506E2"/>
    <w:rsid w:val="00750806"/>
    <w:rsid w:val="00750893"/>
    <w:rsid w:val="00750B3F"/>
    <w:rsid w:val="0075176E"/>
    <w:rsid w:val="007517A2"/>
    <w:rsid w:val="00751974"/>
    <w:rsid w:val="00751DB3"/>
    <w:rsid w:val="00751E20"/>
    <w:rsid w:val="007520FA"/>
    <w:rsid w:val="00752344"/>
    <w:rsid w:val="007525E1"/>
    <w:rsid w:val="007525F4"/>
    <w:rsid w:val="007528E9"/>
    <w:rsid w:val="00752A75"/>
    <w:rsid w:val="00752B24"/>
    <w:rsid w:val="00752E74"/>
    <w:rsid w:val="00752E81"/>
    <w:rsid w:val="007530CB"/>
    <w:rsid w:val="00753352"/>
    <w:rsid w:val="007533F9"/>
    <w:rsid w:val="00753618"/>
    <w:rsid w:val="007536F5"/>
    <w:rsid w:val="007539BC"/>
    <w:rsid w:val="00753A67"/>
    <w:rsid w:val="00753CA3"/>
    <w:rsid w:val="00753F53"/>
    <w:rsid w:val="00754336"/>
    <w:rsid w:val="0075463B"/>
    <w:rsid w:val="00754D68"/>
    <w:rsid w:val="00754D92"/>
    <w:rsid w:val="0075528A"/>
    <w:rsid w:val="007553A8"/>
    <w:rsid w:val="007556E0"/>
    <w:rsid w:val="007559AE"/>
    <w:rsid w:val="00755B67"/>
    <w:rsid w:val="007562CE"/>
    <w:rsid w:val="0075648C"/>
    <w:rsid w:val="00756D3B"/>
    <w:rsid w:val="00756DEE"/>
    <w:rsid w:val="007577CC"/>
    <w:rsid w:val="007578D7"/>
    <w:rsid w:val="00757D27"/>
    <w:rsid w:val="007600E0"/>
    <w:rsid w:val="007603D3"/>
    <w:rsid w:val="0076131B"/>
    <w:rsid w:val="00761543"/>
    <w:rsid w:val="0076189F"/>
    <w:rsid w:val="00761B85"/>
    <w:rsid w:val="00761FD6"/>
    <w:rsid w:val="00762039"/>
    <w:rsid w:val="007620DB"/>
    <w:rsid w:val="00762445"/>
    <w:rsid w:val="0076299C"/>
    <w:rsid w:val="007629D7"/>
    <w:rsid w:val="00762CAF"/>
    <w:rsid w:val="007639E1"/>
    <w:rsid w:val="00763BE8"/>
    <w:rsid w:val="007645E8"/>
    <w:rsid w:val="00764A1F"/>
    <w:rsid w:val="00764B59"/>
    <w:rsid w:val="00764FAB"/>
    <w:rsid w:val="007653B1"/>
    <w:rsid w:val="00765692"/>
    <w:rsid w:val="0076591A"/>
    <w:rsid w:val="007659B9"/>
    <w:rsid w:val="007668D0"/>
    <w:rsid w:val="0076695C"/>
    <w:rsid w:val="00766A79"/>
    <w:rsid w:val="00766BF1"/>
    <w:rsid w:val="00766FED"/>
    <w:rsid w:val="0076702B"/>
    <w:rsid w:val="0076715C"/>
    <w:rsid w:val="00767608"/>
    <w:rsid w:val="007677D1"/>
    <w:rsid w:val="00767D3C"/>
    <w:rsid w:val="007701A8"/>
    <w:rsid w:val="0077055A"/>
    <w:rsid w:val="00770585"/>
    <w:rsid w:val="00770A5C"/>
    <w:rsid w:val="00770A64"/>
    <w:rsid w:val="00770C60"/>
    <w:rsid w:val="00770F9E"/>
    <w:rsid w:val="00771280"/>
    <w:rsid w:val="007713BE"/>
    <w:rsid w:val="00771638"/>
    <w:rsid w:val="0077163A"/>
    <w:rsid w:val="00771F4F"/>
    <w:rsid w:val="00772201"/>
    <w:rsid w:val="007723A6"/>
    <w:rsid w:val="00772AEE"/>
    <w:rsid w:val="00772D29"/>
    <w:rsid w:val="007731BD"/>
    <w:rsid w:val="00773212"/>
    <w:rsid w:val="0077322D"/>
    <w:rsid w:val="0077359E"/>
    <w:rsid w:val="00773921"/>
    <w:rsid w:val="00773D41"/>
    <w:rsid w:val="0077449C"/>
    <w:rsid w:val="00774722"/>
    <w:rsid w:val="0077498F"/>
    <w:rsid w:val="00774A18"/>
    <w:rsid w:val="00774B5B"/>
    <w:rsid w:val="00774BE2"/>
    <w:rsid w:val="0077553F"/>
    <w:rsid w:val="00775747"/>
    <w:rsid w:val="00775B36"/>
    <w:rsid w:val="00775D1C"/>
    <w:rsid w:val="00775EB2"/>
    <w:rsid w:val="00775F5C"/>
    <w:rsid w:val="007767C5"/>
    <w:rsid w:val="007770BC"/>
    <w:rsid w:val="007771C8"/>
    <w:rsid w:val="007777E4"/>
    <w:rsid w:val="00777DD4"/>
    <w:rsid w:val="00777FBA"/>
    <w:rsid w:val="007803A9"/>
    <w:rsid w:val="0078091F"/>
    <w:rsid w:val="00781059"/>
    <w:rsid w:val="007810DE"/>
    <w:rsid w:val="00781972"/>
    <w:rsid w:val="00781B86"/>
    <w:rsid w:val="00782226"/>
    <w:rsid w:val="007824CC"/>
    <w:rsid w:val="00782877"/>
    <w:rsid w:val="00782FBB"/>
    <w:rsid w:val="00784240"/>
    <w:rsid w:val="007849CD"/>
    <w:rsid w:val="00784B92"/>
    <w:rsid w:val="00785159"/>
    <w:rsid w:val="0078532E"/>
    <w:rsid w:val="007853AB"/>
    <w:rsid w:val="00785ED2"/>
    <w:rsid w:val="007861A7"/>
    <w:rsid w:val="00786952"/>
    <w:rsid w:val="00786CDA"/>
    <w:rsid w:val="00786D6B"/>
    <w:rsid w:val="00786FBC"/>
    <w:rsid w:val="007873E8"/>
    <w:rsid w:val="0078759C"/>
    <w:rsid w:val="00787609"/>
    <w:rsid w:val="00787A4D"/>
    <w:rsid w:val="00787BCB"/>
    <w:rsid w:val="00787C3D"/>
    <w:rsid w:val="00787D01"/>
    <w:rsid w:val="00787F3D"/>
    <w:rsid w:val="00790039"/>
    <w:rsid w:val="00790127"/>
    <w:rsid w:val="007901A1"/>
    <w:rsid w:val="00790285"/>
    <w:rsid w:val="00790FB5"/>
    <w:rsid w:val="0079104B"/>
    <w:rsid w:val="0079138C"/>
    <w:rsid w:val="00791590"/>
    <w:rsid w:val="007916D0"/>
    <w:rsid w:val="00791C8F"/>
    <w:rsid w:val="00791CCE"/>
    <w:rsid w:val="00791D4A"/>
    <w:rsid w:val="00791F99"/>
    <w:rsid w:val="007921B1"/>
    <w:rsid w:val="007923E5"/>
    <w:rsid w:val="00792435"/>
    <w:rsid w:val="0079257B"/>
    <w:rsid w:val="00792A80"/>
    <w:rsid w:val="00792C92"/>
    <w:rsid w:val="00792FD9"/>
    <w:rsid w:val="007934B9"/>
    <w:rsid w:val="0079356F"/>
    <w:rsid w:val="00793A33"/>
    <w:rsid w:val="00793B23"/>
    <w:rsid w:val="00793B58"/>
    <w:rsid w:val="00793DF9"/>
    <w:rsid w:val="00794EE3"/>
    <w:rsid w:val="00794F69"/>
    <w:rsid w:val="00794FFA"/>
    <w:rsid w:val="007950B3"/>
    <w:rsid w:val="00795364"/>
    <w:rsid w:val="007957BB"/>
    <w:rsid w:val="00796170"/>
    <w:rsid w:val="00796468"/>
    <w:rsid w:val="007965C0"/>
    <w:rsid w:val="00796731"/>
    <w:rsid w:val="00796E25"/>
    <w:rsid w:val="00797AF3"/>
    <w:rsid w:val="007A0226"/>
    <w:rsid w:val="007A04D8"/>
    <w:rsid w:val="007A05CA"/>
    <w:rsid w:val="007A0714"/>
    <w:rsid w:val="007A07C8"/>
    <w:rsid w:val="007A08A8"/>
    <w:rsid w:val="007A0DE4"/>
    <w:rsid w:val="007A0FAF"/>
    <w:rsid w:val="007A1281"/>
    <w:rsid w:val="007A13C7"/>
    <w:rsid w:val="007A1DCD"/>
    <w:rsid w:val="007A1F30"/>
    <w:rsid w:val="007A2087"/>
    <w:rsid w:val="007A2270"/>
    <w:rsid w:val="007A239E"/>
    <w:rsid w:val="007A270A"/>
    <w:rsid w:val="007A2B74"/>
    <w:rsid w:val="007A2B99"/>
    <w:rsid w:val="007A2C0F"/>
    <w:rsid w:val="007A2ED7"/>
    <w:rsid w:val="007A2FD0"/>
    <w:rsid w:val="007A3192"/>
    <w:rsid w:val="007A31A4"/>
    <w:rsid w:val="007A36DF"/>
    <w:rsid w:val="007A3901"/>
    <w:rsid w:val="007A3EB0"/>
    <w:rsid w:val="007A3F96"/>
    <w:rsid w:val="007A40D6"/>
    <w:rsid w:val="007A45EF"/>
    <w:rsid w:val="007A4716"/>
    <w:rsid w:val="007A4E42"/>
    <w:rsid w:val="007A4F69"/>
    <w:rsid w:val="007A51F1"/>
    <w:rsid w:val="007A5885"/>
    <w:rsid w:val="007A5986"/>
    <w:rsid w:val="007A5ECC"/>
    <w:rsid w:val="007A6182"/>
    <w:rsid w:val="007A66F4"/>
    <w:rsid w:val="007A69EE"/>
    <w:rsid w:val="007A6D39"/>
    <w:rsid w:val="007A710A"/>
    <w:rsid w:val="007A71F8"/>
    <w:rsid w:val="007A7241"/>
    <w:rsid w:val="007A7299"/>
    <w:rsid w:val="007A74FA"/>
    <w:rsid w:val="007A7A3D"/>
    <w:rsid w:val="007A7CD1"/>
    <w:rsid w:val="007B01F0"/>
    <w:rsid w:val="007B0775"/>
    <w:rsid w:val="007B0806"/>
    <w:rsid w:val="007B08BC"/>
    <w:rsid w:val="007B096A"/>
    <w:rsid w:val="007B0F8D"/>
    <w:rsid w:val="007B12D5"/>
    <w:rsid w:val="007B150C"/>
    <w:rsid w:val="007B1595"/>
    <w:rsid w:val="007B15A8"/>
    <w:rsid w:val="007B1741"/>
    <w:rsid w:val="007B21D8"/>
    <w:rsid w:val="007B21F9"/>
    <w:rsid w:val="007B2654"/>
    <w:rsid w:val="007B26F4"/>
    <w:rsid w:val="007B276C"/>
    <w:rsid w:val="007B276D"/>
    <w:rsid w:val="007B2790"/>
    <w:rsid w:val="007B2925"/>
    <w:rsid w:val="007B292A"/>
    <w:rsid w:val="007B2A56"/>
    <w:rsid w:val="007B2BD9"/>
    <w:rsid w:val="007B3090"/>
    <w:rsid w:val="007B325F"/>
    <w:rsid w:val="007B3804"/>
    <w:rsid w:val="007B38C9"/>
    <w:rsid w:val="007B3F12"/>
    <w:rsid w:val="007B4C94"/>
    <w:rsid w:val="007B4E2F"/>
    <w:rsid w:val="007B5937"/>
    <w:rsid w:val="007B59FC"/>
    <w:rsid w:val="007B5C29"/>
    <w:rsid w:val="007B5E9C"/>
    <w:rsid w:val="007B60D8"/>
    <w:rsid w:val="007B6344"/>
    <w:rsid w:val="007B6D8C"/>
    <w:rsid w:val="007B79EB"/>
    <w:rsid w:val="007B7AD0"/>
    <w:rsid w:val="007B7E53"/>
    <w:rsid w:val="007C017A"/>
    <w:rsid w:val="007C01AE"/>
    <w:rsid w:val="007C02E4"/>
    <w:rsid w:val="007C05CB"/>
    <w:rsid w:val="007C0898"/>
    <w:rsid w:val="007C08B0"/>
    <w:rsid w:val="007C139A"/>
    <w:rsid w:val="007C13BD"/>
    <w:rsid w:val="007C161A"/>
    <w:rsid w:val="007C1727"/>
    <w:rsid w:val="007C1929"/>
    <w:rsid w:val="007C1DD7"/>
    <w:rsid w:val="007C1F19"/>
    <w:rsid w:val="007C20B3"/>
    <w:rsid w:val="007C2176"/>
    <w:rsid w:val="007C2747"/>
    <w:rsid w:val="007C2852"/>
    <w:rsid w:val="007C2CB2"/>
    <w:rsid w:val="007C2E90"/>
    <w:rsid w:val="007C31F4"/>
    <w:rsid w:val="007C32CA"/>
    <w:rsid w:val="007C3323"/>
    <w:rsid w:val="007C365D"/>
    <w:rsid w:val="007C3672"/>
    <w:rsid w:val="007C3BFE"/>
    <w:rsid w:val="007C3C36"/>
    <w:rsid w:val="007C3C7A"/>
    <w:rsid w:val="007C3D39"/>
    <w:rsid w:val="007C4020"/>
    <w:rsid w:val="007C438A"/>
    <w:rsid w:val="007C4920"/>
    <w:rsid w:val="007C4AA2"/>
    <w:rsid w:val="007C5254"/>
    <w:rsid w:val="007C5295"/>
    <w:rsid w:val="007C53FE"/>
    <w:rsid w:val="007C565E"/>
    <w:rsid w:val="007C5BA6"/>
    <w:rsid w:val="007C5CFD"/>
    <w:rsid w:val="007C6878"/>
    <w:rsid w:val="007C697E"/>
    <w:rsid w:val="007C6AB2"/>
    <w:rsid w:val="007C6BC6"/>
    <w:rsid w:val="007C6D6F"/>
    <w:rsid w:val="007C7200"/>
    <w:rsid w:val="007C72B8"/>
    <w:rsid w:val="007C73DA"/>
    <w:rsid w:val="007C76A5"/>
    <w:rsid w:val="007C783B"/>
    <w:rsid w:val="007C7E55"/>
    <w:rsid w:val="007D01BA"/>
    <w:rsid w:val="007D0A85"/>
    <w:rsid w:val="007D0BB7"/>
    <w:rsid w:val="007D0D3D"/>
    <w:rsid w:val="007D0EE1"/>
    <w:rsid w:val="007D1197"/>
    <w:rsid w:val="007D11F6"/>
    <w:rsid w:val="007D133E"/>
    <w:rsid w:val="007D1511"/>
    <w:rsid w:val="007D16E4"/>
    <w:rsid w:val="007D1C93"/>
    <w:rsid w:val="007D1D05"/>
    <w:rsid w:val="007D1D24"/>
    <w:rsid w:val="007D22AB"/>
    <w:rsid w:val="007D22F1"/>
    <w:rsid w:val="007D24D7"/>
    <w:rsid w:val="007D2812"/>
    <w:rsid w:val="007D2993"/>
    <w:rsid w:val="007D29FB"/>
    <w:rsid w:val="007D2A66"/>
    <w:rsid w:val="007D2EE2"/>
    <w:rsid w:val="007D310E"/>
    <w:rsid w:val="007D317E"/>
    <w:rsid w:val="007D3392"/>
    <w:rsid w:val="007D34D1"/>
    <w:rsid w:val="007D35CE"/>
    <w:rsid w:val="007D36C6"/>
    <w:rsid w:val="007D3C7E"/>
    <w:rsid w:val="007D3DDC"/>
    <w:rsid w:val="007D41F6"/>
    <w:rsid w:val="007D42DA"/>
    <w:rsid w:val="007D42E5"/>
    <w:rsid w:val="007D489E"/>
    <w:rsid w:val="007D4A11"/>
    <w:rsid w:val="007D4CA1"/>
    <w:rsid w:val="007D4DE9"/>
    <w:rsid w:val="007D52C5"/>
    <w:rsid w:val="007D5304"/>
    <w:rsid w:val="007D533F"/>
    <w:rsid w:val="007D5924"/>
    <w:rsid w:val="007D5BE6"/>
    <w:rsid w:val="007D5F8E"/>
    <w:rsid w:val="007D5FB7"/>
    <w:rsid w:val="007D67F5"/>
    <w:rsid w:val="007D6A2E"/>
    <w:rsid w:val="007D6B24"/>
    <w:rsid w:val="007D6C20"/>
    <w:rsid w:val="007D6C77"/>
    <w:rsid w:val="007D6C87"/>
    <w:rsid w:val="007D6F98"/>
    <w:rsid w:val="007D701A"/>
    <w:rsid w:val="007D7545"/>
    <w:rsid w:val="007D774C"/>
    <w:rsid w:val="007D7774"/>
    <w:rsid w:val="007D7CE9"/>
    <w:rsid w:val="007E00BB"/>
    <w:rsid w:val="007E055D"/>
    <w:rsid w:val="007E079F"/>
    <w:rsid w:val="007E083B"/>
    <w:rsid w:val="007E09A5"/>
    <w:rsid w:val="007E0A32"/>
    <w:rsid w:val="007E0E92"/>
    <w:rsid w:val="007E0F6E"/>
    <w:rsid w:val="007E19BA"/>
    <w:rsid w:val="007E1AEB"/>
    <w:rsid w:val="007E1CB2"/>
    <w:rsid w:val="007E2283"/>
    <w:rsid w:val="007E2431"/>
    <w:rsid w:val="007E25E5"/>
    <w:rsid w:val="007E26B9"/>
    <w:rsid w:val="007E2D34"/>
    <w:rsid w:val="007E2E09"/>
    <w:rsid w:val="007E335B"/>
    <w:rsid w:val="007E398D"/>
    <w:rsid w:val="007E3AC3"/>
    <w:rsid w:val="007E3C73"/>
    <w:rsid w:val="007E3C9D"/>
    <w:rsid w:val="007E3D86"/>
    <w:rsid w:val="007E467C"/>
    <w:rsid w:val="007E47F3"/>
    <w:rsid w:val="007E4B21"/>
    <w:rsid w:val="007E4EE3"/>
    <w:rsid w:val="007E5138"/>
    <w:rsid w:val="007E56AF"/>
    <w:rsid w:val="007E5846"/>
    <w:rsid w:val="007E5E81"/>
    <w:rsid w:val="007E5FAF"/>
    <w:rsid w:val="007E606C"/>
    <w:rsid w:val="007E638B"/>
    <w:rsid w:val="007E64BB"/>
    <w:rsid w:val="007E692B"/>
    <w:rsid w:val="007E6CEF"/>
    <w:rsid w:val="007E6EB6"/>
    <w:rsid w:val="007E7132"/>
    <w:rsid w:val="007E7288"/>
    <w:rsid w:val="007E7AE3"/>
    <w:rsid w:val="007E7DA1"/>
    <w:rsid w:val="007E7DB4"/>
    <w:rsid w:val="007E7F32"/>
    <w:rsid w:val="007F00EA"/>
    <w:rsid w:val="007F00FB"/>
    <w:rsid w:val="007F015C"/>
    <w:rsid w:val="007F0610"/>
    <w:rsid w:val="007F06A4"/>
    <w:rsid w:val="007F0A15"/>
    <w:rsid w:val="007F0DD8"/>
    <w:rsid w:val="007F109E"/>
    <w:rsid w:val="007F11E2"/>
    <w:rsid w:val="007F14E4"/>
    <w:rsid w:val="007F17F6"/>
    <w:rsid w:val="007F1DD9"/>
    <w:rsid w:val="007F20BF"/>
    <w:rsid w:val="007F2232"/>
    <w:rsid w:val="007F22B9"/>
    <w:rsid w:val="007F295E"/>
    <w:rsid w:val="007F2A8A"/>
    <w:rsid w:val="007F2C18"/>
    <w:rsid w:val="007F2D12"/>
    <w:rsid w:val="007F397D"/>
    <w:rsid w:val="007F3B58"/>
    <w:rsid w:val="007F3C29"/>
    <w:rsid w:val="007F3E23"/>
    <w:rsid w:val="007F3E31"/>
    <w:rsid w:val="007F3E9B"/>
    <w:rsid w:val="007F41FD"/>
    <w:rsid w:val="007F423B"/>
    <w:rsid w:val="007F4273"/>
    <w:rsid w:val="007F4783"/>
    <w:rsid w:val="007F4C14"/>
    <w:rsid w:val="007F4DE5"/>
    <w:rsid w:val="007F5014"/>
    <w:rsid w:val="007F52DC"/>
    <w:rsid w:val="007F5412"/>
    <w:rsid w:val="007F56DF"/>
    <w:rsid w:val="007F5BC5"/>
    <w:rsid w:val="007F5CCC"/>
    <w:rsid w:val="007F6087"/>
    <w:rsid w:val="007F617E"/>
    <w:rsid w:val="007F6355"/>
    <w:rsid w:val="007F6464"/>
    <w:rsid w:val="007F6CB2"/>
    <w:rsid w:val="007F6D16"/>
    <w:rsid w:val="007F6F25"/>
    <w:rsid w:val="007F70D1"/>
    <w:rsid w:val="007F7304"/>
    <w:rsid w:val="007F763F"/>
    <w:rsid w:val="007F796D"/>
    <w:rsid w:val="007F7D93"/>
    <w:rsid w:val="00800B74"/>
    <w:rsid w:val="00800BA6"/>
    <w:rsid w:val="008019B5"/>
    <w:rsid w:val="00801CF6"/>
    <w:rsid w:val="00802004"/>
    <w:rsid w:val="00802237"/>
    <w:rsid w:val="00802773"/>
    <w:rsid w:val="008029C1"/>
    <w:rsid w:val="00802A31"/>
    <w:rsid w:val="00802D75"/>
    <w:rsid w:val="00803046"/>
    <w:rsid w:val="00803153"/>
    <w:rsid w:val="00803319"/>
    <w:rsid w:val="00803471"/>
    <w:rsid w:val="00803C29"/>
    <w:rsid w:val="00803F7A"/>
    <w:rsid w:val="008043BA"/>
    <w:rsid w:val="00804454"/>
    <w:rsid w:val="0080448F"/>
    <w:rsid w:val="00804E04"/>
    <w:rsid w:val="00804FDD"/>
    <w:rsid w:val="008052D3"/>
    <w:rsid w:val="00805E90"/>
    <w:rsid w:val="00806010"/>
    <w:rsid w:val="008065F3"/>
    <w:rsid w:val="0080678D"/>
    <w:rsid w:val="008068EB"/>
    <w:rsid w:val="00806CAB"/>
    <w:rsid w:val="00806E3C"/>
    <w:rsid w:val="00806E6D"/>
    <w:rsid w:val="00806FD6"/>
    <w:rsid w:val="00807427"/>
    <w:rsid w:val="0080747D"/>
    <w:rsid w:val="008078B5"/>
    <w:rsid w:val="00807ACF"/>
    <w:rsid w:val="00807BFD"/>
    <w:rsid w:val="00807E97"/>
    <w:rsid w:val="00807ECB"/>
    <w:rsid w:val="00807EEA"/>
    <w:rsid w:val="00810A12"/>
    <w:rsid w:val="00810A6B"/>
    <w:rsid w:val="00811050"/>
    <w:rsid w:val="00811406"/>
    <w:rsid w:val="00811539"/>
    <w:rsid w:val="0081171F"/>
    <w:rsid w:val="00811902"/>
    <w:rsid w:val="00811AB6"/>
    <w:rsid w:val="00811EE1"/>
    <w:rsid w:val="00811FD4"/>
    <w:rsid w:val="0081227F"/>
    <w:rsid w:val="00812869"/>
    <w:rsid w:val="00812896"/>
    <w:rsid w:val="0081293D"/>
    <w:rsid w:val="00812C2D"/>
    <w:rsid w:val="00812C64"/>
    <w:rsid w:val="00812DE7"/>
    <w:rsid w:val="00813033"/>
    <w:rsid w:val="008134A1"/>
    <w:rsid w:val="008134F3"/>
    <w:rsid w:val="0081397A"/>
    <w:rsid w:val="00813ED1"/>
    <w:rsid w:val="00815065"/>
    <w:rsid w:val="0081535A"/>
    <w:rsid w:val="008153A8"/>
    <w:rsid w:val="00815567"/>
    <w:rsid w:val="00815571"/>
    <w:rsid w:val="00815620"/>
    <w:rsid w:val="008159FA"/>
    <w:rsid w:val="00815CA0"/>
    <w:rsid w:val="00815DA1"/>
    <w:rsid w:val="0081606E"/>
    <w:rsid w:val="008163CC"/>
    <w:rsid w:val="00816484"/>
    <w:rsid w:val="008167F8"/>
    <w:rsid w:val="00816E75"/>
    <w:rsid w:val="00817460"/>
    <w:rsid w:val="0081748B"/>
    <w:rsid w:val="00817743"/>
    <w:rsid w:val="00817E89"/>
    <w:rsid w:val="0082003D"/>
    <w:rsid w:val="008200D6"/>
    <w:rsid w:val="0082031C"/>
    <w:rsid w:val="008205C8"/>
    <w:rsid w:val="00820614"/>
    <w:rsid w:val="008207EE"/>
    <w:rsid w:val="008208BD"/>
    <w:rsid w:val="00820BFD"/>
    <w:rsid w:val="00820CB9"/>
    <w:rsid w:val="00820E75"/>
    <w:rsid w:val="00821313"/>
    <w:rsid w:val="0082167F"/>
    <w:rsid w:val="00821871"/>
    <w:rsid w:val="0082199A"/>
    <w:rsid w:val="008219CD"/>
    <w:rsid w:val="008219DE"/>
    <w:rsid w:val="00821D2E"/>
    <w:rsid w:val="00821FA3"/>
    <w:rsid w:val="0082239B"/>
    <w:rsid w:val="008224CF"/>
    <w:rsid w:val="00822735"/>
    <w:rsid w:val="0082287B"/>
    <w:rsid w:val="00822972"/>
    <w:rsid w:val="0082297F"/>
    <w:rsid w:val="00822CB0"/>
    <w:rsid w:val="00823317"/>
    <w:rsid w:val="008235C9"/>
    <w:rsid w:val="0082384F"/>
    <w:rsid w:val="0082393C"/>
    <w:rsid w:val="00823E0C"/>
    <w:rsid w:val="00824249"/>
    <w:rsid w:val="00824257"/>
    <w:rsid w:val="0082443C"/>
    <w:rsid w:val="00824C67"/>
    <w:rsid w:val="00825165"/>
    <w:rsid w:val="0082529D"/>
    <w:rsid w:val="008252D8"/>
    <w:rsid w:val="00825476"/>
    <w:rsid w:val="00825580"/>
    <w:rsid w:val="0082565E"/>
    <w:rsid w:val="0082575A"/>
    <w:rsid w:val="00825F74"/>
    <w:rsid w:val="0082603F"/>
    <w:rsid w:val="0082650C"/>
    <w:rsid w:val="008266ED"/>
    <w:rsid w:val="0082672D"/>
    <w:rsid w:val="00827118"/>
    <w:rsid w:val="008271F7"/>
    <w:rsid w:val="00827235"/>
    <w:rsid w:val="008272D6"/>
    <w:rsid w:val="00827A59"/>
    <w:rsid w:val="00827BEA"/>
    <w:rsid w:val="00827DE1"/>
    <w:rsid w:val="00827F75"/>
    <w:rsid w:val="008301DD"/>
    <w:rsid w:val="008305FD"/>
    <w:rsid w:val="008306B1"/>
    <w:rsid w:val="008307EB"/>
    <w:rsid w:val="0083095B"/>
    <w:rsid w:val="00830A14"/>
    <w:rsid w:val="00830F77"/>
    <w:rsid w:val="00831229"/>
    <w:rsid w:val="00831556"/>
    <w:rsid w:val="008319AE"/>
    <w:rsid w:val="00831D27"/>
    <w:rsid w:val="00832171"/>
    <w:rsid w:val="00832981"/>
    <w:rsid w:val="00832A7C"/>
    <w:rsid w:val="008330AA"/>
    <w:rsid w:val="008331D7"/>
    <w:rsid w:val="00833357"/>
    <w:rsid w:val="008333FE"/>
    <w:rsid w:val="00833770"/>
    <w:rsid w:val="00833818"/>
    <w:rsid w:val="008338AC"/>
    <w:rsid w:val="0083396D"/>
    <w:rsid w:val="00833C00"/>
    <w:rsid w:val="00833D32"/>
    <w:rsid w:val="00833E29"/>
    <w:rsid w:val="0083463C"/>
    <w:rsid w:val="008349A4"/>
    <w:rsid w:val="00835629"/>
    <w:rsid w:val="00835E2B"/>
    <w:rsid w:val="008364CC"/>
    <w:rsid w:val="008367AF"/>
    <w:rsid w:val="0083686D"/>
    <w:rsid w:val="00836A10"/>
    <w:rsid w:val="00836BCB"/>
    <w:rsid w:val="00836E0F"/>
    <w:rsid w:val="00836F16"/>
    <w:rsid w:val="00837158"/>
    <w:rsid w:val="008371F8"/>
    <w:rsid w:val="00837CD1"/>
    <w:rsid w:val="0084022F"/>
    <w:rsid w:val="00840558"/>
    <w:rsid w:val="008405BE"/>
    <w:rsid w:val="00840C79"/>
    <w:rsid w:val="0084124F"/>
    <w:rsid w:val="008414C1"/>
    <w:rsid w:val="008419E0"/>
    <w:rsid w:val="00841A00"/>
    <w:rsid w:val="00841F10"/>
    <w:rsid w:val="008420B5"/>
    <w:rsid w:val="00842122"/>
    <w:rsid w:val="008427BF"/>
    <w:rsid w:val="00842A68"/>
    <w:rsid w:val="00842AB3"/>
    <w:rsid w:val="00842BAA"/>
    <w:rsid w:val="00842E0F"/>
    <w:rsid w:val="00842E64"/>
    <w:rsid w:val="00843652"/>
    <w:rsid w:val="00843716"/>
    <w:rsid w:val="0084372A"/>
    <w:rsid w:val="00843F09"/>
    <w:rsid w:val="0084410F"/>
    <w:rsid w:val="008441E5"/>
    <w:rsid w:val="00844268"/>
    <w:rsid w:val="0084426B"/>
    <w:rsid w:val="0084466C"/>
    <w:rsid w:val="00844682"/>
    <w:rsid w:val="00844B58"/>
    <w:rsid w:val="00844C44"/>
    <w:rsid w:val="00844EDF"/>
    <w:rsid w:val="00845160"/>
    <w:rsid w:val="00845181"/>
    <w:rsid w:val="00845383"/>
    <w:rsid w:val="00845AF6"/>
    <w:rsid w:val="00845C10"/>
    <w:rsid w:val="008460BD"/>
    <w:rsid w:val="00846A96"/>
    <w:rsid w:val="00846F43"/>
    <w:rsid w:val="00846FF9"/>
    <w:rsid w:val="0084738E"/>
    <w:rsid w:val="00847537"/>
    <w:rsid w:val="00847ED9"/>
    <w:rsid w:val="00850185"/>
    <w:rsid w:val="008507E9"/>
    <w:rsid w:val="00850AD4"/>
    <w:rsid w:val="00850FFE"/>
    <w:rsid w:val="00851543"/>
    <w:rsid w:val="008515C4"/>
    <w:rsid w:val="008516C3"/>
    <w:rsid w:val="008516E4"/>
    <w:rsid w:val="0085178F"/>
    <w:rsid w:val="00851A57"/>
    <w:rsid w:val="0085225A"/>
    <w:rsid w:val="0085237D"/>
    <w:rsid w:val="008524AA"/>
    <w:rsid w:val="00852776"/>
    <w:rsid w:val="00852830"/>
    <w:rsid w:val="00852B61"/>
    <w:rsid w:val="00852BEC"/>
    <w:rsid w:val="00852DCF"/>
    <w:rsid w:val="00852E9F"/>
    <w:rsid w:val="00853026"/>
    <w:rsid w:val="00853188"/>
    <w:rsid w:val="0085350E"/>
    <w:rsid w:val="00853586"/>
    <w:rsid w:val="00853855"/>
    <w:rsid w:val="00853BBB"/>
    <w:rsid w:val="008541AF"/>
    <w:rsid w:val="00854234"/>
    <w:rsid w:val="0085426E"/>
    <w:rsid w:val="008552DC"/>
    <w:rsid w:val="00855574"/>
    <w:rsid w:val="008556BA"/>
    <w:rsid w:val="008557B2"/>
    <w:rsid w:val="008558B3"/>
    <w:rsid w:val="00855A1E"/>
    <w:rsid w:val="00855F46"/>
    <w:rsid w:val="00856040"/>
    <w:rsid w:val="008561E2"/>
    <w:rsid w:val="0085620E"/>
    <w:rsid w:val="0085689F"/>
    <w:rsid w:val="00856936"/>
    <w:rsid w:val="00856967"/>
    <w:rsid w:val="00856B8F"/>
    <w:rsid w:val="00856D6B"/>
    <w:rsid w:val="00856EF4"/>
    <w:rsid w:val="008571BA"/>
    <w:rsid w:val="008572D7"/>
    <w:rsid w:val="00857361"/>
    <w:rsid w:val="008578C6"/>
    <w:rsid w:val="00857A79"/>
    <w:rsid w:val="00857BF2"/>
    <w:rsid w:val="00857D7F"/>
    <w:rsid w:val="00857D88"/>
    <w:rsid w:val="008605CC"/>
    <w:rsid w:val="00860BC6"/>
    <w:rsid w:val="00860F5A"/>
    <w:rsid w:val="0086132B"/>
    <w:rsid w:val="00861706"/>
    <w:rsid w:val="00862273"/>
    <w:rsid w:val="0086252E"/>
    <w:rsid w:val="00862853"/>
    <w:rsid w:val="00862B36"/>
    <w:rsid w:val="00862C79"/>
    <w:rsid w:val="008631AC"/>
    <w:rsid w:val="0086363B"/>
    <w:rsid w:val="00863828"/>
    <w:rsid w:val="00863F6D"/>
    <w:rsid w:val="008647C2"/>
    <w:rsid w:val="008653DE"/>
    <w:rsid w:val="0086575A"/>
    <w:rsid w:val="008659F6"/>
    <w:rsid w:val="00865F6B"/>
    <w:rsid w:val="008661C2"/>
    <w:rsid w:val="0086632C"/>
    <w:rsid w:val="008663B1"/>
    <w:rsid w:val="0086675D"/>
    <w:rsid w:val="008668E8"/>
    <w:rsid w:val="00866CB1"/>
    <w:rsid w:val="00866D7B"/>
    <w:rsid w:val="00866F45"/>
    <w:rsid w:val="00867504"/>
    <w:rsid w:val="00867589"/>
    <w:rsid w:val="00867AAE"/>
    <w:rsid w:val="00867C8A"/>
    <w:rsid w:val="00867F64"/>
    <w:rsid w:val="008700FC"/>
    <w:rsid w:val="0087057D"/>
    <w:rsid w:val="00870AB0"/>
    <w:rsid w:val="00870F18"/>
    <w:rsid w:val="0087101F"/>
    <w:rsid w:val="008716C5"/>
    <w:rsid w:val="00871784"/>
    <w:rsid w:val="00871BCE"/>
    <w:rsid w:val="00871C23"/>
    <w:rsid w:val="00871D68"/>
    <w:rsid w:val="00871F7C"/>
    <w:rsid w:val="00871FA7"/>
    <w:rsid w:val="0087320A"/>
    <w:rsid w:val="008732E9"/>
    <w:rsid w:val="0087346E"/>
    <w:rsid w:val="00873B47"/>
    <w:rsid w:val="00873D7C"/>
    <w:rsid w:val="00873DF0"/>
    <w:rsid w:val="00873F95"/>
    <w:rsid w:val="00874009"/>
    <w:rsid w:val="008740E1"/>
    <w:rsid w:val="00874621"/>
    <w:rsid w:val="008747D0"/>
    <w:rsid w:val="00874D7F"/>
    <w:rsid w:val="00874E95"/>
    <w:rsid w:val="0087525D"/>
    <w:rsid w:val="00875E1F"/>
    <w:rsid w:val="00876181"/>
    <w:rsid w:val="00876473"/>
    <w:rsid w:val="008768FF"/>
    <w:rsid w:val="00876C3D"/>
    <w:rsid w:val="0087721C"/>
    <w:rsid w:val="00877386"/>
    <w:rsid w:val="008778A6"/>
    <w:rsid w:val="00877EBD"/>
    <w:rsid w:val="00880BCA"/>
    <w:rsid w:val="00880D9D"/>
    <w:rsid w:val="00880EFF"/>
    <w:rsid w:val="00881573"/>
    <w:rsid w:val="008816BA"/>
    <w:rsid w:val="0088187B"/>
    <w:rsid w:val="0088198E"/>
    <w:rsid w:val="008819F2"/>
    <w:rsid w:val="00881A1B"/>
    <w:rsid w:val="00881A3C"/>
    <w:rsid w:val="00881ADB"/>
    <w:rsid w:val="00881D80"/>
    <w:rsid w:val="00881DD2"/>
    <w:rsid w:val="00882146"/>
    <w:rsid w:val="0088322A"/>
    <w:rsid w:val="00883699"/>
    <w:rsid w:val="00883960"/>
    <w:rsid w:val="00883BEB"/>
    <w:rsid w:val="00883E82"/>
    <w:rsid w:val="0088404B"/>
    <w:rsid w:val="00884348"/>
    <w:rsid w:val="00884360"/>
    <w:rsid w:val="0088453C"/>
    <w:rsid w:val="0088587F"/>
    <w:rsid w:val="0088647E"/>
    <w:rsid w:val="00886512"/>
    <w:rsid w:val="008865A7"/>
    <w:rsid w:val="00886A46"/>
    <w:rsid w:val="00886FC4"/>
    <w:rsid w:val="00887455"/>
    <w:rsid w:val="00887465"/>
    <w:rsid w:val="0088757C"/>
    <w:rsid w:val="008876D1"/>
    <w:rsid w:val="0089095B"/>
    <w:rsid w:val="00890AB1"/>
    <w:rsid w:val="00890B0C"/>
    <w:rsid w:val="00890E45"/>
    <w:rsid w:val="00890EEC"/>
    <w:rsid w:val="008917CA"/>
    <w:rsid w:val="0089191C"/>
    <w:rsid w:val="008919E5"/>
    <w:rsid w:val="008919FC"/>
    <w:rsid w:val="00891A34"/>
    <w:rsid w:val="00891E36"/>
    <w:rsid w:val="00891EAA"/>
    <w:rsid w:val="00891FBD"/>
    <w:rsid w:val="008920C8"/>
    <w:rsid w:val="00892381"/>
    <w:rsid w:val="008923D2"/>
    <w:rsid w:val="008925DC"/>
    <w:rsid w:val="0089265F"/>
    <w:rsid w:val="00892BA2"/>
    <w:rsid w:val="00892E92"/>
    <w:rsid w:val="008932A8"/>
    <w:rsid w:val="008933AD"/>
    <w:rsid w:val="008936C2"/>
    <w:rsid w:val="008936D9"/>
    <w:rsid w:val="008942CC"/>
    <w:rsid w:val="008944F8"/>
    <w:rsid w:val="008946A5"/>
    <w:rsid w:val="008949C5"/>
    <w:rsid w:val="00894ACA"/>
    <w:rsid w:val="00894B44"/>
    <w:rsid w:val="00894FB6"/>
    <w:rsid w:val="0089527A"/>
    <w:rsid w:val="00895323"/>
    <w:rsid w:val="00895481"/>
    <w:rsid w:val="008956D9"/>
    <w:rsid w:val="008957C9"/>
    <w:rsid w:val="00895915"/>
    <w:rsid w:val="00895D26"/>
    <w:rsid w:val="00895DEB"/>
    <w:rsid w:val="00895F0C"/>
    <w:rsid w:val="008969A1"/>
    <w:rsid w:val="00896A6A"/>
    <w:rsid w:val="00896B0E"/>
    <w:rsid w:val="00896B57"/>
    <w:rsid w:val="00896B6E"/>
    <w:rsid w:val="00896FA0"/>
    <w:rsid w:val="00897720"/>
    <w:rsid w:val="00897854"/>
    <w:rsid w:val="008A0448"/>
    <w:rsid w:val="008A0BA2"/>
    <w:rsid w:val="008A1589"/>
    <w:rsid w:val="008A19FF"/>
    <w:rsid w:val="008A1B92"/>
    <w:rsid w:val="008A1BF0"/>
    <w:rsid w:val="008A1F6C"/>
    <w:rsid w:val="008A22E0"/>
    <w:rsid w:val="008A250C"/>
    <w:rsid w:val="008A27AD"/>
    <w:rsid w:val="008A2D92"/>
    <w:rsid w:val="008A35AA"/>
    <w:rsid w:val="008A387D"/>
    <w:rsid w:val="008A3D34"/>
    <w:rsid w:val="008A3F2B"/>
    <w:rsid w:val="008A44C9"/>
    <w:rsid w:val="008A4745"/>
    <w:rsid w:val="008A47EC"/>
    <w:rsid w:val="008A488E"/>
    <w:rsid w:val="008A4C71"/>
    <w:rsid w:val="008A5035"/>
    <w:rsid w:val="008A506B"/>
    <w:rsid w:val="008A567B"/>
    <w:rsid w:val="008A58A8"/>
    <w:rsid w:val="008A5A05"/>
    <w:rsid w:val="008A5DE2"/>
    <w:rsid w:val="008A648F"/>
    <w:rsid w:val="008A6713"/>
    <w:rsid w:val="008A681B"/>
    <w:rsid w:val="008A689F"/>
    <w:rsid w:val="008A6D60"/>
    <w:rsid w:val="008A7C1E"/>
    <w:rsid w:val="008B0342"/>
    <w:rsid w:val="008B03C5"/>
    <w:rsid w:val="008B0415"/>
    <w:rsid w:val="008B08F1"/>
    <w:rsid w:val="008B0D8E"/>
    <w:rsid w:val="008B0E93"/>
    <w:rsid w:val="008B0FFC"/>
    <w:rsid w:val="008B1056"/>
    <w:rsid w:val="008B1AA1"/>
    <w:rsid w:val="008B1BA1"/>
    <w:rsid w:val="008B1E41"/>
    <w:rsid w:val="008B1EB5"/>
    <w:rsid w:val="008B223C"/>
    <w:rsid w:val="008B226A"/>
    <w:rsid w:val="008B255C"/>
    <w:rsid w:val="008B25C5"/>
    <w:rsid w:val="008B2962"/>
    <w:rsid w:val="008B2E19"/>
    <w:rsid w:val="008B35F8"/>
    <w:rsid w:val="008B3C78"/>
    <w:rsid w:val="008B3C7F"/>
    <w:rsid w:val="008B466A"/>
    <w:rsid w:val="008B4796"/>
    <w:rsid w:val="008B4AF0"/>
    <w:rsid w:val="008B4B9C"/>
    <w:rsid w:val="008B4CBC"/>
    <w:rsid w:val="008B5359"/>
    <w:rsid w:val="008B62CA"/>
    <w:rsid w:val="008B6ABB"/>
    <w:rsid w:val="008B6BDD"/>
    <w:rsid w:val="008B6EF0"/>
    <w:rsid w:val="008B722B"/>
    <w:rsid w:val="008B72F7"/>
    <w:rsid w:val="008B750F"/>
    <w:rsid w:val="008B7EAE"/>
    <w:rsid w:val="008B7FE6"/>
    <w:rsid w:val="008C002E"/>
    <w:rsid w:val="008C009D"/>
    <w:rsid w:val="008C036E"/>
    <w:rsid w:val="008C0795"/>
    <w:rsid w:val="008C0DB8"/>
    <w:rsid w:val="008C0EEB"/>
    <w:rsid w:val="008C1656"/>
    <w:rsid w:val="008C16B2"/>
    <w:rsid w:val="008C1A80"/>
    <w:rsid w:val="008C1BDA"/>
    <w:rsid w:val="008C1C89"/>
    <w:rsid w:val="008C22D3"/>
    <w:rsid w:val="008C237A"/>
    <w:rsid w:val="008C2534"/>
    <w:rsid w:val="008C28A3"/>
    <w:rsid w:val="008C31E2"/>
    <w:rsid w:val="008C31EB"/>
    <w:rsid w:val="008C3231"/>
    <w:rsid w:val="008C3616"/>
    <w:rsid w:val="008C3A44"/>
    <w:rsid w:val="008C3FB8"/>
    <w:rsid w:val="008C4179"/>
    <w:rsid w:val="008C4691"/>
    <w:rsid w:val="008C4D6A"/>
    <w:rsid w:val="008C4E76"/>
    <w:rsid w:val="008C59E9"/>
    <w:rsid w:val="008C5A64"/>
    <w:rsid w:val="008C5AE0"/>
    <w:rsid w:val="008C5D4C"/>
    <w:rsid w:val="008C5EF2"/>
    <w:rsid w:val="008C613A"/>
    <w:rsid w:val="008C637D"/>
    <w:rsid w:val="008C65DC"/>
    <w:rsid w:val="008C6636"/>
    <w:rsid w:val="008C6651"/>
    <w:rsid w:val="008C67F6"/>
    <w:rsid w:val="008C6890"/>
    <w:rsid w:val="008C6BE1"/>
    <w:rsid w:val="008C6C09"/>
    <w:rsid w:val="008C6F2A"/>
    <w:rsid w:val="008C78C1"/>
    <w:rsid w:val="008C7ABA"/>
    <w:rsid w:val="008C7BE2"/>
    <w:rsid w:val="008D02A4"/>
    <w:rsid w:val="008D0398"/>
    <w:rsid w:val="008D04FE"/>
    <w:rsid w:val="008D0591"/>
    <w:rsid w:val="008D0676"/>
    <w:rsid w:val="008D0693"/>
    <w:rsid w:val="008D0796"/>
    <w:rsid w:val="008D0B38"/>
    <w:rsid w:val="008D0CDD"/>
    <w:rsid w:val="008D0DA8"/>
    <w:rsid w:val="008D0EA3"/>
    <w:rsid w:val="008D0FD1"/>
    <w:rsid w:val="008D1237"/>
    <w:rsid w:val="008D126F"/>
    <w:rsid w:val="008D1323"/>
    <w:rsid w:val="008D14B3"/>
    <w:rsid w:val="008D15BA"/>
    <w:rsid w:val="008D1603"/>
    <w:rsid w:val="008D1A00"/>
    <w:rsid w:val="008D1CA7"/>
    <w:rsid w:val="008D23EC"/>
    <w:rsid w:val="008D253E"/>
    <w:rsid w:val="008D2666"/>
    <w:rsid w:val="008D2B1F"/>
    <w:rsid w:val="008D2BC7"/>
    <w:rsid w:val="008D354E"/>
    <w:rsid w:val="008D39CC"/>
    <w:rsid w:val="008D3C79"/>
    <w:rsid w:val="008D3CFA"/>
    <w:rsid w:val="008D47B4"/>
    <w:rsid w:val="008D494E"/>
    <w:rsid w:val="008D4D78"/>
    <w:rsid w:val="008D4EE6"/>
    <w:rsid w:val="008D50E1"/>
    <w:rsid w:val="008D527E"/>
    <w:rsid w:val="008D5477"/>
    <w:rsid w:val="008D5743"/>
    <w:rsid w:val="008D58EB"/>
    <w:rsid w:val="008D59B0"/>
    <w:rsid w:val="008D59FC"/>
    <w:rsid w:val="008D5A87"/>
    <w:rsid w:val="008D5B39"/>
    <w:rsid w:val="008D5F2A"/>
    <w:rsid w:val="008D6292"/>
    <w:rsid w:val="008D6C95"/>
    <w:rsid w:val="008D74E8"/>
    <w:rsid w:val="008D77DB"/>
    <w:rsid w:val="008E0180"/>
    <w:rsid w:val="008E01C1"/>
    <w:rsid w:val="008E05F2"/>
    <w:rsid w:val="008E06F9"/>
    <w:rsid w:val="008E0839"/>
    <w:rsid w:val="008E0923"/>
    <w:rsid w:val="008E0A43"/>
    <w:rsid w:val="008E0B8F"/>
    <w:rsid w:val="008E0D53"/>
    <w:rsid w:val="008E1299"/>
    <w:rsid w:val="008E1AA0"/>
    <w:rsid w:val="008E1D37"/>
    <w:rsid w:val="008E1D45"/>
    <w:rsid w:val="008E21EF"/>
    <w:rsid w:val="008E24D5"/>
    <w:rsid w:val="008E2597"/>
    <w:rsid w:val="008E286E"/>
    <w:rsid w:val="008E2B10"/>
    <w:rsid w:val="008E384B"/>
    <w:rsid w:val="008E474F"/>
    <w:rsid w:val="008E498A"/>
    <w:rsid w:val="008E4AC0"/>
    <w:rsid w:val="008E4BFD"/>
    <w:rsid w:val="008E4CD3"/>
    <w:rsid w:val="008E4D60"/>
    <w:rsid w:val="008E4DE1"/>
    <w:rsid w:val="008E512A"/>
    <w:rsid w:val="008E53ED"/>
    <w:rsid w:val="008E563E"/>
    <w:rsid w:val="008E5D8B"/>
    <w:rsid w:val="008E5EB8"/>
    <w:rsid w:val="008E5F4B"/>
    <w:rsid w:val="008E60E4"/>
    <w:rsid w:val="008E6306"/>
    <w:rsid w:val="008E64D8"/>
    <w:rsid w:val="008E677A"/>
    <w:rsid w:val="008E68AD"/>
    <w:rsid w:val="008E6B3B"/>
    <w:rsid w:val="008E6B78"/>
    <w:rsid w:val="008E6FBA"/>
    <w:rsid w:val="008E70D7"/>
    <w:rsid w:val="008E779F"/>
    <w:rsid w:val="008E79F2"/>
    <w:rsid w:val="008E7C25"/>
    <w:rsid w:val="008E7EDA"/>
    <w:rsid w:val="008F0126"/>
    <w:rsid w:val="008F0E79"/>
    <w:rsid w:val="008F0F88"/>
    <w:rsid w:val="008F1B2D"/>
    <w:rsid w:val="008F1D2F"/>
    <w:rsid w:val="008F1DE1"/>
    <w:rsid w:val="008F1F9D"/>
    <w:rsid w:val="008F2228"/>
    <w:rsid w:val="008F22B5"/>
    <w:rsid w:val="008F233A"/>
    <w:rsid w:val="008F24DB"/>
    <w:rsid w:val="008F28D0"/>
    <w:rsid w:val="008F2A36"/>
    <w:rsid w:val="008F350F"/>
    <w:rsid w:val="008F35A9"/>
    <w:rsid w:val="008F39C4"/>
    <w:rsid w:val="008F4656"/>
    <w:rsid w:val="008F4BFA"/>
    <w:rsid w:val="008F4C6F"/>
    <w:rsid w:val="008F5193"/>
    <w:rsid w:val="008F568C"/>
    <w:rsid w:val="008F5C20"/>
    <w:rsid w:val="008F5D24"/>
    <w:rsid w:val="008F5EF6"/>
    <w:rsid w:val="008F5F5F"/>
    <w:rsid w:val="008F617D"/>
    <w:rsid w:val="008F61D4"/>
    <w:rsid w:val="008F633B"/>
    <w:rsid w:val="008F6BE0"/>
    <w:rsid w:val="008F79D2"/>
    <w:rsid w:val="008F7B3C"/>
    <w:rsid w:val="008F7EFC"/>
    <w:rsid w:val="008F7F76"/>
    <w:rsid w:val="00900468"/>
    <w:rsid w:val="009004E9"/>
    <w:rsid w:val="009006D6"/>
    <w:rsid w:val="00900780"/>
    <w:rsid w:val="00900B8A"/>
    <w:rsid w:val="00900FE1"/>
    <w:rsid w:val="00901587"/>
    <w:rsid w:val="009019F4"/>
    <w:rsid w:val="00901D74"/>
    <w:rsid w:val="00901F86"/>
    <w:rsid w:val="00902225"/>
    <w:rsid w:val="00902D8F"/>
    <w:rsid w:val="009033DB"/>
    <w:rsid w:val="00903C6F"/>
    <w:rsid w:val="00903FE0"/>
    <w:rsid w:val="009040BB"/>
    <w:rsid w:val="00904117"/>
    <w:rsid w:val="0090428F"/>
    <w:rsid w:val="009045AF"/>
    <w:rsid w:val="00904D49"/>
    <w:rsid w:val="00905795"/>
    <w:rsid w:val="009057B9"/>
    <w:rsid w:val="00905DBA"/>
    <w:rsid w:val="009061E9"/>
    <w:rsid w:val="00906292"/>
    <w:rsid w:val="009062AF"/>
    <w:rsid w:val="009069A8"/>
    <w:rsid w:val="00906A87"/>
    <w:rsid w:val="00906DF9"/>
    <w:rsid w:val="00907154"/>
    <w:rsid w:val="0090728C"/>
    <w:rsid w:val="0090754C"/>
    <w:rsid w:val="0090785A"/>
    <w:rsid w:val="009078C2"/>
    <w:rsid w:val="00907946"/>
    <w:rsid w:val="00907D5C"/>
    <w:rsid w:val="00907E1C"/>
    <w:rsid w:val="00907EC6"/>
    <w:rsid w:val="00910178"/>
    <w:rsid w:val="00910627"/>
    <w:rsid w:val="00910B38"/>
    <w:rsid w:val="00910CB5"/>
    <w:rsid w:val="00910E67"/>
    <w:rsid w:val="009110C0"/>
    <w:rsid w:val="00911198"/>
    <w:rsid w:val="0091120B"/>
    <w:rsid w:val="0091128C"/>
    <w:rsid w:val="00911385"/>
    <w:rsid w:val="0091156B"/>
    <w:rsid w:val="0091169E"/>
    <w:rsid w:val="0091178B"/>
    <w:rsid w:val="00911C41"/>
    <w:rsid w:val="00912019"/>
    <w:rsid w:val="00912898"/>
    <w:rsid w:val="009129B8"/>
    <w:rsid w:val="00912D9D"/>
    <w:rsid w:val="0091353F"/>
    <w:rsid w:val="009135B7"/>
    <w:rsid w:val="00913998"/>
    <w:rsid w:val="00913DA6"/>
    <w:rsid w:val="009141AA"/>
    <w:rsid w:val="0091431B"/>
    <w:rsid w:val="009144E2"/>
    <w:rsid w:val="00914D54"/>
    <w:rsid w:val="0091512C"/>
    <w:rsid w:val="00915153"/>
    <w:rsid w:val="0091520F"/>
    <w:rsid w:val="00915262"/>
    <w:rsid w:val="009152F2"/>
    <w:rsid w:val="009153C4"/>
    <w:rsid w:val="00915456"/>
    <w:rsid w:val="00915465"/>
    <w:rsid w:val="0091571D"/>
    <w:rsid w:val="009159C3"/>
    <w:rsid w:val="009166C3"/>
    <w:rsid w:val="009166C5"/>
    <w:rsid w:val="00916962"/>
    <w:rsid w:val="00916A81"/>
    <w:rsid w:val="00916ADF"/>
    <w:rsid w:val="00916CAA"/>
    <w:rsid w:val="00916E15"/>
    <w:rsid w:val="00917101"/>
    <w:rsid w:val="009171BF"/>
    <w:rsid w:val="0091725C"/>
    <w:rsid w:val="0091735A"/>
    <w:rsid w:val="0091763D"/>
    <w:rsid w:val="0091782E"/>
    <w:rsid w:val="00917B40"/>
    <w:rsid w:val="00917DC1"/>
    <w:rsid w:val="00917DC8"/>
    <w:rsid w:val="00917F03"/>
    <w:rsid w:val="00921398"/>
    <w:rsid w:val="00921CDB"/>
    <w:rsid w:val="0092233D"/>
    <w:rsid w:val="009225A7"/>
    <w:rsid w:val="00922F21"/>
    <w:rsid w:val="0092313C"/>
    <w:rsid w:val="009231D8"/>
    <w:rsid w:val="009233B7"/>
    <w:rsid w:val="0092371F"/>
    <w:rsid w:val="00923747"/>
    <w:rsid w:val="009239EF"/>
    <w:rsid w:val="00923AF9"/>
    <w:rsid w:val="00923FE6"/>
    <w:rsid w:val="0092403B"/>
    <w:rsid w:val="009241A1"/>
    <w:rsid w:val="009245D3"/>
    <w:rsid w:val="009247FA"/>
    <w:rsid w:val="00924970"/>
    <w:rsid w:val="00924BD8"/>
    <w:rsid w:val="00924E0A"/>
    <w:rsid w:val="009250DD"/>
    <w:rsid w:val="0092511A"/>
    <w:rsid w:val="009253EF"/>
    <w:rsid w:val="0092550B"/>
    <w:rsid w:val="00925874"/>
    <w:rsid w:val="00925E07"/>
    <w:rsid w:val="009260F6"/>
    <w:rsid w:val="009265E7"/>
    <w:rsid w:val="00926B9A"/>
    <w:rsid w:val="00926EA1"/>
    <w:rsid w:val="0092709B"/>
    <w:rsid w:val="00927505"/>
    <w:rsid w:val="0092764A"/>
    <w:rsid w:val="00927EB8"/>
    <w:rsid w:val="00927F2E"/>
    <w:rsid w:val="00930057"/>
    <w:rsid w:val="0093030E"/>
    <w:rsid w:val="009307CF"/>
    <w:rsid w:val="00930819"/>
    <w:rsid w:val="0093089B"/>
    <w:rsid w:val="00930997"/>
    <w:rsid w:val="0093172C"/>
    <w:rsid w:val="00931A39"/>
    <w:rsid w:val="00931E67"/>
    <w:rsid w:val="00931EE1"/>
    <w:rsid w:val="00931EE7"/>
    <w:rsid w:val="00932AD2"/>
    <w:rsid w:val="00932ADC"/>
    <w:rsid w:val="00932F50"/>
    <w:rsid w:val="00932F76"/>
    <w:rsid w:val="009333E7"/>
    <w:rsid w:val="0093382F"/>
    <w:rsid w:val="00933840"/>
    <w:rsid w:val="0093396D"/>
    <w:rsid w:val="009339DA"/>
    <w:rsid w:val="00933E0E"/>
    <w:rsid w:val="00933FC3"/>
    <w:rsid w:val="00933FE6"/>
    <w:rsid w:val="00934086"/>
    <w:rsid w:val="00934497"/>
    <w:rsid w:val="009345AC"/>
    <w:rsid w:val="00934951"/>
    <w:rsid w:val="00934B86"/>
    <w:rsid w:val="00934C18"/>
    <w:rsid w:val="00934CFF"/>
    <w:rsid w:val="00934FA0"/>
    <w:rsid w:val="009351C0"/>
    <w:rsid w:val="0093558D"/>
    <w:rsid w:val="00935C17"/>
    <w:rsid w:val="00935F28"/>
    <w:rsid w:val="00936215"/>
    <w:rsid w:val="0093687F"/>
    <w:rsid w:val="00936B5F"/>
    <w:rsid w:val="00936D6A"/>
    <w:rsid w:val="00937281"/>
    <w:rsid w:val="00937295"/>
    <w:rsid w:val="00937356"/>
    <w:rsid w:val="009377C6"/>
    <w:rsid w:val="009400D8"/>
    <w:rsid w:val="0094017A"/>
    <w:rsid w:val="00940A83"/>
    <w:rsid w:val="00940C99"/>
    <w:rsid w:val="00941284"/>
    <w:rsid w:val="009414F4"/>
    <w:rsid w:val="0094183B"/>
    <w:rsid w:val="009418D7"/>
    <w:rsid w:val="0094195C"/>
    <w:rsid w:val="00941B28"/>
    <w:rsid w:val="00941D44"/>
    <w:rsid w:val="0094206A"/>
    <w:rsid w:val="00942509"/>
    <w:rsid w:val="00942567"/>
    <w:rsid w:val="0094257E"/>
    <w:rsid w:val="009428CE"/>
    <w:rsid w:val="00942A44"/>
    <w:rsid w:val="00942E0E"/>
    <w:rsid w:val="009434F4"/>
    <w:rsid w:val="009437F0"/>
    <w:rsid w:val="00943A61"/>
    <w:rsid w:val="00943B98"/>
    <w:rsid w:val="009440E9"/>
    <w:rsid w:val="00944443"/>
    <w:rsid w:val="009445D4"/>
    <w:rsid w:val="009447D4"/>
    <w:rsid w:val="0094487A"/>
    <w:rsid w:val="00944C96"/>
    <w:rsid w:val="0094519B"/>
    <w:rsid w:val="009451DC"/>
    <w:rsid w:val="009454AF"/>
    <w:rsid w:val="00945A4E"/>
    <w:rsid w:val="00945C89"/>
    <w:rsid w:val="00945CB2"/>
    <w:rsid w:val="00945D13"/>
    <w:rsid w:val="00946639"/>
    <w:rsid w:val="00946B7A"/>
    <w:rsid w:val="00946BBC"/>
    <w:rsid w:val="00946C16"/>
    <w:rsid w:val="00946C1F"/>
    <w:rsid w:val="00947176"/>
    <w:rsid w:val="00947316"/>
    <w:rsid w:val="00947530"/>
    <w:rsid w:val="00947A35"/>
    <w:rsid w:val="00947C48"/>
    <w:rsid w:val="0095031E"/>
    <w:rsid w:val="00950407"/>
    <w:rsid w:val="009504E1"/>
    <w:rsid w:val="00950642"/>
    <w:rsid w:val="00950A0E"/>
    <w:rsid w:val="00950B54"/>
    <w:rsid w:val="009511B9"/>
    <w:rsid w:val="009511D5"/>
    <w:rsid w:val="009519B7"/>
    <w:rsid w:val="0095232A"/>
    <w:rsid w:val="00952AB6"/>
    <w:rsid w:val="00952B2D"/>
    <w:rsid w:val="00952BC8"/>
    <w:rsid w:val="0095314B"/>
    <w:rsid w:val="0095321A"/>
    <w:rsid w:val="009533D1"/>
    <w:rsid w:val="009537AD"/>
    <w:rsid w:val="0095396B"/>
    <w:rsid w:val="00953D26"/>
    <w:rsid w:val="009540C3"/>
    <w:rsid w:val="009545E8"/>
    <w:rsid w:val="009548A5"/>
    <w:rsid w:val="0095496F"/>
    <w:rsid w:val="00954AFC"/>
    <w:rsid w:val="00954C36"/>
    <w:rsid w:val="00954E12"/>
    <w:rsid w:val="0095502C"/>
    <w:rsid w:val="0095512A"/>
    <w:rsid w:val="009552A2"/>
    <w:rsid w:val="00955668"/>
    <w:rsid w:val="00955835"/>
    <w:rsid w:val="009558C4"/>
    <w:rsid w:val="009558F9"/>
    <w:rsid w:val="00955D31"/>
    <w:rsid w:val="009563B4"/>
    <w:rsid w:val="009564ED"/>
    <w:rsid w:val="009566C1"/>
    <w:rsid w:val="00956CFE"/>
    <w:rsid w:val="009571D7"/>
    <w:rsid w:val="009574F5"/>
    <w:rsid w:val="009576B0"/>
    <w:rsid w:val="00957B23"/>
    <w:rsid w:val="00960107"/>
    <w:rsid w:val="00960246"/>
    <w:rsid w:val="00960420"/>
    <w:rsid w:val="00960580"/>
    <w:rsid w:val="0096059A"/>
    <w:rsid w:val="00960672"/>
    <w:rsid w:val="0096071F"/>
    <w:rsid w:val="00960A33"/>
    <w:rsid w:val="00960D92"/>
    <w:rsid w:val="00960FA5"/>
    <w:rsid w:val="0096166D"/>
    <w:rsid w:val="00961AE2"/>
    <w:rsid w:val="00961B3F"/>
    <w:rsid w:val="00961C1F"/>
    <w:rsid w:val="00961DAD"/>
    <w:rsid w:val="00962383"/>
    <w:rsid w:val="009625CB"/>
    <w:rsid w:val="00962861"/>
    <w:rsid w:val="00962B2E"/>
    <w:rsid w:val="00962C56"/>
    <w:rsid w:val="00962CE9"/>
    <w:rsid w:val="00962F49"/>
    <w:rsid w:val="00962FA2"/>
    <w:rsid w:val="0096344B"/>
    <w:rsid w:val="009639D6"/>
    <w:rsid w:val="00963AA7"/>
    <w:rsid w:val="00963ABE"/>
    <w:rsid w:val="00964CB5"/>
    <w:rsid w:val="00964D1A"/>
    <w:rsid w:val="00964D4B"/>
    <w:rsid w:val="00964DB9"/>
    <w:rsid w:val="00964FC5"/>
    <w:rsid w:val="009650CB"/>
    <w:rsid w:val="009654AA"/>
    <w:rsid w:val="009654B5"/>
    <w:rsid w:val="009655F3"/>
    <w:rsid w:val="00965863"/>
    <w:rsid w:val="00965A3E"/>
    <w:rsid w:val="00965ACE"/>
    <w:rsid w:val="00965BEA"/>
    <w:rsid w:val="00965C95"/>
    <w:rsid w:val="00965DD1"/>
    <w:rsid w:val="009661C8"/>
    <w:rsid w:val="0096628D"/>
    <w:rsid w:val="00966383"/>
    <w:rsid w:val="00966575"/>
    <w:rsid w:val="00966AA1"/>
    <w:rsid w:val="00966CB2"/>
    <w:rsid w:val="00967048"/>
    <w:rsid w:val="009672F0"/>
    <w:rsid w:val="00967470"/>
    <w:rsid w:val="00967B61"/>
    <w:rsid w:val="0097114E"/>
    <w:rsid w:val="00971188"/>
    <w:rsid w:val="00971640"/>
    <w:rsid w:val="0097187E"/>
    <w:rsid w:val="0097193F"/>
    <w:rsid w:val="00971C71"/>
    <w:rsid w:val="00971D5A"/>
    <w:rsid w:val="00971E55"/>
    <w:rsid w:val="009720B7"/>
    <w:rsid w:val="0097215A"/>
    <w:rsid w:val="0097243F"/>
    <w:rsid w:val="0097276A"/>
    <w:rsid w:val="009727B2"/>
    <w:rsid w:val="009728DE"/>
    <w:rsid w:val="00972994"/>
    <w:rsid w:val="00972D5D"/>
    <w:rsid w:val="00972D99"/>
    <w:rsid w:val="00973187"/>
    <w:rsid w:val="00973277"/>
    <w:rsid w:val="00973292"/>
    <w:rsid w:val="009734DC"/>
    <w:rsid w:val="00973FE3"/>
    <w:rsid w:val="00974746"/>
    <w:rsid w:val="00974751"/>
    <w:rsid w:val="00974943"/>
    <w:rsid w:val="00974D18"/>
    <w:rsid w:val="00974F40"/>
    <w:rsid w:val="00975432"/>
    <w:rsid w:val="0097556F"/>
    <w:rsid w:val="009756AD"/>
    <w:rsid w:val="009759BB"/>
    <w:rsid w:val="00975B61"/>
    <w:rsid w:val="00975FA2"/>
    <w:rsid w:val="009763FC"/>
    <w:rsid w:val="00976551"/>
    <w:rsid w:val="0097665A"/>
    <w:rsid w:val="0097674A"/>
    <w:rsid w:val="0097680F"/>
    <w:rsid w:val="00976957"/>
    <w:rsid w:val="00976BBD"/>
    <w:rsid w:val="00976FBF"/>
    <w:rsid w:val="00977066"/>
    <w:rsid w:val="00977081"/>
    <w:rsid w:val="009770D0"/>
    <w:rsid w:val="00977332"/>
    <w:rsid w:val="00977E1A"/>
    <w:rsid w:val="00980241"/>
    <w:rsid w:val="00980301"/>
    <w:rsid w:val="0098032F"/>
    <w:rsid w:val="00980A9E"/>
    <w:rsid w:val="00980CAD"/>
    <w:rsid w:val="00980D55"/>
    <w:rsid w:val="00981093"/>
    <w:rsid w:val="00981413"/>
    <w:rsid w:val="009818BF"/>
    <w:rsid w:val="00981C27"/>
    <w:rsid w:val="00981D48"/>
    <w:rsid w:val="00982357"/>
    <w:rsid w:val="009823D7"/>
    <w:rsid w:val="009825AB"/>
    <w:rsid w:val="009827DC"/>
    <w:rsid w:val="00982A9B"/>
    <w:rsid w:val="00982ADA"/>
    <w:rsid w:val="00982B3D"/>
    <w:rsid w:val="00982E51"/>
    <w:rsid w:val="00982F85"/>
    <w:rsid w:val="00982FCC"/>
    <w:rsid w:val="0098334E"/>
    <w:rsid w:val="009833FB"/>
    <w:rsid w:val="009835DF"/>
    <w:rsid w:val="009835FE"/>
    <w:rsid w:val="00983676"/>
    <w:rsid w:val="009839BA"/>
    <w:rsid w:val="00983C9B"/>
    <w:rsid w:val="00983E37"/>
    <w:rsid w:val="00983FD6"/>
    <w:rsid w:val="009842CD"/>
    <w:rsid w:val="009846D7"/>
    <w:rsid w:val="009847FF"/>
    <w:rsid w:val="00984A4A"/>
    <w:rsid w:val="00984E2C"/>
    <w:rsid w:val="009850EE"/>
    <w:rsid w:val="00985169"/>
    <w:rsid w:val="00985602"/>
    <w:rsid w:val="009856E6"/>
    <w:rsid w:val="00985A41"/>
    <w:rsid w:val="00985CC1"/>
    <w:rsid w:val="00985E20"/>
    <w:rsid w:val="00985E76"/>
    <w:rsid w:val="00985F31"/>
    <w:rsid w:val="009861EF"/>
    <w:rsid w:val="0098652A"/>
    <w:rsid w:val="00986C3A"/>
    <w:rsid w:val="00986F7F"/>
    <w:rsid w:val="00987178"/>
    <w:rsid w:val="00987405"/>
    <w:rsid w:val="00987408"/>
    <w:rsid w:val="009878F6"/>
    <w:rsid w:val="009904A7"/>
    <w:rsid w:val="00990538"/>
    <w:rsid w:val="00990C8F"/>
    <w:rsid w:val="00990D07"/>
    <w:rsid w:val="00990D49"/>
    <w:rsid w:val="00990EF9"/>
    <w:rsid w:val="009913F5"/>
    <w:rsid w:val="0099175E"/>
    <w:rsid w:val="009920CE"/>
    <w:rsid w:val="00992A6E"/>
    <w:rsid w:val="00992AC6"/>
    <w:rsid w:val="00992EAC"/>
    <w:rsid w:val="00992F5E"/>
    <w:rsid w:val="00993403"/>
    <w:rsid w:val="00993A3B"/>
    <w:rsid w:val="00993D7E"/>
    <w:rsid w:val="00993DB9"/>
    <w:rsid w:val="0099413C"/>
    <w:rsid w:val="0099427A"/>
    <w:rsid w:val="00994638"/>
    <w:rsid w:val="00994686"/>
    <w:rsid w:val="00994A7A"/>
    <w:rsid w:val="00994AAE"/>
    <w:rsid w:val="00994C7C"/>
    <w:rsid w:val="009950DE"/>
    <w:rsid w:val="00995218"/>
    <w:rsid w:val="0099573B"/>
    <w:rsid w:val="00995C18"/>
    <w:rsid w:val="00995C36"/>
    <w:rsid w:val="009963D5"/>
    <w:rsid w:val="009968EE"/>
    <w:rsid w:val="00996A93"/>
    <w:rsid w:val="00996D14"/>
    <w:rsid w:val="00996D65"/>
    <w:rsid w:val="00996DDA"/>
    <w:rsid w:val="0099701F"/>
    <w:rsid w:val="00997773"/>
    <w:rsid w:val="009979DA"/>
    <w:rsid w:val="00997CBF"/>
    <w:rsid w:val="00997D4D"/>
    <w:rsid w:val="00997DF6"/>
    <w:rsid w:val="009A0652"/>
    <w:rsid w:val="009A0B41"/>
    <w:rsid w:val="009A145D"/>
    <w:rsid w:val="009A1539"/>
    <w:rsid w:val="009A1579"/>
    <w:rsid w:val="009A1A91"/>
    <w:rsid w:val="009A1E0E"/>
    <w:rsid w:val="009A21CA"/>
    <w:rsid w:val="009A224F"/>
    <w:rsid w:val="009A2898"/>
    <w:rsid w:val="009A32FB"/>
    <w:rsid w:val="009A33DA"/>
    <w:rsid w:val="009A376F"/>
    <w:rsid w:val="009A390C"/>
    <w:rsid w:val="009A3BD0"/>
    <w:rsid w:val="009A3D0B"/>
    <w:rsid w:val="009A437D"/>
    <w:rsid w:val="009A46B2"/>
    <w:rsid w:val="009A46E5"/>
    <w:rsid w:val="009A49D6"/>
    <w:rsid w:val="009A4E30"/>
    <w:rsid w:val="009A5004"/>
    <w:rsid w:val="009A509C"/>
    <w:rsid w:val="009A54C9"/>
    <w:rsid w:val="009A5717"/>
    <w:rsid w:val="009A5D56"/>
    <w:rsid w:val="009A5E4B"/>
    <w:rsid w:val="009A5E9C"/>
    <w:rsid w:val="009A6ABD"/>
    <w:rsid w:val="009A6C82"/>
    <w:rsid w:val="009A6EE1"/>
    <w:rsid w:val="009A70FA"/>
    <w:rsid w:val="009A7333"/>
    <w:rsid w:val="009A75F5"/>
    <w:rsid w:val="009A7607"/>
    <w:rsid w:val="009A7780"/>
    <w:rsid w:val="009A7DD2"/>
    <w:rsid w:val="009A7F67"/>
    <w:rsid w:val="009A7FA1"/>
    <w:rsid w:val="009B09FB"/>
    <w:rsid w:val="009B0AA6"/>
    <w:rsid w:val="009B0DE2"/>
    <w:rsid w:val="009B0F89"/>
    <w:rsid w:val="009B12F2"/>
    <w:rsid w:val="009B1484"/>
    <w:rsid w:val="009B1689"/>
    <w:rsid w:val="009B176E"/>
    <w:rsid w:val="009B1878"/>
    <w:rsid w:val="009B1A95"/>
    <w:rsid w:val="009B1AA6"/>
    <w:rsid w:val="009B1D24"/>
    <w:rsid w:val="009B1DB7"/>
    <w:rsid w:val="009B1F86"/>
    <w:rsid w:val="009B21CE"/>
    <w:rsid w:val="009B2212"/>
    <w:rsid w:val="009B2498"/>
    <w:rsid w:val="009B249F"/>
    <w:rsid w:val="009B2687"/>
    <w:rsid w:val="009B274B"/>
    <w:rsid w:val="009B32E7"/>
    <w:rsid w:val="009B3691"/>
    <w:rsid w:val="009B3BB7"/>
    <w:rsid w:val="009B3FCE"/>
    <w:rsid w:val="009B4167"/>
    <w:rsid w:val="009B4609"/>
    <w:rsid w:val="009B470F"/>
    <w:rsid w:val="009B4727"/>
    <w:rsid w:val="009B4A6E"/>
    <w:rsid w:val="009B4E50"/>
    <w:rsid w:val="009B5793"/>
    <w:rsid w:val="009B5801"/>
    <w:rsid w:val="009B58E7"/>
    <w:rsid w:val="009B5B1F"/>
    <w:rsid w:val="009B5B8C"/>
    <w:rsid w:val="009B5CA6"/>
    <w:rsid w:val="009B602E"/>
    <w:rsid w:val="009B6129"/>
    <w:rsid w:val="009B6398"/>
    <w:rsid w:val="009B6803"/>
    <w:rsid w:val="009B6C1F"/>
    <w:rsid w:val="009B712C"/>
    <w:rsid w:val="009B7D91"/>
    <w:rsid w:val="009B7EAA"/>
    <w:rsid w:val="009C05BB"/>
    <w:rsid w:val="009C078F"/>
    <w:rsid w:val="009C0AC6"/>
    <w:rsid w:val="009C0B10"/>
    <w:rsid w:val="009C0CB9"/>
    <w:rsid w:val="009C0E31"/>
    <w:rsid w:val="009C10F1"/>
    <w:rsid w:val="009C1329"/>
    <w:rsid w:val="009C14AD"/>
    <w:rsid w:val="009C1AF2"/>
    <w:rsid w:val="009C1D58"/>
    <w:rsid w:val="009C2030"/>
    <w:rsid w:val="009C20B9"/>
    <w:rsid w:val="009C23C2"/>
    <w:rsid w:val="009C24B4"/>
    <w:rsid w:val="009C25FF"/>
    <w:rsid w:val="009C2681"/>
    <w:rsid w:val="009C2923"/>
    <w:rsid w:val="009C2A5B"/>
    <w:rsid w:val="009C2AB1"/>
    <w:rsid w:val="009C2B59"/>
    <w:rsid w:val="009C2C2A"/>
    <w:rsid w:val="009C2DBD"/>
    <w:rsid w:val="009C2FFD"/>
    <w:rsid w:val="009C3043"/>
    <w:rsid w:val="009C3132"/>
    <w:rsid w:val="009C3D01"/>
    <w:rsid w:val="009C40E6"/>
    <w:rsid w:val="009C41E6"/>
    <w:rsid w:val="009C439F"/>
    <w:rsid w:val="009C44EB"/>
    <w:rsid w:val="009C481D"/>
    <w:rsid w:val="009C488C"/>
    <w:rsid w:val="009C48AC"/>
    <w:rsid w:val="009C4AA1"/>
    <w:rsid w:val="009C4E9D"/>
    <w:rsid w:val="009C4FC1"/>
    <w:rsid w:val="009C559D"/>
    <w:rsid w:val="009C5959"/>
    <w:rsid w:val="009C5BB8"/>
    <w:rsid w:val="009C5E02"/>
    <w:rsid w:val="009C5E0F"/>
    <w:rsid w:val="009C5F7F"/>
    <w:rsid w:val="009C695D"/>
    <w:rsid w:val="009C6BE5"/>
    <w:rsid w:val="009C6D84"/>
    <w:rsid w:val="009C7350"/>
    <w:rsid w:val="009C7371"/>
    <w:rsid w:val="009C75A8"/>
    <w:rsid w:val="009C75D6"/>
    <w:rsid w:val="009C77C6"/>
    <w:rsid w:val="009C7D4F"/>
    <w:rsid w:val="009D03A2"/>
    <w:rsid w:val="009D0949"/>
    <w:rsid w:val="009D0AAF"/>
    <w:rsid w:val="009D0BD5"/>
    <w:rsid w:val="009D0F13"/>
    <w:rsid w:val="009D0F81"/>
    <w:rsid w:val="009D1734"/>
    <w:rsid w:val="009D1928"/>
    <w:rsid w:val="009D203F"/>
    <w:rsid w:val="009D25DF"/>
    <w:rsid w:val="009D2743"/>
    <w:rsid w:val="009D2905"/>
    <w:rsid w:val="009D29E3"/>
    <w:rsid w:val="009D2C92"/>
    <w:rsid w:val="009D2CA3"/>
    <w:rsid w:val="009D3251"/>
    <w:rsid w:val="009D34D4"/>
    <w:rsid w:val="009D3820"/>
    <w:rsid w:val="009D3B0C"/>
    <w:rsid w:val="009D3D9A"/>
    <w:rsid w:val="009D3F36"/>
    <w:rsid w:val="009D40BA"/>
    <w:rsid w:val="009D4589"/>
    <w:rsid w:val="009D4B73"/>
    <w:rsid w:val="009D4C4C"/>
    <w:rsid w:val="009D4EDC"/>
    <w:rsid w:val="009D55F4"/>
    <w:rsid w:val="009D575A"/>
    <w:rsid w:val="009D5EC3"/>
    <w:rsid w:val="009D6325"/>
    <w:rsid w:val="009D6EA0"/>
    <w:rsid w:val="009D7086"/>
    <w:rsid w:val="009E0040"/>
    <w:rsid w:val="009E026E"/>
    <w:rsid w:val="009E04BA"/>
    <w:rsid w:val="009E0C44"/>
    <w:rsid w:val="009E0DE7"/>
    <w:rsid w:val="009E143E"/>
    <w:rsid w:val="009E147C"/>
    <w:rsid w:val="009E21D9"/>
    <w:rsid w:val="009E24F2"/>
    <w:rsid w:val="009E2530"/>
    <w:rsid w:val="009E2576"/>
    <w:rsid w:val="009E298F"/>
    <w:rsid w:val="009E2C80"/>
    <w:rsid w:val="009E3208"/>
    <w:rsid w:val="009E3423"/>
    <w:rsid w:val="009E36C8"/>
    <w:rsid w:val="009E3729"/>
    <w:rsid w:val="009E3A59"/>
    <w:rsid w:val="009E3B35"/>
    <w:rsid w:val="009E3CF3"/>
    <w:rsid w:val="009E3D0A"/>
    <w:rsid w:val="009E43B4"/>
    <w:rsid w:val="009E43D2"/>
    <w:rsid w:val="009E4B5C"/>
    <w:rsid w:val="009E4D6F"/>
    <w:rsid w:val="009E4EF9"/>
    <w:rsid w:val="009E4FCC"/>
    <w:rsid w:val="009E54DF"/>
    <w:rsid w:val="009E58F8"/>
    <w:rsid w:val="009E5929"/>
    <w:rsid w:val="009E59BB"/>
    <w:rsid w:val="009E5DDE"/>
    <w:rsid w:val="009E6210"/>
    <w:rsid w:val="009E6821"/>
    <w:rsid w:val="009E687D"/>
    <w:rsid w:val="009E6AAB"/>
    <w:rsid w:val="009E6C81"/>
    <w:rsid w:val="009E6E36"/>
    <w:rsid w:val="009E7247"/>
    <w:rsid w:val="009E7379"/>
    <w:rsid w:val="009E77BA"/>
    <w:rsid w:val="009F0444"/>
    <w:rsid w:val="009F09B5"/>
    <w:rsid w:val="009F0CF3"/>
    <w:rsid w:val="009F0D34"/>
    <w:rsid w:val="009F0E38"/>
    <w:rsid w:val="009F0F73"/>
    <w:rsid w:val="009F1370"/>
    <w:rsid w:val="009F17D2"/>
    <w:rsid w:val="009F1B44"/>
    <w:rsid w:val="009F1C94"/>
    <w:rsid w:val="009F2343"/>
    <w:rsid w:val="009F23A4"/>
    <w:rsid w:val="009F265B"/>
    <w:rsid w:val="009F2833"/>
    <w:rsid w:val="009F28A9"/>
    <w:rsid w:val="009F2A25"/>
    <w:rsid w:val="009F2B1A"/>
    <w:rsid w:val="009F2E73"/>
    <w:rsid w:val="009F2EBA"/>
    <w:rsid w:val="009F3011"/>
    <w:rsid w:val="009F30E5"/>
    <w:rsid w:val="009F32D5"/>
    <w:rsid w:val="009F36A9"/>
    <w:rsid w:val="009F3CCD"/>
    <w:rsid w:val="009F4057"/>
    <w:rsid w:val="009F40EA"/>
    <w:rsid w:val="009F4238"/>
    <w:rsid w:val="009F4241"/>
    <w:rsid w:val="009F472B"/>
    <w:rsid w:val="009F5137"/>
    <w:rsid w:val="009F5333"/>
    <w:rsid w:val="009F5894"/>
    <w:rsid w:val="009F60B5"/>
    <w:rsid w:val="009F668E"/>
    <w:rsid w:val="009F6B33"/>
    <w:rsid w:val="009F7006"/>
    <w:rsid w:val="009F7044"/>
    <w:rsid w:val="009F7291"/>
    <w:rsid w:val="009F7D73"/>
    <w:rsid w:val="009F7F18"/>
    <w:rsid w:val="00A00214"/>
    <w:rsid w:val="00A004E8"/>
    <w:rsid w:val="00A00545"/>
    <w:rsid w:val="00A006E2"/>
    <w:rsid w:val="00A00700"/>
    <w:rsid w:val="00A007A1"/>
    <w:rsid w:val="00A00BC9"/>
    <w:rsid w:val="00A00BD2"/>
    <w:rsid w:val="00A00F34"/>
    <w:rsid w:val="00A00F4F"/>
    <w:rsid w:val="00A00FC3"/>
    <w:rsid w:val="00A013ED"/>
    <w:rsid w:val="00A01A51"/>
    <w:rsid w:val="00A01E7C"/>
    <w:rsid w:val="00A01F2B"/>
    <w:rsid w:val="00A02162"/>
    <w:rsid w:val="00A021BA"/>
    <w:rsid w:val="00A021D1"/>
    <w:rsid w:val="00A0223F"/>
    <w:rsid w:val="00A023B4"/>
    <w:rsid w:val="00A02956"/>
    <w:rsid w:val="00A02985"/>
    <w:rsid w:val="00A02B24"/>
    <w:rsid w:val="00A03065"/>
    <w:rsid w:val="00A0331B"/>
    <w:rsid w:val="00A037FE"/>
    <w:rsid w:val="00A03A28"/>
    <w:rsid w:val="00A0406B"/>
    <w:rsid w:val="00A04340"/>
    <w:rsid w:val="00A0448A"/>
    <w:rsid w:val="00A04C86"/>
    <w:rsid w:val="00A04F4A"/>
    <w:rsid w:val="00A05B40"/>
    <w:rsid w:val="00A06163"/>
    <w:rsid w:val="00A06671"/>
    <w:rsid w:val="00A06C0D"/>
    <w:rsid w:val="00A078C2"/>
    <w:rsid w:val="00A07F98"/>
    <w:rsid w:val="00A1042C"/>
    <w:rsid w:val="00A10545"/>
    <w:rsid w:val="00A1060C"/>
    <w:rsid w:val="00A10AA7"/>
    <w:rsid w:val="00A10BD0"/>
    <w:rsid w:val="00A10E25"/>
    <w:rsid w:val="00A1112B"/>
    <w:rsid w:val="00A11206"/>
    <w:rsid w:val="00A1135B"/>
    <w:rsid w:val="00A113BA"/>
    <w:rsid w:val="00A11470"/>
    <w:rsid w:val="00A11773"/>
    <w:rsid w:val="00A11C23"/>
    <w:rsid w:val="00A11C80"/>
    <w:rsid w:val="00A11DEF"/>
    <w:rsid w:val="00A127C6"/>
    <w:rsid w:val="00A13008"/>
    <w:rsid w:val="00A132A7"/>
    <w:rsid w:val="00A1362D"/>
    <w:rsid w:val="00A13A79"/>
    <w:rsid w:val="00A13DC2"/>
    <w:rsid w:val="00A14152"/>
    <w:rsid w:val="00A142D1"/>
    <w:rsid w:val="00A143EC"/>
    <w:rsid w:val="00A14539"/>
    <w:rsid w:val="00A14B99"/>
    <w:rsid w:val="00A14E1B"/>
    <w:rsid w:val="00A15277"/>
    <w:rsid w:val="00A152E1"/>
    <w:rsid w:val="00A15397"/>
    <w:rsid w:val="00A154F1"/>
    <w:rsid w:val="00A157B9"/>
    <w:rsid w:val="00A158A5"/>
    <w:rsid w:val="00A16037"/>
    <w:rsid w:val="00A1633A"/>
    <w:rsid w:val="00A1635F"/>
    <w:rsid w:val="00A16D80"/>
    <w:rsid w:val="00A170F2"/>
    <w:rsid w:val="00A17368"/>
    <w:rsid w:val="00A17E13"/>
    <w:rsid w:val="00A17EEB"/>
    <w:rsid w:val="00A20338"/>
    <w:rsid w:val="00A20DFF"/>
    <w:rsid w:val="00A20F31"/>
    <w:rsid w:val="00A21261"/>
    <w:rsid w:val="00A21291"/>
    <w:rsid w:val="00A2140D"/>
    <w:rsid w:val="00A216F8"/>
    <w:rsid w:val="00A21E9B"/>
    <w:rsid w:val="00A2210E"/>
    <w:rsid w:val="00A223AF"/>
    <w:rsid w:val="00A227BB"/>
    <w:rsid w:val="00A22891"/>
    <w:rsid w:val="00A2291D"/>
    <w:rsid w:val="00A22CCF"/>
    <w:rsid w:val="00A22DA7"/>
    <w:rsid w:val="00A22F7A"/>
    <w:rsid w:val="00A231D4"/>
    <w:rsid w:val="00A238AD"/>
    <w:rsid w:val="00A23993"/>
    <w:rsid w:val="00A23A67"/>
    <w:rsid w:val="00A23BF0"/>
    <w:rsid w:val="00A23F84"/>
    <w:rsid w:val="00A23F9E"/>
    <w:rsid w:val="00A24608"/>
    <w:rsid w:val="00A24DCE"/>
    <w:rsid w:val="00A25222"/>
    <w:rsid w:val="00A2539C"/>
    <w:rsid w:val="00A253D3"/>
    <w:rsid w:val="00A2563F"/>
    <w:rsid w:val="00A25A90"/>
    <w:rsid w:val="00A26615"/>
    <w:rsid w:val="00A268E0"/>
    <w:rsid w:val="00A26A87"/>
    <w:rsid w:val="00A26D84"/>
    <w:rsid w:val="00A27044"/>
    <w:rsid w:val="00A270A3"/>
    <w:rsid w:val="00A278F8"/>
    <w:rsid w:val="00A27D2E"/>
    <w:rsid w:val="00A27E76"/>
    <w:rsid w:val="00A27EAA"/>
    <w:rsid w:val="00A30298"/>
    <w:rsid w:val="00A304EF"/>
    <w:rsid w:val="00A306CE"/>
    <w:rsid w:val="00A30801"/>
    <w:rsid w:val="00A3095B"/>
    <w:rsid w:val="00A30A53"/>
    <w:rsid w:val="00A30E49"/>
    <w:rsid w:val="00A30FAB"/>
    <w:rsid w:val="00A30FC0"/>
    <w:rsid w:val="00A310B2"/>
    <w:rsid w:val="00A3134A"/>
    <w:rsid w:val="00A318B2"/>
    <w:rsid w:val="00A318BE"/>
    <w:rsid w:val="00A31A46"/>
    <w:rsid w:val="00A31E48"/>
    <w:rsid w:val="00A31F69"/>
    <w:rsid w:val="00A31F86"/>
    <w:rsid w:val="00A3261B"/>
    <w:rsid w:val="00A32B60"/>
    <w:rsid w:val="00A32D38"/>
    <w:rsid w:val="00A32EB7"/>
    <w:rsid w:val="00A32F16"/>
    <w:rsid w:val="00A331FA"/>
    <w:rsid w:val="00A3331B"/>
    <w:rsid w:val="00A334FD"/>
    <w:rsid w:val="00A33524"/>
    <w:rsid w:val="00A33C2C"/>
    <w:rsid w:val="00A33CFA"/>
    <w:rsid w:val="00A33D67"/>
    <w:rsid w:val="00A33DA7"/>
    <w:rsid w:val="00A33F5E"/>
    <w:rsid w:val="00A3405F"/>
    <w:rsid w:val="00A3412E"/>
    <w:rsid w:val="00A3422F"/>
    <w:rsid w:val="00A34274"/>
    <w:rsid w:val="00A347E4"/>
    <w:rsid w:val="00A34C5F"/>
    <w:rsid w:val="00A357DF"/>
    <w:rsid w:val="00A358AE"/>
    <w:rsid w:val="00A358D5"/>
    <w:rsid w:val="00A35944"/>
    <w:rsid w:val="00A3610A"/>
    <w:rsid w:val="00A3632D"/>
    <w:rsid w:val="00A36AC0"/>
    <w:rsid w:val="00A36E18"/>
    <w:rsid w:val="00A371DC"/>
    <w:rsid w:val="00A374CB"/>
    <w:rsid w:val="00A376D2"/>
    <w:rsid w:val="00A37781"/>
    <w:rsid w:val="00A37A64"/>
    <w:rsid w:val="00A404EC"/>
    <w:rsid w:val="00A4052F"/>
    <w:rsid w:val="00A4072F"/>
    <w:rsid w:val="00A407F6"/>
    <w:rsid w:val="00A409B4"/>
    <w:rsid w:val="00A40F2A"/>
    <w:rsid w:val="00A41130"/>
    <w:rsid w:val="00A4136C"/>
    <w:rsid w:val="00A416FE"/>
    <w:rsid w:val="00A4194C"/>
    <w:rsid w:val="00A41989"/>
    <w:rsid w:val="00A41B49"/>
    <w:rsid w:val="00A41D2F"/>
    <w:rsid w:val="00A42244"/>
    <w:rsid w:val="00A4232B"/>
    <w:rsid w:val="00A423C8"/>
    <w:rsid w:val="00A423D0"/>
    <w:rsid w:val="00A42553"/>
    <w:rsid w:val="00A4284F"/>
    <w:rsid w:val="00A42955"/>
    <w:rsid w:val="00A42D1B"/>
    <w:rsid w:val="00A430AB"/>
    <w:rsid w:val="00A43394"/>
    <w:rsid w:val="00A43603"/>
    <w:rsid w:val="00A43734"/>
    <w:rsid w:val="00A43EA1"/>
    <w:rsid w:val="00A43F2C"/>
    <w:rsid w:val="00A43F7D"/>
    <w:rsid w:val="00A44384"/>
    <w:rsid w:val="00A443A2"/>
    <w:rsid w:val="00A44436"/>
    <w:rsid w:val="00A44498"/>
    <w:rsid w:val="00A448D2"/>
    <w:rsid w:val="00A44C7B"/>
    <w:rsid w:val="00A45079"/>
    <w:rsid w:val="00A450EF"/>
    <w:rsid w:val="00A4546C"/>
    <w:rsid w:val="00A457F1"/>
    <w:rsid w:val="00A458E7"/>
    <w:rsid w:val="00A4612B"/>
    <w:rsid w:val="00A4688D"/>
    <w:rsid w:val="00A468C4"/>
    <w:rsid w:val="00A46CC6"/>
    <w:rsid w:val="00A471EE"/>
    <w:rsid w:val="00A472CE"/>
    <w:rsid w:val="00A47A7A"/>
    <w:rsid w:val="00A47BEF"/>
    <w:rsid w:val="00A50015"/>
    <w:rsid w:val="00A502C0"/>
    <w:rsid w:val="00A5037C"/>
    <w:rsid w:val="00A503B1"/>
    <w:rsid w:val="00A5088F"/>
    <w:rsid w:val="00A5105F"/>
    <w:rsid w:val="00A51DDE"/>
    <w:rsid w:val="00A52012"/>
    <w:rsid w:val="00A52068"/>
    <w:rsid w:val="00A521F8"/>
    <w:rsid w:val="00A52231"/>
    <w:rsid w:val="00A52548"/>
    <w:rsid w:val="00A52677"/>
    <w:rsid w:val="00A52814"/>
    <w:rsid w:val="00A5296D"/>
    <w:rsid w:val="00A52C4C"/>
    <w:rsid w:val="00A535E9"/>
    <w:rsid w:val="00A53A50"/>
    <w:rsid w:val="00A5409C"/>
    <w:rsid w:val="00A54222"/>
    <w:rsid w:val="00A54244"/>
    <w:rsid w:val="00A5454D"/>
    <w:rsid w:val="00A545AB"/>
    <w:rsid w:val="00A54A1B"/>
    <w:rsid w:val="00A54A9B"/>
    <w:rsid w:val="00A54ACF"/>
    <w:rsid w:val="00A54BF2"/>
    <w:rsid w:val="00A54E5D"/>
    <w:rsid w:val="00A5530D"/>
    <w:rsid w:val="00A554CF"/>
    <w:rsid w:val="00A5574E"/>
    <w:rsid w:val="00A55853"/>
    <w:rsid w:val="00A56080"/>
    <w:rsid w:val="00A562D2"/>
    <w:rsid w:val="00A563D0"/>
    <w:rsid w:val="00A566EA"/>
    <w:rsid w:val="00A5680F"/>
    <w:rsid w:val="00A569AC"/>
    <w:rsid w:val="00A56C0D"/>
    <w:rsid w:val="00A56CF2"/>
    <w:rsid w:val="00A56FBA"/>
    <w:rsid w:val="00A571E4"/>
    <w:rsid w:val="00A5724E"/>
    <w:rsid w:val="00A57688"/>
    <w:rsid w:val="00A5776C"/>
    <w:rsid w:val="00A57DAB"/>
    <w:rsid w:val="00A57F2A"/>
    <w:rsid w:val="00A60058"/>
    <w:rsid w:val="00A6028B"/>
    <w:rsid w:val="00A605DF"/>
    <w:rsid w:val="00A605EE"/>
    <w:rsid w:val="00A60685"/>
    <w:rsid w:val="00A606AC"/>
    <w:rsid w:val="00A60FC2"/>
    <w:rsid w:val="00A614AD"/>
    <w:rsid w:val="00A61556"/>
    <w:rsid w:val="00A61D59"/>
    <w:rsid w:val="00A623E8"/>
    <w:rsid w:val="00A62903"/>
    <w:rsid w:val="00A62977"/>
    <w:rsid w:val="00A629D4"/>
    <w:rsid w:val="00A629DD"/>
    <w:rsid w:val="00A62AB5"/>
    <w:rsid w:val="00A62BCE"/>
    <w:rsid w:val="00A62DD4"/>
    <w:rsid w:val="00A635C7"/>
    <w:rsid w:val="00A6362B"/>
    <w:rsid w:val="00A63664"/>
    <w:rsid w:val="00A63718"/>
    <w:rsid w:val="00A6379E"/>
    <w:rsid w:val="00A63F55"/>
    <w:rsid w:val="00A64475"/>
    <w:rsid w:val="00A6463E"/>
    <w:rsid w:val="00A64B9E"/>
    <w:rsid w:val="00A6548B"/>
    <w:rsid w:val="00A65991"/>
    <w:rsid w:val="00A65C7C"/>
    <w:rsid w:val="00A660E1"/>
    <w:rsid w:val="00A6631A"/>
    <w:rsid w:val="00A66335"/>
    <w:rsid w:val="00A667B0"/>
    <w:rsid w:val="00A667D2"/>
    <w:rsid w:val="00A669C1"/>
    <w:rsid w:val="00A66A82"/>
    <w:rsid w:val="00A66AF9"/>
    <w:rsid w:val="00A66BEF"/>
    <w:rsid w:val="00A66CFE"/>
    <w:rsid w:val="00A66D77"/>
    <w:rsid w:val="00A67161"/>
    <w:rsid w:val="00A67332"/>
    <w:rsid w:val="00A678B3"/>
    <w:rsid w:val="00A7036B"/>
    <w:rsid w:val="00A70374"/>
    <w:rsid w:val="00A7085D"/>
    <w:rsid w:val="00A70A40"/>
    <w:rsid w:val="00A70E22"/>
    <w:rsid w:val="00A7105B"/>
    <w:rsid w:val="00A7143C"/>
    <w:rsid w:val="00A7282B"/>
    <w:rsid w:val="00A72A1E"/>
    <w:rsid w:val="00A72AFC"/>
    <w:rsid w:val="00A72E54"/>
    <w:rsid w:val="00A73609"/>
    <w:rsid w:val="00A738C5"/>
    <w:rsid w:val="00A73B02"/>
    <w:rsid w:val="00A7432B"/>
    <w:rsid w:val="00A74427"/>
    <w:rsid w:val="00A74473"/>
    <w:rsid w:val="00A744FF"/>
    <w:rsid w:val="00A75043"/>
    <w:rsid w:val="00A753D8"/>
    <w:rsid w:val="00A75861"/>
    <w:rsid w:val="00A75863"/>
    <w:rsid w:val="00A75A9D"/>
    <w:rsid w:val="00A75B8C"/>
    <w:rsid w:val="00A75E2E"/>
    <w:rsid w:val="00A76504"/>
    <w:rsid w:val="00A76834"/>
    <w:rsid w:val="00A77117"/>
    <w:rsid w:val="00A7726A"/>
    <w:rsid w:val="00A773D7"/>
    <w:rsid w:val="00A77783"/>
    <w:rsid w:val="00A777AC"/>
    <w:rsid w:val="00A779B3"/>
    <w:rsid w:val="00A77BA2"/>
    <w:rsid w:val="00A77BBC"/>
    <w:rsid w:val="00A77C60"/>
    <w:rsid w:val="00A8097F"/>
    <w:rsid w:val="00A80A94"/>
    <w:rsid w:val="00A81299"/>
    <w:rsid w:val="00A81614"/>
    <w:rsid w:val="00A8233F"/>
    <w:rsid w:val="00A82B7D"/>
    <w:rsid w:val="00A82C0F"/>
    <w:rsid w:val="00A82C1E"/>
    <w:rsid w:val="00A83283"/>
    <w:rsid w:val="00A8333D"/>
    <w:rsid w:val="00A839C2"/>
    <w:rsid w:val="00A839EE"/>
    <w:rsid w:val="00A83BD3"/>
    <w:rsid w:val="00A84034"/>
    <w:rsid w:val="00A843A3"/>
    <w:rsid w:val="00A843F7"/>
    <w:rsid w:val="00A848AE"/>
    <w:rsid w:val="00A84E98"/>
    <w:rsid w:val="00A850B1"/>
    <w:rsid w:val="00A851C7"/>
    <w:rsid w:val="00A8523B"/>
    <w:rsid w:val="00A854D3"/>
    <w:rsid w:val="00A8565F"/>
    <w:rsid w:val="00A8572A"/>
    <w:rsid w:val="00A859E0"/>
    <w:rsid w:val="00A86084"/>
    <w:rsid w:val="00A86150"/>
    <w:rsid w:val="00A86600"/>
    <w:rsid w:val="00A86AA6"/>
    <w:rsid w:val="00A86E2C"/>
    <w:rsid w:val="00A871A5"/>
    <w:rsid w:val="00A87317"/>
    <w:rsid w:val="00A877C0"/>
    <w:rsid w:val="00A87F29"/>
    <w:rsid w:val="00A904AE"/>
    <w:rsid w:val="00A90A5A"/>
    <w:rsid w:val="00A90BB4"/>
    <w:rsid w:val="00A91030"/>
    <w:rsid w:val="00A918B4"/>
    <w:rsid w:val="00A91F0E"/>
    <w:rsid w:val="00A9201C"/>
    <w:rsid w:val="00A92185"/>
    <w:rsid w:val="00A92250"/>
    <w:rsid w:val="00A92533"/>
    <w:rsid w:val="00A926DB"/>
    <w:rsid w:val="00A926EF"/>
    <w:rsid w:val="00A92A81"/>
    <w:rsid w:val="00A92A87"/>
    <w:rsid w:val="00A92C15"/>
    <w:rsid w:val="00A92F9E"/>
    <w:rsid w:val="00A930CA"/>
    <w:rsid w:val="00A93264"/>
    <w:rsid w:val="00A93396"/>
    <w:rsid w:val="00A93464"/>
    <w:rsid w:val="00A93648"/>
    <w:rsid w:val="00A937CA"/>
    <w:rsid w:val="00A938CD"/>
    <w:rsid w:val="00A9394F"/>
    <w:rsid w:val="00A93A1C"/>
    <w:rsid w:val="00A93B6E"/>
    <w:rsid w:val="00A93F8A"/>
    <w:rsid w:val="00A9416E"/>
    <w:rsid w:val="00A943F0"/>
    <w:rsid w:val="00A944A7"/>
    <w:rsid w:val="00A94832"/>
    <w:rsid w:val="00A94848"/>
    <w:rsid w:val="00A94B20"/>
    <w:rsid w:val="00A95259"/>
    <w:rsid w:val="00A9544A"/>
    <w:rsid w:val="00A95465"/>
    <w:rsid w:val="00A956EB"/>
    <w:rsid w:val="00A95C0C"/>
    <w:rsid w:val="00A967FA"/>
    <w:rsid w:val="00A969D4"/>
    <w:rsid w:val="00A96A3A"/>
    <w:rsid w:val="00A96FD6"/>
    <w:rsid w:val="00A9718D"/>
    <w:rsid w:val="00A971C6"/>
    <w:rsid w:val="00A97462"/>
    <w:rsid w:val="00A974AC"/>
    <w:rsid w:val="00A97A2C"/>
    <w:rsid w:val="00A97C80"/>
    <w:rsid w:val="00A97DAE"/>
    <w:rsid w:val="00A97FA6"/>
    <w:rsid w:val="00AA037D"/>
    <w:rsid w:val="00AA068E"/>
    <w:rsid w:val="00AA0982"/>
    <w:rsid w:val="00AA0A12"/>
    <w:rsid w:val="00AA0C22"/>
    <w:rsid w:val="00AA0D9F"/>
    <w:rsid w:val="00AA0E65"/>
    <w:rsid w:val="00AA1019"/>
    <w:rsid w:val="00AA10E2"/>
    <w:rsid w:val="00AA127D"/>
    <w:rsid w:val="00AA13D8"/>
    <w:rsid w:val="00AA176A"/>
    <w:rsid w:val="00AA1DE3"/>
    <w:rsid w:val="00AA200B"/>
    <w:rsid w:val="00AA2272"/>
    <w:rsid w:val="00AA25A7"/>
    <w:rsid w:val="00AA286F"/>
    <w:rsid w:val="00AA288F"/>
    <w:rsid w:val="00AA2D96"/>
    <w:rsid w:val="00AA2E28"/>
    <w:rsid w:val="00AA2F88"/>
    <w:rsid w:val="00AA3014"/>
    <w:rsid w:val="00AA31B7"/>
    <w:rsid w:val="00AA33F9"/>
    <w:rsid w:val="00AA37E2"/>
    <w:rsid w:val="00AA4835"/>
    <w:rsid w:val="00AA5075"/>
    <w:rsid w:val="00AA51B9"/>
    <w:rsid w:val="00AA52B6"/>
    <w:rsid w:val="00AA52BF"/>
    <w:rsid w:val="00AA5A2A"/>
    <w:rsid w:val="00AA687D"/>
    <w:rsid w:val="00AA6D64"/>
    <w:rsid w:val="00AA6F2E"/>
    <w:rsid w:val="00AA6F6F"/>
    <w:rsid w:val="00AA7453"/>
    <w:rsid w:val="00AA7899"/>
    <w:rsid w:val="00AA796D"/>
    <w:rsid w:val="00AA7991"/>
    <w:rsid w:val="00AB02FA"/>
    <w:rsid w:val="00AB032A"/>
    <w:rsid w:val="00AB04DD"/>
    <w:rsid w:val="00AB05CF"/>
    <w:rsid w:val="00AB0820"/>
    <w:rsid w:val="00AB0B69"/>
    <w:rsid w:val="00AB0BF3"/>
    <w:rsid w:val="00AB0C24"/>
    <w:rsid w:val="00AB0E39"/>
    <w:rsid w:val="00AB1480"/>
    <w:rsid w:val="00AB1A94"/>
    <w:rsid w:val="00AB1D2B"/>
    <w:rsid w:val="00AB1EE8"/>
    <w:rsid w:val="00AB2E18"/>
    <w:rsid w:val="00AB30DA"/>
    <w:rsid w:val="00AB32A2"/>
    <w:rsid w:val="00AB3314"/>
    <w:rsid w:val="00AB3474"/>
    <w:rsid w:val="00AB3A45"/>
    <w:rsid w:val="00AB3ED3"/>
    <w:rsid w:val="00AB40FD"/>
    <w:rsid w:val="00AB435B"/>
    <w:rsid w:val="00AB45E7"/>
    <w:rsid w:val="00AB4B32"/>
    <w:rsid w:val="00AB4BE3"/>
    <w:rsid w:val="00AB4FEA"/>
    <w:rsid w:val="00AB5470"/>
    <w:rsid w:val="00AB559E"/>
    <w:rsid w:val="00AB56A9"/>
    <w:rsid w:val="00AB5B09"/>
    <w:rsid w:val="00AB607A"/>
    <w:rsid w:val="00AB61E6"/>
    <w:rsid w:val="00AB62C5"/>
    <w:rsid w:val="00AB65D9"/>
    <w:rsid w:val="00AB6E05"/>
    <w:rsid w:val="00AB6E69"/>
    <w:rsid w:val="00AB6F2C"/>
    <w:rsid w:val="00AB7138"/>
    <w:rsid w:val="00AB74E1"/>
    <w:rsid w:val="00AB773B"/>
    <w:rsid w:val="00AB7E87"/>
    <w:rsid w:val="00AB7FB5"/>
    <w:rsid w:val="00AC01DE"/>
    <w:rsid w:val="00AC01F6"/>
    <w:rsid w:val="00AC0288"/>
    <w:rsid w:val="00AC0638"/>
    <w:rsid w:val="00AC0849"/>
    <w:rsid w:val="00AC1582"/>
    <w:rsid w:val="00AC15E3"/>
    <w:rsid w:val="00AC1BB1"/>
    <w:rsid w:val="00AC1D69"/>
    <w:rsid w:val="00AC2163"/>
    <w:rsid w:val="00AC23A4"/>
    <w:rsid w:val="00AC243F"/>
    <w:rsid w:val="00AC2480"/>
    <w:rsid w:val="00AC2619"/>
    <w:rsid w:val="00AC281C"/>
    <w:rsid w:val="00AC29D1"/>
    <w:rsid w:val="00AC2BB7"/>
    <w:rsid w:val="00AC2C7A"/>
    <w:rsid w:val="00AC3693"/>
    <w:rsid w:val="00AC40B2"/>
    <w:rsid w:val="00AC42A7"/>
    <w:rsid w:val="00AC4563"/>
    <w:rsid w:val="00AC47AD"/>
    <w:rsid w:val="00AC4E3C"/>
    <w:rsid w:val="00AC4E4A"/>
    <w:rsid w:val="00AC505F"/>
    <w:rsid w:val="00AC5B76"/>
    <w:rsid w:val="00AC64ED"/>
    <w:rsid w:val="00AC6912"/>
    <w:rsid w:val="00AC69FF"/>
    <w:rsid w:val="00AC6A18"/>
    <w:rsid w:val="00AC6A56"/>
    <w:rsid w:val="00AC6F5F"/>
    <w:rsid w:val="00AC6F81"/>
    <w:rsid w:val="00AC70FE"/>
    <w:rsid w:val="00AC7195"/>
    <w:rsid w:val="00AC727B"/>
    <w:rsid w:val="00AC72F5"/>
    <w:rsid w:val="00AC7839"/>
    <w:rsid w:val="00AC79AD"/>
    <w:rsid w:val="00AC7BA5"/>
    <w:rsid w:val="00AC7CD0"/>
    <w:rsid w:val="00AC7DC9"/>
    <w:rsid w:val="00AD0502"/>
    <w:rsid w:val="00AD08CB"/>
    <w:rsid w:val="00AD1019"/>
    <w:rsid w:val="00AD113F"/>
    <w:rsid w:val="00AD1488"/>
    <w:rsid w:val="00AD1754"/>
    <w:rsid w:val="00AD1B06"/>
    <w:rsid w:val="00AD1B47"/>
    <w:rsid w:val="00AD1C22"/>
    <w:rsid w:val="00AD1DC1"/>
    <w:rsid w:val="00AD20ED"/>
    <w:rsid w:val="00AD222D"/>
    <w:rsid w:val="00AD2378"/>
    <w:rsid w:val="00AD2D34"/>
    <w:rsid w:val="00AD2F3B"/>
    <w:rsid w:val="00AD2F81"/>
    <w:rsid w:val="00AD2FD1"/>
    <w:rsid w:val="00AD322C"/>
    <w:rsid w:val="00AD38D7"/>
    <w:rsid w:val="00AD39DF"/>
    <w:rsid w:val="00AD3B53"/>
    <w:rsid w:val="00AD3C40"/>
    <w:rsid w:val="00AD3D35"/>
    <w:rsid w:val="00AD4ABE"/>
    <w:rsid w:val="00AD4C2F"/>
    <w:rsid w:val="00AD4CF1"/>
    <w:rsid w:val="00AD4EB5"/>
    <w:rsid w:val="00AD4FC4"/>
    <w:rsid w:val="00AD5C87"/>
    <w:rsid w:val="00AD6B46"/>
    <w:rsid w:val="00AD6BC4"/>
    <w:rsid w:val="00AD7174"/>
    <w:rsid w:val="00AD7223"/>
    <w:rsid w:val="00AD7279"/>
    <w:rsid w:val="00AD7604"/>
    <w:rsid w:val="00AD77A7"/>
    <w:rsid w:val="00AD7F83"/>
    <w:rsid w:val="00AE014E"/>
    <w:rsid w:val="00AE040F"/>
    <w:rsid w:val="00AE045A"/>
    <w:rsid w:val="00AE049E"/>
    <w:rsid w:val="00AE0530"/>
    <w:rsid w:val="00AE0832"/>
    <w:rsid w:val="00AE0B1B"/>
    <w:rsid w:val="00AE11A7"/>
    <w:rsid w:val="00AE1477"/>
    <w:rsid w:val="00AE17A8"/>
    <w:rsid w:val="00AE1DBD"/>
    <w:rsid w:val="00AE1FC8"/>
    <w:rsid w:val="00AE2031"/>
    <w:rsid w:val="00AE23CA"/>
    <w:rsid w:val="00AE24DA"/>
    <w:rsid w:val="00AE2813"/>
    <w:rsid w:val="00AE2AE6"/>
    <w:rsid w:val="00AE2D44"/>
    <w:rsid w:val="00AE2D6B"/>
    <w:rsid w:val="00AE34BB"/>
    <w:rsid w:val="00AE3BF6"/>
    <w:rsid w:val="00AE3CAC"/>
    <w:rsid w:val="00AE3E57"/>
    <w:rsid w:val="00AE4ECC"/>
    <w:rsid w:val="00AE5077"/>
    <w:rsid w:val="00AE5100"/>
    <w:rsid w:val="00AE5146"/>
    <w:rsid w:val="00AE520B"/>
    <w:rsid w:val="00AE52ED"/>
    <w:rsid w:val="00AE575D"/>
    <w:rsid w:val="00AE579A"/>
    <w:rsid w:val="00AE58FB"/>
    <w:rsid w:val="00AE6607"/>
    <w:rsid w:val="00AE6638"/>
    <w:rsid w:val="00AE6815"/>
    <w:rsid w:val="00AE6B73"/>
    <w:rsid w:val="00AE6CB4"/>
    <w:rsid w:val="00AE733B"/>
    <w:rsid w:val="00AE77D5"/>
    <w:rsid w:val="00AE7813"/>
    <w:rsid w:val="00AE7913"/>
    <w:rsid w:val="00AE7A29"/>
    <w:rsid w:val="00AE7E53"/>
    <w:rsid w:val="00AF0293"/>
    <w:rsid w:val="00AF02B2"/>
    <w:rsid w:val="00AF053F"/>
    <w:rsid w:val="00AF05B9"/>
    <w:rsid w:val="00AF0709"/>
    <w:rsid w:val="00AF07F5"/>
    <w:rsid w:val="00AF0847"/>
    <w:rsid w:val="00AF0D9F"/>
    <w:rsid w:val="00AF0FD6"/>
    <w:rsid w:val="00AF11AE"/>
    <w:rsid w:val="00AF133A"/>
    <w:rsid w:val="00AF13BF"/>
    <w:rsid w:val="00AF1414"/>
    <w:rsid w:val="00AF1659"/>
    <w:rsid w:val="00AF17DA"/>
    <w:rsid w:val="00AF190F"/>
    <w:rsid w:val="00AF1A55"/>
    <w:rsid w:val="00AF1CAE"/>
    <w:rsid w:val="00AF1D07"/>
    <w:rsid w:val="00AF1D82"/>
    <w:rsid w:val="00AF1F6E"/>
    <w:rsid w:val="00AF2162"/>
    <w:rsid w:val="00AF2297"/>
    <w:rsid w:val="00AF2C9A"/>
    <w:rsid w:val="00AF3121"/>
    <w:rsid w:val="00AF33BF"/>
    <w:rsid w:val="00AF373E"/>
    <w:rsid w:val="00AF3856"/>
    <w:rsid w:val="00AF3AD2"/>
    <w:rsid w:val="00AF3DF1"/>
    <w:rsid w:val="00AF4163"/>
    <w:rsid w:val="00AF4578"/>
    <w:rsid w:val="00AF4D48"/>
    <w:rsid w:val="00AF4DE5"/>
    <w:rsid w:val="00AF501E"/>
    <w:rsid w:val="00AF5308"/>
    <w:rsid w:val="00AF55C4"/>
    <w:rsid w:val="00AF5659"/>
    <w:rsid w:val="00AF602F"/>
    <w:rsid w:val="00AF6096"/>
    <w:rsid w:val="00AF632E"/>
    <w:rsid w:val="00AF63E0"/>
    <w:rsid w:val="00AF6DFD"/>
    <w:rsid w:val="00AF7051"/>
    <w:rsid w:val="00AF739F"/>
    <w:rsid w:val="00AF73D0"/>
    <w:rsid w:val="00AF7A88"/>
    <w:rsid w:val="00AF7B73"/>
    <w:rsid w:val="00AF7DDC"/>
    <w:rsid w:val="00B000BF"/>
    <w:rsid w:val="00B001BC"/>
    <w:rsid w:val="00B0069E"/>
    <w:rsid w:val="00B00723"/>
    <w:rsid w:val="00B00A5F"/>
    <w:rsid w:val="00B00E8C"/>
    <w:rsid w:val="00B00ED7"/>
    <w:rsid w:val="00B0116A"/>
    <w:rsid w:val="00B01686"/>
    <w:rsid w:val="00B01864"/>
    <w:rsid w:val="00B01BC3"/>
    <w:rsid w:val="00B0225A"/>
    <w:rsid w:val="00B023CB"/>
    <w:rsid w:val="00B02C39"/>
    <w:rsid w:val="00B02CC7"/>
    <w:rsid w:val="00B031C6"/>
    <w:rsid w:val="00B03211"/>
    <w:rsid w:val="00B0333C"/>
    <w:rsid w:val="00B03502"/>
    <w:rsid w:val="00B0355A"/>
    <w:rsid w:val="00B03A12"/>
    <w:rsid w:val="00B03AC8"/>
    <w:rsid w:val="00B03BF2"/>
    <w:rsid w:val="00B03DB5"/>
    <w:rsid w:val="00B04516"/>
    <w:rsid w:val="00B0468B"/>
    <w:rsid w:val="00B04E94"/>
    <w:rsid w:val="00B0503C"/>
    <w:rsid w:val="00B05368"/>
    <w:rsid w:val="00B05426"/>
    <w:rsid w:val="00B05D02"/>
    <w:rsid w:val="00B0637F"/>
    <w:rsid w:val="00B06424"/>
    <w:rsid w:val="00B0646A"/>
    <w:rsid w:val="00B067F2"/>
    <w:rsid w:val="00B06E14"/>
    <w:rsid w:val="00B0735A"/>
    <w:rsid w:val="00B075D7"/>
    <w:rsid w:val="00B077E8"/>
    <w:rsid w:val="00B07A9F"/>
    <w:rsid w:val="00B1027B"/>
    <w:rsid w:val="00B10900"/>
    <w:rsid w:val="00B10921"/>
    <w:rsid w:val="00B10BE1"/>
    <w:rsid w:val="00B10E4C"/>
    <w:rsid w:val="00B10EB8"/>
    <w:rsid w:val="00B11055"/>
    <w:rsid w:val="00B11402"/>
    <w:rsid w:val="00B115A1"/>
    <w:rsid w:val="00B11613"/>
    <w:rsid w:val="00B11911"/>
    <w:rsid w:val="00B11A3F"/>
    <w:rsid w:val="00B11A52"/>
    <w:rsid w:val="00B11BFA"/>
    <w:rsid w:val="00B1214B"/>
    <w:rsid w:val="00B121ED"/>
    <w:rsid w:val="00B12365"/>
    <w:rsid w:val="00B125F8"/>
    <w:rsid w:val="00B12A39"/>
    <w:rsid w:val="00B12B32"/>
    <w:rsid w:val="00B12E62"/>
    <w:rsid w:val="00B12EBC"/>
    <w:rsid w:val="00B13320"/>
    <w:rsid w:val="00B1383D"/>
    <w:rsid w:val="00B13B9A"/>
    <w:rsid w:val="00B13F73"/>
    <w:rsid w:val="00B1409B"/>
    <w:rsid w:val="00B14737"/>
    <w:rsid w:val="00B14954"/>
    <w:rsid w:val="00B14A3C"/>
    <w:rsid w:val="00B14F98"/>
    <w:rsid w:val="00B15B16"/>
    <w:rsid w:val="00B15B48"/>
    <w:rsid w:val="00B15F67"/>
    <w:rsid w:val="00B161A1"/>
    <w:rsid w:val="00B165EE"/>
    <w:rsid w:val="00B16AB9"/>
    <w:rsid w:val="00B16BA2"/>
    <w:rsid w:val="00B16CBA"/>
    <w:rsid w:val="00B16CE0"/>
    <w:rsid w:val="00B16F81"/>
    <w:rsid w:val="00B17061"/>
    <w:rsid w:val="00B175FD"/>
    <w:rsid w:val="00B1773A"/>
    <w:rsid w:val="00B17915"/>
    <w:rsid w:val="00B17E7C"/>
    <w:rsid w:val="00B17EB7"/>
    <w:rsid w:val="00B200C5"/>
    <w:rsid w:val="00B20314"/>
    <w:rsid w:val="00B20622"/>
    <w:rsid w:val="00B20893"/>
    <w:rsid w:val="00B2096A"/>
    <w:rsid w:val="00B20B43"/>
    <w:rsid w:val="00B20B54"/>
    <w:rsid w:val="00B20C63"/>
    <w:rsid w:val="00B20C98"/>
    <w:rsid w:val="00B20CDF"/>
    <w:rsid w:val="00B20FC1"/>
    <w:rsid w:val="00B210F1"/>
    <w:rsid w:val="00B21422"/>
    <w:rsid w:val="00B21451"/>
    <w:rsid w:val="00B2157F"/>
    <w:rsid w:val="00B217F7"/>
    <w:rsid w:val="00B219F5"/>
    <w:rsid w:val="00B21EE7"/>
    <w:rsid w:val="00B2204B"/>
    <w:rsid w:val="00B2244A"/>
    <w:rsid w:val="00B2269E"/>
    <w:rsid w:val="00B22893"/>
    <w:rsid w:val="00B22A0F"/>
    <w:rsid w:val="00B2349B"/>
    <w:rsid w:val="00B236AD"/>
    <w:rsid w:val="00B2398F"/>
    <w:rsid w:val="00B23FE7"/>
    <w:rsid w:val="00B24017"/>
    <w:rsid w:val="00B240EA"/>
    <w:rsid w:val="00B244F0"/>
    <w:rsid w:val="00B24648"/>
    <w:rsid w:val="00B24DA9"/>
    <w:rsid w:val="00B24DD9"/>
    <w:rsid w:val="00B24DF2"/>
    <w:rsid w:val="00B25464"/>
    <w:rsid w:val="00B25615"/>
    <w:rsid w:val="00B2583C"/>
    <w:rsid w:val="00B258F3"/>
    <w:rsid w:val="00B25AF7"/>
    <w:rsid w:val="00B25D0C"/>
    <w:rsid w:val="00B25E59"/>
    <w:rsid w:val="00B25F04"/>
    <w:rsid w:val="00B25F49"/>
    <w:rsid w:val="00B263C5"/>
    <w:rsid w:val="00B26BBA"/>
    <w:rsid w:val="00B26BD0"/>
    <w:rsid w:val="00B26E5E"/>
    <w:rsid w:val="00B26F5F"/>
    <w:rsid w:val="00B27278"/>
    <w:rsid w:val="00B273A0"/>
    <w:rsid w:val="00B27708"/>
    <w:rsid w:val="00B278B4"/>
    <w:rsid w:val="00B279C7"/>
    <w:rsid w:val="00B27AB0"/>
    <w:rsid w:val="00B27B66"/>
    <w:rsid w:val="00B27D53"/>
    <w:rsid w:val="00B27E4B"/>
    <w:rsid w:val="00B3048C"/>
    <w:rsid w:val="00B304E0"/>
    <w:rsid w:val="00B305CC"/>
    <w:rsid w:val="00B30673"/>
    <w:rsid w:val="00B30BB4"/>
    <w:rsid w:val="00B31167"/>
    <w:rsid w:val="00B3116A"/>
    <w:rsid w:val="00B312C9"/>
    <w:rsid w:val="00B3130A"/>
    <w:rsid w:val="00B3161F"/>
    <w:rsid w:val="00B3179B"/>
    <w:rsid w:val="00B31A29"/>
    <w:rsid w:val="00B31A34"/>
    <w:rsid w:val="00B31BEC"/>
    <w:rsid w:val="00B31D18"/>
    <w:rsid w:val="00B323FB"/>
    <w:rsid w:val="00B32471"/>
    <w:rsid w:val="00B32672"/>
    <w:rsid w:val="00B32756"/>
    <w:rsid w:val="00B3296D"/>
    <w:rsid w:val="00B32C13"/>
    <w:rsid w:val="00B32E64"/>
    <w:rsid w:val="00B3301A"/>
    <w:rsid w:val="00B33354"/>
    <w:rsid w:val="00B3370B"/>
    <w:rsid w:val="00B337DD"/>
    <w:rsid w:val="00B3399D"/>
    <w:rsid w:val="00B33F6E"/>
    <w:rsid w:val="00B341E4"/>
    <w:rsid w:val="00B3424D"/>
    <w:rsid w:val="00B34BF1"/>
    <w:rsid w:val="00B350FE"/>
    <w:rsid w:val="00B3513F"/>
    <w:rsid w:val="00B3516C"/>
    <w:rsid w:val="00B35182"/>
    <w:rsid w:val="00B354E0"/>
    <w:rsid w:val="00B356EA"/>
    <w:rsid w:val="00B3597D"/>
    <w:rsid w:val="00B35C95"/>
    <w:rsid w:val="00B35D2B"/>
    <w:rsid w:val="00B35F36"/>
    <w:rsid w:val="00B36371"/>
    <w:rsid w:val="00B368F2"/>
    <w:rsid w:val="00B36BC1"/>
    <w:rsid w:val="00B36D37"/>
    <w:rsid w:val="00B36DA5"/>
    <w:rsid w:val="00B36DF1"/>
    <w:rsid w:val="00B36E90"/>
    <w:rsid w:val="00B36FB6"/>
    <w:rsid w:val="00B36FC0"/>
    <w:rsid w:val="00B37072"/>
    <w:rsid w:val="00B37BC5"/>
    <w:rsid w:val="00B37BD3"/>
    <w:rsid w:val="00B401B7"/>
    <w:rsid w:val="00B4050E"/>
    <w:rsid w:val="00B4080C"/>
    <w:rsid w:val="00B408D2"/>
    <w:rsid w:val="00B408F4"/>
    <w:rsid w:val="00B409E0"/>
    <w:rsid w:val="00B40A30"/>
    <w:rsid w:val="00B40D12"/>
    <w:rsid w:val="00B4105E"/>
    <w:rsid w:val="00B4130D"/>
    <w:rsid w:val="00B41744"/>
    <w:rsid w:val="00B417E5"/>
    <w:rsid w:val="00B41AB3"/>
    <w:rsid w:val="00B41D42"/>
    <w:rsid w:val="00B4263D"/>
    <w:rsid w:val="00B426A1"/>
    <w:rsid w:val="00B429F6"/>
    <w:rsid w:val="00B42A59"/>
    <w:rsid w:val="00B430D7"/>
    <w:rsid w:val="00B434E7"/>
    <w:rsid w:val="00B43849"/>
    <w:rsid w:val="00B43D4F"/>
    <w:rsid w:val="00B43FC1"/>
    <w:rsid w:val="00B440AC"/>
    <w:rsid w:val="00B4418D"/>
    <w:rsid w:val="00B444A3"/>
    <w:rsid w:val="00B4491F"/>
    <w:rsid w:val="00B44C99"/>
    <w:rsid w:val="00B44F0D"/>
    <w:rsid w:val="00B44F51"/>
    <w:rsid w:val="00B4520F"/>
    <w:rsid w:val="00B452AA"/>
    <w:rsid w:val="00B45380"/>
    <w:rsid w:val="00B457B3"/>
    <w:rsid w:val="00B45BEB"/>
    <w:rsid w:val="00B45D49"/>
    <w:rsid w:val="00B45D5F"/>
    <w:rsid w:val="00B45DA7"/>
    <w:rsid w:val="00B460CD"/>
    <w:rsid w:val="00B469B9"/>
    <w:rsid w:val="00B46C05"/>
    <w:rsid w:val="00B46C4B"/>
    <w:rsid w:val="00B46C55"/>
    <w:rsid w:val="00B46EE1"/>
    <w:rsid w:val="00B47344"/>
    <w:rsid w:val="00B47555"/>
    <w:rsid w:val="00B479CD"/>
    <w:rsid w:val="00B47CB1"/>
    <w:rsid w:val="00B47EB3"/>
    <w:rsid w:val="00B50201"/>
    <w:rsid w:val="00B503F4"/>
    <w:rsid w:val="00B505CD"/>
    <w:rsid w:val="00B50761"/>
    <w:rsid w:val="00B50B2A"/>
    <w:rsid w:val="00B50C2B"/>
    <w:rsid w:val="00B513A2"/>
    <w:rsid w:val="00B51583"/>
    <w:rsid w:val="00B51A5F"/>
    <w:rsid w:val="00B51D2E"/>
    <w:rsid w:val="00B520C7"/>
    <w:rsid w:val="00B523E7"/>
    <w:rsid w:val="00B5274D"/>
    <w:rsid w:val="00B52C51"/>
    <w:rsid w:val="00B52EEC"/>
    <w:rsid w:val="00B52FD0"/>
    <w:rsid w:val="00B53876"/>
    <w:rsid w:val="00B53D36"/>
    <w:rsid w:val="00B5473F"/>
    <w:rsid w:val="00B54B65"/>
    <w:rsid w:val="00B55295"/>
    <w:rsid w:val="00B553C8"/>
    <w:rsid w:val="00B553E9"/>
    <w:rsid w:val="00B5548F"/>
    <w:rsid w:val="00B556AD"/>
    <w:rsid w:val="00B55757"/>
    <w:rsid w:val="00B55B55"/>
    <w:rsid w:val="00B5612E"/>
    <w:rsid w:val="00B56AFF"/>
    <w:rsid w:val="00B56FFA"/>
    <w:rsid w:val="00B570AD"/>
    <w:rsid w:val="00B570EF"/>
    <w:rsid w:val="00B57111"/>
    <w:rsid w:val="00B5735E"/>
    <w:rsid w:val="00B5757A"/>
    <w:rsid w:val="00B57994"/>
    <w:rsid w:val="00B57A0B"/>
    <w:rsid w:val="00B57A41"/>
    <w:rsid w:val="00B57B0C"/>
    <w:rsid w:val="00B57EE0"/>
    <w:rsid w:val="00B6050D"/>
    <w:rsid w:val="00B60789"/>
    <w:rsid w:val="00B60791"/>
    <w:rsid w:val="00B608D3"/>
    <w:rsid w:val="00B60A32"/>
    <w:rsid w:val="00B60ADC"/>
    <w:rsid w:val="00B61390"/>
    <w:rsid w:val="00B61D59"/>
    <w:rsid w:val="00B61D6A"/>
    <w:rsid w:val="00B620EB"/>
    <w:rsid w:val="00B6226C"/>
    <w:rsid w:val="00B62353"/>
    <w:rsid w:val="00B624E4"/>
    <w:rsid w:val="00B6260A"/>
    <w:rsid w:val="00B62752"/>
    <w:rsid w:val="00B62A31"/>
    <w:rsid w:val="00B632A8"/>
    <w:rsid w:val="00B634B9"/>
    <w:rsid w:val="00B634C7"/>
    <w:rsid w:val="00B636A2"/>
    <w:rsid w:val="00B636BE"/>
    <w:rsid w:val="00B636D2"/>
    <w:rsid w:val="00B63966"/>
    <w:rsid w:val="00B639F0"/>
    <w:rsid w:val="00B63C05"/>
    <w:rsid w:val="00B63D64"/>
    <w:rsid w:val="00B63FB1"/>
    <w:rsid w:val="00B641EC"/>
    <w:rsid w:val="00B64466"/>
    <w:rsid w:val="00B64704"/>
    <w:rsid w:val="00B64D45"/>
    <w:rsid w:val="00B64D68"/>
    <w:rsid w:val="00B64F45"/>
    <w:rsid w:val="00B64F85"/>
    <w:rsid w:val="00B65161"/>
    <w:rsid w:val="00B65355"/>
    <w:rsid w:val="00B654C1"/>
    <w:rsid w:val="00B65BF6"/>
    <w:rsid w:val="00B65DE2"/>
    <w:rsid w:val="00B66129"/>
    <w:rsid w:val="00B66317"/>
    <w:rsid w:val="00B66EBF"/>
    <w:rsid w:val="00B66FC7"/>
    <w:rsid w:val="00B670E7"/>
    <w:rsid w:val="00B671E0"/>
    <w:rsid w:val="00B6758C"/>
    <w:rsid w:val="00B679F6"/>
    <w:rsid w:val="00B67C50"/>
    <w:rsid w:val="00B67D1B"/>
    <w:rsid w:val="00B67DBC"/>
    <w:rsid w:val="00B70544"/>
    <w:rsid w:val="00B7055D"/>
    <w:rsid w:val="00B709FC"/>
    <w:rsid w:val="00B70FA6"/>
    <w:rsid w:val="00B7104A"/>
    <w:rsid w:val="00B7188C"/>
    <w:rsid w:val="00B719ED"/>
    <w:rsid w:val="00B71C77"/>
    <w:rsid w:val="00B71D15"/>
    <w:rsid w:val="00B72044"/>
    <w:rsid w:val="00B72231"/>
    <w:rsid w:val="00B7248C"/>
    <w:rsid w:val="00B727F8"/>
    <w:rsid w:val="00B72875"/>
    <w:rsid w:val="00B73017"/>
    <w:rsid w:val="00B73068"/>
    <w:rsid w:val="00B7310C"/>
    <w:rsid w:val="00B73452"/>
    <w:rsid w:val="00B738F0"/>
    <w:rsid w:val="00B741F0"/>
    <w:rsid w:val="00B748E6"/>
    <w:rsid w:val="00B753CC"/>
    <w:rsid w:val="00B7549B"/>
    <w:rsid w:val="00B7559C"/>
    <w:rsid w:val="00B75884"/>
    <w:rsid w:val="00B75AD7"/>
    <w:rsid w:val="00B75B3A"/>
    <w:rsid w:val="00B75EA1"/>
    <w:rsid w:val="00B75EBF"/>
    <w:rsid w:val="00B7677D"/>
    <w:rsid w:val="00B769E6"/>
    <w:rsid w:val="00B769EA"/>
    <w:rsid w:val="00B76F77"/>
    <w:rsid w:val="00B774FE"/>
    <w:rsid w:val="00B777FA"/>
    <w:rsid w:val="00B779AF"/>
    <w:rsid w:val="00B779E7"/>
    <w:rsid w:val="00B77B56"/>
    <w:rsid w:val="00B77E29"/>
    <w:rsid w:val="00B77F3B"/>
    <w:rsid w:val="00B80005"/>
    <w:rsid w:val="00B809D0"/>
    <w:rsid w:val="00B809F8"/>
    <w:rsid w:val="00B80D36"/>
    <w:rsid w:val="00B80F41"/>
    <w:rsid w:val="00B810BE"/>
    <w:rsid w:val="00B81A31"/>
    <w:rsid w:val="00B81B21"/>
    <w:rsid w:val="00B81FE4"/>
    <w:rsid w:val="00B82042"/>
    <w:rsid w:val="00B822B8"/>
    <w:rsid w:val="00B8244C"/>
    <w:rsid w:val="00B82634"/>
    <w:rsid w:val="00B82743"/>
    <w:rsid w:val="00B82D7C"/>
    <w:rsid w:val="00B836D4"/>
    <w:rsid w:val="00B837C1"/>
    <w:rsid w:val="00B8388A"/>
    <w:rsid w:val="00B83BA2"/>
    <w:rsid w:val="00B8446B"/>
    <w:rsid w:val="00B846A1"/>
    <w:rsid w:val="00B847FF"/>
    <w:rsid w:val="00B84E88"/>
    <w:rsid w:val="00B85014"/>
    <w:rsid w:val="00B850CE"/>
    <w:rsid w:val="00B852C8"/>
    <w:rsid w:val="00B857AD"/>
    <w:rsid w:val="00B85A0C"/>
    <w:rsid w:val="00B85D42"/>
    <w:rsid w:val="00B86039"/>
    <w:rsid w:val="00B86625"/>
    <w:rsid w:val="00B8697A"/>
    <w:rsid w:val="00B87F14"/>
    <w:rsid w:val="00B904EC"/>
    <w:rsid w:val="00B9070D"/>
    <w:rsid w:val="00B90978"/>
    <w:rsid w:val="00B90A8D"/>
    <w:rsid w:val="00B913C0"/>
    <w:rsid w:val="00B91405"/>
    <w:rsid w:val="00B91C2F"/>
    <w:rsid w:val="00B920E1"/>
    <w:rsid w:val="00B92105"/>
    <w:rsid w:val="00B9218F"/>
    <w:rsid w:val="00B922E9"/>
    <w:rsid w:val="00B92432"/>
    <w:rsid w:val="00B924BC"/>
    <w:rsid w:val="00B925E3"/>
    <w:rsid w:val="00B925FF"/>
    <w:rsid w:val="00B930F0"/>
    <w:rsid w:val="00B93458"/>
    <w:rsid w:val="00B93555"/>
    <w:rsid w:val="00B93BE5"/>
    <w:rsid w:val="00B93E76"/>
    <w:rsid w:val="00B941CA"/>
    <w:rsid w:val="00B9422F"/>
    <w:rsid w:val="00B942F8"/>
    <w:rsid w:val="00B94804"/>
    <w:rsid w:val="00B95D85"/>
    <w:rsid w:val="00B95E27"/>
    <w:rsid w:val="00B96238"/>
    <w:rsid w:val="00B966C9"/>
    <w:rsid w:val="00B96723"/>
    <w:rsid w:val="00B96BFC"/>
    <w:rsid w:val="00B973F5"/>
    <w:rsid w:val="00B9740E"/>
    <w:rsid w:val="00B97595"/>
    <w:rsid w:val="00B97985"/>
    <w:rsid w:val="00B97DD0"/>
    <w:rsid w:val="00B97ECF"/>
    <w:rsid w:val="00B97FE1"/>
    <w:rsid w:val="00BA04B7"/>
    <w:rsid w:val="00BA0A76"/>
    <w:rsid w:val="00BA0ABE"/>
    <w:rsid w:val="00BA0FF0"/>
    <w:rsid w:val="00BA1437"/>
    <w:rsid w:val="00BA19DA"/>
    <w:rsid w:val="00BA1AB3"/>
    <w:rsid w:val="00BA2342"/>
    <w:rsid w:val="00BA23A7"/>
    <w:rsid w:val="00BA262C"/>
    <w:rsid w:val="00BA2A0D"/>
    <w:rsid w:val="00BA2B9C"/>
    <w:rsid w:val="00BA2D13"/>
    <w:rsid w:val="00BA327C"/>
    <w:rsid w:val="00BA3482"/>
    <w:rsid w:val="00BA395D"/>
    <w:rsid w:val="00BA3ABA"/>
    <w:rsid w:val="00BA3D5C"/>
    <w:rsid w:val="00BA3DBF"/>
    <w:rsid w:val="00BA3E24"/>
    <w:rsid w:val="00BA4019"/>
    <w:rsid w:val="00BA410F"/>
    <w:rsid w:val="00BA41F9"/>
    <w:rsid w:val="00BA4260"/>
    <w:rsid w:val="00BA448A"/>
    <w:rsid w:val="00BA45CE"/>
    <w:rsid w:val="00BA4ABC"/>
    <w:rsid w:val="00BA4BD6"/>
    <w:rsid w:val="00BA4FE1"/>
    <w:rsid w:val="00BA584B"/>
    <w:rsid w:val="00BA58D0"/>
    <w:rsid w:val="00BA5AA5"/>
    <w:rsid w:val="00BA5DEA"/>
    <w:rsid w:val="00BA6482"/>
    <w:rsid w:val="00BA6974"/>
    <w:rsid w:val="00BA6AF2"/>
    <w:rsid w:val="00BA6B5B"/>
    <w:rsid w:val="00BA7359"/>
    <w:rsid w:val="00BA74EB"/>
    <w:rsid w:val="00BA75D9"/>
    <w:rsid w:val="00BA79D8"/>
    <w:rsid w:val="00BA7A30"/>
    <w:rsid w:val="00BA7DA3"/>
    <w:rsid w:val="00BA7E15"/>
    <w:rsid w:val="00BB013B"/>
    <w:rsid w:val="00BB0AC4"/>
    <w:rsid w:val="00BB0D02"/>
    <w:rsid w:val="00BB0D33"/>
    <w:rsid w:val="00BB0E64"/>
    <w:rsid w:val="00BB0EAC"/>
    <w:rsid w:val="00BB0F6C"/>
    <w:rsid w:val="00BB1429"/>
    <w:rsid w:val="00BB201D"/>
    <w:rsid w:val="00BB216A"/>
    <w:rsid w:val="00BB2922"/>
    <w:rsid w:val="00BB2D12"/>
    <w:rsid w:val="00BB3046"/>
    <w:rsid w:val="00BB3175"/>
    <w:rsid w:val="00BB3309"/>
    <w:rsid w:val="00BB354D"/>
    <w:rsid w:val="00BB3597"/>
    <w:rsid w:val="00BB364D"/>
    <w:rsid w:val="00BB37AE"/>
    <w:rsid w:val="00BB38D0"/>
    <w:rsid w:val="00BB3C8F"/>
    <w:rsid w:val="00BB3CDC"/>
    <w:rsid w:val="00BB3DF6"/>
    <w:rsid w:val="00BB3F65"/>
    <w:rsid w:val="00BB408D"/>
    <w:rsid w:val="00BB4236"/>
    <w:rsid w:val="00BB44C2"/>
    <w:rsid w:val="00BB4570"/>
    <w:rsid w:val="00BB4669"/>
    <w:rsid w:val="00BB4713"/>
    <w:rsid w:val="00BB4A05"/>
    <w:rsid w:val="00BB4C21"/>
    <w:rsid w:val="00BB4F01"/>
    <w:rsid w:val="00BB51CF"/>
    <w:rsid w:val="00BB58D4"/>
    <w:rsid w:val="00BB599E"/>
    <w:rsid w:val="00BB59B2"/>
    <w:rsid w:val="00BB5A8A"/>
    <w:rsid w:val="00BB5D6C"/>
    <w:rsid w:val="00BB6012"/>
    <w:rsid w:val="00BB6116"/>
    <w:rsid w:val="00BB6320"/>
    <w:rsid w:val="00BB63E8"/>
    <w:rsid w:val="00BB63ED"/>
    <w:rsid w:val="00BB6AC4"/>
    <w:rsid w:val="00BB6EA1"/>
    <w:rsid w:val="00BB6F47"/>
    <w:rsid w:val="00BB6FAD"/>
    <w:rsid w:val="00BC0127"/>
    <w:rsid w:val="00BC060E"/>
    <w:rsid w:val="00BC090E"/>
    <w:rsid w:val="00BC0B21"/>
    <w:rsid w:val="00BC0C18"/>
    <w:rsid w:val="00BC0DD8"/>
    <w:rsid w:val="00BC12C6"/>
    <w:rsid w:val="00BC136A"/>
    <w:rsid w:val="00BC1691"/>
    <w:rsid w:val="00BC17A8"/>
    <w:rsid w:val="00BC1A58"/>
    <w:rsid w:val="00BC1BB1"/>
    <w:rsid w:val="00BC1D91"/>
    <w:rsid w:val="00BC1DF3"/>
    <w:rsid w:val="00BC1EA1"/>
    <w:rsid w:val="00BC1ED6"/>
    <w:rsid w:val="00BC2340"/>
    <w:rsid w:val="00BC2354"/>
    <w:rsid w:val="00BC33C5"/>
    <w:rsid w:val="00BC3B2C"/>
    <w:rsid w:val="00BC3D87"/>
    <w:rsid w:val="00BC3E05"/>
    <w:rsid w:val="00BC42E8"/>
    <w:rsid w:val="00BC435B"/>
    <w:rsid w:val="00BC4959"/>
    <w:rsid w:val="00BC4E26"/>
    <w:rsid w:val="00BC4F03"/>
    <w:rsid w:val="00BC4F10"/>
    <w:rsid w:val="00BC4FCC"/>
    <w:rsid w:val="00BC554E"/>
    <w:rsid w:val="00BC5CC6"/>
    <w:rsid w:val="00BC600E"/>
    <w:rsid w:val="00BC675C"/>
    <w:rsid w:val="00BC6B83"/>
    <w:rsid w:val="00BC6D30"/>
    <w:rsid w:val="00BC6EA4"/>
    <w:rsid w:val="00BC706C"/>
    <w:rsid w:val="00BC72F8"/>
    <w:rsid w:val="00BC7554"/>
    <w:rsid w:val="00BC78C4"/>
    <w:rsid w:val="00BC7A93"/>
    <w:rsid w:val="00BC7BB1"/>
    <w:rsid w:val="00BC7BC6"/>
    <w:rsid w:val="00BC7C89"/>
    <w:rsid w:val="00BD08DC"/>
    <w:rsid w:val="00BD09FE"/>
    <w:rsid w:val="00BD0F72"/>
    <w:rsid w:val="00BD1101"/>
    <w:rsid w:val="00BD110A"/>
    <w:rsid w:val="00BD1670"/>
    <w:rsid w:val="00BD19D9"/>
    <w:rsid w:val="00BD2104"/>
    <w:rsid w:val="00BD22EF"/>
    <w:rsid w:val="00BD23AB"/>
    <w:rsid w:val="00BD2510"/>
    <w:rsid w:val="00BD2747"/>
    <w:rsid w:val="00BD279D"/>
    <w:rsid w:val="00BD28EC"/>
    <w:rsid w:val="00BD2E16"/>
    <w:rsid w:val="00BD3004"/>
    <w:rsid w:val="00BD3425"/>
    <w:rsid w:val="00BD38BB"/>
    <w:rsid w:val="00BD3900"/>
    <w:rsid w:val="00BD3F61"/>
    <w:rsid w:val="00BD41C6"/>
    <w:rsid w:val="00BD4269"/>
    <w:rsid w:val="00BD489A"/>
    <w:rsid w:val="00BD48C1"/>
    <w:rsid w:val="00BD4DAF"/>
    <w:rsid w:val="00BD4E40"/>
    <w:rsid w:val="00BD551C"/>
    <w:rsid w:val="00BD5D7F"/>
    <w:rsid w:val="00BD5FA8"/>
    <w:rsid w:val="00BD60DC"/>
    <w:rsid w:val="00BD6121"/>
    <w:rsid w:val="00BD6196"/>
    <w:rsid w:val="00BD62A4"/>
    <w:rsid w:val="00BD634D"/>
    <w:rsid w:val="00BD63FF"/>
    <w:rsid w:val="00BD6916"/>
    <w:rsid w:val="00BD6BEC"/>
    <w:rsid w:val="00BD6E53"/>
    <w:rsid w:val="00BD73E2"/>
    <w:rsid w:val="00BD7909"/>
    <w:rsid w:val="00BD7B63"/>
    <w:rsid w:val="00BE03EB"/>
    <w:rsid w:val="00BE0514"/>
    <w:rsid w:val="00BE0648"/>
    <w:rsid w:val="00BE0996"/>
    <w:rsid w:val="00BE09A1"/>
    <w:rsid w:val="00BE1246"/>
    <w:rsid w:val="00BE133D"/>
    <w:rsid w:val="00BE157D"/>
    <w:rsid w:val="00BE182F"/>
    <w:rsid w:val="00BE1CAE"/>
    <w:rsid w:val="00BE2072"/>
    <w:rsid w:val="00BE20B1"/>
    <w:rsid w:val="00BE22A0"/>
    <w:rsid w:val="00BE2A6B"/>
    <w:rsid w:val="00BE2ACC"/>
    <w:rsid w:val="00BE35BD"/>
    <w:rsid w:val="00BE368B"/>
    <w:rsid w:val="00BE36C1"/>
    <w:rsid w:val="00BE3884"/>
    <w:rsid w:val="00BE3A14"/>
    <w:rsid w:val="00BE3E9D"/>
    <w:rsid w:val="00BE40EF"/>
    <w:rsid w:val="00BE41B2"/>
    <w:rsid w:val="00BE4384"/>
    <w:rsid w:val="00BE4674"/>
    <w:rsid w:val="00BE485D"/>
    <w:rsid w:val="00BE4EC7"/>
    <w:rsid w:val="00BE4FF2"/>
    <w:rsid w:val="00BE5029"/>
    <w:rsid w:val="00BE5641"/>
    <w:rsid w:val="00BE58E5"/>
    <w:rsid w:val="00BE5A2C"/>
    <w:rsid w:val="00BE616B"/>
    <w:rsid w:val="00BE632F"/>
    <w:rsid w:val="00BE63BE"/>
    <w:rsid w:val="00BE6881"/>
    <w:rsid w:val="00BE6C52"/>
    <w:rsid w:val="00BE71AF"/>
    <w:rsid w:val="00BE7340"/>
    <w:rsid w:val="00BE7449"/>
    <w:rsid w:val="00BE766D"/>
    <w:rsid w:val="00BE7903"/>
    <w:rsid w:val="00BE7915"/>
    <w:rsid w:val="00BE7FEC"/>
    <w:rsid w:val="00BF0053"/>
    <w:rsid w:val="00BF00E5"/>
    <w:rsid w:val="00BF08CB"/>
    <w:rsid w:val="00BF0EB4"/>
    <w:rsid w:val="00BF0EE2"/>
    <w:rsid w:val="00BF0FE6"/>
    <w:rsid w:val="00BF116F"/>
    <w:rsid w:val="00BF124A"/>
    <w:rsid w:val="00BF171F"/>
    <w:rsid w:val="00BF1B14"/>
    <w:rsid w:val="00BF2418"/>
    <w:rsid w:val="00BF244D"/>
    <w:rsid w:val="00BF27B8"/>
    <w:rsid w:val="00BF2B9F"/>
    <w:rsid w:val="00BF2BEA"/>
    <w:rsid w:val="00BF2F91"/>
    <w:rsid w:val="00BF32AD"/>
    <w:rsid w:val="00BF3666"/>
    <w:rsid w:val="00BF3682"/>
    <w:rsid w:val="00BF3915"/>
    <w:rsid w:val="00BF39BF"/>
    <w:rsid w:val="00BF44FE"/>
    <w:rsid w:val="00BF46C1"/>
    <w:rsid w:val="00BF46F3"/>
    <w:rsid w:val="00BF4AE6"/>
    <w:rsid w:val="00BF4CB1"/>
    <w:rsid w:val="00BF4E99"/>
    <w:rsid w:val="00BF5122"/>
    <w:rsid w:val="00BF579D"/>
    <w:rsid w:val="00BF58A9"/>
    <w:rsid w:val="00BF58C3"/>
    <w:rsid w:val="00BF5925"/>
    <w:rsid w:val="00BF5A52"/>
    <w:rsid w:val="00BF601F"/>
    <w:rsid w:val="00BF620C"/>
    <w:rsid w:val="00BF6624"/>
    <w:rsid w:val="00BF6837"/>
    <w:rsid w:val="00BF68BB"/>
    <w:rsid w:val="00BF698E"/>
    <w:rsid w:val="00BF6A3B"/>
    <w:rsid w:val="00BF6AB3"/>
    <w:rsid w:val="00BF6ADC"/>
    <w:rsid w:val="00BF6DF9"/>
    <w:rsid w:val="00BF6FA0"/>
    <w:rsid w:val="00BF7063"/>
    <w:rsid w:val="00BF71E8"/>
    <w:rsid w:val="00BF78C2"/>
    <w:rsid w:val="00BF7DAA"/>
    <w:rsid w:val="00BF7DB2"/>
    <w:rsid w:val="00BF7E95"/>
    <w:rsid w:val="00C00125"/>
    <w:rsid w:val="00C005C2"/>
    <w:rsid w:val="00C006C6"/>
    <w:rsid w:val="00C007D5"/>
    <w:rsid w:val="00C00A4F"/>
    <w:rsid w:val="00C00EDC"/>
    <w:rsid w:val="00C00FCA"/>
    <w:rsid w:val="00C0129C"/>
    <w:rsid w:val="00C01E4A"/>
    <w:rsid w:val="00C02242"/>
    <w:rsid w:val="00C023E2"/>
    <w:rsid w:val="00C026BC"/>
    <w:rsid w:val="00C02725"/>
    <w:rsid w:val="00C02AAB"/>
    <w:rsid w:val="00C02B26"/>
    <w:rsid w:val="00C03AA3"/>
    <w:rsid w:val="00C03BDB"/>
    <w:rsid w:val="00C03F73"/>
    <w:rsid w:val="00C04036"/>
    <w:rsid w:val="00C04486"/>
    <w:rsid w:val="00C044DA"/>
    <w:rsid w:val="00C046C6"/>
    <w:rsid w:val="00C0490D"/>
    <w:rsid w:val="00C04EC4"/>
    <w:rsid w:val="00C04EEF"/>
    <w:rsid w:val="00C05607"/>
    <w:rsid w:val="00C05739"/>
    <w:rsid w:val="00C05789"/>
    <w:rsid w:val="00C05B54"/>
    <w:rsid w:val="00C0612F"/>
    <w:rsid w:val="00C06417"/>
    <w:rsid w:val="00C06687"/>
    <w:rsid w:val="00C06785"/>
    <w:rsid w:val="00C06992"/>
    <w:rsid w:val="00C06F39"/>
    <w:rsid w:val="00C06F82"/>
    <w:rsid w:val="00C06FB6"/>
    <w:rsid w:val="00C07198"/>
    <w:rsid w:val="00C07A2C"/>
    <w:rsid w:val="00C07D7A"/>
    <w:rsid w:val="00C106E8"/>
    <w:rsid w:val="00C10711"/>
    <w:rsid w:val="00C107DB"/>
    <w:rsid w:val="00C10834"/>
    <w:rsid w:val="00C11A4E"/>
    <w:rsid w:val="00C11E1F"/>
    <w:rsid w:val="00C11E62"/>
    <w:rsid w:val="00C11FE2"/>
    <w:rsid w:val="00C12144"/>
    <w:rsid w:val="00C12C69"/>
    <w:rsid w:val="00C12FDB"/>
    <w:rsid w:val="00C1336B"/>
    <w:rsid w:val="00C137ED"/>
    <w:rsid w:val="00C13B07"/>
    <w:rsid w:val="00C13F61"/>
    <w:rsid w:val="00C1419A"/>
    <w:rsid w:val="00C143CB"/>
    <w:rsid w:val="00C14765"/>
    <w:rsid w:val="00C14977"/>
    <w:rsid w:val="00C149B4"/>
    <w:rsid w:val="00C14A33"/>
    <w:rsid w:val="00C1519F"/>
    <w:rsid w:val="00C1557C"/>
    <w:rsid w:val="00C1577A"/>
    <w:rsid w:val="00C159D8"/>
    <w:rsid w:val="00C15C71"/>
    <w:rsid w:val="00C15E1B"/>
    <w:rsid w:val="00C15F21"/>
    <w:rsid w:val="00C16078"/>
    <w:rsid w:val="00C16656"/>
    <w:rsid w:val="00C1677E"/>
    <w:rsid w:val="00C16802"/>
    <w:rsid w:val="00C1728D"/>
    <w:rsid w:val="00C174FA"/>
    <w:rsid w:val="00C17A0C"/>
    <w:rsid w:val="00C17C2B"/>
    <w:rsid w:val="00C200B6"/>
    <w:rsid w:val="00C2028B"/>
    <w:rsid w:val="00C20340"/>
    <w:rsid w:val="00C20840"/>
    <w:rsid w:val="00C20F6D"/>
    <w:rsid w:val="00C211A8"/>
    <w:rsid w:val="00C21A0C"/>
    <w:rsid w:val="00C21AE0"/>
    <w:rsid w:val="00C21C31"/>
    <w:rsid w:val="00C22015"/>
    <w:rsid w:val="00C22031"/>
    <w:rsid w:val="00C2221A"/>
    <w:rsid w:val="00C22359"/>
    <w:rsid w:val="00C22415"/>
    <w:rsid w:val="00C225E7"/>
    <w:rsid w:val="00C22D3D"/>
    <w:rsid w:val="00C22DAF"/>
    <w:rsid w:val="00C22F1C"/>
    <w:rsid w:val="00C2333E"/>
    <w:rsid w:val="00C23CE6"/>
    <w:rsid w:val="00C23CFE"/>
    <w:rsid w:val="00C23D12"/>
    <w:rsid w:val="00C23D3B"/>
    <w:rsid w:val="00C23ED6"/>
    <w:rsid w:val="00C2469A"/>
    <w:rsid w:val="00C24D46"/>
    <w:rsid w:val="00C25556"/>
    <w:rsid w:val="00C25967"/>
    <w:rsid w:val="00C25AC3"/>
    <w:rsid w:val="00C25BC6"/>
    <w:rsid w:val="00C2697E"/>
    <w:rsid w:val="00C269D5"/>
    <w:rsid w:val="00C26DB4"/>
    <w:rsid w:val="00C274C6"/>
    <w:rsid w:val="00C27809"/>
    <w:rsid w:val="00C27C43"/>
    <w:rsid w:val="00C30357"/>
    <w:rsid w:val="00C303B2"/>
    <w:rsid w:val="00C30506"/>
    <w:rsid w:val="00C30B88"/>
    <w:rsid w:val="00C30C05"/>
    <w:rsid w:val="00C30C69"/>
    <w:rsid w:val="00C31095"/>
    <w:rsid w:val="00C31264"/>
    <w:rsid w:val="00C31477"/>
    <w:rsid w:val="00C3159D"/>
    <w:rsid w:val="00C317C7"/>
    <w:rsid w:val="00C31B36"/>
    <w:rsid w:val="00C31B8B"/>
    <w:rsid w:val="00C31F13"/>
    <w:rsid w:val="00C3212B"/>
    <w:rsid w:val="00C3229A"/>
    <w:rsid w:val="00C322A7"/>
    <w:rsid w:val="00C32452"/>
    <w:rsid w:val="00C3252D"/>
    <w:rsid w:val="00C32A8B"/>
    <w:rsid w:val="00C32AB0"/>
    <w:rsid w:val="00C32B21"/>
    <w:rsid w:val="00C331CE"/>
    <w:rsid w:val="00C33278"/>
    <w:rsid w:val="00C334DD"/>
    <w:rsid w:val="00C3368E"/>
    <w:rsid w:val="00C33C36"/>
    <w:rsid w:val="00C340A1"/>
    <w:rsid w:val="00C345F9"/>
    <w:rsid w:val="00C34C4A"/>
    <w:rsid w:val="00C34C7B"/>
    <w:rsid w:val="00C34D12"/>
    <w:rsid w:val="00C34DF5"/>
    <w:rsid w:val="00C34F35"/>
    <w:rsid w:val="00C3513C"/>
    <w:rsid w:val="00C3521D"/>
    <w:rsid w:val="00C35346"/>
    <w:rsid w:val="00C358FD"/>
    <w:rsid w:val="00C35F7C"/>
    <w:rsid w:val="00C36259"/>
    <w:rsid w:val="00C36344"/>
    <w:rsid w:val="00C363E6"/>
    <w:rsid w:val="00C364AB"/>
    <w:rsid w:val="00C36B8E"/>
    <w:rsid w:val="00C36D3F"/>
    <w:rsid w:val="00C3714E"/>
    <w:rsid w:val="00C371B7"/>
    <w:rsid w:val="00C372D4"/>
    <w:rsid w:val="00C374AB"/>
    <w:rsid w:val="00C37E21"/>
    <w:rsid w:val="00C400DD"/>
    <w:rsid w:val="00C40224"/>
    <w:rsid w:val="00C4076A"/>
    <w:rsid w:val="00C40C0A"/>
    <w:rsid w:val="00C40C12"/>
    <w:rsid w:val="00C40D67"/>
    <w:rsid w:val="00C40D79"/>
    <w:rsid w:val="00C40E8A"/>
    <w:rsid w:val="00C40F39"/>
    <w:rsid w:val="00C41254"/>
    <w:rsid w:val="00C41984"/>
    <w:rsid w:val="00C41A67"/>
    <w:rsid w:val="00C41E0F"/>
    <w:rsid w:val="00C42104"/>
    <w:rsid w:val="00C4238C"/>
    <w:rsid w:val="00C4273D"/>
    <w:rsid w:val="00C427A9"/>
    <w:rsid w:val="00C42E19"/>
    <w:rsid w:val="00C42FB9"/>
    <w:rsid w:val="00C432BA"/>
    <w:rsid w:val="00C433BB"/>
    <w:rsid w:val="00C434AF"/>
    <w:rsid w:val="00C4381D"/>
    <w:rsid w:val="00C439EA"/>
    <w:rsid w:val="00C43A4E"/>
    <w:rsid w:val="00C43B37"/>
    <w:rsid w:val="00C43EC6"/>
    <w:rsid w:val="00C43FA1"/>
    <w:rsid w:val="00C444BE"/>
    <w:rsid w:val="00C445A8"/>
    <w:rsid w:val="00C446EC"/>
    <w:rsid w:val="00C44A7F"/>
    <w:rsid w:val="00C44EC4"/>
    <w:rsid w:val="00C45664"/>
    <w:rsid w:val="00C45B5D"/>
    <w:rsid w:val="00C46516"/>
    <w:rsid w:val="00C467C8"/>
    <w:rsid w:val="00C46BFD"/>
    <w:rsid w:val="00C473E9"/>
    <w:rsid w:val="00C475B2"/>
    <w:rsid w:val="00C476B2"/>
    <w:rsid w:val="00C47CC8"/>
    <w:rsid w:val="00C47FE8"/>
    <w:rsid w:val="00C503CB"/>
    <w:rsid w:val="00C505BC"/>
    <w:rsid w:val="00C5073A"/>
    <w:rsid w:val="00C509FB"/>
    <w:rsid w:val="00C50F43"/>
    <w:rsid w:val="00C5137C"/>
    <w:rsid w:val="00C5147D"/>
    <w:rsid w:val="00C51689"/>
    <w:rsid w:val="00C51764"/>
    <w:rsid w:val="00C5178E"/>
    <w:rsid w:val="00C519FE"/>
    <w:rsid w:val="00C51BFB"/>
    <w:rsid w:val="00C51D7D"/>
    <w:rsid w:val="00C51E85"/>
    <w:rsid w:val="00C52039"/>
    <w:rsid w:val="00C52979"/>
    <w:rsid w:val="00C52C45"/>
    <w:rsid w:val="00C53194"/>
    <w:rsid w:val="00C532A6"/>
    <w:rsid w:val="00C535CA"/>
    <w:rsid w:val="00C53D5A"/>
    <w:rsid w:val="00C540CE"/>
    <w:rsid w:val="00C545EB"/>
    <w:rsid w:val="00C54613"/>
    <w:rsid w:val="00C5479C"/>
    <w:rsid w:val="00C548F2"/>
    <w:rsid w:val="00C54A23"/>
    <w:rsid w:val="00C54C79"/>
    <w:rsid w:val="00C5563A"/>
    <w:rsid w:val="00C55656"/>
    <w:rsid w:val="00C559AF"/>
    <w:rsid w:val="00C55A22"/>
    <w:rsid w:val="00C55A5D"/>
    <w:rsid w:val="00C55FEE"/>
    <w:rsid w:val="00C56512"/>
    <w:rsid w:val="00C56F3D"/>
    <w:rsid w:val="00C5744F"/>
    <w:rsid w:val="00C57506"/>
    <w:rsid w:val="00C57B0D"/>
    <w:rsid w:val="00C57CB2"/>
    <w:rsid w:val="00C602A2"/>
    <w:rsid w:val="00C602C2"/>
    <w:rsid w:val="00C602E0"/>
    <w:rsid w:val="00C60A4C"/>
    <w:rsid w:val="00C60B4C"/>
    <w:rsid w:val="00C60C12"/>
    <w:rsid w:val="00C60C67"/>
    <w:rsid w:val="00C60D23"/>
    <w:rsid w:val="00C60D92"/>
    <w:rsid w:val="00C60DC5"/>
    <w:rsid w:val="00C61233"/>
    <w:rsid w:val="00C61292"/>
    <w:rsid w:val="00C626D4"/>
    <w:rsid w:val="00C62725"/>
    <w:rsid w:val="00C629F8"/>
    <w:rsid w:val="00C62A4B"/>
    <w:rsid w:val="00C62C19"/>
    <w:rsid w:val="00C6340A"/>
    <w:rsid w:val="00C64290"/>
    <w:rsid w:val="00C64481"/>
    <w:rsid w:val="00C64509"/>
    <w:rsid w:val="00C64510"/>
    <w:rsid w:val="00C64844"/>
    <w:rsid w:val="00C64D7F"/>
    <w:rsid w:val="00C65A6B"/>
    <w:rsid w:val="00C65DC6"/>
    <w:rsid w:val="00C6612E"/>
    <w:rsid w:val="00C662F1"/>
    <w:rsid w:val="00C664F7"/>
    <w:rsid w:val="00C673F5"/>
    <w:rsid w:val="00C67AFE"/>
    <w:rsid w:val="00C67B56"/>
    <w:rsid w:val="00C67E49"/>
    <w:rsid w:val="00C67F91"/>
    <w:rsid w:val="00C703AA"/>
    <w:rsid w:val="00C70512"/>
    <w:rsid w:val="00C70911"/>
    <w:rsid w:val="00C70987"/>
    <w:rsid w:val="00C713E9"/>
    <w:rsid w:val="00C71709"/>
    <w:rsid w:val="00C71738"/>
    <w:rsid w:val="00C717C5"/>
    <w:rsid w:val="00C7183A"/>
    <w:rsid w:val="00C71BF4"/>
    <w:rsid w:val="00C71C72"/>
    <w:rsid w:val="00C72049"/>
    <w:rsid w:val="00C72903"/>
    <w:rsid w:val="00C72D71"/>
    <w:rsid w:val="00C72E82"/>
    <w:rsid w:val="00C72EAE"/>
    <w:rsid w:val="00C7310B"/>
    <w:rsid w:val="00C73948"/>
    <w:rsid w:val="00C73AF9"/>
    <w:rsid w:val="00C73BEF"/>
    <w:rsid w:val="00C73D37"/>
    <w:rsid w:val="00C73D9D"/>
    <w:rsid w:val="00C747B9"/>
    <w:rsid w:val="00C74D3F"/>
    <w:rsid w:val="00C74D4C"/>
    <w:rsid w:val="00C74F28"/>
    <w:rsid w:val="00C75071"/>
    <w:rsid w:val="00C754E1"/>
    <w:rsid w:val="00C755BA"/>
    <w:rsid w:val="00C75877"/>
    <w:rsid w:val="00C76911"/>
    <w:rsid w:val="00C76914"/>
    <w:rsid w:val="00C76A05"/>
    <w:rsid w:val="00C76B27"/>
    <w:rsid w:val="00C76C5F"/>
    <w:rsid w:val="00C76F8B"/>
    <w:rsid w:val="00C77285"/>
    <w:rsid w:val="00C776B8"/>
    <w:rsid w:val="00C77ADB"/>
    <w:rsid w:val="00C8047C"/>
    <w:rsid w:val="00C8061D"/>
    <w:rsid w:val="00C80654"/>
    <w:rsid w:val="00C8091F"/>
    <w:rsid w:val="00C80AD2"/>
    <w:rsid w:val="00C80CEE"/>
    <w:rsid w:val="00C80F67"/>
    <w:rsid w:val="00C812D8"/>
    <w:rsid w:val="00C81E48"/>
    <w:rsid w:val="00C82068"/>
    <w:rsid w:val="00C825E0"/>
    <w:rsid w:val="00C82758"/>
    <w:rsid w:val="00C829D0"/>
    <w:rsid w:val="00C82B23"/>
    <w:rsid w:val="00C82C9E"/>
    <w:rsid w:val="00C82EBA"/>
    <w:rsid w:val="00C82FF7"/>
    <w:rsid w:val="00C83077"/>
    <w:rsid w:val="00C83086"/>
    <w:rsid w:val="00C830D6"/>
    <w:rsid w:val="00C83160"/>
    <w:rsid w:val="00C838F3"/>
    <w:rsid w:val="00C84306"/>
    <w:rsid w:val="00C844DF"/>
    <w:rsid w:val="00C846C0"/>
    <w:rsid w:val="00C84D44"/>
    <w:rsid w:val="00C85432"/>
    <w:rsid w:val="00C855EC"/>
    <w:rsid w:val="00C85615"/>
    <w:rsid w:val="00C85815"/>
    <w:rsid w:val="00C8586B"/>
    <w:rsid w:val="00C85A8A"/>
    <w:rsid w:val="00C85C22"/>
    <w:rsid w:val="00C85C45"/>
    <w:rsid w:val="00C85E3A"/>
    <w:rsid w:val="00C864AF"/>
    <w:rsid w:val="00C8671B"/>
    <w:rsid w:val="00C86B18"/>
    <w:rsid w:val="00C86B92"/>
    <w:rsid w:val="00C8729B"/>
    <w:rsid w:val="00C87655"/>
    <w:rsid w:val="00C87670"/>
    <w:rsid w:val="00C87AC2"/>
    <w:rsid w:val="00C90001"/>
    <w:rsid w:val="00C90982"/>
    <w:rsid w:val="00C90E7C"/>
    <w:rsid w:val="00C912CA"/>
    <w:rsid w:val="00C913FB"/>
    <w:rsid w:val="00C915D6"/>
    <w:rsid w:val="00C915FE"/>
    <w:rsid w:val="00C91640"/>
    <w:rsid w:val="00C917B4"/>
    <w:rsid w:val="00C91A0A"/>
    <w:rsid w:val="00C91EF8"/>
    <w:rsid w:val="00C922DD"/>
    <w:rsid w:val="00C92322"/>
    <w:rsid w:val="00C92642"/>
    <w:rsid w:val="00C92797"/>
    <w:rsid w:val="00C928B2"/>
    <w:rsid w:val="00C92AC2"/>
    <w:rsid w:val="00C92BDF"/>
    <w:rsid w:val="00C92EC1"/>
    <w:rsid w:val="00C92EC3"/>
    <w:rsid w:val="00C92FA1"/>
    <w:rsid w:val="00C930EB"/>
    <w:rsid w:val="00C93174"/>
    <w:rsid w:val="00C934F5"/>
    <w:rsid w:val="00C9368B"/>
    <w:rsid w:val="00C93A7E"/>
    <w:rsid w:val="00C93B04"/>
    <w:rsid w:val="00C93B10"/>
    <w:rsid w:val="00C93C49"/>
    <w:rsid w:val="00C93C74"/>
    <w:rsid w:val="00C94067"/>
    <w:rsid w:val="00C94097"/>
    <w:rsid w:val="00C94491"/>
    <w:rsid w:val="00C9453F"/>
    <w:rsid w:val="00C94580"/>
    <w:rsid w:val="00C9465B"/>
    <w:rsid w:val="00C9487C"/>
    <w:rsid w:val="00C94957"/>
    <w:rsid w:val="00C94C3F"/>
    <w:rsid w:val="00C95569"/>
    <w:rsid w:val="00C95A41"/>
    <w:rsid w:val="00C95AAF"/>
    <w:rsid w:val="00C95B78"/>
    <w:rsid w:val="00C95BCF"/>
    <w:rsid w:val="00C960D4"/>
    <w:rsid w:val="00C961F2"/>
    <w:rsid w:val="00C96358"/>
    <w:rsid w:val="00C96783"/>
    <w:rsid w:val="00C96A28"/>
    <w:rsid w:val="00C96A6F"/>
    <w:rsid w:val="00C96A74"/>
    <w:rsid w:val="00C96D30"/>
    <w:rsid w:val="00C96F97"/>
    <w:rsid w:val="00C970CC"/>
    <w:rsid w:val="00C9763F"/>
    <w:rsid w:val="00C979DE"/>
    <w:rsid w:val="00C97C55"/>
    <w:rsid w:val="00C97C8C"/>
    <w:rsid w:val="00C97D81"/>
    <w:rsid w:val="00C97E2D"/>
    <w:rsid w:val="00C97FA5"/>
    <w:rsid w:val="00CA0593"/>
    <w:rsid w:val="00CA0644"/>
    <w:rsid w:val="00CA1184"/>
    <w:rsid w:val="00CA1215"/>
    <w:rsid w:val="00CA13DC"/>
    <w:rsid w:val="00CA154B"/>
    <w:rsid w:val="00CA1C4F"/>
    <w:rsid w:val="00CA1E05"/>
    <w:rsid w:val="00CA2C83"/>
    <w:rsid w:val="00CA2D9D"/>
    <w:rsid w:val="00CA2EDF"/>
    <w:rsid w:val="00CA350E"/>
    <w:rsid w:val="00CA3A64"/>
    <w:rsid w:val="00CA3AE3"/>
    <w:rsid w:val="00CA3C17"/>
    <w:rsid w:val="00CA3CCD"/>
    <w:rsid w:val="00CA3DB8"/>
    <w:rsid w:val="00CA427E"/>
    <w:rsid w:val="00CA429F"/>
    <w:rsid w:val="00CA45B5"/>
    <w:rsid w:val="00CA4E7A"/>
    <w:rsid w:val="00CA4E89"/>
    <w:rsid w:val="00CA5119"/>
    <w:rsid w:val="00CA511E"/>
    <w:rsid w:val="00CA5482"/>
    <w:rsid w:val="00CA57D3"/>
    <w:rsid w:val="00CA5920"/>
    <w:rsid w:val="00CA5BA0"/>
    <w:rsid w:val="00CA5F51"/>
    <w:rsid w:val="00CA5FEB"/>
    <w:rsid w:val="00CA617E"/>
    <w:rsid w:val="00CA68C0"/>
    <w:rsid w:val="00CA6C17"/>
    <w:rsid w:val="00CA6C1F"/>
    <w:rsid w:val="00CA74AC"/>
    <w:rsid w:val="00CA763A"/>
    <w:rsid w:val="00CA791E"/>
    <w:rsid w:val="00CA7C2C"/>
    <w:rsid w:val="00CA7C6F"/>
    <w:rsid w:val="00CB001E"/>
    <w:rsid w:val="00CB0070"/>
    <w:rsid w:val="00CB0A4D"/>
    <w:rsid w:val="00CB0ECD"/>
    <w:rsid w:val="00CB0FB5"/>
    <w:rsid w:val="00CB2528"/>
    <w:rsid w:val="00CB29BA"/>
    <w:rsid w:val="00CB2CA7"/>
    <w:rsid w:val="00CB2CCC"/>
    <w:rsid w:val="00CB3461"/>
    <w:rsid w:val="00CB3566"/>
    <w:rsid w:val="00CB3644"/>
    <w:rsid w:val="00CB3980"/>
    <w:rsid w:val="00CB3A98"/>
    <w:rsid w:val="00CB46D6"/>
    <w:rsid w:val="00CB47F6"/>
    <w:rsid w:val="00CB4B02"/>
    <w:rsid w:val="00CB4EEE"/>
    <w:rsid w:val="00CB526C"/>
    <w:rsid w:val="00CB55CA"/>
    <w:rsid w:val="00CB55FB"/>
    <w:rsid w:val="00CB5692"/>
    <w:rsid w:val="00CB59A4"/>
    <w:rsid w:val="00CB5B87"/>
    <w:rsid w:val="00CB6510"/>
    <w:rsid w:val="00CB657A"/>
    <w:rsid w:val="00CB69FF"/>
    <w:rsid w:val="00CB6F21"/>
    <w:rsid w:val="00CB6F96"/>
    <w:rsid w:val="00CB7129"/>
    <w:rsid w:val="00CB7F18"/>
    <w:rsid w:val="00CC0229"/>
    <w:rsid w:val="00CC0282"/>
    <w:rsid w:val="00CC0283"/>
    <w:rsid w:val="00CC0AE2"/>
    <w:rsid w:val="00CC0B0A"/>
    <w:rsid w:val="00CC0B42"/>
    <w:rsid w:val="00CC0C47"/>
    <w:rsid w:val="00CC0F18"/>
    <w:rsid w:val="00CC1416"/>
    <w:rsid w:val="00CC14E3"/>
    <w:rsid w:val="00CC1515"/>
    <w:rsid w:val="00CC16E2"/>
    <w:rsid w:val="00CC16E5"/>
    <w:rsid w:val="00CC186A"/>
    <w:rsid w:val="00CC1B11"/>
    <w:rsid w:val="00CC2320"/>
    <w:rsid w:val="00CC25CF"/>
    <w:rsid w:val="00CC2704"/>
    <w:rsid w:val="00CC2816"/>
    <w:rsid w:val="00CC340A"/>
    <w:rsid w:val="00CC3682"/>
    <w:rsid w:val="00CC3AEC"/>
    <w:rsid w:val="00CC3B97"/>
    <w:rsid w:val="00CC4166"/>
    <w:rsid w:val="00CC45D7"/>
    <w:rsid w:val="00CC484A"/>
    <w:rsid w:val="00CC53D0"/>
    <w:rsid w:val="00CC5494"/>
    <w:rsid w:val="00CC571D"/>
    <w:rsid w:val="00CC5A4D"/>
    <w:rsid w:val="00CC5D03"/>
    <w:rsid w:val="00CC647F"/>
    <w:rsid w:val="00CC6981"/>
    <w:rsid w:val="00CC69D9"/>
    <w:rsid w:val="00CC6BA7"/>
    <w:rsid w:val="00CC75D1"/>
    <w:rsid w:val="00CC766A"/>
    <w:rsid w:val="00CC776B"/>
    <w:rsid w:val="00CC784A"/>
    <w:rsid w:val="00CC7CE8"/>
    <w:rsid w:val="00CC7DD9"/>
    <w:rsid w:val="00CC7FC1"/>
    <w:rsid w:val="00CD03DA"/>
    <w:rsid w:val="00CD0484"/>
    <w:rsid w:val="00CD0755"/>
    <w:rsid w:val="00CD081E"/>
    <w:rsid w:val="00CD0BCB"/>
    <w:rsid w:val="00CD0EAD"/>
    <w:rsid w:val="00CD109E"/>
    <w:rsid w:val="00CD1222"/>
    <w:rsid w:val="00CD148F"/>
    <w:rsid w:val="00CD16A0"/>
    <w:rsid w:val="00CD1923"/>
    <w:rsid w:val="00CD1A6E"/>
    <w:rsid w:val="00CD1A9A"/>
    <w:rsid w:val="00CD22A0"/>
    <w:rsid w:val="00CD26B1"/>
    <w:rsid w:val="00CD2865"/>
    <w:rsid w:val="00CD2910"/>
    <w:rsid w:val="00CD2A2B"/>
    <w:rsid w:val="00CD2C0A"/>
    <w:rsid w:val="00CD2DF7"/>
    <w:rsid w:val="00CD30F7"/>
    <w:rsid w:val="00CD34C2"/>
    <w:rsid w:val="00CD3893"/>
    <w:rsid w:val="00CD3B33"/>
    <w:rsid w:val="00CD4337"/>
    <w:rsid w:val="00CD485F"/>
    <w:rsid w:val="00CD493C"/>
    <w:rsid w:val="00CD4942"/>
    <w:rsid w:val="00CD4AFE"/>
    <w:rsid w:val="00CD5155"/>
    <w:rsid w:val="00CD55E7"/>
    <w:rsid w:val="00CD57B6"/>
    <w:rsid w:val="00CD5916"/>
    <w:rsid w:val="00CD5972"/>
    <w:rsid w:val="00CD6532"/>
    <w:rsid w:val="00CD664A"/>
    <w:rsid w:val="00CD6ADC"/>
    <w:rsid w:val="00CD6E17"/>
    <w:rsid w:val="00CD7011"/>
    <w:rsid w:val="00CD73F7"/>
    <w:rsid w:val="00CD74EF"/>
    <w:rsid w:val="00CD752F"/>
    <w:rsid w:val="00CD76A7"/>
    <w:rsid w:val="00CD7870"/>
    <w:rsid w:val="00CD7F8F"/>
    <w:rsid w:val="00CE0537"/>
    <w:rsid w:val="00CE0A4E"/>
    <w:rsid w:val="00CE0F1A"/>
    <w:rsid w:val="00CE0FD0"/>
    <w:rsid w:val="00CE148B"/>
    <w:rsid w:val="00CE14ED"/>
    <w:rsid w:val="00CE17B7"/>
    <w:rsid w:val="00CE1CC9"/>
    <w:rsid w:val="00CE1E6B"/>
    <w:rsid w:val="00CE203C"/>
    <w:rsid w:val="00CE2296"/>
    <w:rsid w:val="00CE28C8"/>
    <w:rsid w:val="00CE28E9"/>
    <w:rsid w:val="00CE2ACD"/>
    <w:rsid w:val="00CE2D50"/>
    <w:rsid w:val="00CE2DCB"/>
    <w:rsid w:val="00CE2DF4"/>
    <w:rsid w:val="00CE309D"/>
    <w:rsid w:val="00CE317D"/>
    <w:rsid w:val="00CE325F"/>
    <w:rsid w:val="00CE373B"/>
    <w:rsid w:val="00CE3C58"/>
    <w:rsid w:val="00CE3E06"/>
    <w:rsid w:val="00CE42FB"/>
    <w:rsid w:val="00CE439B"/>
    <w:rsid w:val="00CE504F"/>
    <w:rsid w:val="00CE5268"/>
    <w:rsid w:val="00CE5BB3"/>
    <w:rsid w:val="00CE5F2A"/>
    <w:rsid w:val="00CE6101"/>
    <w:rsid w:val="00CE616F"/>
    <w:rsid w:val="00CE65A5"/>
    <w:rsid w:val="00CE6B9D"/>
    <w:rsid w:val="00CE7284"/>
    <w:rsid w:val="00CE75AD"/>
    <w:rsid w:val="00CE79DA"/>
    <w:rsid w:val="00CE7D20"/>
    <w:rsid w:val="00CE7EBD"/>
    <w:rsid w:val="00CE7F01"/>
    <w:rsid w:val="00CF0419"/>
    <w:rsid w:val="00CF077D"/>
    <w:rsid w:val="00CF0896"/>
    <w:rsid w:val="00CF0C2E"/>
    <w:rsid w:val="00CF0DBF"/>
    <w:rsid w:val="00CF1151"/>
    <w:rsid w:val="00CF121A"/>
    <w:rsid w:val="00CF1545"/>
    <w:rsid w:val="00CF17F0"/>
    <w:rsid w:val="00CF1921"/>
    <w:rsid w:val="00CF1A01"/>
    <w:rsid w:val="00CF2201"/>
    <w:rsid w:val="00CF2405"/>
    <w:rsid w:val="00CF24E9"/>
    <w:rsid w:val="00CF2AC5"/>
    <w:rsid w:val="00CF2FBD"/>
    <w:rsid w:val="00CF3104"/>
    <w:rsid w:val="00CF32A7"/>
    <w:rsid w:val="00CF33D5"/>
    <w:rsid w:val="00CF3490"/>
    <w:rsid w:val="00CF35E0"/>
    <w:rsid w:val="00CF3A99"/>
    <w:rsid w:val="00CF3C14"/>
    <w:rsid w:val="00CF3F45"/>
    <w:rsid w:val="00CF419B"/>
    <w:rsid w:val="00CF4580"/>
    <w:rsid w:val="00CF4737"/>
    <w:rsid w:val="00CF4C70"/>
    <w:rsid w:val="00CF4E0A"/>
    <w:rsid w:val="00CF50E8"/>
    <w:rsid w:val="00CF56D7"/>
    <w:rsid w:val="00CF581A"/>
    <w:rsid w:val="00CF5AB2"/>
    <w:rsid w:val="00CF655F"/>
    <w:rsid w:val="00CF66E3"/>
    <w:rsid w:val="00CF6D3D"/>
    <w:rsid w:val="00CF7288"/>
    <w:rsid w:val="00CF72C9"/>
    <w:rsid w:val="00CF731A"/>
    <w:rsid w:val="00CF7553"/>
    <w:rsid w:val="00CF7611"/>
    <w:rsid w:val="00CF7649"/>
    <w:rsid w:val="00CF7657"/>
    <w:rsid w:val="00CF7850"/>
    <w:rsid w:val="00D003C3"/>
    <w:rsid w:val="00D00435"/>
    <w:rsid w:val="00D004EC"/>
    <w:rsid w:val="00D00844"/>
    <w:rsid w:val="00D00AB6"/>
    <w:rsid w:val="00D00CFD"/>
    <w:rsid w:val="00D012FE"/>
    <w:rsid w:val="00D01A55"/>
    <w:rsid w:val="00D02234"/>
    <w:rsid w:val="00D02251"/>
    <w:rsid w:val="00D023CA"/>
    <w:rsid w:val="00D025DF"/>
    <w:rsid w:val="00D0262C"/>
    <w:rsid w:val="00D02679"/>
    <w:rsid w:val="00D02C20"/>
    <w:rsid w:val="00D02C47"/>
    <w:rsid w:val="00D02E5A"/>
    <w:rsid w:val="00D03132"/>
    <w:rsid w:val="00D03218"/>
    <w:rsid w:val="00D03963"/>
    <w:rsid w:val="00D03B21"/>
    <w:rsid w:val="00D03D00"/>
    <w:rsid w:val="00D03D61"/>
    <w:rsid w:val="00D0410B"/>
    <w:rsid w:val="00D0466B"/>
    <w:rsid w:val="00D04ADE"/>
    <w:rsid w:val="00D05617"/>
    <w:rsid w:val="00D05BB9"/>
    <w:rsid w:val="00D05E3C"/>
    <w:rsid w:val="00D061CC"/>
    <w:rsid w:val="00D062D1"/>
    <w:rsid w:val="00D066D4"/>
    <w:rsid w:val="00D066DC"/>
    <w:rsid w:val="00D06B23"/>
    <w:rsid w:val="00D06E8A"/>
    <w:rsid w:val="00D070A6"/>
    <w:rsid w:val="00D074CF"/>
    <w:rsid w:val="00D075BF"/>
    <w:rsid w:val="00D0763C"/>
    <w:rsid w:val="00D07881"/>
    <w:rsid w:val="00D10415"/>
    <w:rsid w:val="00D10A04"/>
    <w:rsid w:val="00D10BBA"/>
    <w:rsid w:val="00D11707"/>
    <w:rsid w:val="00D118B2"/>
    <w:rsid w:val="00D11954"/>
    <w:rsid w:val="00D11FAE"/>
    <w:rsid w:val="00D1265D"/>
    <w:rsid w:val="00D12797"/>
    <w:rsid w:val="00D1290D"/>
    <w:rsid w:val="00D131EC"/>
    <w:rsid w:val="00D1320A"/>
    <w:rsid w:val="00D13495"/>
    <w:rsid w:val="00D134C9"/>
    <w:rsid w:val="00D13A09"/>
    <w:rsid w:val="00D13A29"/>
    <w:rsid w:val="00D13A9B"/>
    <w:rsid w:val="00D13E43"/>
    <w:rsid w:val="00D14033"/>
    <w:rsid w:val="00D141FA"/>
    <w:rsid w:val="00D1477C"/>
    <w:rsid w:val="00D1483D"/>
    <w:rsid w:val="00D148D6"/>
    <w:rsid w:val="00D14B99"/>
    <w:rsid w:val="00D14DCF"/>
    <w:rsid w:val="00D14DEE"/>
    <w:rsid w:val="00D14F30"/>
    <w:rsid w:val="00D14FC9"/>
    <w:rsid w:val="00D15313"/>
    <w:rsid w:val="00D15517"/>
    <w:rsid w:val="00D1569A"/>
    <w:rsid w:val="00D157E8"/>
    <w:rsid w:val="00D15B8D"/>
    <w:rsid w:val="00D15C12"/>
    <w:rsid w:val="00D15D1C"/>
    <w:rsid w:val="00D15F32"/>
    <w:rsid w:val="00D16CC5"/>
    <w:rsid w:val="00D16D75"/>
    <w:rsid w:val="00D16DED"/>
    <w:rsid w:val="00D16E39"/>
    <w:rsid w:val="00D17CC2"/>
    <w:rsid w:val="00D200B6"/>
    <w:rsid w:val="00D20205"/>
    <w:rsid w:val="00D20694"/>
    <w:rsid w:val="00D207A0"/>
    <w:rsid w:val="00D20DDA"/>
    <w:rsid w:val="00D211DD"/>
    <w:rsid w:val="00D21348"/>
    <w:rsid w:val="00D21727"/>
    <w:rsid w:val="00D21851"/>
    <w:rsid w:val="00D21935"/>
    <w:rsid w:val="00D219EC"/>
    <w:rsid w:val="00D21A74"/>
    <w:rsid w:val="00D21C62"/>
    <w:rsid w:val="00D22403"/>
    <w:rsid w:val="00D22E1A"/>
    <w:rsid w:val="00D22E83"/>
    <w:rsid w:val="00D22F58"/>
    <w:rsid w:val="00D23175"/>
    <w:rsid w:val="00D2325B"/>
    <w:rsid w:val="00D232E6"/>
    <w:rsid w:val="00D237DD"/>
    <w:rsid w:val="00D237F9"/>
    <w:rsid w:val="00D2388A"/>
    <w:rsid w:val="00D23B74"/>
    <w:rsid w:val="00D23BF9"/>
    <w:rsid w:val="00D23C10"/>
    <w:rsid w:val="00D23DF3"/>
    <w:rsid w:val="00D24266"/>
    <w:rsid w:val="00D24387"/>
    <w:rsid w:val="00D248D5"/>
    <w:rsid w:val="00D24B28"/>
    <w:rsid w:val="00D24F9B"/>
    <w:rsid w:val="00D25170"/>
    <w:rsid w:val="00D2533C"/>
    <w:rsid w:val="00D25642"/>
    <w:rsid w:val="00D258DB"/>
    <w:rsid w:val="00D2599B"/>
    <w:rsid w:val="00D25BC0"/>
    <w:rsid w:val="00D2629B"/>
    <w:rsid w:val="00D26780"/>
    <w:rsid w:val="00D26E23"/>
    <w:rsid w:val="00D274E9"/>
    <w:rsid w:val="00D277CF"/>
    <w:rsid w:val="00D279B7"/>
    <w:rsid w:val="00D27A2A"/>
    <w:rsid w:val="00D27DE3"/>
    <w:rsid w:val="00D3008A"/>
    <w:rsid w:val="00D30245"/>
    <w:rsid w:val="00D305EE"/>
    <w:rsid w:val="00D30C42"/>
    <w:rsid w:val="00D30E97"/>
    <w:rsid w:val="00D30F94"/>
    <w:rsid w:val="00D312EE"/>
    <w:rsid w:val="00D314EC"/>
    <w:rsid w:val="00D31621"/>
    <w:rsid w:val="00D31F6E"/>
    <w:rsid w:val="00D31F9D"/>
    <w:rsid w:val="00D32471"/>
    <w:rsid w:val="00D327FF"/>
    <w:rsid w:val="00D32920"/>
    <w:rsid w:val="00D32CD3"/>
    <w:rsid w:val="00D32F67"/>
    <w:rsid w:val="00D3307B"/>
    <w:rsid w:val="00D3307D"/>
    <w:rsid w:val="00D3308B"/>
    <w:rsid w:val="00D3357B"/>
    <w:rsid w:val="00D335A6"/>
    <w:rsid w:val="00D3361A"/>
    <w:rsid w:val="00D33C3A"/>
    <w:rsid w:val="00D33F23"/>
    <w:rsid w:val="00D33F5E"/>
    <w:rsid w:val="00D343ED"/>
    <w:rsid w:val="00D3442C"/>
    <w:rsid w:val="00D3442F"/>
    <w:rsid w:val="00D34783"/>
    <w:rsid w:val="00D348A9"/>
    <w:rsid w:val="00D34A7D"/>
    <w:rsid w:val="00D34CFA"/>
    <w:rsid w:val="00D34D21"/>
    <w:rsid w:val="00D34D59"/>
    <w:rsid w:val="00D34EFF"/>
    <w:rsid w:val="00D351B7"/>
    <w:rsid w:val="00D354AE"/>
    <w:rsid w:val="00D35644"/>
    <w:rsid w:val="00D3578B"/>
    <w:rsid w:val="00D358F6"/>
    <w:rsid w:val="00D359AA"/>
    <w:rsid w:val="00D35ABF"/>
    <w:rsid w:val="00D35C66"/>
    <w:rsid w:val="00D35C74"/>
    <w:rsid w:val="00D361E8"/>
    <w:rsid w:val="00D36427"/>
    <w:rsid w:val="00D3661B"/>
    <w:rsid w:val="00D36624"/>
    <w:rsid w:val="00D36CC0"/>
    <w:rsid w:val="00D36CCD"/>
    <w:rsid w:val="00D37002"/>
    <w:rsid w:val="00D3701A"/>
    <w:rsid w:val="00D372FD"/>
    <w:rsid w:val="00D37366"/>
    <w:rsid w:val="00D37B3C"/>
    <w:rsid w:val="00D37D56"/>
    <w:rsid w:val="00D40610"/>
    <w:rsid w:val="00D40728"/>
    <w:rsid w:val="00D40D7C"/>
    <w:rsid w:val="00D411F9"/>
    <w:rsid w:val="00D4146B"/>
    <w:rsid w:val="00D415A9"/>
    <w:rsid w:val="00D4176F"/>
    <w:rsid w:val="00D41A4B"/>
    <w:rsid w:val="00D41BDC"/>
    <w:rsid w:val="00D41F69"/>
    <w:rsid w:val="00D420A4"/>
    <w:rsid w:val="00D42487"/>
    <w:rsid w:val="00D42555"/>
    <w:rsid w:val="00D42E6E"/>
    <w:rsid w:val="00D43036"/>
    <w:rsid w:val="00D437B5"/>
    <w:rsid w:val="00D43AE3"/>
    <w:rsid w:val="00D43B82"/>
    <w:rsid w:val="00D43E15"/>
    <w:rsid w:val="00D444DA"/>
    <w:rsid w:val="00D44A20"/>
    <w:rsid w:val="00D44AD9"/>
    <w:rsid w:val="00D44B02"/>
    <w:rsid w:val="00D44B46"/>
    <w:rsid w:val="00D44C25"/>
    <w:rsid w:val="00D44E85"/>
    <w:rsid w:val="00D45481"/>
    <w:rsid w:val="00D4555F"/>
    <w:rsid w:val="00D455BA"/>
    <w:rsid w:val="00D458D2"/>
    <w:rsid w:val="00D46086"/>
    <w:rsid w:val="00D4608C"/>
    <w:rsid w:val="00D463AF"/>
    <w:rsid w:val="00D46602"/>
    <w:rsid w:val="00D466B1"/>
    <w:rsid w:val="00D4673C"/>
    <w:rsid w:val="00D46C0F"/>
    <w:rsid w:val="00D470E4"/>
    <w:rsid w:val="00D4714C"/>
    <w:rsid w:val="00D47161"/>
    <w:rsid w:val="00D4785C"/>
    <w:rsid w:val="00D47948"/>
    <w:rsid w:val="00D47C60"/>
    <w:rsid w:val="00D47FC1"/>
    <w:rsid w:val="00D50330"/>
    <w:rsid w:val="00D507D3"/>
    <w:rsid w:val="00D50F09"/>
    <w:rsid w:val="00D50F44"/>
    <w:rsid w:val="00D513EB"/>
    <w:rsid w:val="00D5147F"/>
    <w:rsid w:val="00D5153C"/>
    <w:rsid w:val="00D516AB"/>
    <w:rsid w:val="00D5191D"/>
    <w:rsid w:val="00D51C4A"/>
    <w:rsid w:val="00D52017"/>
    <w:rsid w:val="00D52131"/>
    <w:rsid w:val="00D523A3"/>
    <w:rsid w:val="00D52F22"/>
    <w:rsid w:val="00D53130"/>
    <w:rsid w:val="00D531AF"/>
    <w:rsid w:val="00D5323B"/>
    <w:rsid w:val="00D535E7"/>
    <w:rsid w:val="00D539E5"/>
    <w:rsid w:val="00D53A71"/>
    <w:rsid w:val="00D53B0D"/>
    <w:rsid w:val="00D53B1F"/>
    <w:rsid w:val="00D5403B"/>
    <w:rsid w:val="00D54192"/>
    <w:rsid w:val="00D542B7"/>
    <w:rsid w:val="00D54615"/>
    <w:rsid w:val="00D546A9"/>
    <w:rsid w:val="00D54C64"/>
    <w:rsid w:val="00D553A3"/>
    <w:rsid w:val="00D555A2"/>
    <w:rsid w:val="00D556E7"/>
    <w:rsid w:val="00D55786"/>
    <w:rsid w:val="00D55C8D"/>
    <w:rsid w:val="00D55FA8"/>
    <w:rsid w:val="00D560D5"/>
    <w:rsid w:val="00D5654C"/>
    <w:rsid w:val="00D56848"/>
    <w:rsid w:val="00D56CC2"/>
    <w:rsid w:val="00D57031"/>
    <w:rsid w:val="00D5708C"/>
    <w:rsid w:val="00D5714A"/>
    <w:rsid w:val="00D571F6"/>
    <w:rsid w:val="00D57248"/>
    <w:rsid w:val="00D57772"/>
    <w:rsid w:val="00D5782D"/>
    <w:rsid w:val="00D57ECB"/>
    <w:rsid w:val="00D57FAE"/>
    <w:rsid w:val="00D60013"/>
    <w:rsid w:val="00D60273"/>
    <w:rsid w:val="00D60368"/>
    <w:rsid w:val="00D60693"/>
    <w:rsid w:val="00D608EE"/>
    <w:rsid w:val="00D60ABC"/>
    <w:rsid w:val="00D610E5"/>
    <w:rsid w:val="00D611D0"/>
    <w:rsid w:val="00D61536"/>
    <w:rsid w:val="00D6167F"/>
    <w:rsid w:val="00D61688"/>
    <w:rsid w:val="00D61AEB"/>
    <w:rsid w:val="00D61C5F"/>
    <w:rsid w:val="00D61F63"/>
    <w:rsid w:val="00D6200F"/>
    <w:rsid w:val="00D62070"/>
    <w:rsid w:val="00D6228A"/>
    <w:rsid w:val="00D6230F"/>
    <w:rsid w:val="00D6251C"/>
    <w:rsid w:val="00D627E1"/>
    <w:rsid w:val="00D62B75"/>
    <w:rsid w:val="00D62C26"/>
    <w:rsid w:val="00D62CC5"/>
    <w:rsid w:val="00D62EF0"/>
    <w:rsid w:val="00D631CB"/>
    <w:rsid w:val="00D6321B"/>
    <w:rsid w:val="00D638F1"/>
    <w:rsid w:val="00D6397D"/>
    <w:rsid w:val="00D63AE9"/>
    <w:rsid w:val="00D63C5D"/>
    <w:rsid w:val="00D63D79"/>
    <w:rsid w:val="00D64A47"/>
    <w:rsid w:val="00D64A51"/>
    <w:rsid w:val="00D64AC3"/>
    <w:rsid w:val="00D650D2"/>
    <w:rsid w:val="00D65304"/>
    <w:rsid w:val="00D655A5"/>
    <w:rsid w:val="00D65D8E"/>
    <w:rsid w:val="00D666D2"/>
    <w:rsid w:val="00D666F5"/>
    <w:rsid w:val="00D6678B"/>
    <w:rsid w:val="00D6683E"/>
    <w:rsid w:val="00D668D4"/>
    <w:rsid w:val="00D66900"/>
    <w:rsid w:val="00D66CE8"/>
    <w:rsid w:val="00D67616"/>
    <w:rsid w:val="00D6798F"/>
    <w:rsid w:val="00D67B83"/>
    <w:rsid w:val="00D67ED8"/>
    <w:rsid w:val="00D704DD"/>
    <w:rsid w:val="00D707DE"/>
    <w:rsid w:val="00D709C8"/>
    <w:rsid w:val="00D70AB0"/>
    <w:rsid w:val="00D71010"/>
    <w:rsid w:val="00D71191"/>
    <w:rsid w:val="00D71806"/>
    <w:rsid w:val="00D7240A"/>
    <w:rsid w:val="00D72570"/>
    <w:rsid w:val="00D72663"/>
    <w:rsid w:val="00D72938"/>
    <w:rsid w:val="00D72CA6"/>
    <w:rsid w:val="00D7311F"/>
    <w:rsid w:val="00D733EE"/>
    <w:rsid w:val="00D737D9"/>
    <w:rsid w:val="00D73ED9"/>
    <w:rsid w:val="00D741B8"/>
    <w:rsid w:val="00D746B2"/>
    <w:rsid w:val="00D749CA"/>
    <w:rsid w:val="00D74B17"/>
    <w:rsid w:val="00D7502C"/>
    <w:rsid w:val="00D750E0"/>
    <w:rsid w:val="00D7515A"/>
    <w:rsid w:val="00D75713"/>
    <w:rsid w:val="00D7571A"/>
    <w:rsid w:val="00D75765"/>
    <w:rsid w:val="00D757E3"/>
    <w:rsid w:val="00D75A72"/>
    <w:rsid w:val="00D75C2C"/>
    <w:rsid w:val="00D76422"/>
    <w:rsid w:val="00D76698"/>
    <w:rsid w:val="00D7679D"/>
    <w:rsid w:val="00D7731F"/>
    <w:rsid w:val="00D77C9D"/>
    <w:rsid w:val="00D80101"/>
    <w:rsid w:val="00D8023D"/>
    <w:rsid w:val="00D80594"/>
    <w:rsid w:val="00D8068D"/>
    <w:rsid w:val="00D81406"/>
    <w:rsid w:val="00D819A1"/>
    <w:rsid w:val="00D81B05"/>
    <w:rsid w:val="00D81FB8"/>
    <w:rsid w:val="00D820CA"/>
    <w:rsid w:val="00D8222C"/>
    <w:rsid w:val="00D82231"/>
    <w:rsid w:val="00D8223F"/>
    <w:rsid w:val="00D829FC"/>
    <w:rsid w:val="00D83E2D"/>
    <w:rsid w:val="00D83EA6"/>
    <w:rsid w:val="00D84107"/>
    <w:rsid w:val="00D8443C"/>
    <w:rsid w:val="00D84516"/>
    <w:rsid w:val="00D845FA"/>
    <w:rsid w:val="00D84C53"/>
    <w:rsid w:val="00D84ED5"/>
    <w:rsid w:val="00D84F95"/>
    <w:rsid w:val="00D851A8"/>
    <w:rsid w:val="00D858C8"/>
    <w:rsid w:val="00D85C4A"/>
    <w:rsid w:val="00D85DB8"/>
    <w:rsid w:val="00D85E15"/>
    <w:rsid w:val="00D8612A"/>
    <w:rsid w:val="00D86648"/>
    <w:rsid w:val="00D86A49"/>
    <w:rsid w:val="00D86EAB"/>
    <w:rsid w:val="00D87115"/>
    <w:rsid w:val="00D875E5"/>
    <w:rsid w:val="00D87983"/>
    <w:rsid w:val="00D87B5B"/>
    <w:rsid w:val="00D90031"/>
    <w:rsid w:val="00D90285"/>
    <w:rsid w:val="00D903AD"/>
    <w:rsid w:val="00D9065A"/>
    <w:rsid w:val="00D90CFD"/>
    <w:rsid w:val="00D90F4D"/>
    <w:rsid w:val="00D91372"/>
    <w:rsid w:val="00D9173A"/>
    <w:rsid w:val="00D9176D"/>
    <w:rsid w:val="00D919E3"/>
    <w:rsid w:val="00D91CA3"/>
    <w:rsid w:val="00D92011"/>
    <w:rsid w:val="00D9203D"/>
    <w:rsid w:val="00D920CD"/>
    <w:rsid w:val="00D9214B"/>
    <w:rsid w:val="00D92798"/>
    <w:rsid w:val="00D92924"/>
    <w:rsid w:val="00D92D90"/>
    <w:rsid w:val="00D9315D"/>
    <w:rsid w:val="00D93592"/>
    <w:rsid w:val="00D93644"/>
    <w:rsid w:val="00D93BB4"/>
    <w:rsid w:val="00D93D97"/>
    <w:rsid w:val="00D94099"/>
    <w:rsid w:val="00D9456A"/>
    <w:rsid w:val="00D948D6"/>
    <w:rsid w:val="00D94911"/>
    <w:rsid w:val="00D94C4D"/>
    <w:rsid w:val="00D94D42"/>
    <w:rsid w:val="00D94F87"/>
    <w:rsid w:val="00D9536D"/>
    <w:rsid w:val="00D9538D"/>
    <w:rsid w:val="00D95972"/>
    <w:rsid w:val="00D95BCB"/>
    <w:rsid w:val="00D95BD6"/>
    <w:rsid w:val="00D95D4B"/>
    <w:rsid w:val="00D95FBF"/>
    <w:rsid w:val="00D95FF3"/>
    <w:rsid w:val="00D96F2F"/>
    <w:rsid w:val="00D96F81"/>
    <w:rsid w:val="00D97042"/>
    <w:rsid w:val="00D970CC"/>
    <w:rsid w:val="00D977E5"/>
    <w:rsid w:val="00D97A52"/>
    <w:rsid w:val="00DA0097"/>
    <w:rsid w:val="00DA01C6"/>
    <w:rsid w:val="00DA0368"/>
    <w:rsid w:val="00DA05A7"/>
    <w:rsid w:val="00DA06CB"/>
    <w:rsid w:val="00DA0E4C"/>
    <w:rsid w:val="00DA0E7E"/>
    <w:rsid w:val="00DA1537"/>
    <w:rsid w:val="00DA1ED0"/>
    <w:rsid w:val="00DA203C"/>
    <w:rsid w:val="00DA2045"/>
    <w:rsid w:val="00DA23F4"/>
    <w:rsid w:val="00DA2483"/>
    <w:rsid w:val="00DA24C7"/>
    <w:rsid w:val="00DA25B9"/>
    <w:rsid w:val="00DA2E4C"/>
    <w:rsid w:val="00DA3190"/>
    <w:rsid w:val="00DA322D"/>
    <w:rsid w:val="00DA36BB"/>
    <w:rsid w:val="00DA3922"/>
    <w:rsid w:val="00DA3F55"/>
    <w:rsid w:val="00DA3FAA"/>
    <w:rsid w:val="00DA3FCA"/>
    <w:rsid w:val="00DA469A"/>
    <w:rsid w:val="00DA4BF4"/>
    <w:rsid w:val="00DA4BFF"/>
    <w:rsid w:val="00DA4C10"/>
    <w:rsid w:val="00DA4CC0"/>
    <w:rsid w:val="00DA50BA"/>
    <w:rsid w:val="00DA5117"/>
    <w:rsid w:val="00DA52CD"/>
    <w:rsid w:val="00DA5BFE"/>
    <w:rsid w:val="00DA6A0A"/>
    <w:rsid w:val="00DA6AA3"/>
    <w:rsid w:val="00DA6BD0"/>
    <w:rsid w:val="00DA71B8"/>
    <w:rsid w:val="00DA76D9"/>
    <w:rsid w:val="00DA780C"/>
    <w:rsid w:val="00DB06BA"/>
    <w:rsid w:val="00DB0A7D"/>
    <w:rsid w:val="00DB0C5D"/>
    <w:rsid w:val="00DB1799"/>
    <w:rsid w:val="00DB1A86"/>
    <w:rsid w:val="00DB1B0E"/>
    <w:rsid w:val="00DB1D1D"/>
    <w:rsid w:val="00DB1E8A"/>
    <w:rsid w:val="00DB203A"/>
    <w:rsid w:val="00DB207E"/>
    <w:rsid w:val="00DB21CF"/>
    <w:rsid w:val="00DB29B0"/>
    <w:rsid w:val="00DB2A24"/>
    <w:rsid w:val="00DB2CFB"/>
    <w:rsid w:val="00DB3271"/>
    <w:rsid w:val="00DB32F3"/>
    <w:rsid w:val="00DB34C0"/>
    <w:rsid w:val="00DB35C2"/>
    <w:rsid w:val="00DB376E"/>
    <w:rsid w:val="00DB3D4D"/>
    <w:rsid w:val="00DB3FBD"/>
    <w:rsid w:val="00DB422F"/>
    <w:rsid w:val="00DB42AC"/>
    <w:rsid w:val="00DB43B6"/>
    <w:rsid w:val="00DB4533"/>
    <w:rsid w:val="00DB486E"/>
    <w:rsid w:val="00DB4A30"/>
    <w:rsid w:val="00DB4AFF"/>
    <w:rsid w:val="00DB4C14"/>
    <w:rsid w:val="00DB547B"/>
    <w:rsid w:val="00DB57DC"/>
    <w:rsid w:val="00DB5C8B"/>
    <w:rsid w:val="00DB5EDA"/>
    <w:rsid w:val="00DB5FF5"/>
    <w:rsid w:val="00DB6250"/>
    <w:rsid w:val="00DB6441"/>
    <w:rsid w:val="00DB64DE"/>
    <w:rsid w:val="00DB6C8B"/>
    <w:rsid w:val="00DB6D71"/>
    <w:rsid w:val="00DB7047"/>
    <w:rsid w:val="00DB7795"/>
    <w:rsid w:val="00DB7A32"/>
    <w:rsid w:val="00DC04B1"/>
    <w:rsid w:val="00DC0A80"/>
    <w:rsid w:val="00DC0EDF"/>
    <w:rsid w:val="00DC11A1"/>
    <w:rsid w:val="00DC16FB"/>
    <w:rsid w:val="00DC1772"/>
    <w:rsid w:val="00DC1912"/>
    <w:rsid w:val="00DC1944"/>
    <w:rsid w:val="00DC1985"/>
    <w:rsid w:val="00DC1A9C"/>
    <w:rsid w:val="00DC1AF3"/>
    <w:rsid w:val="00DC1EAD"/>
    <w:rsid w:val="00DC20DA"/>
    <w:rsid w:val="00DC214A"/>
    <w:rsid w:val="00DC2164"/>
    <w:rsid w:val="00DC230C"/>
    <w:rsid w:val="00DC25D8"/>
    <w:rsid w:val="00DC2664"/>
    <w:rsid w:val="00DC2699"/>
    <w:rsid w:val="00DC278D"/>
    <w:rsid w:val="00DC27A9"/>
    <w:rsid w:val="00DC2809"/>
    <w:rsid w:val="00DC29EA"/>
    <w:rsid w:val="00DC2B5D"/>
    <w:rsid w:val="00DC2BA9"/>
    <w:rsid w:val="00DC2BFA"/>
    <w:rsid w:val="00DC2D1B"/>
    <w:rsid w:val="00DC2F06"/>
    <w:rsid w:val="00DC3272"/>
    <w:rsid w:val="00DC3618"/>
    <w:rsid w:val="00DC3C3E"/>
    <w:rsid w:val="00DC4310"/>
    <w:rsid w:val="00DC4560"/>
    <w:rsid w:val="00DC45D3"/>
    <w:rsid w:val="00DC47F8"/>
    <w:rsid w:val="00DC4ECD"/>
    <w:rsid w:val="00DC5035"/>
    <w:rsid w:val="00DC51B1"/>
    <w:rsid w:val="00DC51F4"/>
    <w:rsid w:val="00DC554A"/>
    <w:rsid w:val="00DC55D0"/>
    <w:rsid w:val="00DC5651"/>
    <w:rsid w:val="00DC59E6"/>
    <w:rsid w:val="00DC5A4A"/>
    <w:rsid w:val="00DC5A7F"/>
    <w:rsid w:val="00DC5B28"/>
    <w:rsid w:val="00DC5BE1"/>
    <w:rsid w:val="00DC60A2"/>
    <w:rsid w:val="00DC628A"/>
    <w:rsid w:val="00DC62E6"/>
    <w:rsid w:val="00DC6303"/>
    <w:rsid w:val="00DC6C5C"/>
    <w:rsid w:val="00DC72C1"/>
    <w:rsid w:val="00DC78EF"/>
    <w:rsid w:val="00DC7D26"/>
    <w:rsid w:val="00DD077C"/>
    <w:rsid w:val="00DD0C64"/>
    <w:rsid w:val="00DD0FA1"/>
    <w:rsid w:val="00DD1109"/>
    <w:rsid w:val="00DD13E1"/>
    <w:rsid w:val="00DD1446"/>
    <w:rsid w:val="00DD1734"/>
    <w:rsid w:val="00DD19B2"/>
    <w:rsid w:val="00DD2345"/>
    <w:rsid w:val="00DD25B7"/>
    <w:rsid w:val="00DD2836"/>
    <w:rsid w:val="00DD28A6"/>
    <w:rsid w:val="00DD2D72"/>
    <w:rsid w:val="00DD2E46"/>
    <w:rsid w:val="00DD3012"/>
    <w:rsid w:val="00DD3331"/>
    <w:rsid w:val="00DD38F1"/>
    <w:rsid w:val="00DD3B1D"/>
    <w:rsid w:val="00DD3D8C"/>
    <w:rsid w:val="00DD42AB"/>
    <w:rsid w:val="00DD43D5"/>
    <w:rsid w:val="00DD46A7"/>
    <w:rsid w:val="00DD4A53"/>
    <w:rsid w:val="00DD4D4A"/>
    <w:rsid w:val="00DD4FE1"/>
    <w:rsid w:val="00DD524E"/>
    <w:rsid w:val="00DD54B8"/>
    <w:rsid w:val="00DD5531"/>
    <w:rsid w:val="00DD57EC"/>
    <w:rsid w:val="00DD58C3"/>
    <w:rsid w:val="00DD59C8"/>
    <w:rsid w:val="00DD5A4D"/>
    <w:rsid w:val="00DD5C36"/>
    <w:rsid w:val="00DD6790"/>
    <w:rsid w:val="00DD6AB6"/>
    <w:rsid w:val="00DD6C37"/>
    <w:rsid w:val="00DD6C50"/>
    <w:rsid w:val="00DD77AC"/>
    <w:rsid w:val="00DD787D"/>
    <w:rsid w:val="00DD790B"/>
    <w:rsid w:val="00DD7ACD"/>
    <w:rsid w:val="00DD7AD0"/>
    <w:rsid w:val="00DD7D3F"/>
    <w:rsid w:val="00DD7E4D"/>
    <w:rsid w:val="00DD7EB0"/>
    <w:rsid w:val="00DE027B"/>
    <w:rsid w:val="00DE044C"/>
    <w:rsid w:val="00DE049C"/>
    <w:rsid w:val="00DE049D"/>
    <w:rsid w:val="00DE076A"/>
    <w:rsid w:val="00DE0792"/>
    <w:rsid w:val="00DE0D0F"/>
    <w:rsid w:val="00DE0D59"/>
    <w:rsid w:val="00DE110C"/>
    <w:rsid w:val="00DE11BF"/>
    <w:rsid w:val="00DE11F1"/>
    <w:rsid w:val="00DE1850"/>
    <w:rsid w:val="00DE254B"/>
    <w:rsid w:val="00DE29E1"/>
    <w:rsid w:val="00DE2BA7"/>
    <w:rsid w:val="00DE2C3D"/>
    <w:rsid w:val="00DE2D84"/>
    <w:rsid w:val="00DE325F"/>
    <w:rsid w:val="00DE3A11"/>
    <w:rsid w:val="00DE49BE"/>
    <w:rsid w:val="00DE50B7"/>
    <w:rsid w:val="00DE5152"/>
    <w:rsid w:val="00DE53D3"/>
    <w:rsid w:val="00DE5426"/>
    <w:rsid w:val="00DE5ACF"/>
    <w:rsid w:val="00DE5BBD"/>
    <w:rsid w:val="00DE5CFE"/>
    <w:rsid w:val="00DE6089"/>
    <w:rsid w:val="00DE6151"/>
    <w:rsid w:val="00DE616F"/>
    <w:rsid w:val="00DE62B7"/>
    <w:rsid w:val="00DE63D3"/>
    <w:rsid w:val="00DE65E6"/>
    <w:rsid w:val="00DE6AE4"/>
    <w:rsid w:val="00DE70F1"/>
    <w:rsid w:val="00DE7370"/>
    <w:rsid w:val="00DE78C7"/>
    <w:rsid w:val="00DE7A91"/>
    <w:rsid w:val="00DE7BA3"/>
    <w:rsid w:val="00DE7D3F"/>
    <w:rsid w:val="00DF0248"/>
    <w:rsid w:val="00DF051C"/>
    <w:rsid w:val="00DF0532"/>
    <w:rsid w:val="00DF0993"/>
    <w:rsid w:val="00DF10F3"/>
    <w:rsid w:val="00DF12AA"/>
    <w:rsid w:val="00DF14F2"/>
    <w:rsid w:val="00DF1BDC"/>
    <w:rsid w:val="00DF1C44"/>
    <w:rsid w:val="00DF213E"/>
    <w:rsid w:val="00DF2278"/>
    <w:rsid w:val="00DF240B"/>
    <w:rsid w:val="00DF25DA"/>
    <w:rsid w:val="00DF313C"/>
    <w:rsid w:val="00DF31C6"/>
    <w:rsid w:val="00DF34B0"/>
    <w:rsid w:val="00DF34C9"/>
    <w:rsid w:val="00DF3587"/>
    <w:rsid w:val="00DF4210"/>
    <w:rsid w:val="00DF4329"/>
    <w:rsid w:val="00DF465A"/>
    <w:rsid w:val="00DF4887"/>
    <w:rsid w:val="00DF4BDF"/>
    <w:rsid w:val="00DF4E52"/>
    <w:rsid w:val="00DF4FF1"/>
    <w:rsid w:val="00DF567C"/>
    <w:rsid w:val="00DF5CAC"/>
    <w:rsid w:val="00DF5D68"/>
    <w:rsid w:val="00DF5E5A"/>
    <w:rsid w:val="00DF5F21"/>
    <w:rsid w:val="00DF6230"/>
    <w:rsid w:val="00DF6267"/>
    <w:rsid w:val="00DF65B7"/>
    <w:rsid w:val="00DF6614"/>
    <w:rsid w:val="00DF6684"/>
    <w:rsid w:val="00DF6839"/>
    <w:rsid w:val="00DF6C3D"/>
    <w:rsid w:val="00DF6CC5"/>
    <w:rsid w:val="00DF6DB9"/>
    <w:rsid w:val="00DF7021"/>
    <w:rsid w:val="00DF79D8"/>
    <w:rsid w:val="00DF7BC9"/>
    <w:rsid w:val="00DF7C89"/>
    <w:rsid w:val="00E00269"/>
    <w:rsid w:val="00E0040C"/>
    <w:rsid w:val="00E0056C"/>
    <w:rsid w:val="00E00903"/>
    <w:rsid w:val="00E009C9"/>
    <w:rsid w:val="00E00C19"/>
    <w:rsid w:val="00E01A89"/>
    <w:rsid w:val="00E01AD2"/>
    <w:rsid w:val="00E01E86"/>
    <w:rsid w:val="00E01E8F"/>
    <w:rsid w:val="00E0201B"/>
    <w:rsid w:val="00E023B9"/>
    <w:rsid w:val="00E023CD"/>
    <w:rsid w:val="00E02952"/>
    <w:rsid w:val="00E02E6C"/>
    <w:rsid w:val="00E030C2"/>
    <w:rsid w:val="00E032AF"/>
    <w:rsid w:val="00E03355"/>
    <w:rsid w:val="00E03386"/>
    <w:rsid w:val="00E033B7"/>
    <w:rsid w:val="00E03E62"/>
    <w:rsid w:val="00E03EB2"/>
    <w:rsid w:val="00E042E4"/>
    <w:rsid w:val="00E046DB"/>
    <w:rsid w:val="00E04912"/>
    <w:rsid w:val="00E04BE6"/>
    <w:rsid w:val="00E04C5D"/>
    <w:rsid w:val="00E04DCA"/>
    <w:rsid w:val="00E04F51"/>
    <w:rsid w:val="00E05101"/>
    <w:rsid w:val="00E053AB"/>
    <w:rsid w:val="00E059A7"/>
    <w:rsid w:val="00E05B18"/>
    <w:rsid w:val="00E05B54"/>
    <w:rsid w:val="00E05E00"/>
    <w:rsid w:val="00E060E8"/>
    <w:rsid w:val="00E069E0"/>
    <w:rsid w:val="00E06A91"/>
    <w:rsid w:val="00E06E01"/>
    <w:rsid w:val="00E06F1C"/>
    <w:rsid w:val="00E070C1"/>
    <w:rsid w:val="00E07454"/>
    <w:rsid w:val="00E07576"/>
    <w:rsid w:val="00E07AF9"/>
    <w:rsid w:val="00E07B5B"/>
    <w:rsid w:val="00E1020E"/>
    <w:rsid w:val="00E103BC"/>
    <w:rsid w:val="00E109B2"/>
    <w:rsid w:val="00E10E40"/>
    <w:rsid w:val="00E10FA9"/>
    <w:rsid w:val="00E11236"/>
    <w:rsid w:val="00E115AE"/>
    <w:rsid w:val="00E117DC"/>
    <w:rsid w:val="00E118AF"/>
    <w:rsid w:val="00E11B42"/>
    <w:rsid w:val="00E11CE4"/>
    <w:rsid w:val="00E127B1"/>
    <w:rsid w:val="00E12BB8"/>
    <w:rsid w:val="00E12C37"/>
    <w:rsid w:val="00E13176"/>
    <w:rsid w:val="00E13278"/>
    <w:rsid w:val="00E134AA"/>
    <w:rsid w:val="00E135CD"/>
    <w:rsid w:val="00E13621"/>
    <w:rsid w:val="00E13B33"/>
    <w:rsid w:val="00E13DFE"/>
    <w:rsid w:val="00E13F00"/>
    <w:rsid w:val="00E1410D"/>
    <w:rsid w:val="00E14784"/>
    <w:rsid w:val="00E14820"/>
    <w:rsid w:val="00E15701"/>
    <w:rsid w:val="00E15D76"/>
    <w:rsid w:val="00E15F4A"/>
    <w:rsid w:val="00E16078"/>
    <w:rsid w:val="00E162CD"/>
    <w:rsid w:val="00E16769"/>
    <w:rsid w:val="00E169D6"/>
    <w:rsid w:val="00E169DC"/>
    <w:rsid w:val="00E16D02"/>
    <w:rsid w:val="00E17060"/>
    <w:rsid w:val="00E17593"/>
    <w:rsid w:val="00E17798"/>
    <w:rsid w:val="00E17AE7"/>
    <w:rsid w:val="00E17D1B"/>
    <w:rsid w:val="00E17E0F"/>
    <w:rsid w:val="00E17EB7"/>
    <w:rsid w:val="00E201DF"/>
    <w:rsid w:val="00E20397"/>
    <w:rsid w:val="00E20514"/>
    <w:rsid w:val="00E20C3C"/>
    <w:rsid w:val="00E20F58"/>
    <w:rsid w:val="00E21017"/>
    <w:rsid w:val="00E21388"/>
    <w:rsid w:val="00E2149A"/>
    <w:rsid w:val="00E216A5"/>
    <w:rsid w:val="00E21A4C"/>
    <w:rsid w:val="00E21AE6"/>
    <w:rsid w:val="00E21CC5"/>
    <w:rsid w:val="00E224B3"/>
    <w:rsid w:val="00E22820"/>
    <w:rsid w:val="00E22875"/>
    <w:rsid w:val="00E22CFC"/>
    <w:rsid w:val="00E22FF4"/>
    <w:rsid w:val="00E2307A"/>
    <w:rsid w:val="00E233AF"/>
    <w:rsid w:val="00E23824"/>
    <w:rsid w:val="00E23965"/>
    <w:rsid w:val="00E23D80"/>
    <w:rsid w:val="00E23FD1"/>
    <w:rsid w:val="00E24029"/>
    <w:rsid w:val="00E24086"/>
    <w:rsid w:val="00E24795"/>
    <w:rsid w:val="00E248EC"/>
    <w:rsid w:val="00E24AC1"/>
    <w:rsid w:val="00E24D0F"/>
    <w:rsid w:val="00E24F6A"/>
    <w:rsid w:val="00E250DB"/>
    <w:rsid w:val="00E25316"/>
    <w:rsid w:val="00E25650"/>
    <w:rsid w:val="00E25798"/>
    <w:rsid w:val="00E25914"/>
    <w:rsid w:val="00E25BF4"/>
    <w:rsid w:val="00E25EA5"/>
    <w:rsid w:val="00E25EBA"/>
    <w:rsid w:val="00E26099"/>
    <w:rsid w:val="00E26634"/>
    <w:rsid w:val="00E26A1B"/>
    <w:rsid w:val="00E27036"/>
    <w:rsid w:val="00E270E7"/>
    <w:rsid w:val="00E270F9"/>
    <w:rsid w:val="00E2781F"/>
    <w:rsid w:val="00E27822"/>
    <w:rsid w:val="00E27B79"/>
    <w:rsid w:val="00E27DF0"/>
    <w:rsid w:val="00E302F6"/>
    <w:rsid w:val="00E30967"/>
    <w:rsid w:val="00E30979"/>
    <w:rsid w:val="00E30B1C"/>
    <w:rsid w:val="00E30BE2"/>
    <w:rsid w:val="00E30BEE"/>
    <w:rsid w:val="00E30F0B"/>
    <w:rsid w:val="00E3106B"/>
    <w:rsid w:val="00E311BC"/>
    <w:rsid w:val="00E31258"/>
    <w:rsid w:val="00E314CC"/>
    <w:rsid w:val="00E31853"/>
    <w:rsid w:val="00E31D3F"/>
    <w:rsid w:val="00E320EC"/>
    <w:rsid w:val="00E321B0"/>
    <w:rsid w:val="00E3231A"/>
    <w:rsid w:val="00E328D9"/>
    <w:rsid w:val="00E32DF9"/>
    <w:rsid w:val="00E33913"/>
    <w:rsid w:val="00E339D7"/>
    <w:rsid w:val="00E33A1B"/>
    <w:rsid w:val="00E33D3B"/>
    <w:rsid w:val="00E33FF3"/>
    <w:rsid w:val="00E34633"/>
    <w:rsid w:val="00E34699"/>
    <w:rsid w:val="00E346EA"/>
    <w:rsid w:val="00E34712"/>
    <w:rsid w:val="00E34B64"/>
    <w:rsid w:val="00E34C77"/>
    <w:rsid w:val="00E34F31"/>
    <w:rsid w:val="00E35389"/>
    <w:rsid w:val="00E35817"/>
    <w:rsid w:val="00E359AD"/>
    <w:rsid w:val="00E35D9B"/>
    <w:rsid w:val="00E36521"/>
    <w:rsid w:val="00E366FA"/>
    <w:rsid w:val="00E36745"/>
    <w:rsid w:val="00E36E4E"/>
    <w:rsid w:val="00E3702D"/>
    <w:rsid w:val="00E402E5"/>
    <w:rsid w:val="00E40B6E"/>
    <w:rsid w:val="00E40E65"/>
    <w:rsid w:val="00E416B0"/>
    <w:rsid w:val="00E417C8"/>
    <w:rsid w:val="00E4192E"/>
    <w:rsid w:val="00E41A5E"/>
    <w:rsid w:val="00E41AAF"/>
    <w:rsid w:val="00E4219B"/>
    <w:rsid w:val="00E424B3"/>
    <w:rsid w:val="00E4258D"/>
    <w:rsid w:val="00E426D3"/>
    <w:rsid w:val="00E42860"/>
    <w:rsid w:val="00E42C6B"/>
    <w:rsid w:val="00E42DC5"/>
    <w:rsid w:val="00E4306F"/>
    <w:rsid w:val="00E431B3"/>
    <w:rsid w:val="00E434AD"/>
    <w:rsid w:val="00E43A87"/>
    <w:rsid w:val="00E43CF2"/>
    <w:rsid w:val="00E43E23"/>
    <w:rsid w:val="00E44065"/>
    <w:rsid w:val="00E4412D"/>
    <w:rsid w:val="00E44179"/>
    <w:rsid w:val="00E44480"/>
    <w:rsid w:val="00E44669"/>
    <w:rsid w:val="00E447A5"/>
    <w:rsid w:val="00E44B31"/>
    <w:rsid w:val="00E44CB2"/>
    <w:rsid w:val="00E44E76"/>
    <w:rsid w:val="00E45229"/>
    <w:rsid w:val="00E45ED8"/>
    <w:rsid w:val="00E46DAC"/>
    <w:rsid w:val="00E46DAF"/>
    <w:rsid w:val="00E4737C"/>
    <w:rsid w:val="00E475B7"/>
    <w:rsid w:val="00E47894"/>
    <w:rsid w:val="00E47D77"/>
    <w:rsid w:val="00E50028"/>
    <w:rsid w:val="00E502D1"/>
    <w:rsid w:val="00E50568"/>
    <w:rsid w:val="00E50A50"/>
    <w:rsid w:val="00E50AF9"/>
    <w:rsid w:val="00E50B4C"/>
    <w:rsid w:val="00E5106B"/>
    <w:rsid w:val="00E5157E"/>
    <w:rsid w:val="00E51682"/>
    <w:rsid w:val="00E51749"/>
    <w:rsid w:val="00E51AD8"/>
    <w:rsid w:val="00E51BDE"/>
    <w:rsid w:val="00E51FF3"/>
    <w:rsid w:val="00E529A9"/>
    <w:rsid w:val="00E52E98"/>
    <w:rsid w:val="00E52EC3"/>
    <w:rsid w:val="00E52EDA"/>
    <w:rsid w:val="00E5311E"/>
    <w:rsid w:val="00E532AC"/>
    <w:rsid w:val="00E53A38"/>
    <w:rsid w:val="00E54758"/>
    <w:rsid w:val="00E54769"/>
    <w:rsid w:val="00E54984"/>
    <w:rsid w:val="00E54F79"/>
    <w:rsid w:val="00E5572A"/>
    <w:rsid w:val="00E5599B"/>
    <w:rsid w:val="00E55D54"/>
    <w:rsid w:val="00E56175"/>
    <w:rsid w:val="00E5640D"/>
    <w:rsid w:val="00E56A3C"/>
    <w:rsid w:val="00E56CCE"/>
    <w:rsid w:val="00E56DF0"/>
    <w:rsid w:val="00E56E4B"/>
    <w:rsid w:val="00E56F3F"/>
    <w:rsid w:val="00E57001"/>
    <w:rsid w:val="00E572A5"/>
    <w:rsid w:val="00E57889"/>
    <w:rsid w:val="00E57D93"/>
    <w:rsid w:val="00E600D3"/>
    <w:rsid w:val="00E6020F"/>
    <w:rsid w:val="00E60242"/>
    <w:rsid w:val="00E6056F"/>
    <w:rsid w:val="00E6079B"/>
    <w:rsid w:val="00E60BAD"/>
    <w:rsid w:val="00E60CA1"/>
    <w:rsid w:val="00E60EBD"/>
    <w:rsid w:val="00E61117"/>
    <w:rsid w:val="00E6129E"/>
    <w:rsid w:val="00E616AB"/>
    <w:rsid w:val="00E616AC"/>
    <w:rsid w:val="00E61707"/>
    <w:rsid w:val="00E61CEF"/>
    <w:rsid w:val="00E61D8C"/>
    <w:rsid w:val="00E620C4"/>
    <w:rsid w:val="00E62142"/>
    <w:rsid w:val="00E62168"/>
    <w:rsid w:val="00E621FD"/>
    <w:rsid w:val="00E62243"/>
    <w:rsid w:val="00E62835"/>
    <w:rsid w:val="00E628EF"/>
    <w:rsid w:val="00E62A41"/>
    <w:rsid w:val="00E62ABE"/>
    <w:rsid w:val="00E62B60"/>
    <w:rsid w:val="00E62BB6"/>
    <w:rsid w:val="00E62DAC"/>
    <w:rsid w:val="00E632F9"/>
    <w:rsid w:val="00E634AF"/>
    <w:rsid w:val="00E634E7"/>
    <w:rsid w:val="00E6354B"/>
    <w:rsid w:val="00E63B64"/>
    <w:rsid w:val="00E63C09"/>
    <w:rsid w:val="00E63F0F"/>
    <w:rsid w:val="00E640B4"/>
    <w:rsid w:val="00E640F1"/>
    <w:rsid w:val="00E6469F"/>
    <w:rsid w:val="00E646D0"/>
    <w:rsid w:val="00E649C0"/>
    <w:rsid w:val="00E64B92"/>
    <w:rsid w:val="00E64F82"/>
    <w:rsid w:val="00E651BF"/>
    <w:rsid w:val="00E65349"/>
    <w:rsid w:val="00E65462"/>
    <w:rsid w:val="00E658AE"/>
    <w:rsid w:val="00E65E0E"/>
    <w:rsid w:val="00E661BB"/>
    <w:rsid w:val="00E66AB0"/>
    <w:rsid w:val="00E66FF8"/>
    <w:rsid w:val="00E67322"/>
    <w:rsid w:val="00E7002E"/>
    <w:rsid w:val="00E7008F"/>
    <w:rsid w:val="00E70335"/>
    <w:rsid w:val="00E70440"/>
    <w:rsid w:val="00E7074D"/>
    <w:rsid w:val="00E7096A"/>
    <w:rsid w:val="00E709BC"/>
    <w:rsid w:val="00E70D73"/>
    <w:rsid w:val="00E70F6E"/>
    <w:rsid w:val="00E70FBF"/>
    <w:rsid w:val="00E71041"/>
    <w:rsid w:val="00E712E5"/>
    <w:rsid w:val="00E71517"/>
    <w:rsid w:val="00E715A6"/>
    <w:rsid w:val="00E71766"/>
    <w:rsid w:val="00E721CF"/>
    <w:rsid w:val="00E724EC"/>
    <w:rsid w:val="00E7258D"/>
    <w:rsid w:val="00E72792"/>
    <w:rsid w:val="00E72D21"/>
    <w:rsid w:val="00E72F4E"/>
    <w:rsid w:val="00E735A7"/>
    <w:rsid w:val="00E7375D"/>
    <w:rsid w:val="00E739BD"/>
    <w:rsid w:val="00E73AAC"/>
    <w:rsid w:val="00E73D1A"/>
    <w:rsid w:val="00E74105"/>
    <w:rsid w:val="00E7429A"/>
    <w:rsid w:val="00E746D0"/>
    <w:rsid w:val="00E74863"/>
    <w:rsid w:val="00E749FF"/>
    <w:rsid w:val="00E74A58"/>
    <w:rsid w:val="00E74B79"/>
    <w:rsid w:val="00E74D77"/>
    <w:rsid w:val="00E75495"/>
    <w:rsid w:val="00E755D9"/>
    <w:rsid w:val="00E75733"/>
    <w:rsid w:val="00E7597F"/>
    <w:rsid w:val="00E75FDC"/>
    <w:rsid w:val="00E7641F"/>
    <w:rsid w:val="00E76CAB"/>
    <w:rsid w:val="00E76FD6"/>
    <w:rsid w:val="00E774D6"/>
    <w:rsid w:val="00E77738"/>
    <w:rsid w:val="00E77D73"/>
    <w:rsid w:val="00E77DA8"/>
    <w:rsid w:val="00E77EF9"/>
    <w:rsid w:val="00E808F4"/>
    <w:rsid w:val="00E80910"/>
    <w:rsid w:val="00E818BC"/>
    <w:rsid w:val="00E81A6E"/>
    <w:rsid w:val="00E81A73"/>
    <w:rsid w:val="00E81C9B"/>
    <w:rsid w:val="00E81CF2"/>
    <w:rsid w:val="00E82834"/>
    <w:rsid w:val="00E82BA3"/>
    <w:rsid w:val="00E82CE7"/>
    <w:rsid w:val="00E82D17"/>
    <w:rsid w:val="00E82E69"/>
    <w:rsid w:val="00E8332C"/>
    <w:rsid w:val="00E836E1"/>
    <w:rsid w:val="00E83760"/>
    <w:rsid w:val="00E839D0"/>
    <w:rsid w:val="00E84883"/>
    <w:rsid w:val="00E84BC5"/>
    <w:rsid w:val="00E8518A"/>
    <w:rsid w:val="00E859F7"/>
    <w:rsid w:val="00E85F71"/>
    <w:rsid w:val="00E86DCD"/>
    <w:rsid w:val="00E86FBF"/>
    <w:rsid w:val="00E8711E"/>
    <w:rsid w:val="00E872C7"/>
    <w:rsid w:val="00E872F7"/>
    <w:rsid w:val="00E879A4"/>
    <w:rsid w:val="00E87A42"/>
    <w:rsid w:val="00E87DC5"/>
    <w:rsid w:val="00E90E8A"/>
    <w:rsid w:val="00E90F97"/>
    <w:rsid w:val="00E91148"/>
    <w:rsid w:val="00E91235"/>
    <w:rsid w:val="00E91458"/>
    <w:rsid w:val="00E9157D"/>
    <w:rsid w:val="00E91784"/>
    <w:rsid w:val="00E917FA"/>
    <w:rsid w:val="00E919B2"/>
    <w:rsid w:val="00E919B6"/>
    <w:rsid w:val="00E92095"/>
    <w:rsid w:val="00E923AB"/>
    <w:rsid w:val="00E92760"/>
    <w:rsid w:val="00E92816"/>
    <w:rsid w:val="00E92F92"/>
    <w:rsid w:val="00E93894"/>
    <w:rsid w:val="00E93AA5"/>
    <w:rsid w:val="00E93EDB"/>
    <w:rsid w:val="00E93F48"/>
    <w:rsid w:val="00E93F9D"/>
    <w:rsid w:val="00E95773"/>
    <w:rsid w:val="00E95B49"/>
    <w:rsid w:val="00E95B9A"/>
    <w:rsid w:val="00E95F6D"/>
    <w:rsid w:val="00E95FDD"/>
    <w:rsid w:val="00E962B3"/>
    <w:rsid w:val="00E966AD"/>
    <w:rsid w:val="00E96D2D"/>
    <w:rsid w:val="00E96D42"/>
    <w:rsid w:val="00E97039"/>
    <w:rsid w:val="00E9709A"/>
    <w:rsid w:val="00E974BB"/>
    <w:rsid w:val="00E97A2C"/>
    <w:rsid w:val="00E97B37"/>
    <w:rsid w:val="00E97E46"/>
    <w:rsid w:val="00EA00EB"/>
    <w:rsid w:val="00EA0115"/>
    <w:rsid w:val="00EA0346"/>
    <w:rsid w:val="00EA0542"/>
    <w:rsid w:val="00EA067E"/>
    <w:rsid w:val="00EA152B"/>
    <w:rsid w:val="00EA1950"/>
    <w:rsid w:val="00EA1B55"/>
    <w:rsid w:val="00EA253C"/>
    <w:rsid w:val="00EA2650"/>
    <w:rsid w:val="00EA27B5"/>
    <w:rsid w:val="00EA2E4F"/>
    <w:rsid w:val="00EA2E9A"/>
    <w:rsid w:val="00EA2FEB"/>
    <w:rsid w:val="00EA314B"/>
    <w:rsid w:val="00EA3223"/>
    <w:rsid w:val="00EA3393"/>
    <w:rsid w:val="00EA352F"/>
    <w:rsid w:val="00EA39DC"/>
    <w:rsid w:val="00EA3F36"/>
    <w:rsid w:val="00EA40A4"/>
    <w:rsid w:val="00EA4764"/>
    <w:rsid w:val="00EA479F"/>
    <w:rsid w:val="00EA4B13"/>
    <w:rsid w:val="00EA5120"/>
    <w:rsid w:val="00EA53F8"/>
    <w:rsid w:val="00EA55B2"/>
    <w:rsid w:val="00EA5FFD"/>
    <w:rsid w:val="00EA637C"/>
    <w:rsid w:val="00EA649B"/>
    <w:rsid w:val="00EA6793"/>
    <w:rsid w:val="00EA6A56"/>
    <w:rsid w:val="00EA6D2C"/>
    <w:rsid w:val="00EA7312"/>
    <w:rsid w:val="00EA7979"/>
    <w:rsid w:val="00EA7AC3"/>
    <w:rsid w:val="00EA7C8D"/>
    <w:rsid w:val="00EA7D37"/>
    <w:rsid w:val="00EA7DBF"/>
    <w:rsid w:val="00EA7E9F"/>
    <w:rsid w:val="00EB0077"/>
    <w:rsid w:val="00EB0812"/>
    <w:rsid w:val="00EB10D9"/>
    <w:rsid w:val="00EB1678"/>
    <w:rsid w:val="00EB18EE"/>
    <w:rsid w:val="00EB1F6D"/>
    <w:rsid w:val="00EB2287"/>
    <w:rsid w:val="00EB243C"/>
    <w:rsid w:val="00EB2808"/>
    <w:rsid w:val="00EB2B51"/>
    <w:rsid w:val="00EB2C34"/>
    <w:rsid w:val="00EB2CAF"/>
    <w:rsid w:val="00EB3225"/>
    <w:rsid w:val="00EB3459"/>
    <w:rsid w:val="00EB3A63"/>
    <w:rsid w:val="00EB3FDE"/>
    <w:rsid w:val="00EB46EB"/>
    <w:rsid w:val="00EB4CB1"/>
    <w:rsid w:val="00EB4FF7"/>
    <w:rsid w:val="00EB52A1"/>
    <w:rsid w:val="00EB5BC4"/>
    <w:rsid w:val="00EB5DA8"/>
    <w:rsid w:val="00EB5DBC"/>
    <w:rsid w:val="00EB63F8"/>
    <w:rsid w:val="00EB681B"/>
    <w:rsid w:val="00EB6EA5"/>
    <w:rsid w:val="00EB6EC7"/>
    <w:rsid w:val="00EB7090"/>
    <w:rsid w:val="00EB70CE"/>
    <w:rsid w:val="00EB76C5"/>
    <w:rsid w:val="00EB7F95"/>
    <w:rsid w:val="00EC02DA"/>
    <w:rsid w:val="00EC081A"/>
    <w:rsid w:val="00EC0A56"/>
    <w:rsid w:val="00EC0B3C"/>
    <w:rsid w:val="00EC0BD9"/>
    <w:rsid w:val="00EC0DA2"/>
    <w:rsid w:val="00EC0F4E"/>
    <w:rsid w:val="00EC10C7"/>
    <w:rsid w:val="00EC1321"/>
    <w:rsid w:val="00EC168B"/>
    <w:rsid w:val="00EC1716"/>
    <w:rsid w:val="00EC18CA"/>
    <w:rsid w:val="00EC1ACB"/>
    <w:rsid w:val="00EC1F44"/>
    <w:rsid w:val="00EC22D9"/>
    <w:rsid w:val="00EC240C"/>
    <w:rsid w:val="00EC2421"/>
    <w:rsid w:val="00EC2437"/>
    <w:rsid w:val="00EC29F5"/>
    <w:rsid w:val="00EC300C"/>
    <w:rsid w:val="00EC3397"/>
    <w:rsid w:val="00EC3507"/>
    <w:rsid w:val="00EC35D6"/>
    <w:rsid w:val="00EC35ED"/>
    <w:rsid w:val="00EC361A"/>
    <w:rsid w:val="00EC3DA6"/>
    <w:rsid w:val="00EC407D"/>
    <w:rsid w:val="00EC41CE"/>
    <w:rsid w:val="00EC482A"/>
    <w:rsid w:val="00EC48C1"/>
    <w:rsid w:val="00EC4A62"/>
    <w:rsid w:val="00EC4EAD"/>
    <w:rsid w:val="00EC4F5E"/>
    <w:rsid w:val="00EC58A1"/>
    <w:rsid w:val="00EC5B83"/>
    <w:rsid w:val="00EC6130"/>
    <w:rsid w:val="00EC6C01"/>
    <w:rsid w:val="00EC6C14"/>
    <w:rsid w:val="00EC6DD4"/>
    <w:rsid w:val="00EC6FF7"/>
    <w:rsid w:val="00EC7086"/>
    <w:rsid w:val="00EC754C"/>
    <w:rsid w:val="00EC76D1"/>
    <w:rsid w:val="00EC7C75"/>
    <w:rsid w:val="00ED0247"/>
    <w:rsid w:val="00ED092D"/>
    <w:rsid w:val="00ED09D0"/>
    <w:rsid w:val="00ED0AA3"/>
    <w:rsid w:val="00ED0D9B"/>
    <w:rsid w:val="00ED0F9A"/>
    <w:rsid w:val="00ED162C"/>
    <w:rsid w:val="00ED1888"/>
    <w:rsid w:val="00ED19FF"/>
    <w:rsid w:val="00ED1C51"/>
    <w:rsid w:val="00ED1F73"/>
    <w:rsid w:val="00ED1F91"/>
    <w:rsid w:val="00ED240B"/>
    <w:rsid w:val="00ED2AC7"/>
    <w:rsid w:val="00ED2F53"/>
    <w:rsid w:val="00ED3160"/>
    <w:rsid w:val="00ED324F"/>
    <w:rsid w:val="00ED3333"/>
    <w:rsid w:val="00ED3354"/>
    <w:rsid w:val="00ED36F7"/>
    <w:rsid w:val="00ED3A61"/>
    <w:rsid w:val="00ED3A6F"/>
    <w:rsid w:val="00ED3B87"/>
    <w:rsid w:val="00ED3FC2"/>
    <w:rsid w:val="00ED40D9"/>
    <w:rsid w:val="00ED4673"/>
    <w:rsid w:val="00ED4829"/>
    <w:rsid w:val="00ED4D5E"/>
    <w:rsid w:val="00ED4D8E"/>
    <w:rsid w:val="00ED5255"/>
    <w:rsid w:val="00ED5311"/>
    <w:rsid w:val="00ED5DDA"/>
    <w:rsid w:val="00ED5DDE"/>
    <w:rsid w:val="00ED60C6"/>
    <w:rsid w:val="00ED6BD4"/>
    <w:rsid w:val="00ED6EC6"/>
    <w:rsid w:val="00ED7384"/>
    <w:rsid w:val="00ED7823"/>
    <w:rsid w:val="00ED79E0"/>
    <w:rsid w:val="00ED7DA8"/>
    <w:rsid w:val="00EE00E9"/>
    <w:rsid w:val="00EE029E"/>
    <w:rsid w:val="00EE0512"/>
    <w:rsid w:val="00EE0B5F"/>
    <w:rsid w:val="00EE0E7B"/>
    <w:rsid w:val="00EE1310"/>
    <w:rsid w:val="00EE142E"/>
    <w:rsid w:val="00EE14A1"/>
    <w:rsid w:val="00EE164C"/>
    <w:rsid w:val="00EE165E"/>
    <w:rsid w:val="00EE170E"/>
    <w:rsid w:val="00EE1825"/>
    <w:rsid w:val="00EE1C86"/>
    <w:rsid w:val="00EE1CB9"/>
    <w:rsid w:val="00EE1E2E"/>
    <w:rsid w:val="00EE1F07"/>
    <w:rsid w:val="00EE1F3E"/>
    <w:rsid w:val="00EE2747"/>
    <w:rsid w:val="00EE27E2"/>
    <w:rsid w:val="00EE2A06"/>
    <w:rsid w:val="00EE2E1B"/>
    <w:rsid w:val="00EE3037"/>
    <w:rsid w:val="00EE320D"/>
    <w:rsid w:val="00EE3228"/>
    <w:rsid w:val="00EE3A90"/>
    <w:rsid w:val="00EE3B35"/>
    <w:rsid w:val="00EE3C00"/>
    <w:rsid w:val="00EE44E0"/>
    <w:rsid w:val="00EE45AB"/>
    <w:rsid w:val="00EE4721"/>
    <w:rsid w:val="00EE47A4"/>
    <w:rsid w:val="00EE47B1"/>
    <w:rsid w:val="00EE4914"/>
    <w:rsid w:val="00EE4B7F"/>
    <w:rsid w:val="00EE4BB1"/>
    <w:rsid w:val="00EE4F36"/>
    <w:rsid w:val="00EE54F5"/>
    <w:rsid w:val="00EE564D"/>
    <w:rsid w:val="00EE56AD"/>
    <w:rsid w:val="00EE59B6"/>
    <w:rsid w:val="00EE5C43"/>
    <w:rsid w:val="00EE5D3B"/>
    <w:rsid w:val="00EE5DE7"/>
    <w:rsid w:val="00EE5E45"/>
    <w:rsid w:val="00EE5E49"/>
    <w:rsid w:val="00EE5F88"/>
    <w:rsid w:val="00EE60A0"/>
    <w:rsid w:val="00EE63C8"/>
    <w:rsid w:val="00EE678F"/>
    <w:rsid w:val="00EE6896"/>
    <w:rsid w:val="00EE6BE6"/>
    <w:rsid w:val="00EE6D7C"/>
    <w:rsid w:val="00EE72A7"/>
    <w:rsid w:val="00EE732B"/>
    <w:rsid w:val="00EE738A"/>
    <w:rsid w:val="00EE7436"/>
    <w:rsid w:val="00EE779B"/>
    <w:rsid w:val="00EE77C4"/>
    <w:rsid w:val="00EE78A4"/>
    <w:rsid w:val="00EE78B4"/>
    <w:rsid w:val="00EE7952"/>
    <w:rsid w:val="00EE7DA8"/>
    <w:rsid w:val="00EE7F79"/>
    <w:rsid w:val="00EF001E"/>
    <w:rsid w:val="00EF01B8"/>
    <w:rsid w:val="00EF03EE"/>
    <w:rsid w:val="00EF045E"/>
    <w:rsid w:val="00EF0790"/>
    <w:rsid w:val="00EF0819"/>
    <w:rsid w:val="00EF0A62"/>
    <w:rsid w:val="00EF0C01"/>
    <w:rsid w:val="00EF1E85"/>
    <w:rsid w:val="00EF1E9F"/>
    <w:rsid w:val="00EF1EFB"/>
    <w:rsid w:val="00EF2111"/>
    <w:rsid w:val="00EF228F"/>
    <w:rsid w:val="00EF277D"/>
    <w:rsid w:val="00EF27E3"/>
    <w:rsid w:val="00EF2A36"/>
    <w:rsid w:val="00EF2C63"/>
    <w:rsid w:val="00EF2D0B"/>
    <w:rsid w:val="00EF2F60"/>
    <w:rsid w:val="00EF302F"/>
    <w:rsid w:val="00EF3189"/>
    <w:rsid w:val="00EF36E4"/>
    <w:rsid w:val="00EF38E7"/>
    <w:rsid w:val="00EF3FE5"/>
    <w:rsid w:val="00EF4038"/>
    <w:rsid w:val="00EF411D"/>
    <w:rsid w:val="00EF438D"/>
    <w:rsid w:val="00EF4397"/>
    <w:rsid w:val="00EF4938"/>
    <w:rsid w:val="00EF52AB"/>
    <w:rsid w:val="00EF5617"/>
    <w:rsid w:val="00EF5A23"/>
    <w:rsid w:val="00EF62AE"/>
    <w:rsid w:val="00EF6523"/>
    <w:rsid w:val="00EF670A"/>
    <w:rsid w:val="00EF6F51"/>
    <w:rsid w:val="00EF720F"/>
    <w:rsid w:val="00EF745F"/>
    <w:rsid w:val="00EF79C1"/>
    <w:rsid w:val="00EF7AA9"/>
    <w:rsid w:val="00EF7B67"/>
    <w:rsid w:val="00EF7E67"/>
    <w:rsid w:val="00F001CB"/>
    <w:rsid w:val="00F00300"/>
    <w:rsid w:val="00F00435"/>
    <w:rsid w:val="00F0047F"/>
    <w:rsid w:val="00F00536"/>
    <w:rsid w:val="00F009F2"/>
    <w:rsid w:val="00F00A90"/>
    <w:rsid w:val="00F0107F"/>
    <w:rsid w:val="00F0137E"/>
    <w:rsid w:val="00F013C7"/>
    <w:rsid w:val="00F0153D"/>
    <w:rsid w:val="00F0155A"/>
    <w:rsid w:val="00F01671"/>
    <w:rsid w:val="00F018CE"/>
    <w:rsid w:val="00F01F27"/>
    <w:rsid w:val="00F02002"/>
    <w:rsid w:val="00F02355"/>
    <w:rsid w:val="00F0253A"/>
    <w:rsid w:val="00F0273E"/>
    <w:rsid w:val="00F02E53"/>
    <w:rsid w:val="00F02FBF"/>
    <w:rsid w:val="00F02FE0"/>
    <w:rsid w:val="00F030EB"/>
    <w:rsid w:val="00F031F5"/>
    <w:rsid w:val="00F033D4"/>
    <w:rsid w:val="00F0427A"/>
    <w:rsid w:val="00F04570"/>
    <w:rsid w:val="00F0486E"/>
    <w:rsid w:val="00F04966"/>
    <w:rsid w:val="00F04AF0"/>
    <w:rsid w:val="00F05004"/>
    <w:rsid w:val="00F05AE5"/>
    <w:rsid w:val="00F05D23"/>
    <w:rsid w:val="00F05D77"/>
    <w:rsid w:val="00F05EC8"/>
    <w:rsid w:val="00F061D7"/>
    <w:rsid w:val="00F0632F"/>
    <w:rsid w:val="00F064F6"/>
    <w:rsid w:val="00F06ADF"/>
    <w:rsid w:val="00F06BC3"/>
    <w:rsid w:val="00F07119"/>
    <w:rsid w:val="00F0799D"/>
    <w:rsid w:val="00F07D96"/>
    <w:rsid w:val="00F10EA0"/>
    <w:rsid w:val="00F10F5D"/>
    <w:rsid w:val="00F1144C"/>
    <w:rsid w:val="00F119F2"/>
    <w:rsid w:val="00F120BF"/>
    <w:rsid w:val="00F12226"/>
    <w:rsid w:val="00F126F5"/>
    <w:rsid w:val="00F12771"/>
    <w:rsid w:val="00F12D8D"/>
    <w:rsid w:val="00F12DC5"/>
    <w:rsid w:val="00F13280"/>
    <w:rsid w:val="00F13375"/>
    <w:rsid w:val="00F139CC"/>
    <w:rsid w:val="00F143CB"/>
    <w:rsid w:val="00F144F2"/>
    <w:rsid w:val="00F1463B"/>
    <w:rsid w:val="00F14782"/>
    <w:rsid w:val="00F148E7"/>
    <w:rsid w:val="00F14E0B"/>
    <w:rsid w:val="00F150B2"/>
    <w:rsid w:val="00F15418"/>
    <w:rsid w:val="00F154AB"/>
    <w:rsid w:val="00F1598E"/>
    <w:rsid w:val="00F166D8"/>
    <w:rsid w:val="00F16794"/>
    <w:rsid w:val="00F16994"/>
    <w:rsid w:val="00F169C6"/>
    <w:rsid w:val="00F169E0"/>
    <w:rsid w:val="00F16E43"/>
    <w:rsid w:val="00F173B2"/>
    <w:rsid w:val="00F173D6"/>
    <w:rsid w:val="00F17AF0"/>
    <w:rsid w:val="00F17D32"/>
    <w:rsid w:val="00F2010D"/>
    <w:rsid w:val="00F20118"/>
    <w:rsid w:val="00F20323"/>
    <w:rsid w:val="00F20379"/>
    <w:rsid w:val="00F20565"/>
    <w:rsid w:val="00F20736"/>
    <w:rsid w:val="00F2102D"/>
    <w:rsid w:val="00F211DB"/>
    <w:rsid w:val="00F212F8"/>
    <w:rsid w:val="00F213E3"/>
    <w:rsid w:val="00F213FB"/>
    <w:rsid w:val="00F21438"/>
    <w:rsid w:val="00F214A2"/>
    <w:rsid w:val="00F21661"/>
    <w:rsid w:val="00F219B0"/>
    <w:rsid w:val="00F21C56"/>
    <w:rsid w:val="00F22275"/>
    <w:rsid w:val="00F229FB"/>
    <w:rsid w:val="00F2304F"/>
    <w:rsid w:val="00F235F7"/>
    <w:rsid w:val="00F23994"/>
    <w:rsid w:val="00F23F87"/>
    <w:rsid w:val="00F24472"/>
    <w:rsid w:val="00F24921"/>
    <w:rsid w:val="00F24A9E"/>
    <w:rsid w:val="00F24AA1"/>
    <w:rsid w:val="00F24E7D"/>
    <w:rsid w:val="00F252C4"/>
    <w:rsid w:val="00F2534B"/>
    <w:rsid w:val="00F2544B"/>
    <w:rsid w:val="00F25AD5"/>
    <w:rsid w:val="00F25F6C"/>
    <w:rsid w:val="00F262C8"/>
    <w:rsid w:val="00F26873"/>
    <w:rsid w:val="00F2694F"/>
    <w:rsid w:val="00F272E7"/>
    <w:rsid w:val="00F273BF"/>
    <w:rsid w:val="00F274CD"/>
    <w:rsid w:val="00F2758D"/>
    <w:rsid w:val="00F27654"/>
    <w:rsid w:val="00F27685"/>
    <w:rsid w:val="00F2772F"/>
    <w:rsid w:val="00F2776D"/>
    <w:rsid w:val="00F278A9"/>
    <w:rsid w:val="00F27A66"/>
    <w:rsid w:val="00F27B88"/>
    <w:rsid w:val="00F27C67"/>
    <w:rsid w:val="00F27D31"/>
    <w:rsid w:val="00F27E99"/>
    <w:rsid w:val="00F302C1"/>
    <w:rsid w:val="00F3035B"/>
    <w:rsid w:val="00F30929"/>
    <w:rsid w:val="00F30D1F"/>
    <w:rsid w:val="00F30D81"/>
    <w:rsid w:val="00F30DA6"/>
    <w:rsid w:val="00F30F5C"/>
    <w:rsid w:val="00F31184"/>
    <w:rsid w:val="00F311B0"/>
    <w:rsid w:val="00F312DB"/>
    <w:rsid w:val="00F315D9"/>
    <w:rsid w:val="00F31B5E"/>
    <w:rsid w:val="00F31BEA"/>
    <w:rsid w:val="00F31C25"/>
    <w:rsid w:val="00F31EBE"/>
    <w:rsid w:val="00F3221A"/>
    <w:rsid w:val="00F32291"/>
    <w:rsid w:val="00F32378"/>
    <w:rsid w:val="00F32C5E"/>
    <w:rsid w:val="00F32DEB"/>
    <w:rsid w:val="00F32E22"/>
    <w:rsid w:val="00F33018"/>
    <w:rsid w:val="00F33518"/>
    <w:rsid w:val="00F33944"/>
    <w:rsid w:val="00F34101"/>
    <w:rsid w:val="00F34289"/>
    <w:rsid w:val="00F34891"/>
    <w:rsid w:val="00F35659"/>
    <w:rsid w:val="00F35DF3"/>
    <w:rsid w:val="00F36147"/>
    <w:rsid w:val="00F363F1"/>
    <w:rsid w:val="00F367D8"/>
    <w:rsid w:val="00F372CE"/>
    <w:rsid w:val="00F37448"/>
    <w:rsid w:val="00F37493"/>
    <w:rsid w:val="00F374BC"/>
    <w:rsid w:val="00F40159"/>
    <w:rsid w:val="00F4017F"/>
    <w:rsid w:val="00F405B5"/>
    <w:rsid w:val="00F40E79"/>
    <w:rsid w:val="00F413BB"/>
    <w:rsid w:val="00F4157F"/>
    <w:rsid w:val="00F4224E"/>
    <w:rsid w:val="00F42443"/>
    <w:rsid w:val="00F42ADB"/>
    <w:rsid w:val="00F42D2F"/>
    <w:rsid w:val="00F42EA6"/>
    <w:rsid w:val="00F43338"/>
    <w:rsid w:val="00F4373C"/>
    <w:rsid w:val="00F438BC"/>
    <w:rsid w:val="00F43CB3"/>
    <w:rsid w:val="00F43E83"/>
    <w:rsid w:val="00F43EB3"/>
    <w:rsid w:val="00F43FB3"/>
    <w:rsid w:val="00F447C2"/>
    <w:rsid w:val="00F449A4"/>
    <w:rsid w:val="00F44CFE"/>
    <w:rsid w:val="00F44DF5"/>
    <w:rsid w:val="00F45145"/>
    <w:rsid w:val="00F45313"/>
    <w:rsid w:val="00F45398"/>
    <w:rsid w:val="00F459F4"/>
    <w:rsid w:val="00F45AF6"/>
    <w:rsid w:val="00F45C1A"/>
    <w:rsid w:val="00F46299"/>
    <w:rsid w:val="00F462DB"/>
    <w:rsid w:val="00F46A90"/>
    <w:rsid w:val="00F46C63"/>
    <w:rsid w:val="00F46E12"/>
    <w:rsid w:val="00F47208"/>
    <w:rsid w:val="00F47413"/>
    <w:rsid w:val="00F47768"/>
    <w:rsid w:val="00F4783A"/>
    <w:rsid w:val="00F4796D"/>
    <w:rsid w:val="00F47D35"/>
    <w:rsid w:val="00F47E98"/>
    <w:rsid w:val="00F502B7"/>
    <w:rsid w:val="00F502D3"/>
    <w:rsid w:val="00F506A4"/>
    <w:rsid w:val="00F5081F"/>
    <w:rsid w:val="00F50847"/>
    <w:rsid w:val="00F50E99"/>
    <w:rsid w:val="00F5110D"/>
    <w:rsid w:val="00F5151B"/>
    <w:rsid w:val="00F516D5"/>
    <w:rsid w:val="00F5187D"/>
    <w:rsid w:val="00F518E0"/>
    <w:rsid w:val="00F51D01"/>
    <w:rsid w:val="00F51EFA"/>
    <w:rsid w:val="00F52428"/>
    <w:rsid w:val="00F525EB"/>
    <w:rsid w:val="00F52AC0"/>
    <w:rsid w:val="00F52FC7"/>
    <w:rsid w:val="00F5316E"/>
    <w:rsid w:val="00F53440"/>
    <w:rsid w:val="00F53625"/>
    <w:rsid w:val="00F536D0"/>
    <w:rsid w:val="00F53762"/>
    <w:rsid w:val="00F537AA"/>
    <w:rsid w:val="00F53B32"/>
    <w:rsid w:val="00F53DC2"/>
    <w:rsid w:val="00F53E28"/>
    <w:rsid w:val="00F54910"/>
    <w:rsid w:val="00F54D60"/>
    <w:rsid w:val="00F55365"/>
    <w:rsid w:val="00F55922"/>
    <w:rsid w:val="00F55B20"/>
    <w:rsid w:val="00F55C27"/>
    <w:rsid w:val="00F55C46"/>
    <w:rsid w:val="00F563B4"/>
    <w:rsid w:val="00F563D3"/>
    <w:rsid w:val="00F567BD"/>
    <w:rsid w:val="00F5687C"/>
    <w:rsid w:val="00F56ED7"/>
    <w:rsid w:val="00F5711D"/>
    <w:rsid w:val="00F57534"/>
    <w:rsid w:val="00F576C4"/>
    <w:rsid w:val="00F579B7"/>
    <w:rsid w:val="00F57FED"/>
    <w:rsid w:val="00F601EA"/>
    <w:rsid w:val="00F6024E"/>
    <w:rsid w:val="00F606C7"/>
    <w:rsid w:val="00F60B1D"/>
    <w:rsid w:val="00F60C18"/>
    <w:rsid w:val="00F60C40"/>
    <w:rsid w:val="00F60C8A"/>
    <w:rsid w:val="00F61067"/>
    <w:rsid w:val="00F6199D"/>
    <w:rsid w:val="00F61DAB"/>
    <w:rsid w:val="00F61E1B"/>
    <w:rsid w:val="00F625BB"/>
    <w:rsid w:val="00F636DC"/>
    <w:rsid w:val="00F63C42"/>
    <w:rsid w:val="00F63C7E"/>
    <w:rsid w:val="00F63E5D"/>
    <w:rsid w:val="00F63FDA"/>
    <w:rsid w:val="00F64015"/>
    <w:rsid w:val="00F640CE"/>
    <w:rsid w:val="00F647F4"/>
    <w:rsid w:val="00F64C0E"/>
    <w:rsid w:val="00F64CD2"/>
    <w:rsid w:val="00F64F4C"/>
    <w:rsid w:val="00F65650"/>
    <w:rsid w:val="00F656BB"/>
    <w:rsid w:val="00F65E27"/>
    <w:rsid w:val="00F65E97"/>
    <w:rsid w:val="00F6620B"/>
    <w:rsid w:val="00F66277"/>
    <w:rsid w:val="00F664B9"/>
    <w:rsid w:val="00F664F4"/>
    <w:rsid w:val="00F66D4C"/>
    <w:rsid w:val="00F66E72"/>
    <w:rsid w:val="00F6716D"/>
    <w:rsid w:val="00F672AF"/>
    <w:rsid w:val="00F679E8"/>
    <w:rsid w:val="00F67A31"/>
    <w:rsid w:val="00F67C95"/>
    <w:rsid w:val="00F701F1"/>
    <w:rsid w:val="00F703C7"/>
    <w:rsid w:val="00F70656"/>
    <w:rsid w:val="00F708BE"/>
    <w:rsid w:val="00F70E0D"/>
    <w:rsid w:val="00F7118B"/>
    <w:rsid w:val="00F718E9"/>
    <w:rsid w:val="00F71A11"/>
    <w:rsid w:val="00F71CC8"/>
    <w:rsid w:val="00F71D92"/>
    <w:rsid w:val="00F71F41"/>
    <w:rsid w:val="00F71FEA"/>
    <w:rsid w:val="00F72FEF"/>
    <w:rsid w:val="00F732EC"/>
    <w:rsid w:val="00F737A8"/>
    <w:rsid w:val="00F73E25"/>
    <w:rsid w:val="00F74400"/>
    <w:rsid w:val="00F744E4"/>
    <w:rsid w:val="00F74DD2"/>
    <w:rsid w:val="00F75140"/>
    <w:rsid w:val="00F753A4"/>
    <w:rsid w:val="00F75529"/>
    <w:rsid w:val="00F75601"/>
    <w:rsid w:val="00F75989"/>
    <w:rsid w:val="00F75CAD"/>
    <w:rsid w:val="00F75E3B"/>
    <w:rsid w:val="00F75F04"/>
    <w:rsid w:val="00F75F25"/>
    <w:rsid w:val="00F76053"/>
    <w:rsid w:val="00F762B0"/>
    <w:rsid w:val="00F762BE"/>
    <w:rsid w:val="00F762DE"/>
    <w:rsid w:val="00F763CA"/>
    <w:rsid w:val="00F764AE"/>
    <w:rsid w:val="00F76927"/>
    <w:rsid w:val="00F76973"/>
    <w:rsid w:val="00F76A0A"/>
    <w:rsid w:val="00F76DCD"/>
    <w:rsid w:val="00F76FC4"/>
    <w:rsid w:val="00F77433"/>
    <w:rsid w:val="00F7789E"/>
    <w:rsid w:val="00F77961"/>
    <w:rsid w:val="00F77D98"/>
    <w:rsid w:val="00F8017D"/>
    <w:rsid w:val="00F8097D"/>
    <w:rsid w:val="00F81158"/>
    <w:rsid w:val="00F816C6"/>
    <w:rsid w:val="00F81945"/>
    <w:rsid w:val="00F81BEC"/>
    <w:rsid w:val="00F82210"/>
    <w:rsid w:val="00F822E4"/>
    <w:rsid w:val="00F825FE"/>
    <w:rsid w:val="00F8279B"/>
    <w:rsid w:val="00F831A6"/>
    <w:rsid w:val="00F83645"/>
    <w:rsid w:val="00F8365C"/>
    <w:rsid w:val="00F83984"/>
    <w:rsid w:val="00F83E61"/>
    <w:rsid w:val="00F83F6D"/>
    <w:rsid w:val="00F843F5"/>
    <w:rsid w:val="00F8442E"/>
    <w:rsid w:val="00F845E5"/>
    <w:rsid w:val="00F84B2F"/>
    <w:rsid w:val="00F84D19"/>
    <w:rsid w:val="00F8541B"/>
    <w:rsid w:val="00F855FE"/>
    <w:rsid w:val="00F85829"/>
    <w:rsid w:val="00F85C17"/>
    <w:rsid w:val="00F85CEF"/>
    <w:rsid w:val="00F862B0"/>
    <w:rsid w:val="00F866B8"/>
    <w:rsid w:val="00F86864"/>
    <w:rsid w:val="00F86B30"/>
    <w:rsid w:val="00F86CD6"/>
    <w:rsid w:val="00F86CE8"/>
    <w:rsid w:val="00F87259"/>
    <w:rsid w:val="00F87397"/>
    <w:rsid w:val="00F8746A"/>
    <w:rsid w:val="00F87527"/>
    <w:rsid w:val="00F87753"/>
    <w:rsid w:val="00F87786"/>
    <w:rsid w:val="00F8792E"/>
    <w:rsid w:val="00F87B55"/>
    <w:rsid w:val="00F9018C"/>
    <w:rsid w:val="00F9025F"/>
    <w:rsid w:val="00F9027E"/>
    <w:rsid w:val="00F904FE"/>
    <w:rsid w:val="00F90843"/>
    <w:rsid w:val="00F90E28"/>
    <w:rsid w:val="00F91053"/>
    <w:rsid w:val="00F91131"/>
    <w:rsid w:val="00F913BF"/>
    <w:rsid w:val="00F913E6"/>
    <w:rsid w:val="00F920AC"/>
    <w:rsid w:val="00F927DC"/>
    <w:rsid w:val="00F92BEA"/>
    <w:rsid w:val="00F92EEC"/>
    <w:rsid w:val="00F9307E"/>
    <w:rsid w:val="00F93555"/>
    <w:rsid w:val="00F93907"/>
    <w:rsid w:val="00F939F9"/>
    <w:rsid w:val="00F93EC8"/>
    <w:rsid w:val="00F9477C"/>
    <w:rsid w:val="00F94A46"/>
    <w:rsid w:val="00F94B0B"/>
    <w:rsid w:val="00F94F0B"/>
    <w:rsid w:val="00F95211"/>
    <w:rsid w:val="00F95379"/>
    <w:rsid w:val="00F95386"/>
    <w:rsid w:val="00F95656"/>
    <w:rsid w:val="00F95879"/>
    <w:rsid w:val="00F95AA6"/>
    <w:rsid w:val="00F95D98"/>
    <w:rsid w:val="00F9658A"/>
    <w:rsid w:val="00F968EB"/>
    <w:rsid w:val="00F96C30"/>
    <w:rsid w:val="00F96D26"/>
    <w:rsid w:val="00F96ECE"/>
    <w:rsid w:val="00F9713C"/>
    <w:rsid w:val="00F971E3"/>
    <w:rsid w:val="00F975BB"/>
    <w:rsid w:val="00F975F1"/>
    <w:rsid w:val="00F9767D"/>
    <w:rsid w:val="00F97727"/>
    <w:rsid w:val="00F978A3"/>
    <w:rsid w:val="00FA0942"/>
    <w:rsid w:val="00FA123D"/>
    <w:rsid w:val="00FA1422"/>
    <w:rsid w:val="00FA1D20"/>
    <w:rsid w:val="00FA1D93"/>
    <w:rsid w:val="00FA1FEA"/>
    <w:rsid w:val="00FA2A67"/>
    <w:rsid w:val="00FA2E6F"/>
    <w:rsid w:val="00FA2EF4"/>
    <w:rsid w:val="00FA351E"/>
    <w:rsid w:val="00FA3695"/>
    <w:rsid w:val="00FA37D4"/>
    <w:rsid w:val="00FA37DC"/>
    <w:rsid w:val="00FA38F9"/>
    <w:rsid w:val="00FA3C40"/>
    <w:rsid w:val="00FA3CD9"/>
    <w:rsid w:val="00FA3FDE"/>
    <w:rsid w:val="00FA45C7"/>
    <w:rsid w:val="00FA45CD"/>
    <w:rsid w:val="00FA5156"/>
    <w:rsid w:val="00FA530B"/>
    <w:rsid w:val="00FA5425"/>
    <w:rsid w:val="00FA5F23"/>
    <w:rsid w:val="00FA5FD3"/>
    <w:rsid w:val="00FA6EB0"/>
    <w:rsid w:val="00FA6ED3"/>
    <w:rsid w:val="00FA6FA2"/>
    <w:rsid w:val="00FA792D"/>
    <w:rsid w:val="00FA7960"/>
    <w:rsid w:val="00FA7F4F"/>
    <w:rsid w:val="00FB00CA"/>
    <w:rsid w:val="00FB0385"/>
    <w:rsid w:val="00FB0388"/>
    <w:rsid w:val="00FB05B0"/>
    <w:rsid w:val="00FB0706"/>
    <w:rsid w:val="00FB08B2"/>
    <w:rsid w:val="00FB0B25"/>
    <w:rsid w:val="00FB19A3"/>
    <w:rsid w:val="00FB1CBC"/>
    <w:rsid w:val="00FB1FBF"/>
    <w:rsid w:val="00FB23AE"/>
    <w:rsid w:val="00FB23E2"/>
    <w:rsid w:val="00FB244A"/>
    <w:rsid w:val="00FB2A2F"/>
    <w:rsid w:val="00FB2BB7"/>
    <w:rsid w:val="00FB2E22"/>
    <w:rsid w:val="00FB2EA0"/>
    <w:rsid w:val="00FB32E4"/>
    <w:rsid w:val="00FB337C"/>
    <w:rsid w:val="00FB35B0"/>
    <w:rsid w:val="00FB36FB"/>
    <w:rsid w:val="00FB3C2A"/>
    <w:rsid w:val="00FB3F2D"/>
    <w:rsid w:val="00FB4623"/>
    <w:rsid w:val="00FB4C64"/>
    <w:rsid w:val="00FB530E"/>
    <w:rsid w:val="00FB556E"/>
    <w:rsid w:val="00FB5892"/>
    <w:rsid w:val="00FB5BDE"/>
    <w:rsid w:val="00FB5CFD"/>
    <w:rsid w:val="00FB5E8A"/>
    <w:rsid w:val="00FB602E"/>
    <w:rsid w:val="00FB6158"/>
    <w:rsid w:val="00FB664F"/>
    <w:rsid w:val="00FB6FF9"/>
    <w:rsid w:val="00FB7011"/>
    <w:rsid w:val="00FB7410"/>
    <w:rsid w:val="00FB773F"/>
    <w:rsid w:val="00FB780F"/>
    <w:rsid w:val="00FB7A3C"/>
    <w:rsid w:val="00FB7C05"/>
    <w:rsid w:val="00FB7DBD"/>
    <w:rsid w:val="00FB7DE4"/>
    <w:rsid w:val="00FC087D"/>
    <w:rsid w:val="00FC103F"/>
    <w:rsid w:val="00FC1087"/>
    <w:rsid w:val="00FC134A"/>
    <w:rsid w:val="00FC142F"/>
    <w:rsid w:val="00FC16EA"/>
    <w:rsid w:val="00FC1BCF"/>
    <w:rsid w:val="00FC1D28"/>
    <w:rsid w:val="00FC1E7C"/>
    <w:rsid w:val="00FC21EC"/>
    <w:rsid w:val="00FC24E2"/>
    <w:rsid w:val="00FC2D70"/>
    <w:rsid w:val="00FC305B"/>
    <w:rsid w:val="00FC30EB"/>
    <w:rsid w:val="00FC3422"/>
    <w:rsid w:val="00FC342B"/>
    <w:rsid w:val="00FC3951"/>
    <w:rsid w:val="00FC3D2C"/>
    <w:rsid w:val="00FC4260"/>
    <w:rsid w:val="00FC4A3C"/>
    <w:rsid w:val="00FC4CE7"/>
    <w:rsid w:val="00FC4D66"/>
    <w:rsid w:val="00FC4DB7"/>
    <w:rsid w:val="00FC4EDC"/>
    <w:rsid w:val="00FC51D7"/>
    <w:rsid w:val="00FC57F4"/>
    <w:rsid w:val="00FC5B14"/>
    <w:rsid w:val="00FC64BF"/>
    <w:rsid w:val="00FC6D26"/>
    <w:rsid w:val="00FC6DB4"/>
    <w:rsid w:val="00FC6E3B"/>
    <w:rsid w:val="00FC6F46"/>
    <w:rsid w:val="00FC7003"/>
    <w:rsid w:val="00FC70FE"/>
    <w:rsid w:val="00FC7154"/>
    <w:rsid w:val="00FC7854"/>
    <w:rsid w:val="00FC7DFB"/>
    <w:rsid w:val="00FC7EAA"/>
    <w:rsid w:val="00FD01EE"/>
    <w:rsid w:val="00FD0319"/>
    <w:rsid w:val="00FD033D"/>
    <w:rsid w:val="00FD03A8"/>
    <w:rsid w:val="00FD04D7"/>
    <w:rsid w:val="00FD05FF"/>
    <w:rsid w:val="00FD0B45"/>
    <w:rsid w:val="00FD0F87"/>
    <w:rsid w:val="00FD123E"/>
    <w:rsid w:val="00FD175C"/>
    <w:rsid w:val="00FD186F"/>
    <w:rsid w:val="00FD1A66"/>
    <w:rsid w:val="00FD1C1E"/>
    <w:rsid w:val="00FD2B5F"/>
    <w:rsid w:val="00FD2F17"/>
    <w:rsid w:val="00FD2F74"/>
    <w:rsid w:val="00FD31CD"/>
    <w:rsid w:val="00FD33DD"/>
    <w:rsid w:val="00FD3570"/>
    <w:rsid w:val="00FD35AD"/>
    <w:rsid w:val="00FD3646"/>
    <w:rsid w:val="00FD38F4"/>
    <w:rsid w:val="00FD3A19"/>
    <w:rsid w:val="00FD3AD5"/>
    <w:rsid w:val="00FD3BEC"/>
    <w:rsid w:val="00FD422C"/>
    <w:rsid w:val="00FD48B8"/>
    <w:rsid w:val="00FD4BB6"/>
    <w:rsid w:val="00FD4C3E"/>
    <w:rsid w:val="00FD4E50"/>
    <w:rsid w:val="00FD5736"/>
    <w:rsid w:val="00FD5D54"/>
    <w:rsid w:val="00FD5EC6"/>
    <w:rsid w:val="00FD615D"/>
    <w:rsid w:val="00FD6A98"/>
    <w:rsid w:val="00FD7089"/>
    <w:rsid w:val="00FD744F"/>
    <w:rsid w:val="00FD7940"/>
    <w:rsid w:val="00FD7CCB"/>
    <w:rsid w:val="00FE033A"/>
    <w:rsid w:val="00FE048B"/>
    <w:rsid w:val="00FE07B3"/>
    <w:rsid w:val="00FE0900"/>
    <w:rsid w:val="00FE0D4C"/>
    <w:rsid w:val="00FE0EDB"/>
    <w:rsid w:val="00FE0FCE"/>
    <w:rsid w:val="00FE10B6"/>
    <w:rsid w:val="00FE10DB"/>
    <w:rsid w:val="00FE127A"/>
    <w:rsid w:val="00FE1870"/>
    <w:rsid w:val="00FE19F7"/>
    <w:rsid w:val="00FE23DF"/>
    <w:rsid w:val="00FE2D8E"/>
    <w:rsid w:val="00FE2F41"/>
    <w:rsid w:val="00FE3843"/>
    <w:rsid w:val="00FE3985"/>
    <w:rsid w:val="00FE39F4"/>
    <w:rsid w:val="00FE3CED"/>
    <w:rsid w:val="00FE406C"/>
    <w:rsid w:val="00FE5373"/>
    <w:rsid w:val="00FE550E"/>
    <w:rsid w:val="00FE5759"/>
    <w:rsid w:val="00FE5A19"/>
    <w:rsid w:val="00FE5B35"/>
    <w:rsid w:val="00FE5BBC"/>
    <w:rsid w:val="00FE5CC7"/>
    <w:rsid w:val="00FE6107"/>
    <w:rsid w:val="00FE614B"/>
    <w:rsid w:val="00FE622C"/>
    <w:rsid w:val="00FE63A7"/>
    <w:rsid w:val="00FE65B4"/>
    <w:rsid w:val="00FE68C8"/>
    <w:rsid w:val="00FE6E01"/>
    <w:rsid w:val="00FE6E17"/>
    <w:rsid w:val="00FE6EC5"/>
    <w:rsid w:val="00FE700C"/>
    <w:rsid w:val="00FE70E9"/>
    <w:rsid w:val="00FE75D7"/>
    <w:rsid w:val="00FE764E"/>
    <w:rsid w:val="00FE7A51"/>
    <w:rsid w:val="00FE7D2F"/>
    <w:rsid w:val="00FE7E2E"/>
    <w:rsid w:val="00FE7FD7"/>
    <w:rsid w:val="00FF0A5B"/>
    <w:rsid w:val="00FF0B6F"/>
    <w:rsid w:val="00FF0BC7"/>
    <w:rsid w:val="00FF0D67"/>
    <w:rsid w:val="00FF17B8"/>
    <w:rsid w:val="00FF1B0D"/>
    <w:rsid w:val="00FF1D38"/>
    <w:rsid w:val="00FF1D67"/>
    <w:rsid w:val="00FF1E5B"/>
    <w:rsid w:val="00FF1F95"/>
    <w:rsid w:val="00FF1F99"/>
    <w:rsid w:val="00FF2375"/>
    <w:rsid w:val="00FF2884"/>
    <w:rsid w:val="00FF2A81"/>
    <w:rsid w:val="00FF2AAE"/>
    <w:rsid w:val="00FF3426"/>
    <w:rsid w:val="00FF346C"/>
    <w:rsid w:val="00FF3689"/>
    <w:rsid w:val="00FF3D4E"/>
    <w:rsid w:val="00FF4225"/>
    <w:rsid w:val="00FF43A1"/>
    <w:rsid w:val="00FF445F"/>
    <w:rsid w:val="00FF4706"/>
    <w:rsid w:val="00FF4E39"/>
    <w:rsid w:val="00FF50C6"/>
    <w:rsid w:val="00FF51CA"/>
    <w:rsid w:val="00FF51F2"/>
    <w:rsid w:val="00FF52AB"/>
    <w:rsid w:val="00FF5428"/>
    <w:rsid w:val="00FF5739"/>
    <w:rsid w:val="00FF5C5B"/>
    <w:rsid w:val="00FF62CE"/>
    <w:rsid w:val="00FF6924"/>
    <w:rsid w:val="00FF69E1"/>
    <w:rsid w:val="00FF6AC0"/>
    <w:rsid w:val="00FF6DF5"/>
    <w:rsid w:val="00FF7121"/>
    <w:rsid w:val="00FF7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8F29B"/>
  <w14:defaultImageDpi w14:val="32767"/>
  <w15:chartTrackingRefBased/>
  <w15:docId w15:val="{E810A5C1-0A2D-417A-8366-B626258E4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396539"/>
    <w:rPr>
      <w:rFonts w:ascii="Times New Roman" w:hAnsi="Times New Roman"/>
    </w:rPr>
  </w:style>
  <w:style w:type="paragraph" w:styleId="1">
    <w:name w:val="heading 1"/>
    <w:basedOn w:val="a3"/>
    <w:next w:val="a3"/>
    <w:link w:val="10"/>
    <w:uiPriority w:val="9"/>
    <w:qFormat/>
    <w:rsid w:val="00B738F0"/>
    <w:pPr>
      <w:keepNext/>
      <w:keepLines/>
      <w:numPr>
        <w:numId w:val="4"/>
      </w:numPr>
      <w:spacing w:before="280" w:after="280"/>
      <w:contextualSpacing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2">
    <w:name w:val="heading 2"/>
    <w:basedOn w:val="a3"/>
    <w:next w:val="a3"/>
    <w:link w:val="20"/>
    <w:uiPriority w:val="9"/>
    <w:unhideWhenUsed/>
    <w:qFormat/>
    <w:rsid w:val="00C16802"/>
    <w:pPr>
      <w:keepNext/>
      <w:keepLines/>
      <w:numPr>
        <w:ilvl w:val="1"/>
        <w:numId w:val="4"/>
      </w:numPr>
      <w:spacing w:before="280" w:after="280"/>
      <w:contextualSpacing/>
      <w:outlineLvl w:val="1"/>
    </w:pPr>
    <w:rPr>
      <w:rFonts w:eastAsiaTheme="majorEastAsia" w:cstheme="majorBidi"/>
      <w:b/>
      <w:bCs/>
      <w:szCs w:val="32"/>
    </w:rPr>
  </w:style>
  <w:style w:type="paragraph" w:styleId="3">
    <w:name w:val="heading 3"/>
    <w:basedOn w:val="a3"/>
    <w:next w:val="a3"/>
    <w:link w:val="30"/>
    <w:uiPriority w:val="9"/>
    <w:unhideWhenUsed/>
    <w:qFormat/>
    <w:rsid w:val="009D6EA0"/>
    <w:pPr>
      <w:keepNext/>
      <w:keepLines/>
      <w:numPr>
        <w:ilvl w:val="2"/>
        <w:numId w:val="4"/>
      </w:numPr>
      <w:spacing w:before="280" w:after="280"/>
      <w:contextualSpacing/>
      <w:outlineLvl w:val="2"/>
    </w:pPr>
    <w:rPr>
      <w:rFonts w:eastAsiaTheme="majorEastAsia" w:cstheme="majorBidi"/>
      <w:b/>
    </w:rPr>
  </w:style>
  <w:style w:type="paragraph" w:styleId="4">
    <w:name w:val="heading 4"/>
    <w:basedOn w:val="a3"/>
    <w:next w:val="a3"/>
    <w:link w:val="40"/>
    <w:uiPriority w:val="9"/>
    <w:unhideWhenUsed/>
    <w:qFormat/>
    <w:rsid w:val="00A52068"/>
    <w:pPr>
      <w:keepNext/>
      <w:keepLines/>
      <w:spacing w:before="280" w:after="280"/>
      <w:ind w:firstLine="709"/>
      <w:contextualSpacing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833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8338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8338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8338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8338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B738F0"/>
    <w:rPr>
      <w:rFonts w:ascii="Times New Roman" w:eastAsiaTheme="majorEastAsia" w:hAnsi="Times New Roman" w:cstheme="majorBidi"/>
      <w:b/>
      <w:caps/>
      <w:szCs w:val="40"/>
    </w:rPr>
  </w:style>
  <w:style w:type="character" w:customStyle="1" w:styleId="20">
    <w:name w:val="Заголовок 2 Знак"/>
    <w:basedOn w:val="a4"/>
    <w:link w:val="2"/>
    <w:uiPriority w:val="9"/>
    <w:rsid w:val="00C16802"/>
    <w:rPr>
      <w:rFonts w:ascii="Times New Roman" w:eastAsiaTheme="majorEastAsia" w:hAnsi="Times New Roman" w:cstheme="majorBidi"/>
      <w:b/>
      <w:bCs/>
      <w:szCs w:val="32"/>
    </w:rPr>
  </w:style>
  <w:style w:type="character" w:customStyle="1" w:styleId="30">
    <w:name w:val="Заголовок 3 Знак"/>
    <w:basedOn w:val="a4"/>
    <w:link w:val="3"/>
    <w:uiPriority w:val="9"/>
    <w:rsid w:val="009D6EA0"/>
    <w:rPr>
      <w:rFonts w:ascii="Times New Roman" w:eastAsiaTheme="majorEastAsia" w:hAnsi="Times New Roman" w:cstheme="majorBidi"/>
      <w:b/>
    </w:rPr>
  </w:style>
  <w:style w:type="character" w:customStyle="1" w:styleId="40">
    <w:name w:val="Заголовок 4 Знак"/>
    <w:basedOn w:val="a4"/>
    <w:link w:val="4"/>
    <w:uiPriority w:val="9"/>
    <w:rsid w:val="00A52068"/>
    <w:rPr>
      <w:rFonts w:ascii="Times New Roman" w:eastAsiaTheme="majorEastAsia" w:hAnsi="Times New Roman" w:cstheme="majorBidi"/>
      <w:b/>
      <w:iCs/>
    </w:rPr>
  </w:style>
  <w:style w:type="character" w:customStyle="1" w:styleId="50">
    <w:name w:val="Заголовок 5 Знак"/>
    <w:basedOn w:val="a4"/>
    <w:link w:val="5"/>
    <w:uiPriority w:val="9"/>
    <w:semiHidden/>
    <w:rsid w:val="008338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8338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8338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8338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8338AC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3"/>
    <w:next w:val="a3"/>
    <w:link w:val="a8"/>
    <w:uiPriority w:val="10"/>
    <w:qFormat/>
    <w:rsid w:val="006F4476"/>
    <w:pPr>
      <w:spacing w:after="28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8">
    <w:name w:val="Заголовок Знак"/>
    <w:basedOn w:val="a4"/>
    <w:link w:val="a7"/>
    <w:uiPriority w:val="10"/>
    <w:rsid w:val="006F4476"/>
    <w:rPr>
      <w:rFonts w:ascii="Times New Roman" w:eastAsiaTheme="majorEastAsia" w:hAnsi="Times New Roman" w:cstheme="majorBidi"/>
      <w:b/>
      <w:spacing w:val="-10"/>
      <w:kern w:val="28"/>
      <w:szCs w:val="56"/>
    </w:rPr>
  </w:style>
  <w:style w:type="paragraph" w:styleId="a9">
    <w:name w:val="Subtitle"/>
    <w:basedOn w:val="a3"/>
    <w:next w:val="a3"/>
    <w:link w:val="aa"/>
    <w:uiPriority w:val="11"/>
    <w:rsid w:val="008338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a">
    <w:name w:val="Подзаголовок Знак"/>
    <w:basedOn w:val="a4"/>
    <w:link w:val="a9"/>
    <w:uiPriority w:val="11"/>
    <w:rsid w:val="008338AC"/>
    <w:rPr>
      <w:rFonts w:eastAsiaTheme="majorEastAsia" w:cstheme="majorBidi"/>
      <w:color w:val="595959" w:themeColor="text1" w:themeTint="A6"/>
      <w:spacing w:val="15"/>
    </w:rPr>
  </w:style>
  <w:style w:type="paragraph" w:styleId="21">
    <w:name w:val="Quote"/>
    <w:basedOn w:val="a3"/>
    <w:next w:val="a3"/>
    <w:link w:val="22"/>
    <w:uiPriority w:val="29"/>
    <w:rsid w:val="008338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8338AC"/>
    <w:rPr>
      <w:i/>
      <w:iCs/>
      <w:color w:val="404040" w:themeColor="text1" w:themeTint="BF"/>
    </w:rPr>
  </w:style>
  <w:style w:type="paragraph" w:styleId="a1">
    <w:name w:val="List Paragraph"/>
    <w:basedOn w:val="a3"/>
    <w:uiPriority w:val="34"/>
    <w:qFormat/>
    <w:rsid w:val="003E5C02"/>
    <w:pPr>
      <w:numPr>
        <w:numId w:val="1"/>
      </w:numPr>
      <w:ind w:left="935"/>
      <w:contextualSpacing/>
    </w:pPr>
  </w:style>
  <w:style w:type="character" w:styleId="ab">
    <w:name w:val="Intense Emphasis"/>
    <w:basedOn w:val="a4"/>
    <w:uiPriority w:val="21"/>
    <w:rsid w:val="008338AC"/>
    <w:rPr>
      <w:i/>
      <w:iCs/>
      <w:color w:val="0F4761" w:themeColor="accent1" w:themeShade="BF"/>
    </w:rPr>
  </w:style>
  <w:style w:type="paragraph" w:styleId="ac">
    <w:name w:val="Intense Quote"/>
    <w:basedOn w:val="a3"/>
    <w:next w:val="a3"/>
    <w:link w:val="ad"/>
    <w:uiPriority w:val="30"/>
    <w:rsid w:val="00833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4"/>
    <w:link w:val="ac"/>
    <w:uiPriority w:val="30"/>
    <w:rsid w:val="008338AC"/>
    <w:rPr>
      <w:i/>
      <w:iCs/>
      <w:color w:val="0F4761" w:themeColor="accent1" w:themeShade="BF"/>
    </w:rPr>
  </w:style>
  <w:style w:type="character" w:styleId="ae">
    <w:name w:val="Intense Reference"/>
    <w:basedOn w:val="a4"/>
    <w:uiPriority w:val="32"/>
    <w:rsid w:val="008338AC"/>
    <w:rPr>
      <w:b/>
      <w:bCs/>
      <w:smallCaps/>
      <w:color w:val="0F4761" w:themeColor="accent1" w:themeShade="BF"/>
      <w:spacing w:val="5"/>
    </w:rPr>
  </w:style>
  <w:style w:type="paragraph" w:styleId="af">
    <w:name w:val="No Spacing"/>
    <w:uiPriority w:val="1"/>
    <w:rsid w:val="00244E33"/>
    <w:rPr>
      <w:rFonts w:ascii="Times New Roman" w:hAnsi="Times New Roman"/>
    </w:rPr>
  </w:style>
  <w:style w:type="paragraph" w:styleId="af0">
    <w:name w:val="caption"/>
    <w:basedOn w:val="a3"/>
    <w:next w:val="a3"/>
    <w:link w:val="af1"/>
    <w:uiPriority w:val="35"/>
    <w:unhideWhenUsed/>
    <w:qFormat/>
    <w:rsid w:val="00175997"/>
    <w:pPr>
      <w:spacing w:after="280"/>
      <w:contextualSpacing/>
      <w:jc w:val="center"/>
    </w:pPr>
    <w:rPr>
      <w:iCs/>
      <w:szCs w:val="18"/>
    </w:rPr>
  </w:style>
  <w:style w:type="table" w:styleId="af2">
    <w:name w:val="Table Grid"/>
    <w:basedOn w:val="a5"/>
    <w:uiPriority w:val="39"/>
    <w:rsid w:val="00BD28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line number"/>
    <w:basedOn w:val="a4"/>
    <w:uiPriority w:val="99"/>
    <w:semiHidden/>
    <w:unhideWhenUsed/>
    <w:rsid w:val="00552A03"/>
  </w:style>
  <w:style w:type="paragraph" w:styleId="af4">
    <w:name w:val="header"/>
    <w:basedOn w:val="a3"/>
    <w:link w:val="af5"/>
    <w:uiPriority w:val="99"/>
    <w:unhideWhenUsed/>
    <w:rsid w:val="00552A03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4"/>
    <w:link w:val="af4"/>
    <w:uiPriority w:val="99"/>
    <w:rsid w:val="00552A03"/>
    <w:rPr>
      <w:rFonts w:ascii="Times New Roman" w:hAnsi="Times New Roman"/>
    </w:rPr>
  </w:style>
  <w:style w:type="paragraph" w:styleId="af6">
    <w:name w:val="footer"/>
    <w:basedOn w:val="a3"/>
    <w:link w:val="af7"/>
    <w:uiPriority w:val="99"/>
    <w:unhideWhenUsed/>
    <w:rsid w:val="00552A03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4"/>
    <w:link w:val="af6"/>
    <w:uiPriority w:val="99"/>
    <w:rsid w:val="00552A03"/>
    <w:rPr>
      <w:rFonts w:ascii="Times New Roman" w:hAnsi="Times New Roman"/>
    </w:rPr>
  </w:style>
  <w:style w:type="character" w:styleId="af8">
    <w:name w:val="Placeholder Text"/>
    <w:basedOn w:val="a4"/>
    <w:uiPriority w:val="99"/>
    <w:semiHidden/>
    <w:rsid w:val="00480C27"/>
    <w:rPr>
      <w:color w:val="666666"/>
    </w:rPr>
  </w:style>
  <w:style w:type="paragraph" w:customStyle="1" w:styleId="af9">
    <w:name w:val="Абзац"/>
    <w:basedOn w:val="a3"/>
    <w:link w:val="afa"/>
    <w:qFormat/>
    <w:rsid w:val="00C36B8E"/>
    <w:pPr>
      <w:ind w:firstLine="709"/>
      <w:contextualSpacing/>
    </w:pPr>
    <w:rPr>
      <w:rFonts w:asciiTheme="majorHAnsi" w:hAnsiTheme="majorHAnsi" w:cstheme="majorHAnsi"/>
      <w:color w:val="000000"/>
    </w:rPr>
  </w:style>
  <w:style w:type="character" w:customStyle="1" w:styleId="afa">
    <w:name w:val="Абзац Знак"/>
    <w:basedOn w:val="a4"/>
    <w:link w:val="af9"/>
    <w:rsid w:val="00C36B8E"/>
    <w:rPr>
      <w:rFonts w:asciiTheme="majorHAnsi" w:hAnsiTheme="majorHAnsi" w:cstheme="majorHAnsi"/>
      <w:color w:val="000000"/>
    </w:rPr>
  </w:style>
  <w:style w:type="paragraph" w:styleId="afb">
    <w:name w:val="List"/>
    <w:basedOn w:val="a3"/>
    <w:uiPriority w:val="99"/>
    <w:unhideWhenUsed/>
    <w:rsid w:val="00ED1F73"/>
    <w:pPr>
      <w:ind w:left="283" w:hanging="283"/>
      <w:contextualSpacing/>
    </w:pPr>
  </w:style>
  <w:style w:type="paragraph" w:styleId="a">
    <w:name w:val="List Number"/>
    <w:basedOn w:val="a3"/>
    <w:uiPriority w:val="99"/>
    <w:unhideWhenUsed/>
    <w:rsid w:val="00ED1F73"/>
    <w:pPr>
      <w:numPr>
        <w:numId w:val="2"/>
      </w:numPr>
      <w:contextualSpacing/>
    </w:pPr>
  </w:style>
  <w:style w:type="numbering" w:customStyle="1" w:styleId="a0">
    <w:name w:val="Список элементов"/>
    <w:basedOn w:val="a6"/>
    <w:uiPriority w:val="99"/>
    <w:rsid w:val="00ED1F73"/>
    <w:pPr>
      <w:numPr>
        <w:numId w:val="3"/>
      </w:numPr>
    </w:pPr>
  </w:style>
  <w:style w:type="paragraph" w:customStyle="1" w:styleId="a2">
    <w:name w:val="Списочек"/>
    <w:basedOn w:val="a3"/>
    <w:link w:val="afc"/>
    <w:qFormat/>
    <w:rsid w:val="006C7C07"/>
    <w:pPr>
      <w:numPr>
        <w:numId w:val="5"/>
      </w:numPr>
    </w:pPr>
  </w:style>
  <w:style w:type="character" w:customStyle="1" w:styleId="afc">
    <w:name w:val="Списочек Знак"/>
    <w:basedOn w:val="a4"/>
    <w:link w:val="a2"/>
    <w:rsid w:val="006C7C07"/>
    <w:rPr>
      <w:rFonts w:ascii="Times New Roman" w:hAnsi="Times New Roman"/>
    </w:rPr>
  </w:style>
  <w:style w:type="paragraph" w:customStyle="1" w:styleId="afd">
    <w:name w:val="Изображение"/>
    <w:basedOn w:val="a3"/>
    <w:link w:val="afe"/>
    <w:qFormat/>
    <w:rsid w:val="000742EF"/>
    <w:pPr>
      <w:spacing w:before="400"/>
      <w:contextualSpacing/>
      <w:jc w:val="center"/>
    </w:pPr>
    <w:rPr>
      <w:noProof/>
    </w:rPr>
  </w:style>
  <w:style w:type="character" w:customStyle="1" w:styleId="afe">
    <w:name w:val="Изображение Знак"/>
    <w:basedOn w:val="a4"/>
    <w:link w:val="afd"/>
    <w:rsid w:val="000742EF"/>
    <w:rPr>
      <w:rFonts w:ascii="Times New Roman" w:hAnsi="Times New Roman"/>
      <w:noProof/>
    </w:rPr>
  </w:style>
  <w:style w:type="character" w:styleId="aff">
    <w:name w:val="Hyperlink"/>
    <w:basedOn w:val="a4"/>
    <w:uiPriority w:val="99"/>
    <w:unhideWhenUsed/>
    <w:rsid w:val="00B20B43"/>
    <w:rPr>
      <w:color w:val="467886" w:themeColor="hyperlink"/>
      <w:u w:val="single"/>
    </w:rPr>
  </w:style>
  <w:style w:type="character" w:styleId="aff0">
    <w:name w:val="Unresolved Mention"/>
    <w:basedOn w:val="a4"/>
    <w:uiPriority w:val="99"/>
    <w:semiHidden/>
    <w:unhideWhenUsed/>
    <w:rsid w:val="00B20B43"/>
    <w:rPr>
      <w:color w:val="605E5C"/>
      <w:shd w:val="clear" w:color="auto" w:fill="E1DFDD"/>
    </w:rPr>
  </w:style>
  <w:style w:type="paragraph" w:styleId="aff1">
    <w:name w:val="Normal (Web)"/>
    <w:basedOn w:val="a3"/>
    <w:uiPriority w:val="99"/>
    <w:unhideWhenUsed/>
    <w:rsid w:val="002D4EED"/>
    <w:pPr>
      <w:spacing w:before="100" w:beforeAutospacing="1" w:after="100" w:afterAutospacing="1"/>
      <w:jc w:val="left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  <w:style w:type="character" w:styleId="aff2">
    <w:name w:val="Strong"/>
    <w:basedOn w:val="a4"/>
    <w:uiPriority w:val="22"/>
    <w:qFormat/>
    <w:rsid w:val="00FF5428"/>
    <w:rPr>
      <w:b/>
      <w:bCs/>
    </w:rPr>
  </w:style>
  <w:style w:type="paragraph" w:customStyle="1" w:styleId="aff3">
    <w:name w:val="Название таблицы"/>
    <w:basedOn w:val="af0"/>
    <w:link w:val="aff4"/>
    <w:qFormat/>
    <w:rsid w:val="00F52428"/>
    <w:pPr>
      <w:keepNext/>
      <w:spacing w:before="280" w:after="0"/>
      <w:jc w:val="both"/>
    </w:pPr>
  </w:style>
  <w:style w:type="character" w:customStyle="1" w:styleId="af1">
    <w:name w:val="Название объекта Знак"/>
    <w:basedOn w:val="a4"/>
    <w:link w:val="af0"/>
    <w:uiPriority w:val="35"/>
    <w:rsid w:val="00F52428"/>
    <w:rPr>
      <w:rFonts w:ascii="Times New Roman" w:hAnsi="Times New Roman"/>
      <w:iCs/>
      <w:szCs w:val="18"/>
    </w:rPr>
  </w:style>
  <w:style w:type="character" w:customStyle="1" w:styleId="aff4">
    <w:name w:val="Название таблицы Знак"/>
    <w:basedOn w:val="af1"/>
    <w:link w:val="aff3"/>
    <w:rsid w:val="00F52428"/>
    <w:rPr>
      <w:rFonts w:ascii="Times New Roman" w:hAnsi="Times New Roman"/>
      <w:iCs/>
      <w:szCs w:val="18"/>
    </w:rPr>
  </w:style>
  <w:style w:type="character" w:customStyle="1" w:styleId="katex-mathml">
    <w:name w:val="katex-mathml"/>
    <w:basedOn w:val="a4"/>
    <w:rsid w:val="00FE63A7"/>
  </w:style>
  <w:style w:type="character" w:customStyle="1" w:styleId="mord">
    <w:name w:val="mord"/>
    <w:basedOn w:val="a4"/>
    <w:rsid w:val="00FE63A7"/>
  </w:style>
  <w:style w:type="character" w:styleId="aff5">
    <w:name w:val="annotation reference"/>
    <w:basedOn w:val="a4"/>
    <w:uiPriority w:val="99"/>
    <w:semiHidden/>
    <w:unhideWhenUsed/>
    <w:rsid w:val="00C20840"/>
    <w:rPr>
      <w:sz w:val="16"/>
      <w:szCs w:val="16"/>
    </w:rPr>
  </w:style>
  <w:style w:type="paragraph" w:styleId="aff6">
    <w:name w:val="annotation text"/>
    <w:basedOn w:val="a3"/>
    <w:link w:val="aff7"/>
    <w:uiPriority w:val="99"/>
    <w:semiHidden/>
    <w:unhideWhenUsed/>
    <w:rsid w:val="00C20840"/>
    <w:rPr>
      <w:sz w:val="20"/>
      <w:szCs w:val="20"/>
    </w:rPr>
  </w:style>
  <w:style w:type="character" w:customStyle="1" w:styleId="aff7">
    <w:name w:val="Текст примечания Знак"/>
    <w:basedOn w:val="a4"/>
    <w:link w:val="aff6"/>
    <w:uiPriority w:val="99"/>
    <w:semiHidden/>
    <w:rsid w:val="00C20840"/>
    <w:rPr>
      <w:rFonts w:ascii="Times New Roman" w:hAnsi="Times New Roman"/>
      <w:sz w:val="20"/>
      <w:szCs w:val="20"/>
    </w:rPr>
  </w:style>
  <w:style w:type="paragraph" w:styleId="aff8">
    <w:name w:val="annotation subject"/>
    <w:basedOn w:val="aff6"/>
    <w:next w:val="aff6"/>
    <w:link w:val="aff9"/>
    <w:uiPriority w:val="99"/>
    <w:semiHidden/>
    <w:unhideWhenUsed/>
    <w:rsid w:val="00C20840"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sid w:val="00C20840"/>
    <w:rPr>
      <w:rFonts w:ascii="Times New Roman" w:hAnsi="Times New Roman"/>
      <w:b/>
      <w:bCs/>
      <w:sz w:val="20"/>
      <w:szCs w:val="20"/>
    </w:rPr>
  </w:style>
  <w:style w:type="character" w:customStyle="1" w:styleId="mopen">
    <w:name w:val="mopen"/>
    <w:basedOn w:val="a4"/>
    <w:rsid w:val="00C20840"/>
  </w:style>
  <w:style w:type="character" w:customStyle="1" w:styleId="vlist-s">
    <w:name w:val="vlist-s"/>
    <w:basedOn w:val="a4"/>
    <w:rsid w:val="00C20840"/>
  </w:style>
  <w:style w:type="character" w:customStyle="1" w:styleId="mclose">
    <w:name w:val="mclose"/>
    <w:basedOn w:val="a4"/>
    <w:rsid w:val="00C20840"/>
  </w:style>
  <w:style w:type="character" w:customStyle="1" w:styleId="mpunct">
    <w:name w:val="mpunct"/>
    <w:basedOn w:val="a4"/>
    <w:rsid w:val="00C20840"/>
  </w:style>
  <w:style w:type="paragraph" w:customStyle="1" w:styleId="break-words">
    <w:name w:val="break-words"/>
    <w:basedOn w:val="a3"/>
    <w:rsid w:val="00C20840"/>
    <w:pPr>
      <w:spacing w:before="100" w:beforeAutospacing="1" w:after="100" w:afterAutospacing="1"/>
      <w:jc w:val="left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  <w:style w:type="character" w:customStyle="1" w:styleId="mrel">
    <w:name w:val="mrel"/>
    <w:basedOn w:val="a4"/>
    <w:rsid w:val="00C20840"/>
  </w:style>
  <w:style w:type="character" w:customStyle="1" w:styleId="mbin">
    <w:name w:val="mbin"/>
    <w:basedOn w:val="a4"/>
    <w:rsid w:val="001A7A5C"/>
  </w:style>
  <w:style w:type="table" w:styleId="affa">
    <w:name w:val="Grid Table Light"/>
    <w:basedOn w:val="a5"/>
    <w:uiPriority w:val="40"/>
    <w:rsid w:val="008956D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fb">
    <w:name w:val="TOC Heading"/>
    <w:basedOn w:val="1"/>
    <w:next w:val="a3"/>
    <w:uiPriority w:val="39"/>
    <w:unhideWhenUsed/>
    <w:qFormat/>
    <w:rsid w:val="00CF2AC5"/>
    <w:pPr>
      <w:numPr>
        <w:numId w:val="0"/>
      </w:numPr>
      <w:spacing w:before="240" w:after="0" w:line="259" w:lineRule="auto"/>
      <w:contextualSpacing w:val="0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3"/>
    <w:next w:val="a3"/>
    <w:autoRedefine/>
    <w:uiPriority w:val="39"/>
    <w:unhideWhenUsed/>
    <w:rsid w:val="00CF2AC5"/>
    <w:pPr>
      <w:spacing w:after="100"/>
    </w:pPr>
  </w:style>
  <w:style w:type="paragraph" w:styleId="23">
    <w:name w:val="toc 2"/>
    <w:basedOn w:val="a3"/>
    <w:next w:val="a3"/>
    <w:autoRedefine/>
    <w:uiPriority w:val="39"/>
    <w:unhideWhenUsed/>
    <w:rsid w:val="00CF2AC5"/>
    <w:pPr>
      <w:spacing w:after="100"/>
      <w:ind w:left="280"/>
    </w:pPr>
  </w:style>
  <w:style w:type="paragraph" w:styleId="31">
    <w:name w:val="toc 3"/>
    <w:basedOn w:val="a3"/>
    <w:next w:val="a3"/>
    <w:autoRedefine/>
    <w:uiPriority w:val="39"/>
    <w:unhideWhenUsed/>
    <w:rsid w:val="00CF2AC5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6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1375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1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20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8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9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6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2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7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0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2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84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8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6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exl\OneDrive\&#1044;&#1086;&#1082;&#1091;&#1084;&#1077;&#1085;&#1090;&#1099;\&#1053;&#1072;&#1089;&#1090;&#1088;&#1072;&#1080;&#1074;&#1072;&#1077;&#1084;&#1099;&#1077;%20&#1096;&#1072;&#1073;&#1083;&#1086;&#1085;&#1099;%20Office\&#1054;&#1090;&#1095;&#1105;&#1090;%20&#1087;&#1086;%20&#1087;&#1088;&#1072;&#1082;&#1090;&#1080;&#1095;&#1077;&#1089;&#1082;&#1086;&#1081;%20&#1088;&#1072;&#1073;&#1086;&#1090;&#1077;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84159BBAEDF420C9A1F65AD544F52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A91C98-1418-478C-9E6A-FDD7E83E2A57}"/>
      </w:docPartPr>
      <w:docPartBody>
        <w:p w:rsidR="00AD3584" w:rsidRDefault="00000000">
          <w:pPr>
            <w:pStyle w:val="D84159BBAEDF420C9A1F65AD544F52D4"/>
          </w:pPr>
          <w:r w:rsidRPr="009C3BDF">
            <w:rPr>
              <w:rStyle w:val="a3"/>
            </w:rPr>
            <w:t>Место для ввода текста.</w:t>
          </w:r>
        </w:p>
      </w:docPartBody>
    </w:docPart>
    <w:docPart>
      <w:docPartPr>
        <w:name w:val="F52C6BC6B61541B38A956148C55B87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B935432-C509-4B7D-9430-A6A5FB8041B4}"/>
      </w:docPartPr>
      <w:docPartBody>
        <w:p w:rsidR="00AD3584" w:rsidRDefault="00000000">
          <w:pPr>
            <w:pStyle w:val="F52C6BC6B61541B38A956148C55B8709"/>
          </w:pPr>
          <w:r w:rsidRPr="009C3BDF">
            <w:rPr>
              <w:rStyle w:val="a3"/>
            </w:rPr>
            <w:t>Место для ввода текста.</w:t>
          </w:r>
        </w:p>
      </w:docPartBody>
    </w:docPart>
    <w:docPart>
      <w:docPartPr>
        <w:name w:val="F308A82D03344465BE823ADE8DA9ECF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53F8C06-07F3-4CC6-A7E6-DBF678CE011A}"/>
      </w:docPartPr>
      <w:docPartBody>
        <w:p w:rsidR="00AD3584" w:rsidRDefault="00000000">
          <w:pPr>
            <w:pStyle w:val="F308A82D03344465BE823ADE8DA9ECFE"/>
          </w:pPr>
          <w:r>
            <w:t>Пересунько Е. О.</w:t>
          </w:r>
        </w:p>
      </w:docPartBody>
    </w:docPart>
    <w:docPart>
      <w:docPartPr>
        <w:name w:val="7729D85F1F2D433FA83F632E0EB8E51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BE41771-76C9-4013-B45F-D1E8CF038432}"/>
      </w:docPartPr>
      <w:docPartBody>
        <w:p w:rsidR="00AD3584" w:rsidRDefault="00000000">
          <w:pPr>
            <w:pStyle w:val="7729D85F1F2D433FA83F632E0EB8E51F"/>
          </w:pPr>
          <w:r w:rsidRPr="009C3BDF">
            <w:rPr>
              <w:rStyle w:val="a3"/>
            </w:rPr>
            <w:t>Место для ввода текста.</w:t>
          </w:r>
        </w:p>
      </w:docPartBody>
    </w:docPart>
    <w:docPart>
      <w:docPartPr>
        <w:name w:val="0B804F642F7642E5977BCD5DCE8C93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1ABFC3-7FDF-4160-82C4-E04837501535}"/>
      </w:docPartPr>
      <w:docPartBody>
        <w:p w:rsidR="00AD3584" w:rsidRDefault="00000000">
          <w:pPr>
            <w:pStyle w:val="0B804F642F7642E5977BCD5DCE8C93B2"/>
          </w:pPr>
          <w:r w:rsidRPr="00FB7011">
            <w:rPr>
              <w:color w:val="000000" w:themeColor="text1"/>
            </w:rPr>
            <w:t>202</w:t>
          </w:r>
          <w:r>
            <w:t>4</w:t>
          </w:r>
        </w:p>
      </w:docPartBody>
    </w:docPart>
    <w:docPart>
      <w:docPartPr>
        <w:name w:val="E43CE014A7F74814B49731B71162907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66B932E-39CE-4CFC-ABC1-D4B61651F5DC}"/>
      </w:docPartPr>
      <w:docPartBody>
        <w:p w:rsidR="00000000" w:rsidRDefault="00E6205B" w:rsidP="00E6205B">
          <w:pPr>
            <w:pStyle w:val="E43CE014A7F74814B49731B71162907D"/>
          </w:pPr>
          <w:r w:rsidRPr="009C3BDF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883"/>
    <w:rsid w:val="00012A5E"/>
    <w:rsid w:val="0004144B"/>
    <w:rsid w:val="000544CD"/>
    <w:rsid w:val="00063A50"/>
    <w:rsid w:val="00070164"/>
    <w:rsid w:val="00084212"/>
    <w:rsid w:val="000871C8"/>
    <w:rsid w:val="000F4584"/>
    <w:rsid w:val="00123565"/>
    <w:rsid w:val="00130B75"/>
    <w:rsid w:val="00171C41"/>
    <w:rsid w:val="00182E47"/>
    <w:rsid w:val="001B4602"/>
    <w:rsid w:val="002034AE"/>
    <w:rsid w:val="00226DC6"/>
    <w:rsid w:val="002426AE"/>
    <w:rsid w:val="00245482"/>
    <w:rsid w:val="00281C7B"/>
    <w:rsid w:val="002B1AA7"/>
    <w:rsid w:val="002C62BE"/>
    <w:rsid w:val="002D0517"/>
    <w:rsid w:val="002E78BF"/>
    <w:rsid w:val="002F7B88"/>
    <w:rsid w:val="003079E1"/>
    <w:rsid w:val="00320FCB"/>
    <w:rsid w:val="003220AF"/>
    <w:rsid w:val="003236A2"/>
    <w:rsid w:val="0032679B"/>
    <w:rsid w:val="003347C3"/>
    <w:rsid w:val="00346B8D"/>
    <w:rsid w:val="003668CE"/>
    <w:rsid w:val="0037121B"/>
    <w:rsid w:val="003A080D"/>
    <w:rsid w:val="003A6AD1"/>
    <w:rsid w:val="003B405B"/>
    <w:rsid w:val="003B7101"/>
    <w:rsid w:val="003C4883"/>
    <w:rsid w:val="003E400F"/>
    <w:rsid w:val="003F1922"/>
    <w:rsid w:val="003F26C3"/>
    <w:rsid w:val="00401138"/>
    <w:rsid w:val="0041138B"/>
    <w:rsid w:val="00432F38"/>
    <w:rsid w:val="004A5AA2"/>
    <w:rsid w:val="004D0B5F"/>
    <w:rsid w:val="00522F6D"/>
    <w:rsid w:val="00542F00"/>
    <w:rsid w:val="00546887"/>
    <w:rsid w:val="00582E47"/>
    <w:rsid w:val="00596186"/>
    <w:rsid w:val="005A3B3E"/>
    <w:rsid w:val="005B3343"/>
    <w:rsid w:val="005D5F17"/>
    <w:rsid w:val="005D641D"/>
    <w:rsid w:val="005E70AE"/>
    <w:rsid w:val="00607627"/>
    <w:rsid w:val="00613291"/>
    <w:rsid w:val="006338E5"/>
    <w:rsid w:val="00641EDE"/>
    <w:rsid w:val="00670AE7"/>
    <w:rsid w:val="006740EB"/>
    <w:rsid w:val="00696AF9"/>
    <w:rsid w:val="006C378C"/>
    <w:rsid w:val="006C599F"/>
    <w:rsid w:val="00707722"/>
    <w:rsid w:val="007C0FF8"/>
    <w:rsid w:val="007D3CB8"/>
    <w:rsid w:val="00843D90"/>
    <w:rsid w:val="0084410F"/>
    <w:rsid w:val="00857D7F"/>
    <w:rsid w:val="00862C79"/>
    <w:rsid w:val="008A7F11"/>
    <w:rsid w:val="008F1512"/>
    <w:rsid w:val="008F1665"/>
    <w:rsid w:val="00917919"/>
    <w:rsid w:val="00976957"/>
    <w:rsid w:val="00984A4A"/>
    <w:rsid w:val="009922D3"/>
    <w:rsid w:val="009A3903"/>
    <w:rsid w:val="009C3230"/>
    <w:rsid w:val="009D2743"/>
    <w:rsid w:val="009D7A09"/>
    <w:rsid w:val="00A24740"/>
    <w:rsid w:val="00A33238"/>
    <w:rsid w:val="00A52E3F"/>
    <w:rsid w:val="00A5371D"/>
    <w:rsid w:val="00A773D7"/>
    <w:rsid w:val="00A91939"/>
    <w:rsid w:val="00A95187"/>
    <w:rsid w:val="00AD3584"/>
    <w:rsid w:val="00B10177"/>
    <w:rsid w:val="00B2157F"/>
    <w:rsid w:val="00B31B3F"/>
    <w:rsid w:val="00B41539"/>
    <w:rsid w:val="00B45BEB"/>
    <w:rsid w:val="00B53546"/>
    <w:rsid w:val="00B82634"/>
    <w:rsid w:val="00B942F8"/>
    <w:rsid w:val="00BB4713"/>
    <w:rsid w:val="00BB51CF"/>
    <w:rsid w:val="00BD19FB"/>
    <w:rsid w:val="00BE1854"/>
    <w:rsid w:val="00C2333E"/>
    <w:rsid w:val="00C2654B"/>
    <w:rsid w:val="00C6753F"/>
    <w:rsid w:val="00C75DE5"/>
    <w:rsid w:val="00C8047C"/>
    <w:rsid w:val="00C838F3"/>
    <w:rsid w:val="00CB5B93"/>
    <w:rsid w:val="00CC779C"/>
    <w:rsid w:val="00CD3ADF"/>
    <w:rsid w:val="00D1345B"/>
    <w:rsid w:val="00D462F5"/>
    <w:rsid w:val="00D4673C"/>
    <w:rsid w:val="00D54219"/>
    <w:rsid w:val="00D571B7"/>
    <w:rsid w:val="00D6020B"/>
    <w:rsid w:val="00D6593C"/>
    <w:rsid w:val="00D829FC"/>
    <w:rsid w:val="00DD7AD0"/>
    <w:rsid w:val="00E13B33"/>
    <w:rsid w:val="00E510FE"/>
    <w:rsid w:val="00E6205B"/>
    <w:rsid w:val="00E7230F"/>
    <w:rsid w:val="00E83BDA"/>
    <w:rsid w:val="00EA6A29"/>
    <w:rsid w:val="00F032CE"/>
    <w:rsid w:val="00F03678"/>
    <w:rsid w:val="00F16467"/>
    <w:rsid w:val="00F174CA"/>
    <w:rsid w:val="00F3627B"/>
    <w:rsid w:val="00F718E9"/>
    <w:rsid w:val="00FA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6205B"/>
    <w:rPr>
      <w:color w:val="666666"/>
    </w:rPr>
  </w:style>
  <w:style w:type="paragraph" w:customStyle="1" w:styleId="D84159BBAEDF420C9A1F65AD544F52D4">
    <w:name w:val="D84159BBAEDF420C9A1F65AD544F52D4"/>
  </w:style>
  <w:style w:type="paragraph" w:customStyle="1" w:styleId="F52C6BC6B61541B38A956148C55B8709">
    <w:name w:val="F52C6BC6B61541B38A956148C55B8709"/>
  </w:style>
  <w:style w:type="paragraph" w:customStyle="1" w:styleId="F308A82D03344465BE823ADE8DA9ECFE">
    <w:name w:val="F308A82D03344465BE823ADE8DA9ECFE"/>
  </w:style>
  <w:style w:type="paragraph" w:customStyle="1" w:styleId="7729D85F1F2D433FA83F632E0EB8E51F">
    <w:name w:val="7729D85F1F2D433FA83F632E0EB8E51F"/>
  </w:style>
  <w:style w:type="paragraph" w:customStyle="1" w:styleId="0B804F642F7642E5977BCD5DCE8C93B2">
    <w:name w:val="0B804F642F7642E5977BCD5DCE8C93B2"/>
  </w:style>
  <w:style w:type="paragraph" w:customStyle="1" w:styleId="BC1D6A6BC0FF4C978C8AE7D51DAD6DEE">
    <w:name w:val="BC1D6A6BC0FF4C978C8AE7D51DAD6DEE"/>
    <w:rsid w:val="00E6205B"/>
  </w:style>
  <w:style w:type="paragraph" w:customStyle="1" w:styleId="C4B36F6B48E144C8AF0EA7BCAF041BB3">
    <w:name w:val="C4B36F6B48E144C8AF0EA7BCAF041BB3"/>
    <w:rsid w:val="00E6205B"/>
  </w:style>
  <w:style w:type="paragraph" w:customStyle="1" w:styleId="B3AFF078FF174C909F3733365819DDD3">
    <w:name w:val="B3AFF078FF174C909F3733365819DDD3"/>
    <w:rsid w:val="00D462F5"/>
  </w:style>
  <w:style w:type="paragraph" w:customStyle="1" w:styleId="E43CE014A7F74814B49731B71162907D">
    <w:name w:val="E43CE014A7F74814B49731B71162907D"/>
    <w:rsid w:val="00E620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SFU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611D-196F-4872-944C-545E556CF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 по практической работе.dotm</Template>
  <TotalTime>8913</TotalTime>
  <Pages>15</Pages>
  <Words>2638</Words>
  <Characters>15038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Лысаковский</dc:creator>
  <cp:keywords/>
  <dc:description/>
  <cp:lastModifiedBy>Александр Лысаковский</cp:lastModifiedBy>
  <cp:revision>11741</cp:revision>
  <cp:lastPrinted>2025-10-31T17:32:00Z</cp:lastPrinted>
  <dcterms:created xsi:type="dcterms:W3CDTF">2025-03-01T08:16:00Z</dcterms:created>
  <dcterms:modified xsi:type="dcterms:W3CDTF">2025-10-31T17:33:00Z</dcterms:modified>
</cp:coreProperties>
</file>