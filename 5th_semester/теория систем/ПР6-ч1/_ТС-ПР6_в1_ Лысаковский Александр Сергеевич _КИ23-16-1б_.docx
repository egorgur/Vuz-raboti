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f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80"/>
        <w:gridCol w:w="3709"/>
        <w:gridCol w:w="272"/>
        <w:gridCol w:w="1671"/>
        <w:gridCol w:w="272"/>
        <w:gridCol w:w="2534"/>
      </w:tblGrid>
      <w:tr w:rsidR="00203346" w14:paraId="3A2DD9A9" w14:textId="77777777" w:rsidTr="00343771">
        <w:tc>
          <w:tcPr>
            <w:tcW w:w="9638" w:type="dxa"/>
            <w:gridSpan w:val="6"/>
          </w:tcPr>
          <w:p w14:paraId="0D66C204" w14:textId="77777777" w:rsidR="00203346" w:rsidRPr="00107562" w:rsidRDefault="00203346" w:rsidP="00107562">
            <w:pPr>
              <w:jc w:val="center"/>
              <w:rPr>
                <w:sz w:val="24"/>
                <w:szCs w:val="24"/>
              </w:rPr>
            </w:pPr>
            <w:r w:rsidRPr="00D77F9B">
              <w:t>Министерство науки и высшего образования РФ</w:t>
            </w:r>
          </w:p>
        </w:tc>
      </w:tr>
      <w:tr w:rsidR="00203346" w14:paraId="11F8DC69" w14:textId="77777777" w:rsidTr="00343771">
        <w:tc>
          <w:tcPr>
            <w:tcW w:w="9638" w:type="dxa"/>
            <w:gridSpan w:val="6"/>
          </w:tcPr>
          <w:p w14:paraId="0C0409CE" w14:textId="77777777" w:rsidR="00203346" w:rsidRDefault="00203346" w:rsidP="00203346">
            <w:pPr>
              <w:jc w:val="center"/>
            </w:pPr>
            <w:r w:rsidRPr="00203346">
              <w:t>Федеральное государственное автономное</w:t>
            </w:r>
          </w:p>
        </w:tc>
      </w:tr>
      <w:tr w:rsidR="00203346" w14:paraId="288FCB41" w14:textId="77777777" w:rsidTr="00343771">
        <w:tc>
          <w:tcPr>
            <w:tcW w:w="9638" w:type="dxa"/>
            <w:gridSpan w:val="6"/>
          </w:tcPr>
          <w:p w14:paraId="132C60F1" w14:textId="77777777" w:rsidR="00203346" w:rsidRDefault="00203346" w:rsidP="00203346">
            <w:pPr>
              <w:jc w:val="center"/>
            </w:pPr>
            <w:r w:rsidRPr="00203346">
              <w:t>образовательное учреждение высшего образования</w:t>
            </w:r>
          </w:p>
        </w:tc>
      </w:tr>
      <w:tr w:rsidR="00203346" w14:paraId="3FD67C1A" w14:textId="77777777" w:rsidTr="00343771">
        <w:tc>
          <w:tcPr>
            <w:tcW w:w="9638" w:type="dxa"/>
            <w:gridSpan w:val="6"/>
          </w:tcPr>
          <w:p w14:paraId="2F753DF4" w14:textId="77777777" w:rsidR="00203346" w:rsidRPr="00807EEA" w:rsidRDefault="00203346" w:rsidP="00203346">
            <w:pPr>
              <w:jc w:val="center"/>
              <w:rPr>
                <w:b/>
                <w:bCs/>
              </w:rPr>
            </w:pPr>
            <w:r w:rsidRPr="00807EEA">
              <w:rPr>
                <w:b/>
                <w:bCs/>
              </w:rPr>
              <w:t>«СИБИРСКИЙ ФЕДЕРАЛЬНЫЙ УНИВЕРСИТЕТ»</w:t>
            </w:r>
          </w:p>
        </w:tc>
      </w:tr>
      <w:tr w:rsidR="00203346" w14:paraId="6A24198F" w14:textId="77777777" w:rsidTr="00343771">
        <w:tc>
          <w:tcPr>
            <w:tcW w:w="9638" w:type="dxa"/>
            <w:gridSpan w:val="6"/>
          </w:tcPr>
          <w:p w14:paraId="2263CFB5" w14:textId="77777777" w:rsidR="00203346" w:rsidRDefault="00203346" w:rsidP="00E009C9"/>
        </w:tc>
      </w:tr>
      <w:tr w:rsidR="002247D9" w14:paraId="34B2B7FD" w14:textId="77777777" w:rsidTr="00343771">
        <w:sdt>
          <w:sdtPr>
            <w:alias w:val="Институт"/>
            <w:tag w:val="Институт"/>
            <w:id w:val="-55092808"/>
            <w:placeholder>
              <w:docPart w:val="D84159BBAEDF420C9A1F65AD544F52D4"/>
            </w:placeholder>
            <w:text/>
          </w:sdtPr>
          <w:sdtContent>
            <w:tc>
              <w:tcPr>
                <w:tcW w:w="9638" w:type="dxa"/>
                <w:gridSpan w:val="6"/>
                <w:tcBorders>
                  <w:bottom w:val="single" w:sz="4" w:space="0" w:color="auto"/>
                </w:tcBorders>
              </w:tcPr>
              <w:p w14:paraId="05F575BE" w14:textId="77777777" w:rsidR="002247D9" w:rsidRDefault="00807EEA" w:rsidP="00480C27">
                <w:pPr>
                  <w:jc w:val="center"/>
                </w:pPr>
                <w:r w:rsidRPr="00807EEA">
                  <w:t>Институт космических и информационных технологий</w:t>
                </w:r>
              </w:p>
            </w:tc>
          </w:sdtContent>
        </w:sdt>
      </w:tr>
      <w:tr w:rsidR="00203346" w14:paraId="61382F11" w14:textId="77777777" w:rsidTr="00343771">
        <w:tc>
          <w:tcPr>
            <w:tcW w:w="9638" w:type="dxa"/>
            <w:gridSpan w:val="6"/>
            <w:tcBorders>
              <w:top w:val="single" w:sz="4" w:space="0" w:color="auto"/>
            </w:tcBorders>
          </w:tcPr>
          <w:p w14:paraId="47494711" w14:textId="77777777" w:rsidR="00203346" w:rsidRPr="001F4DAC" w:rsidRDefault="001F4DAC" w:rsidP="001F4DAC">
            <w:pPr>
              <w:jc w:val="center"/>
              <w:rPr>
                <w:sz w:val="20"/>
                <w:szCs w:val="20"/>
              </w:rPr>
            </w:pPr>
            <w:r w:rsidRPr="001F4DAC">
              <w:rPr>
                <w:sz w:val="20"/>
                <w:szCs w:val="20"/>
              </w:rPr>
              <w:t>институт</w:t>
            </w:r>
          </w:p>
        </w:tc>
      </w:tr>
      <w:tr w:rsidR="001F4DAC" w14:paraId="19F83BDC" w14:textId="77777777" w:rsidTr="00343771">
        <w:tc>
          <w:tcPr>
            <w:tcW w:w="9638" w:type="dxa"/>
            <w:gridSpan w:val="6"/>
            <w:tcBorders>
              <w:bottom w:val="single" w:sz="4" w:space="0" w:color="auto"/>
            </w:tcBorders>
          </w:tcPr>
          <w:sdt>
            <w:sdtPr>
              <w:alias w:val="Кафедра"/>
              <w:tag w:val="Кафедра"/>
              <w:id w:val="-120006703"/>
              <w:placeholder>
                <w:docPart w:val="D84159BBAEDF420C9A1F65AD544F52D4"/>
              </w:placeholder>
              <w:text/>
            </w:sdtPr>
            <w:sdtContent>
              <w:p w14:paraId="43727B7D" w14:textId="77777777" w:rsidR="001F4DAC" w:rsidRDefault="00807EEA" w:rsidP="00480C27">
                <w:pPr>
                  <w:jc w:val="center"/>
                </w:pPr>
                <w:r w:rsidRPr="00807EEA">
                  <w:t>Программная инженерия</w:t>
                </w:r>
              </w:p>
            </w:sdtContent>
          </w:sdt>
        </w:tc>
      </w:tr>
      <w:tr w:rsidR="001F4DAC" w14:paraId="71170F5E" w14:textId="77777777" w:rsidTr="00343771">
        <w:tc>
          <w:tcPr>
            <w:tcW w:w="9638" w:type="dxa"/>
            <w:gridSpan w:val="6"/>
            <w:tcBorders>
              <w:top w:val="single" w:sz="4" w:space="0" w:color="auto"/>
            </w:tcBorders>
          </w:tcPr>
          <w:p w14:paraId="631D2B68" w14:textId="77777777" w:rsidR="001F4DAC" w:rsidRPr="001F4DAC" w:rsidRDefault="001F4DAC" w:rsidP="001F4DAC">
            <w:pPr>
              <w:jc w:val="center"/>
              <w:rPr>
                <w:sz w:val="20"/>
                <w:szCs w:val="20"/>
              </w:rPr>
            </w:pPr>
            <w:r w:rsidRPr="001F4DAC">
              <w:rPr>
                <w:sz w:val="20"/>
                <w:szCs w:val="20"/>
              </w:rPr>
              <w:t>кафедра</w:t>
            </w:r>
          </w:p>
        </w:tc>
      </w:tr>
      <w:tr w:rsidR="00107562" w14:paraId="791B8D9E" w14:textId="77777777" w:rsidTr="00343771">
        <w:tc>
          <w:tcPr>
            <w:tcW w:w="9638" w:type="dxa"/>
            <w:gridSpan w:val="6"/>
          </w:tcPr>
          <w:p w14:paraId="1CB57A25" w14:textId="77777777" w:rsidR="00107562" w:rsidRPr="00C303B2" w:rsidRDefault="00107562" w:rsidP="009548A5"/>
        </w:tc>
      </w:tr>
      <w:tr w:rsidR="00107562" w:rsidRPr="00107562" w14:paraId="08B1A15A" w14:textId="77777777" w:rsidTr="0034377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3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3114DEBC" w14:textId="77777777" w:rsidR="00107562" w:rsidRPr="00470539" w:rsidRDefault="00107562" w:rsidP="009548A5"/>
        </w:tc>
      </w:tr>
      <w:tr w:rsidR="00C303B2" w:rsidRPr="00107562" w14:paraId="6AEBFB19" w14:textId="77777777" w:rsidTr="00466F6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3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21879F03" w14:textId="77777777" w:rsidR="00C303B2" w:rsidRPr="00C303B2" w:rsidRDefault="00C303B2" w:rsidP="009548A5"/>
        </w:tc>
      </w:tr>
      <w:tr w:rsidR="00DF7C89" w:rsidRPr="00107562" w14:paraId="590AC723" w14:textId="77777777" w:rsidTr="00B6772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3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7A0CD315" w14:textId="77777777" w:rsidR="00DF7C89" w:rsidRPr="00C303B2" w:rsidRDefault="00DF7C89" w:rsidP="009548A5"/>
        </w:tc>
      </w:tr>
      <w:tr w:rsidR="00107562" w:rsidRPr="00107562" w14:paraId="778F114A" w14:textId="77777777" w:rsidTr="00C303B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3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0D8662F5" w14:textId="77777777" w:rsidR="00107562" w:rsidRPr="00C303B2" w:rsidRDefault="00107562" w:rsidP="009548A5"/>
        </w:tc>
      </w:tr>
      <w:tr w:rsidR="00C303B2" w:rsidRPr="00107562" w14:paraId="333B9BD4" w14:textId="77777777" w:rsidTr="00C303B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3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46973E3E" w14:textId="77777777" w:rsidR="00C303B2" w:rsidRPr="00C303B2" w:rsidRDefault="00C303B2" w:rsidP="009548A5"/>
        </w:tc>
      </w:tr>
      <w:tr w:rsidR="00C303B2" w:rsidRPr="00107562" w14:paraId="777ABA1A" w14:textId="77777777" w:rsidTr="00C303B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3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10D5DC8D" w14:textId="77777777" w:rsidR="00C303B2" w:rsidRPr="00C303B2" w:rsidRDefault="00C303B2" w:rsidP="009548A5"/>
        </w:tc>
      </w:tr>
      <w:tr w:rsidR="00C303B2" w:rsidRPr="00107562" w14:paraId="21D29A31" w14:textId="77777777" w:rsidTr="00C303B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3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3A427015" w14:textId="77777777" w:rsidR="00C303B2" w:rsidRPr="00C303B2" w:rsidRDefault="00C303B2" w:rsidP="009548A5"/>
        </w:tc>
      </w:tr>
      <w:tr w:rsidR="00C303B2" w:rsidRPr="00107562" w14:paraId="5C367125" w14:textId="77777777" w:rsidTr="00C303B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3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277204FF" w14:textId="77777777" w:rsidR="00C303B2" w:rsidRPr="007B4C94" w:rsidRDefault="00C303B2" w:rsidP="007B4C94"/>
        </w:tc>
      </w:tr>
      <w:tr w:rsidR="00BA7359" w:rsidRPr="00107562" w14:paraId="127FEAE0" w14:textId="77777777" w:rsidTr="00C303B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3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2F9F6F5C" w14:textId="77777777" w:rsidR="00BA7359" w:rsidRPr="004D13C8" w:rsidRDefault="00BA7359" w:rsidP="004D13C8"/>
        </w:tc>
      </w:tr>
      <w:tr w:rsidR="00470539" w:rsidRPr="00107562" w14:paraId="664A7F19" w14:textId="77777777" w:rsidTr="0047053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3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50624DAB" w14:textId="7367FB81" w:rsidR="00470539" w:rsidRPr="00470539" w:rsidRDefault="00470539" w:rsidP="00470539">
            <w:pPr>
              <w:jc w:val="center"/>
              <w:rPr>
                <w:b/>
                <w:bCs/>
              </w:rPr>
            </w:pPr>
            <w:r w:rsidRPr="00470539">
              <w:rPr>
                <w:b/>
                <w:bCs/>
              </w:rPr>
              <w:t xml:space="preserve">ОТЧЕТ О </w:t>
            </w:r>
            <w:r w:rsidR="0020294D">
              <w:rPr>
                <w:b/>
                <w:bCs/>
              </w:rPr>
              <w:t>ПРАКТИЧЕСКОЙ</w:t>
            </w:r>
            <w:r w:rsidRPr="00470539">
              <w:rPr>
                <w:b/>
                <w:bCs/>
              </w:rPr>
              <w:t xml:space="preserve"> РАБОТЕ</w:t>
            </w:r>
          </w:p>
        </w:tc>
      </w:tr>
      <w:bookmarkStart w:id="0" w:name="TitleThemeName"/>
      <w:tr w:rsidR="00470539" w:rsidRPr="00107562" w14:paraId="7941704E" w14:textId="77777777" w:rsidTr="0047053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38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2FAC416" w14:textId="2D936E96" w:rsidR="00470539" w:rsidRPr="004B197A" w:rsidRDefault="00000000" w:rsidP="00470539">
            <w:pPr>
              <w:jc w:val="center"/>
              <w:rPr>
                <w:sz w:val="20"/>
                <w:szCs w:val="20"/>
              </w:rPr>
            </w:pPr>
            <w:sdt>
              <w:sdtPr>
                <w:rPr>
                  <w:kern w:val="0"/>
                </w:rPr>
                <w:alias w:val="Тема практической"/>
                <w:tag w:val="Тема практической"/>
                <w:id w:val="1819542302"/>
                <w:placeholder>
                  <w:docPart w:val="F52C6BC6B61541B38A956148C55B8709"/>
                </w:placeholder>
                <w:text/>
              </w:sdtPr>
              <w:sdtContent>
                <w:r w:rsidR="00772AEE" w:rsidRPr="00772AEE">
                  <w:rPr>
                    <w:kern w:val="0"/>
                  </w:rPr>
                  <w:t>Решение задач линейного программирования</w:t>
                </w:r>
              </w:sdtContent>
            </w:sdt>
            <w:bookmarkEnd w:id="0"/>
          </w:p>
        </w:tc>
      </w:tr>
      <w:tr w:rsidR="00470539" w:rsidRPr="00107562" w14:paraId="32E56D76" w14:textId="77777777" w:rsidTr="0047053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38" w:type="dxa"/>
            <w:gridSpan w:val="6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E7E6B40" w14:textId="77777777" w:rsidR="00470539" w:rsidRPr="00107562" w:rsidRDefault="00470539" w:rsidP="00470539">
            <w:pPr>
              <w:jc w:val="center"/>
            </w:pPr>
            <w:r>
              <w:rPr>
                <w:sz w:val="20"/>
                <w:szCs w:val="20"/>
              </w:rPr>
              <w:t>тема</w:t>
            </w:r>
          </w:p>
        </w:tc>
      </w:tr>
      <w:tr w:rsidR="00470539" w:rsidRPr="00107562" w14:paraId="27FC8F13" w14:textId="77777777" w:rsidTr="00CB364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3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26A52155" w14:textId="77777777" w:rsidR="00470539" w:rsidRPr="00107562" w:rsidRDefault="00470539" w:rsidP="00470539"/>
        </w:tc>
      </w:tr>
      <w:tr w:rsidR="00470539" w:rsidRPr="00107562" w14:paraId="4D6DBB1F" w14:textId="77777777" w:rsidTr="00CB364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3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1F099389" w14:textId="77777777" w:rsidR="00470539" w:rsidRPr="00107562" w:rsidRDefault="00470539" w:rsidP="00470539"/>
        </w:tc>
      </w:tr>
      <w:tr w:rsidR="00470539" w:rsidRPr="00107562" w14:paraId="5D03C70A" w14:textId="77777777" w:rsidTr="0034377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3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05B071A0" w14:textId="77777777" w:rsidR="00470539" w:rsidRPr="00107562" w:rsidRDefault="00470539" w:rsidP="00470539"/>
        </w:tc>
      </w:tr>
      <w:tr w:rsidR="00470539" w:rsidRPr="00107562" w14:paraId="5B146BA3" w14:textId="77777777" w:rsidTr="0034377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3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74F7A225" w14:textId="77777777" w:rsidR="00470539" w:rsidRPr="00107562" w:rsidRDefault="00470539" w:rsidP="00470539"/>
        </w:tc>
      </w:tr>
      <w:tr w:rsidR="00470539" w:rsidRPr="00107562" w14:paraId="6D02238C" w14:textId="77777777" w:rsidTr="0034377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3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39723258" w14:textId="77777777" w:rsidR="00470539" w:rsidRPr="00107562" w:rsidRDefault="00470539" w:rsidP="00470539"/>
        </w:tc>
      </w:tr>
      <w:tr w:rsidR="00470539" w:rsidRPr="00107562" w14:paraId="45904B34" w14:textId="77777777" w:rsidTr="0034377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3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061A99F0" w14:textId="77777777" w:rsidR="00470539" w:rsidRPr="00107562" w:rsidRDefault="00470539" w:rsidP="00470539"/>
        </w:tc>
      </w:tr>
      <w:tr w:rsidR="00470539" w:rsidRPr="00107562" w14:paraId="1B48BE84" w14:textId="77777777" w:rsidTr="0034377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3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4BA1DA83" w14:textId="77777777" w:rsidR="00470539" w:rsidRPr="00107562" w:rsidRDefault="00470539" w:rsidP="00470539"/>
        </w:tc>
      </w:tr>
      <w:tr w:rsidR="00470539" w:rsidRPr="00107562" w14:paraId="2BB73D50" w14:textId="77777777" w:rsidTr="0034377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3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50C18925" w14:textId="77777777" w:rsidR="00470539" w:rsidRPr="00107562" w:rsidRDefault="00470539" w:rsidP="00470539"/>
        </w:tc>
      </w:tr>
      <w:tr w:rsidR="00470539" w:rsidRPr="00107562" w14:paraId="4070F7A2" w14:textId="77777777" w:rsidTr="0034377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3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2FB7FCFB" w14:textId="77777777" w:rsidR="00470539" w:rsidRPr="00107562" w:rsidRDefault="00470539" w:rsidP="00470539"/>
        </w:tc>
      </w:tr>
      <w:tr w:rsidR="00470539" w:rsidRPr="00107562" w14:paraId="43767B34" w14:textId="77777777" w:rsidTr="0034377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3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48D8E282" w14:textId="77777777" w:rsidR="00470539" w:rsidRPr="00107562" w:rsidRDefault="00470539" w:rsidP="00470539"/>
        </w:tc>
      </w:tr>
      <w:tr w:rsidR="00470539" w:rsidRPr="00107562" w14:paraId="390F5082" w14:textId="77777777" w:rsidTr="0034377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3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33615BE6" w14:textId="77777777" w:rsidR="00470539" w:rsidRPr="00107562" w:rsidRDefault="00470539" w:rsidP="00470539"/>
        </w:tc>
      </w:tr>
      <w:tr w:rsidR="00470539" w:rsidRPr="00107562" w14:paraId="0F1D1C5B" w14:textId="77777777" w:rsidTr="0034377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3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1B906FC8" w14:textId="77777777" w:rsidR="00470539" w:rsidRPr="00107562" w:rsidRDefault="00470539" w:rsidP="00470539"/>
        </w:tc>
      </w:tr>
      <w:tr w:rsidR="00470539" w:rsidRPr="00107562" w14:paraId="1F9849EE" w14:textId="77777777" w:rsidTr="0034377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3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6AD59A96" w14:textId="77777777" w:rsidR="00470539" w:rsidRPr="00107562" w:rsidRDefault="00470539" w:rsidP="00470539"/>
        </w:tc>
      </w:tr>
      <w:tr w:rsidR="00470539" w:rsidRPr="00107562" w14:paraId="5FF2413C" w14:textId="77777777" w:rsidTr="0034377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3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3058F66B" w14:textId="77777777" w:rsidR="00470539" w:rsidRPr="00107562" w:rsidRDefault="00470539" w:rsidP="00470539"/>
        </w:tc>
      </w:tr>
      <w:tr w:rsidR="00470539" w:rsidRPr="00107562" w14:paraId="5E869F01" w14:textId="77777777" w:rsidTr="0034377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3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6BBD76E2" w14:textId="77777777" w:rsidR="00470539" w:rsidRPr="00107562" w:rsidRDefault="00470539" w:rsidP="00470539"/>
        </w:tc>
      </w:tr>
      <w:tr w:rsidR="00470539" w:rsidRPr="00107562" w14:paraId="1D4A40DF" w14:textId="77777777" w:rsidTr="0034377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3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6D8EE092" w14:textId="77777777" w:rsidR="00470539" w:rsidRPr="00107562" w:rsidRDefault="00470539" w:rsidP="00470539"/>
        </w:tc>
      </w:tr>
      <w:tr w:rsidR="00470539" w:rsidRPr="00107562" w14:paraId="53B08C57" w14:textId="77777777" w:rsidTr="00C303B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23"/>
        </w:trPr>
        <w:tc>
          <w:tcPr>
            <w:tcW w:w="488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4A759FE" w14:textId="77777777" w:rsidR="00470539" w:rsidRPr="00107562" w:rsidRDefault="00470539" w:rsidP="00470539">
            <w:r>
              <w:t>Преподаватель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</w:tcPr>
          <w:p w14:paraId="63343AD7" w14:textId="77777777" w:rsidR="00470539" w:rsidRPr="00A623E8" w:rsidRDefault="00470539" w:rsidP="00470539">
            <w:pPr>
              <w:jc w:val="center"/>
            </w:pPr>
          </w:p>
        </w:tc>
        <w:tc>
          <w:tcPr>
            <w:tcW w:w="1671" w:type="dxa"/>
            <w:tcBorders>
              <w:top w:val="nil"/>
              <w:left w:val="nil"/>
              <w:right w:val="nil"/>
            </w:tcBorders>
          </w:tcPr>
          <w:p w14:paraId="65C23494" w14:textId="77777777" w:rsidR="00470539" w:rsidRPr="00107562" w:rsidRDefault="00470539" w:rsidP="00470539">
            <w:pPr>
              <w:jc w:val="center"/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</w:tcPr>
          <w:p w14:paraId="6667EFE0" w14:textId="77777777" w:rsidR="00470539" w:rsidRPr="00A623E8" w:rsidRDefault="00470539" w:rsidP="00470539">
            <w:pPr>
              <w:jc w:val="center"/>
            </w:pPr>
          </w:p>
        </w:tc>
        <w:sdt>
          <w:sdtPr>
            <w:rPr>
              <w:color w:val="auto"/>
              <w:kern w:val="0"/>
              <w14:ligatures w14:val="none"/>
            </w:rPr>
            <w:alias w:val="Преподаватель. Фамилия, инициалы"/>
            <w:tag w:val="Преподаватель. Фамилия, инициалы"/>
            <w:id w:val="2052420955"/>
            <w:placeholder>
              <w:docPart w:val="F308A82D03344465BE823ADE8DA9ECFE"/>
            </w:placeholder>
            <w:text/>
          </w:sdtPr>
          <w:sdtContent>
            <w:tc>
              <w:tcPr>
                <w:tcW w:w="2534" w:type="dxa"/>
                <w:tcBorders>
                  <w:top w:val="nil"/>
                  <w:left w:val="nil"/>
                  <w:right w:val="nil"/>
                </w:tcBorders>
              </w:tcPr>
              <w:p w14:paraId="3C6A439C" w14:textId="7BBC3DDB" w:rsidR="00470539" w:rsidRPr="00107562" w:rsidRDefault="00DB5FF5" w:rsidP="00DE076A">
                <w:pPr>
                  <w:jc w:val="left"/>
                </w:pPr>
                <w:r>
                  <w:rPr>
                    <w:color w:val="auto"/>
                    <w:kern w:val="0"/>
                    <w14:ligatures w14:val="none"/>
                  </w:rPr>
                  <w:t>Л. М. Коренюгина</w:t>
                </w:r>
              </w:p>
            </w:tc>
          </w:sdtContent>
        </w:sdt>
      </w:tr>
      <w:tr w:rsidR="00470539" w:rsidRPr="00107562" w14:paraId="1EC2E375" w14:textId="77777777" w:rsidTr="00C303B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22"/>
        </w:trPr>
        <w:tc>
          <w:tcPr>
            <w:tcW w:w="488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704C930" w14:textId="77777777" w:rsidR="00470539" w:rsidRPr="00107562" w:rsidRDefault="00470539" w:rsidP="00470539"/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</w:tcPr>
          <w:p w14:paraId="4DA6F946" w14:textId="77777777" w:rsidR="00470539" w:rsidRPr="00343771" w:rsidRDefault="00470539" w:rsidP="0047053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671" w:type="dxa"/>
            <w:tcBorders>
              <w:left w:val="nil"/>
              <w:bottom w:val="nil"/>
              <w:right w:val="nil"/>
            </w:tcBorders>
          </w:tcPr>
          <w:p w14:paraId="19B5CD2C" w14:textId="77777777" w:rsidR="00470539" w:rsidRPr="00343771" w:rsidRDefault="00470539" w:rsidP="00470539">
            <w:pPr>
              <w:jc w:val="center"/>
              <w:rPr>
                <w:sz w:val="20"/>
                <w:szCs w:val="20"/>
              </w:rPr>
            </w:pPr>
            <w:r w:rsidRPr="00A1060C"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</w:tcPr>
          <w:p w14:paraId="6E8CC32F" w14:textId="77777777" w:rsidR="00470539" w:rsidRPr="00343771" w:rsidRDefault="00470539" w:rsidP="0047053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34" w:type="dxa"/>
            <w:tcBorders>
              <w:left w:val="nil"/>
              <w:bottom w:val="nil"/>
              <w:right w:val="nil"/>
            </w:tcBorders>
          </w:tcPr>
          <w:p w14:paraId="2928D6BD" w14:textId="77777777" w:rsidR="00470539" w:rsidRPr="00343771" w:rsidRDefault="00470539" w:rsidP="0047053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  <w:r w:rsidRPr="008D50E1">
              <w:rPr>
                <w:sz w:val="20"/>
                <w:szCs w:val="20"/>
              </w:rPr>
              <w:t>нициалы, фамилия</w:t>
            </w:r>
          </w:p>
        </w:tc>
      </w:tr>
      <w:tr w:rsidR="00470539" w:rsidRPr="00107562" w14:paraId="36896B23" w14:textId="77777777" w:rsidTr="009B460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</w:tcPr>
          <w:p w14:paraId="359CCE54" w14:textId="77777777" w:rsidR="00470539" w:rsidRPr="00107562" w:rsidRDefault="00470539" w:rsidP="00470539">
            <w:r>
              <w:t>Студент</w:t>
            </w:r>
          </w:p>
        </w:tc>
        <w:tc>
          <w:tcPr>
            <w:tcW w:w="370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BA449A6" w14:textId="24D8D486" w:rsidR="00470539" w:rsidRPr="00107562" w:rsidRDefault="00DE076A" w:rsidP="001A4D4A">
            <w:pPr>
              <w:jc w:val="center"/>
            </w:pPr>
            <w:r>
              <w:t>КИ23-1</w:t>
            </w:r>
            <w:r w:rsidR="00523A0B">
              <w:t>6</w:t>
            </w:r>
            <w:r>
              <w:t>/1б, </w:t>
            </w:r>
            <w:r w:rsidRPr="00DE076A">
              <w:t>032320521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</w:tcPr>
          <w:p w14:paraId="48AA5D0A" w14:textId="77777777" w:rsidR="00470539" w:rsidRPr="00107562" w:rsidRDefault="00470539" w:rsidP="00470539">
            <w:pPr>
              <w:jc w:val="center"/>
            </w:pPr>
          </w:p>
        </w:tc>
        <w:tc>
          <w:tcPr>
            <w:tcW w:w="167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AC02C83" w14:textId="77777777" w:rsidR="00470539" w:rsidRPr="00107562" w:rsidRDefault="00470539" w:rsidP="00470539">
            <w:pPr>
              <w:jc w:val="center"/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</w:tcPr>
          <w:p w14:paraId="49787C4D" w14:textId="77777777" w:rsidR="00470539" w:rsidRPr="00107562" w:rsidRDefault="00470539" w:rsidP="00470539">
            <w:pPr>
              <w:jc w:val="center"/>
            </w:pPr>
          </w:p>
        </w:tc>
        <w:sdt>
          <w:sdtPr>
            <w:alias w:val="Студент. Фамилия, инициалы"/>
            <w:tag w:val="Студент. Фамилия, инициалы"/>
            <w:id w:val="1657257502"/>
            <w:placeholder>
              <w:docPart w:val="7729D85F1F2D433FA83F632E0EB8E51F"/>
            </w:placeholder>
            <w:text/>
          </w:sdtPr>
          <w:sdtContent>
            <w:tc>
              <w:tcPr>
                <w:tcW w:w="2534" w:type="dxa"/>
                <w:tcBorders>
                  <w:top w:val="nil"/>
                  <w:left w:val="nil"/>
                  <w:bottom w:val="single" w:sz="4" w:space="0" w:color="auto"/>
                  <w:right w:val="nil"/>
                </w:tcBorders>
              </w:tcPr>
              <w:p w14:paraId="2E45603A" w14:textId="2F2E70DB" w:rsidR="00470539" w:rsidRPr="00107562" w:rsidRDefault="00FD0F87" w:rsidP="00DE076A">
                <w:pPr>
                  <w:jc w:val="left"/>
                </w:pPr>
                <w:r>
                  <w:t>А.</w:t>
                </w:r>
                <w:r w:rsidR="00611BFB">
                  <w:t> </w:t>
                </w:r>
                <w:r>
                  <w:t>С.</w:t>
                </w:r>
                <w:r w:rsidR="00611BFB">
                  <w:t> </w:t>
                </w:r>
                <w:r w:rsidR="00470539">
                  <w:t>Лысаковский</w:t>
                </w:r>
              </w:p>
            </w:tc>
          </w:sdtContent>
        </w:sdt>
      </w:tr>
      <w:tr w:rsidR="00470539" w:rsidRPr="00107562" w14:paraId="61E2E049" w14:textId="77777777" w:rsidTr="009B460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</w:tcPr>
          <w:p w14:paraId="50DFDDED" w14:textId="77777777" w:rsidR="00470539" w:rsidRPr="00107562" w:rsidRDefault="00470539" w:rsidP="00470539"/>
        </w:tc>
        <w:tc>
          <w:tcPr>
            <w:tcW w:w="370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751C07D" w14:textId="77777777" w:rsidR="00470539" w:rsidRPr="00373FCE" w:rsidRDefault="00470539" w:rsidP="0047053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номер группы, зачётной книжки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</w:tcPr>
          <w:p w14:paraId="56524AC2" w14:textId="77777777" w:rsidR="00470539" w:rsidRPr="008D50E1" w:rsidRDefault="00470539" w:rsidP="0047053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67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E0ADC07" w14:textId="77777777" w:rsidR="00470539" w:rsidRPr="008D50E1" w:rsidRDefault="00470539" w:rsidP="00470539">
            <w:pPr>
              <w:jc w:val="center"/>
              <w:rPr>
                <w:sz w:val="20"/>
                <w:szCs w:val="20"/>
              </w:rPr>
            </w:pPr>
            <w:r w:rsidRPr="00A1060C"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</w:tcPr>
          <w:p w14:paraId="71A7D36E" w14:textId="77777777" w:rsidR="00470539" w:rsidRPr="008D50E1" w:rsidRDefault="00470539" w:rsidP="0047053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3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E670976" w14:textId="77777777" w:rsidR="00470539" w:rsidRPr="008D50E1" w:rsidRDefault="00470539" w:rsidP="00470539">
            <w:pPr>
              <w:jc w:val="center"/>
              <w:rPr>
                <w:sz w:val="20"/>
                <w:szCs w:val="20"/>
              </w:rPr>
            </w:pPr>
            <w:r w:rsidRPr="00FD615D">
              <w:rPr>
                <w:sz w:val="20"/>
                <w:szCs w:val="20"/>
              </w:rPr>
              <w:t>инициалы, фамилия</w:t>
            </w:r>
          </w:p>
        </w:tc>
      </w:tr>
      <w:tr w:rsidR="00470539" w:rsidRPr="00107562" w14:paraId="7A0845DE" w14:textId="77777777" w:rsidTr="0034377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3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57C34A5A" w14:textId="77777777" w:rsidR="00470539" w:rsidRPr="00107562" w:rsidRDefault="00470539" w:rsidP="00470539"/>
        </w:tc>
      </w:tr>
      <w:tr w:rsidR="00470539" w:rsidRPr="00107562" w14:paraId="4032B5FB" w14:textId="77777777" w:rsidTr="0034377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3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2A6D5A6C" w14:textId="77777777" w:rsidR="00470539" w:rsidRPr="00107562" w:rsidRDefault="00470539" w:rsidP="00470539"/>
        </w:tc>
      </w:tr>
      <w:tr w:rsidR="00470539" w:rsidRPr="00107562" w14:paraId="593F553A" w14:textId="77777777" w:rsidTr="0034377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3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747C225E" w14:textId="77777777" w:rsidR="00470539" w:rsidRPr="00107562" w:rsidRDefault="00470539" w:rsidP="00470539">
            <w:pPr>
              <w:jc w:val="center"/>
            </w:pPr>
            <w:r>
              <w:t xml:space="preserve">Красноярск </w:t>
            </w:r>
            <w:sdt>
              <w:sdtPr>
                <w:alias w:val="Титульник. Дата"/>
                <w:tag w:val="Титульник. Дата"/>
                <w:id w:val="338363742"/>
                <w:placeholder>
                  <w:docPart w:val="0B804F642F7642E5977BCD5DCE8C93B2"/>
                </w:placeholder>
                <w15:color w:val="000000"/>
                <w:date>
                  <w:dateFormat w:val="yyyy"/>
                  <w:lid w:val="ru-RU"/>
                  <w:storeMappedDataAs w:val="dateTime"/>
                  <w:calendar w:val="gregorian"/>
                </w:date>
              </w:sdtPr>
              <w:sdtContent>
                <w:r w:rsidR="006F4476">
                  <w:t>2025</w:t>
                </w:r>
              </w:sdtContent>
            </w:sdt>
          </w:p>
        </w:tc>
      </w:tr>
    </w:tbl>
    <w:p w14:paraId="6DB56D41" w14:textId="77777777" w:rsidR="008F24DB" w:rsidRPr="008F24DB" w:rsidRDefault="00F47208" w:rsidP="00B738F0">
      <w:pPr>
        <w:pStyle w:val="1"/>
      </w:pPr>
      <w:r w:rsidRPr="008F24DB">
        <w:lastRenderedPageBreak/>
        <w:t>ВВЕДЕНИЕ</w:t>
      </w:r>
    </w:p>
    <w:p w14:paraId="642D58FD" w14:textId="77777777" w:rsidR="005F1304" w:rsidRPr="008F24DB" w:rsidRDefault="00432F37" w:rsidP="008F24DB">
      <w:pPr>
        <w:pStyle w:val="2"/>
      </w:pPr>
      <w:r w:rsidRPr="008F24DB">
        <w:t>Цель работы</w:t>
      </w:r>
    </w:p>
    <w:p w14:paraId="633A0FD1" w14:textId="09F6C074" w:rsidR="000B0C12" w:rsidRPr="007B2BD9" w:rsidRDefault="00D11BA8" w:rsidP="00C36B8E">
      <w:pPr>
        <w:pStyle w:val="af9"/>
      </w:pPr>
      <w:r>
        <w:t>Освоить и закрепить на практике методы решения обыкновенных дифференциальных и разностных уравнений.</w:t>
      </w:r>
    </w:p>
    <w:p w14:paraId="5A4583F2" w14:textId="77777777" w:rsidR="007B2BD9" w:rsidRPr="007B2BD9" w:rsidRDefault="007B2BD9" w:rsidP="009C7D4F"/>
    <w:p w14:paraId="4F6F02CD" w14:textId="77777777" w:rsidR="00432F37" w:rsidRDefault="00432F37" w:rsidP="008F24DB">
      <w:pPr>
        <w:pStyle w:val="2"/>
      </w:pPr>
      <w:r>
        <w:t>Задачи</w:t>
      </w:r>
    </w:p>
    <w:p w14:paraId="70CB4B8F" w14:textId="77777777" w:rsidR="00E91235" w:rsidRPr="006A18AF" w:rsidRDefault="00E91235" w:rsidP="00C36B8E">
      <w:pPr>
        <w:pStyle w:val="af9"/>
      </w:pPr>
      <w:r w:rsidRPr="006A18AF">
        <w:t>В рамках данной практической работы необходимо выполнить следующие задачи:</w:t>
      </w:r>
    </w:p>
    <w:p w14:paraId="421EAC07" w14:textId="77777777" w:rsidR="00E91235" w:rsidRDefault="00E91235" w:rsidP="006C7C07">
      <w:pPr>
        <w:pStyle w:val="a2"/>
      </w:pPr>
      <w:r>
        <w:t>изучить теоретический материал по предложенной теме;</w:t>
      </w:r>
    </w:p>
    <w:p w14:paraId="2DBA64C8" w14:textId="78160979" w:rsidR="00E91235" w:rsidRDefault="00E91235" w:rsidP="006C7C07">
      <w:pPr>
        <w:pStyle w:val="a2"/>
      </w:pPr>
      <w:r>
        <w:t>выполнить задани</w:t>
      </w:r>
      <w:r w:rsidR="003B264A">
        <w:t>я</w:t>
      </w:r>
      <w:r>
        <w:t>;</w:t>
      </w:r>
    </w:p>
    <w:p w14:paraId="62B91722" w14:textId="77777777" w:rsidR="00ED1F73" w:rsidRDefault="00E91235" w:rsidP="006C7C07">
      <w:pPr>
        <w:pStyle w:val="a2"/>
        <w:rPr>
          <w:lang w:val="en-US"/>
        </w:rPr>
      </w:pPr>
      <w:r>
        <w:t>предоставить отчёт преподавателю.</w:t>
      </w:r>
    </w:p>
    <w:p w14:paraId="0D1E71C8" w14:textId="77777777" w:rsidR="000B0C12" w:rsidRPr="006F4476" w:rsidRDefault="000B0C12" w:rsidP="000B0C12">
      <w:pPr>
        <w:rPr>
          <w:lang w:val="en-US"/>
        </w:rPr>
      </w:pPr>
    </w:p>
    <w:p w14:paraId="07908033" w14:textId="42D5304D" w:rsidR="009B712C" w:rsidRDefault="00255425" w:rsidP="009B712C">
      <w:pPr>
        <w:pStyle w:val="2"/>
      </w:pPr>
      <w:r>
        <w:t>Задание</w:t>
      </w:r>
    </w:p>
    <w:p w14:paraId="66A1D6BC" w14:textId="243FD63C" w:rsidR="00A7726A" w:rsidRDefault="00D11BA8" w:rsidP="00D11BA8">
      <w:pPr>
        <w:pStyle w:val="af9"/>
      </w:pPr>
      <w:r>
        <w:t>Задания представлены ниже:</w:t>
      </w:r>
    </w:p>
    <w:p w14:paraId="5FA8EA55" w14:textId="298FA7E2" w:rsidR="0082199A" w:rsidRDefault="004B254C" w:rsidP="004D61D0">
      <w:pPr>
        <w:pStyle w:val="a2"/>
        <w:numPr>
          <w:ilvl w:val="0"/>
          <w:numId w:val="49"/>
        </w:numPr>
      </w:pPr>
      <w:r>
        <w:t>Дано нелинейное дифференциальное уравнение. Необходимо:</w:t>
      </w:r>
    </w:p>
    <w:p w14:paraId="328A3057" w14:textId="0B0FD7D3" w:rsidR="00615384" w:rsidRPr="000F27C5" w:rsidRDefault="00011414" w:rsidP="00615384">
      <w:pPr>
        <w:pStyle w:val="a2"/>
        <w:numPr>
          <w:ilvl w:val="1"/>
          <w:numId w:val="49"/>
        </w:numPr>
      </w:pPr>
      <w:r>
        <w:t>л</w:t>
      </w:r>
      <w:r w:rsidR="00615384">
        <w:t>инеаризовать</w:t>
      </w:r>
      <w:r w:rsidR="000F27C5">
        <w:t xml:space="preserve"> уравнение в близи точки статического режима путём разложения в ряд Тейлора</w:t>
      </w:r>
      <w:r w:rsidR="000F27C5" w:rsidRPr="000F27C5">
        <w:t>;</w:t>
      </w:r>
    </w:p>
    <w:p w14:paraId="4DF0A5A6" w14:textId="28E803F7" w:rsidR="000F27C5" w:rsidRPr="000F27C5" w:rsidRDefault="00011414" w:rsidP="00615384">
      <w:pPr>
        <w:pStyle w:val="a2"/>
        <w:numPr>
          <w:ilvl w:val="1"/>
          <w:numId w:val="49"/>
        </w:numPr>
      </w:pPr>
      <w:r>
        <w:t>р</w:t>
      </w:r>
      <w:r w:rsidR="000F27C5">
        <w:t>ешить линеаризованное уравнение при нулевых начальных условия</w:t>
      </w:r>
      <w:r w:rsidR="000F27C5" w:rsidRPr="000F27C5">
        <w:t>;</w:t>
      </w:r>
    </w:p>
    <w:p w14:paraId="6CB75BF9" w14:textId="391D9F6B" w:rsidR="000F27C5" w:rsidRPr="000F27C5" w:rsidRDefault="00011414" w:rsidP="000F27C5">
      <w:pPr>
        <w:pStyle w:val="a2"/>
        <w:numPr>
          <w:ilvl w:val="1"/>
          <w:numId w:val="49"/>
        </w:numPr>
      </w:pPr>
      <w:r>
        <w:t>п</w:t>
      </w:r>
      <w:r w:rsidR="000F27C5">
        <w:t>о линеаризованному уравнению записать передаточную функцию</w:t>
      </w:r>
      <w:r w:rsidR="00DD4C94" w:rsidRPr="00DD4C94">
        <w:t>;</w:t>
      </w:r>
    </w:p>
    <w:p w14:paraId="7E1634C8" w14:textId="79B050C4" w:rsidR="000F27C5" w:rsidRDefault="000F27C5" w:rsidP="000F27C5">
      <w:pPr>
        <w:pStyle w:val="a2"/>
        <w:numPr>
          <w:ilvl w:val="0"/>
          <w:numId w:val="49"/>
        </w:numPr>
      </w:pPr>
      <w:r>
        <w:t>Используя свойства преобразования Лапласа и приложение 1, найти изображение по Лапласу для заданной функции</w:t>
      </w:r>
      <w:r w:rsidR="00EC4A6C" w:rsidRPr="00EC4A6C">
        <w:t>;</w:t>
      </w:r>
    </w:p>
    <w:p w14:paraId="1DF1C160" w14:textId="38767F11" w:rsidR="00EC4A6C" w:rsidRDefault="00C16144" w:rsidP="000F27C5">
      <w:pPr>
        <w:pStyle w:val="a2"/>
        <w:numPr>
          <w:ilvl w:val="0"/>
          <w:numId w:val="49"/>
        </w:numPr>
      </w:pPr>
      <w:r>
        <w:t>Дано уравнение в прямых разностях</w:t>
      </w:r>
      <w:r w:rsidR="004B3E78">
        <w:t>. Необходимо:</w:t>
      </w:r>
    </w:p>
    <w:p w14:paraId="491DA111" w14:textId="5BA51171" w:rsidR="004B3E78" w:rsidRPr="00BE5C19" w:rsidRDefault="00011414" w:rsidP="00011414">
      <w:pPr>
        <w:pStyle w:val="a2"/>
        <w:numPr>
          <w:ilvl w:val="1"/>
          <w:numId w:val="49"/>
        </w:numPr>
      </w:pPr>
      <w:r>
        <w:t xml:space="preserve">перейти от уравнения, использующего прямые </w:t>
      </w:r>
      <w:r w:rsidR="00BE5C19">
        <w:t>разности, к уравнению с применением оператора сдвига</w:t>
      </w:r>
      <w:r w:rsidR="00BE5C19" w:rsidRPr="00BE5C19">
        <w:t>;</w:t>
      </w:r>
    </w:p>
    <w:p w14:paraId="65B1F124" w14:textId="7BDE2B6D" w:rsidR="00BE5C19" w:rsidRPr="00BE5C19" w:rsidRDefault="00BE5C19" w:rsidP="00011414">
      <w:pPr>
        <w:pStyle w:val="a2"/>
        <w:numPr>
          <w:ilvl w:val="1"/>
          <w:numId w:val="49"/>
        </w:numPr>
      </w:pPr>
      <w:r>
        <w:t>решить это уравнение при нулевых начальных условиях</w:t>
      </w:r>
      <w:r w:rsidRPr="00BE5C19">
        <w:t>;</w:t>
      </w:r>
    </w:p>
    <w:p w14:paraId="28393555" w14:textId="69B3418F" w:rsidR="00BE5C19" w:rsidRPr="00BE5C19" w:rsidRDefault="00BE5C19" w:rsidP="00011414">
      <w:pPr>
        <w:pStyle w:val="a2"/>
        <w:numPr>
          <w:ilvl w:val="1"/>
          <w:numId w:val="49"/>
        </w:numPr>
      </w:pPr>
      <w:r>
        <w:t>записать импульсную передаточную функцию</w:t>
      </w:r>
      <w:r>
        <w:rPr>
          <w:lang w:val="en-US"/>
        </w:rPr>
        <w:t>;</w:t>
      </w:r>
    </w:p>
    <w:p w14:paraId="65507819" w14:textId="18E5B2C6" w:rsidR="00BE5C19" w:rsidRPr="00BE5C19" w:rsidRDefault="00BE5C19" w:rsidP="00011414">
      <w:pPr>
        <w:pStyle w:val="a2"/>
        <w:numPr>
          <w:ilvl w:val="1"/>
          <w:numId w:val="49"/>
        </w:numPr>
      </w:pPr>
      <w:r>
        <w:t xml:space="preserve">решить разностное уравнение с применением </w:t>
      </w:r>
      <w:r>
        <w:rPr>
          <w:lang w:val="en-US"/>
        </w:rPr>
        <w:t>z</w:t>
      </w:r>
      <w:r w:rsidRPr="00BE5C19">
        <w:t>-</w:t>
      </w:r>
      <w:r>
        <w:t>преобразования</w:t>
      </w:r>
      <w:r w:rsidRPr="00BE5C19">
        <w:t>;</w:t>
      </w:r>
    </w:p>
    <w:p w14:paraId="333262E2" w14:textId="1C8D2F07" w:rsidR="00BE5C19" w:rsidRDefault="00220BFF" w:rsidP="00BE5C19">
      <w:pPr>
        <w:pStyle w:val="a2"/>
        <w:numPr>
          <w:ilvl w:val="0"/>
          <w:numId w:val="49"/>
        </w:numPr>
      </w:pPr>
      <w:r>
        <w:t xml:space="preserve">Используя свойства </w:t>
      </w:r>
      <w:r>
        <w:rPr>
          <w:lang w:val="en-US"/>
        </w:rPr>
        <w:t>z</w:t>
      </w:r>
      <w:r w:rsidRPr="00220BFF">
        <w:t>-</w:t>
      </w:r>
      <w:r>
        <w:t xml:space="preserve">преобразования и приложение 1, найти </w:t>
      </w:r>
      <w:r>
        <w:rPr>
          <w:lang w:val="en-US"/>
        </w:rPr>
        <w:t>z</w:t>
      </w:r>
      <w:r w:rsidRPr="00220BFF">
        <w:t>-</w:t>
      </w:r>
      <w:r>
        <w:t>изображения заданной функции. Варианты исходных данных приведены в приложении 2.</w:t>
      </w:r>
    </w:p>
    <w:p w14:paraId="2A582BA2" w14:textId="77777777" w:rsidR="0082199A" w:rsidRDefault="0082199A"/>
    <w:p w14:paraId="62D063D6" w14:textId="77777777" w:rsidR="0082199A" w:rsidRPr="0082199A" w:rsidRDefault="0082199A"/>
    <w:p w14:paraId="799F1E7A" w14:textId="77777777" w:rsidR="00926829" w:rsidRDefault="00926829">
      <w:r>
        <w:br w:type="page"/>
      </w:r>
    </w:p>
    <w:p w14:paraId="6F742831" w14:textId="5F139194" w:rsidR="00926829" w:rsidRDefault="00365477" w:rsidP="00365477">
      <w:pPr>
        <w:pStyle w:val="1"/>
      </w:pPr>
      <w:r>
        <w:lastRenderedPageBreak/>
        <w:t>Ход работы</w:t>
      </w:r>
    </w:p>
    <w:p w14:paraId="7FB4A98E" w14:textId="77777777" w:rsidR="00926829" w:rsidRDefault="00926829" w:rsidP="0094265F"/>
    <w:p w14:paraId="0ECF9FA2" w14:textId="77777777" w:rsidR="00926829" w:rsidRDefault="00926829"/>
    <w:p w14:paraId="2263D259" w14:textId="5636C926" w:rsidR="00556B08" w:rsidRPr="00123114" w:rsidRDefault="00556B08">
      <w:r w:rsidRPr="00123114">
        <w:br w:type="page"/>
      </w:r>
    </w:p>
    <w:p w14:paraId="1907CAF2" w14:textId="77777777" w:rsidR="00B738F0" w:rsidRDefault="00B738F0" w:rsidP="00B738F0">
      <w:pPr>
        <w:pStyle w:val="1"/>
      </w:pPr>
      <w:r w:rsidRPr="00B738F0">
        <w:lastRenderedPageBreak/>
        <w:t>ЗАКЛЮЧЕНИЕ</w:t>
      </w:r>
    </w:p>
    <w:p w14:paraId="5B015F3C" w14:textId="0F7C2932" w:rsidR="00B738F0" w:rsidRDefault="00B738F0" w:rsidP="00C36B8E">
      <w:pPr>
        <w:pStyle w:val="af9"/>
      </w:pPr>
      <w:r w:rsidRPr="009720B7">
        <w:t>По результатам работы был изучен теоретический материал по теме «</w:t>
      </w:r>
      <w:r w:rsidR="00BE7449">
        <w:fldChar w:fldCharType="begin"/>
      </w:r>
      <w:r w:rsidR="00BE7449" w:rsidRPr="009720B7">
        <w:instrText xml:space="preserve"> </w:instrText>
      </w:r>
      <w:r w:rsidR="00BE7449">
        <w:instrText>REF</w:instrText>
      </w:r>
      <w:r w:rsidR="00BE7449" w:rsidRPr="009720B7">
        <w:instrText xml:space="preserve"> </w:instrText>
      </w:r>
      <w:r w:rsidR="00BE7449">
        <w:instrText>TitleThemeName</w:instrText>
      </w:r>
      <w:r w:rsidR="00BE7449" w:rsidRPr="009720B7">
        <w:instrText xml:space="preserve"> \</w:instrText>
      </w:r>
      <w:r w:rsidR="00BE7449">
        <w:instrText>h</w:instrText>
      </w:r>
      <w:r w:rsidR="00BE7449" w:rsidRPr="009720B7">
        <w:instrText xml:space="preserve"> </w:instrText>
      </w:r>
      <w:r w:rsidR="00BE7449">
        <w:fldChar w:fldCharType="separate"/>
      </w:r>
      <w:sdt>
        <w:sdtPr>
          <w:rPr>
            <w:kern w:val="0"/>
          </w:rPr>
          <w:alias w:val="Тема практической"/>
          <w:tag w:val="Тема практической"/>
          <w:id w:val="-1834445629"/>
          <w:placeholder>
            <w:docPart w:val="580DFA5257F048FCB592B7E158E669C3"/>
          </w:placeholder>
          <w:text/>
        </w:sdtPr>
        <w:sdtContent>
          <w:r w:rsidR="00FA45CD" w:rsidRPr="00464109">
            <w:rPr>
              <w:kern w:val="0"/>
            </w:rPr>
            <w:t>Разработка методик построения модели системы</w:t>
          </w:r>
        </w:sdtContent>
      </w:sdt>
      <w:r w:rsidR="00BE7449">
        <w:fldChar w:fldCharType="end"/>
      </w:r>
      <w:r w:rsidRPr="009720B7">
        <w:t xml:space="preserve">». </w:t>
      </w:r>
      <w:r w:rsidRPr="006A18AF">
        <w:t>Все поставленные цели и задачи были выполнены.</w:t>
      </w:r>
      <w:r w:rsidR="00AF190F" w:rsidRPr="006A18AF">
        <w:t xml:space="preserve"> Задания были выполнены и помогли лучше усвоить пройденный материал.</w:t>
      </w:r>
    </w:p>
    <w:p w14:paraId="22B529F0" w14:textId="77777777" w:rsidR="00CD1D32" w:rsidRDefault="00CD1D32" w:rsidP="00CD1D32"/>
    <w:p w14:paraId="2A62A46E" w14:textId="044B0BBB" w:rsidR="00F97F6E" w:rsidRDefault="00F97F6E">
      <w:r>
        <w:br w:type="page"/>
      </w:r>
    </w:p>
    <w:p w14:paraId="4E0DC1DA" w14:textId="1AE31CCA" w:rsidR="00CD1D32" w:rsidRDefault="00F97F6E" w:rsidP="00894684">
      <w:pPr>
        <w:pStyle w:val="1"/>
        <w:numPr>
          <w:ilvl w:val="0"/>
          <w:numId w:val="0"/>
        </w:numPr>
      </w:pPr>
      <w:r>
        <w:lastRenderedPageBreak/>
        <w:t>ПРИЛОЖЕНИЕ 1</w:t>
      </w:r>
    </w:p>
    <w:p w14:paraId="70BE4665" w14:textId="195284A2" w:rsidR="000A1FE0" w:rsidRDefault="000A1FE0" w:rsidP="000A1FE0">
      <w:pPr>
        <w:pStyle w:val="aff3"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 w:rsidR="00DA25A4">
        <w:t xml:space="preserve"> – </w:t>
      </w:r>
      <w:r w:rsidR="006F0804">
        <w:t>Преобразования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737940" w14:paraId="0DCF2792" w14:textId="77777777" w:rsidTr="00DC0A10">
        <w:tc>
          <w:tcPr>
            <w:tcW w:w="3209" w:type="dxa"/>
            <w:tcBorders>
              <w:bottom w:val="double" w:sz="4" w:space="0" w:color="auto"/>
            </w:tcBorders>
            <w:vAlign w:val="center"/>
          </w:tcPr>
          <w:p w14:paraId="5DD94BE2" w14:textId="6DD218B8" w:rsidR="00737940" w:rsidRPr="00DC0A10" w:rsidRDefault="00431D0C" w:rsidP="00DC0A10">
            <w:pPr>
              <w:jc w:val="center"/>
              <w:rPr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f</m:t>
                </m:r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(t)</m:t>
                </m:r>
              </m:oMath>
            </m:oMathPara>
          </w:p>
        </w:tc>
        <w:tc>
          <w:tcPr>
            <w:tcW w:w="3209" w:type="dxa"/>
            <w:tcBorders>
              <w:bottom w:val="double" w:sz="4" w:space="0" w:color="auto"/>
            </w:tcBorders>
            <w:vAlign w:val="center"/>
          </w:tcPr>
          <w:p w14:paraId="7440F7FD" w14:textId="6CC1148E" w:rsidR="00737940" w:rsidRPr="00431D0C" w:rsidRDefault="00431D0C" w:rsidP="00DC0A10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F(s)</w:t>
            </w:r>
          </w:p>
        </w:tc>
        <w:tc>
          <w:tcPr>
            <w:tcW w:w="3210" w:type="dxa"/>
            <w:tcBorders>
              <w:bottom w:val="double" w:sz="4" w:space="0" w:color="auto"/>
            </w:tcBorders>
            <w:vAlign w:val="center"/>
          </w:tcPr>
          <w:p w14:paraId="7B768B69" w14:textId="501677ED" w:rsidR="00737940" w:rsidRPr="00431D0C" w:rsidRDefault="00431D0C" w:rsidP="00DC0A10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F(z)</w:t>
            </w:r>
          </w:p>
        </w:tc>
      </w:tr>
      <w:tr w:rsidR="00737940" w14:paraId="6472C838" w14:textId="77777777" w:rsidTr="00DC0A10">
        <w:tc>
          <w:tcPr>
            <w:tcW w:w="3209" w:type="dxa"/>
            <w:tcBorders>
              <w:top w:val="double" w:sz="4" w:space="0" w:color="auto"/>
            </w:tcBorders>
            <w:vAlign w:val="center"/>
          </w:tcPr>
          <w:p w14:paraId="5F2DB938" w14:textId="4E28809F" w:rsidR="00737940" w:rsidRPr="00580E82" w:rsidRDefault="00580E82" w:rsidP="00DC0A10">
            <w:pPr>
              <w:jc w:val="center"/>
              <w:rPr>
                <w:i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δ(</m:t>
                </m:r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t)</m:t>
                </m:r>
              </m:oMath>
            </m:oMathPara>
          </w:p>
        </w:tc>
        <w:tc>
          <w:tcPr>
            <w:tcW w:w="3209" w:type="dxa"/>
            <w:tcBorders>
              <w:top w:val="double" w:sz="4" w:space="0" w:color="auto"/>
            </w:tcBorders>
            <w:vAlign w:val="center"/>
          </w:tcPr>
          <w:p w14:paraId="7827877C" w14:textId="28A4A445" w:rsidR="00737940" w:rsidRPr="009146F0" w:rsidRDefault="009146F0" w:rsidP="00DC0A10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3210" w:type="dxa"/>
            <w:tcBorders>
              <w:top w:val="double" w:sz="4" w:space="0" w:color="auto"/>
            </w:tcBorders>
            <w:vAlign w:val="center"/>
          </w:tcPr>
          <w:p w14:paraId="1F85A0B3" w14:textId="4F3EA92E" w:rsidR="00737940" w:rsidRPr="009146F0" w:rsidRDefault="009146F0" w:rsidP="00DC0A10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</w:tr>
      <w:tr w:rsidR="00737940" w14:paraId="1246B937" w14:textId="77777777" w:rsidTr="00DC0A10">
        <w:tc>
          <w:tcPr>
            <w:tcW w:w="3209" w:type="dxa"/>
            <w:vAlign w:val="center"/>
          </w:tcPr>
          <w:p w14:paraId="2277FA57" w14:textId="505521BA" w:rsidR="00737940" w:rsidRPr="009146F0" w:rsidRDefault="009146F0" w:rsidP="00DC0A10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1(t)</w:t>
            </w:r>
          </w:p>
        </w:tc>
        <w:tc>
          <w:tcPr>
            <w:tcW w:w="3209" w:type="dxa"/>
            <w:vAlign w:val="center"/>
          </w:tcPr>
          <w:p w14:paraId="6FCBA7F4" w14:textId="44A7F349" w:rsidR="00737940" w:rsidRPr="009146F0" w:rsidRDefault="009146F0" w:rsidP="00DC0A10">
            <w:pPr>
              <w:jc w:val="center"/>
              <w:rPr>
                <w:sz w:val="24"/>
                <w:szCs w:val="24"/>
                <w:lang w:val="en-US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s</m:t>
                    </m:r>
                  </m:den>
                </m:f>
              </m:oMath>
            </m:oMathPara>
          </w:p>
        </w:tc>
        <w:tc>
          <w:tcPr>
            <w:tcW w:w="3210" w:type="dxa"/>
            <w:vAlign w:val="center"/>
          </w:tcPr>
          <w:p w14:paraId="72F73F5D" w14:textId="211C90FB" w:rsidR="00737940" w:rsidRPr="007929BE" w:rsidRDefault="007929BE" w:rsidP="00DC0A10">
            <w:pPr>
              <w:jc w:val="center"/>
              <w:rPr>
                <w:i/>
                <w:sz w:val="24"/>
                <w:szCs w:val="24"/>
                <w:lang w:val="en-US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z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z-1</m:t>
                    </m:r>
                  </m:den>
                </m:f>
              </m:oMath>
            </m:oMathPara>
          </w:p>
        </w:tc>
      </w:tr>
      <w:tr w:rsidR="00737940" w14:paraId="3C554384" w14:textId="77777777" w:rsidTr="00DC0A10">
        <w:tc>
          <w:tcPr>
            <w:tcW w:w="3209" w:type="dxa"/>
            <w:vAlign w:val="center"/>
          </w:tcPr>
          <w:p w14:paraId="3E3C3225" w14:textId="5B550608" w:rsidR="00737940" w:rsidRPr="00DC0A10" w:rsidRDefault="00557FA0" w:rsidP="00DC0A10">
            <w:pPr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t</m:t>
                </m:r>
              </m:oMath>
            </m:oMathPara>
          </w:p>
        </w:tc>
        <w:tc>
          <w:tcPr>
            <w:tcW w:w="3209" w:type="dxa"/>
            <w:vAlign w:val="center"/>
          </w:tcPr>
          <w:p w14:paraId="265C9401" w14:textId="56254BC5" w:rsidR="00737940" w:rsidRPr="00557FA0" w:rsidRDefault="00557FA0" w:rsidP="00DC0A10">
            <w:pPr>
              <w:jc w:val="center"/>
              <w:rPr>
                <w:i/>
                <w:sz w:val="24"/>
                <w:szCs w:val="24"/>
                <w:lang w:val="en-US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s</m:t>
                        </m: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3210" w:type="dxa"/>
            <w:vAlign w:val="center"/>
          </w:tcPr>
          <w:p w14:paraId="48A6A6AE" w14:textId="0CC10675" w:rsidR="00737940" w:rsidRPr="00557FA0" w:rsidRDefault="00557FA0" w:rsidP="00DC0A10">
            <w:pPr>
              <w:jc w:val="center"/>
              <w:rPr>
                <w:i/>
                <w:sz w:val="24"/>
                <w:szCs w:val="24"/>
                <w:lang w:val="en-US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Tz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num>
                  <m:den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  <w:lang w:val="en-US"/>
                              </w:rPr>
                              <m:t>z-1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  <w:lang w:val="en-US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</w:tr>
      <w:tr w:rsidR="00737940" w14:paraId="39CAD002" w14:textId="77777777" w:rsidTr="00DC0A10">
        <w:tc>
          <w:tcPr>
            <w:tcW w:w="3209" w:type="dxa"/>
            <w:vAlign w:val="center"/>
          </w:tcPr>
          <w:p w14:paraId="2E0C04C8" w14:textId="26C00DED" w:rsidR="00737940" w:rsidRPr="008C43AB" w:rsidRDefault="008C43AB" w:rsidP="00DC0A10">
            <w:pPr>
              <w:jc w:val="center"/>
              <w:rPr>
                <w:i/>
                <w:sz w:val="24"/>
                <w:szCs w:val="24"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-at</m:t>
                    </m:r>
                  </m:sup>
                </m:sSup>
              </m:oMath>
            </m:oMathPara>
          </w:p>
        </w:tc>
        <w:tc>
          <w:tcPr>
            <w:tcW w:w="3209" w:type="dxa"/>
            <w:vAlign w:val="center"/>
          </w:tcPr>
          <w:p w14:paraId="1E2040BA" w14:textId="603762DA" w:rsidR="00737940" w:rsidRPr="005F1F73" w:rsidRDefault="005F1F73" w:rsidP="00DC0A10">
            <w:pPr>
              <w:jc w:val="center"/>
              <w:rPr>
                <w:i/>
                <w:sz w:val="24"/>
                <w:szCs w:val="24"/>
                <w:lang w:val="en-US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s+a</m:t>
                    </m:r>
                  </m:den>
                </m:f>
              </m:oMath>
            </m:oMathPara>
          </w:p>
        </w:tc>
        <w:tc>
          <w:tcPr>
            <w:tcW w:w="3210" w:type="dxa"/>
            <w:vAlign w:val="center"/>
          </w:tcPr>
          <w:p w14:paraId="565FF1C4" w14:textId="265630A9" w:rsidR="00737940" w:rsidRPr="00EA5458" w:rsidRDefault="00EA5458" w:rsidP="00DC0A10">
            <w:pPr>
              <w:jc w:val="center"/>
              <w:rPr>
                <w:i/>
                <w:sz w:val="24"/>
                <w:szCs w:val="24"/>
                <w:lang w:val="en-US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z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z-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-aT</m:t>
                        </m:r>
                      </m:sup>
                    </m:sSup>
                  </m:den>
                </m:f>
              </m:oMath>
            </m:oMathPara>
          </w:p>
        </w:tc>
      </w:tr>
      <w:tr w:rsidR="00737940" w14:paraId="24FE4EC2" w14:textId="77777777" w:rsidTr="00DC0A10">
        <w:tc>
          <w:tcPr>
            <w:tcW w:w="3209" w:type="dxa"/>
            <w:vAlign w:val="center"/>
          </w:tcPr>
          <w:p w14:paraId="349AB478" w14:textId="401E2734" w:rsidR="00737940" w:rsidRPr="0028193C" w:rsidRDefault="0028193C" w:rsidP="00DC0A10">
            <w:pPr>
              <w:jc w:val="center"/>
              <w:rPr>
                <w:i/>
                <w:sz w:val="24"/>
                <w:szCs w:val="24"/>
                <w:lang w:val="en-US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sin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wt</m:t>
                    </m:r>
                  </m:e>
                </m:d>
              </m:oMath>
            </m:oMathPara>
          </w:p>
        </w:tc>
        <w:tc>
          <w:tcPr>
            <w:tcW w:w="3209" w:type="dxa"/>
            <w:vAlign w:val="center"/>
          </w:tcPr>
          <w:p w14:paraId="2E0A2DF8" w14:textId="02EB86FB" w:rsidR="00737940" w:rsidRPr="00BE1789" w:rsidRDefault="00BE1789" w:rsidP="00DC0A10">
            <w:pPr>
              <w:jc w:val="center"/>
              <w:rPr>
                <w:sz w:val="24"/>
                <w:szCs w:val="24"/>
                <w:lang w:val="en-US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w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p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en-US"/>
                              </w:rPr>
                              <m:t>s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en-US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+w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3210" w:type="dxa"/>
            <w:vAlign w:val="center"/>
          </w:tcPr>
          <w:p w14:paraId="57925CC8" w14:textId="2E5952D0" w:rsidR="00737940" w:rsidRPr="00C12623" w:rsidRDefault="00FD0FE5" w:rsidP="00DC0A10">
            <w:pPr>
              <w:jc w:val="center"/>
              <w:rPr>
                <w:i/>
                <w:sz w:val="24"/>
                <w:szCs w:val="24"/>
                <w:lang w:val="en-US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z⋅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sin</m:t>
                        </m: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en-US"/>
                              </w:rPr>
                              <m:t>wT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e>
                        </m:d>
                      </m:e>
                    </m:func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z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-2⋅z⋅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cos</m:t>
                        </m: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en-US"/>
                              </w:rPr>
                              <m:t>wT</m:t>
                            </m:r>
                          </m:e>
                        </m:d>
                      </m:e>
                    </m:func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+1</m:t>
                    </m:r>
                  </m:den>
                </m:f>
              </m:oMath>
            </m:oMathPara>
          </w:p>
        </w:tc>
      </w:tr>
      <w:tr w:rsidR="00737940" w14:paraId="34C0FC74" w14:textId="77777777" w:rsidTr="00DC0A10">
        <w:tc>
          <w:tcPr>
            <w:tcW w:w="3209" w:type="dxa"/>
            <w:vAlign w:val="center"/>
          </w:tcPr>
          <w:p w14:paraId="4B2023BF" w14:textId="3C35BB9D" w:rsidR="00737940" w:rsidRPr="0028193C" w:rsidRDefault="0028193C" w:rsidP="00DC0A10">
            <w:pPr>
              <w:jc w:val="center"/>
              <w:rPr>
                <w:i/>
                <w:sz w:val="24"/>
                <w:szCs w:val="24"/>
                <w:lang w:val="en-US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cos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wt</m:t>
                    </m:r>
                  </m:e>
                </m:d>
              </m:oMath>
            </m:oMathPara>
          </w:p>
        </w:tc>
        <w:tc>
          <w:tcPr>
            <w:tcW w:w="3209" w:type="dxa"/>
            <w:vAlign w:val="center"/>
          </w:tcPr>
          <w:p w14:paraId="2B0823DD" w14:textId="6DA36966" w:rsidR="00737940" w:rsidRPr="00DC0A10" w:rsidRDefault="00A04B98" w:rsidP="00DC0A10">
            <w:pPr>
              <w:jc w:val="center"/>
              <w:rPr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s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p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en-US"/>
                              </w:rPr>
                              <m:t>s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en-US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+w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3210" w:type="dxa"/>
            <w:vAlign w:val="center"/>
          </w:tcPr>
          <w:p w14:paraId="7254A814" w14:textId="13592779" w:rsidR="00737940" w:rsidRPr="00DC0A10" w:rsidRDefault="008A39A4" w:rsidP="00DC0A10">
            <w:pPr>
              <w:jc w:val="center"/>
              <w:rPr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z⋅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(z-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cos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en-US"/>
                              </w:rPr>
                              <m:t>wT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e>
                        </m:d>
                      </m:e>
                    </m:func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)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z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-2⋅z⋅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cos</m:t>
                        </m: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en-US"/>
                              </w:rPr>
                              <m:t>wT</m:t>
                            </m:r>
                          </m:e>
                        </m:d>
                      </m:e>
                    </m:func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+1</m:t>
                    </m:r>
                  </m:den>
                </m:f>
              </m:oMath>
            </m:oMathPara>
          </w:p>
        </w:tc>
      </w:tr>
    </w:tbl>
    <w:p w14:paraId="6D50D995" w14:textId="77777777" w:rsidR="004A0E57" w:rsidRDefault="004A0E57" w:rsidP="000C105A">
      <w:pPr>
        <w:rPr>
          <w:lang w:val="en-US"/>
        </w:rPr>
      </w:pPr>
    </w:p>
    <w:p w14:paraId="2F8115A0" w14:textId="77777777" w:rsidR="00DB739B" w:rsidRPr="00DB739B" w:rsidRDefault="00DB739B" w:rsidP="000C105A">
      <w:pPr>
        <w:rPr>
          <w:lang w:val="en-US"/>
        </w:rPr>
      </w:pPr>
    </w:p>
    <w:p w14:paraId="23667EDE" w14:textId="6D2DABB5" w:rsidR="00AB6D0D" w:rsidRDefault="00AB6D0D">
      <w:r>
        <w:br w:type="page"/>
      </w:r>
    </w:p>
    <w:p w14:paraId="0C213778" w14:textId="2A3A9FA3" w:rsidR="00153A67" w:rsidRDefault="001D6574" w:rsidP="001D6574">
      <w:pPr>
        <w:pStyle w:val="1"/>
        <w:numPr>
          <w:ilvl w:val="0"/>
          <w:numId w:val="0"/>
        </w:numPr>
      </w:pPr>
      <w:r>
        <w:lastRenderedPageBreak/>
        <w:t>ПРИЛОЖЕНИЕ 2</w:t>
      </w:r>
    </w:p>
    <w:p w14:paraId="242E059E" w14:textId="780D9E7B" w:rsidR="00220FC9" w:rsidRPr="008C06A7" w:rsidRDefault="00300057" w:rsidP="00C97615">
      <w:pPr>
        <w:pStyle w:val="a2"/>
        <w:numPr>
          <w:ilvl w:val="0"/>
          <w:numId w:val="50"/>
        </w:numPr>
      </w:pPr>
      <m:oMath>
        <m:acc>
          <m:accPr>
            <m:chr m:val="̈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y</m:t>
            </m:r>
          </m:e>
        </m:acc>
        <m:r>
          <w:rPr>
            <w:rFonts w:ascii="Cambria Math" w:hAnsi="Cambria Math"/>
          </w:rPr>
          <m:t>+</m:t>
        </m:r>
        <m:r>
          <w:rPr>
            <w:rFonts w:ascii="Cambria Math" w:hAnsi="Cambria Math"/>
            <w:lang w:val="en-US"/>
          </w:rPr>
          <m:t>2</m:t>
        </m:r>
        <m:acc>
          <m:accPr>
            <m:chr m:val="̇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y</m:t>
            </m:r>
          </m:e>
        </m:acc>
        <m:r>
          <w:rPr>
            <w:rFonts w:ascii="Cambria Math" w:hAnsi="Cambria Math"/>
            <w:lang w:val="en-US"/>
          </w:rPr>
          <m:t>y+3y</m:t>
        </m:r>
        <m:r>
          <w:rPr>
            <w:rFonts w:ascii="Cambria Math" w:hAnsi="Cambria Math"/>
            <w:lang w:val="en-US"/>
          </w:rPr>
          <m:t>=r</m:t>
        </m:r>
        <m:r>
          <w:rPr>
            <w:rFonts w:ascii="Cambria Math" w:eastAsiaTheme="minorEastAsia" w:hAnsi="Cambria Math"/>
            <w:lang w:val="en-US"/>
          </w:rPr>
          <m:t>,r=1(t)</m:t>
        </m:r>
      </m:oMath>
      <w:r w:rsidR="008C06A7">
        <w:rPr>
          <w:rFonts w:eastAsiaTheme="minorEastAsia"/>
          <w:lang w:val="en-US"/>
        </w:rPr>
        <w:t>;</w:t>
      </w:r>
    </w:p>
    <w:p w14:paraId="4FD23667" w14:textId="0D36077B" w:rsidR="008C06A7" w:rsidRPr="007A1A92" w:rsidRDefault="008C06A7" w:rsidP="00C97615">
      <w:pPr>
        <w:pStyle w:val="a2"/>
        <w:numPr>
          <w:ilvl w:val="0"/>
          <w:numId w:val="50"/>
        </w:numPr>
      </w:pPr>
      <m:oMath>
        <m:r>
          <w:rPr>
            <w:rFonts w:ascii="Cambria Math" w:hAnsi="Cambria Math"/>
          </w:rPr>
          <m:t>t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e</m:t>
            </m:r>
          </m:e>
          <m:sup>
            <m:r>
              <w:rPr>
                <w:rFonts w:ascii="Cambria Math" w:hAnsi="Cambria Math"/>
                <w:lang w:val="en-US"/>
              </w:rPr>
              <m:t>-</m:t>
            </m:r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t+1</m:t>
                </m:r>
              </m:e>
            </m:d>
          </m:sup>
        </m:sSup>
      </m:oMath>
      <w:r>
        <w:rPr>
          <w:rFonts w:eastAsiaTheme="minorEastAsia"/>
          <w:lang w:val="en-US"/>
        </w:rPr>
        <w:t>;</w:t>
      </w:r>
    </w:p>
    <w:p w14:paraId="7C22197A" w14:textId="66E48403" w:rsidR="007A1A92" w:rsidRPr="008E3A4B" w:rsidRDefault="008E3A4B" w:rsidP="00C97615">
      <w:pPr>
        <w:pStyle w:val="a2"/>
        <w:numPr>
          <w:ilvl w:val="0"/>
          <w:numId w:val="50"/>
        </w:numPr>
        <w:rPr>
          <w:rFonts w:eastAsiaTheme="minorEastAsia"/>
        </w:rPr>
      </w:pPr>
      <m:oMath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∆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r>
          <w:rPr>
            <w:rFonts w:ascii="Cambria Math" w:hAnsi="Cambria Math"/>
            <w:lang w:val="en-US"/>
          </w:rPr>
          <m:t>y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k</m:t>
            </m:r>
          </m:e>
        </m:d>
        <m:r>
          <w:rPr>
            <w:rFonts w:ascii="Cambria Math" w:hAnsi="Cambria Math"/>
            <w:lang w:val="en-US"/>
          </w:rPr>
          <m:t>-2</m:t>
        </m:r>
        <m:r>
          <w:rPr>
            <w:rFonts w:ascii="Cambria Math" w:hAnsi="Cambria Math"/>
            <w:lang w:val="en-US"/>
          </w:rPr>
          <m:t>∆</m:t>
        </m:r>
        <m:r>
          <w:rPr>
            <w:rFonts w:ascii="Cambria Math" w:hAnsi="Cambria Math"/>
            <w:lang w:val="en-US"/>
          </w:rPr>
          <m:t>y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k</m:t>
            </m:r>
          </m:e>
        </m:d>
        <m:r>
          <w:rPr>
            <w:rFonts w:ascii="Cambria Math" w:hAnsi="Cambria Math"/>
            <w:lang w:val="en-US"/>
          </w:rPr>
          <m:t>+y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k</m:t>
            </m:r>
          </m:e>
        </m:d>
        <m:r>
          <w:rPr>
            <w:rFonts w:ascii="Cambria Math" w:hAnsi="Cambria Math"/>
            <w:lang w:val="en-US"/>
          </w:rPr>
          <m:t>=1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k</m:t>
            </m:r>
          </m:e>
        </m:d>
        <m:r>
          <w:rPr>
            <w:rFonts w:ascii="Cambria Math" w:hAnsi="Cambria Math"/>
            <w:lang w:val="en-US"/>
          </w:rPr>
          <w:br/>
        </m:r>
      </m:oMath>
      <w:sdt>
        <w:sdtPr>
          <w:rPr>
            <w:rFonts w:ascii="Cambria Math" w:eastAsiaTheme="minorEastAsia" w:hAnsi="Cambria Math"/>
            <w:i/>
          </w:rPr>
          <w:id w:val="-1320645213"/>
          <w:placeholder>
            <w:docPart w:val="DefaultPlaceholder_2098659788"/>
          </w:placeholder>
          <w:temporary/>
          <w:showingPlcHdr/>
          <w:equation/>
        </w:sdtPr>
        <w:sdtContent>
          <m:oMathPara>
            <m:oMath>
              <m:r>
                <w:rPr>
                  <w:rStyle w:val="af8"/>
                  <w:rFonts w:ascii="Cambria Math" w:hAnsi="Cambria Math"/>
                </w:rPr>
                <m:t>Место для уравнения.</m:t>
              </m:r>
            </m:oMath>
          </m:oMathPara>
        </w:sdtContent>
      </w:sdt>
      <m:oMathPara>
        <m:oMath>
          <m:r>
            <w:rPr>
              <w:rFonts w:eastAsiaTheme="minorEastAsia"/>
              <w:lang w:val="en-US"/>
            </w:rPr>
            <w:br/>
          </m:r>
        </m:oMath>
        <m:oMath>
          <m:r>
            <w:rPr>
              <w:rFonts w:ascii="Cambria Math" w:eastAsiaTheme="minorEastAsia" w:hAnsi="Cambria Math"/>
            </w:rPr>
            <m:t>l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k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 xml:space="preserve">l </m:t>
                  </m:r>
                  <m:r>
                    <w:rPr>
                      <w:rFonts w:ascii="Cambria Math" w:eastAsiaTheme="minorEastAsia" w:hAnsi="Cambria Math"/>
                    </w:rPr>
                    <m:t xml:space="preserve">при </m:t>
                  </m:r>
                  <m:r>
                    <w:rPr>
                      <w:rFonts w:ascii="Cambria Math" w:eastAsiaTheme="minorEastAsia" w:hAnsi="Cambria Math"/>
                      <w:lang w:val="en-US"/>
                    </w:rPr>
                    <m:t>k≥0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 xml:space="preserve">0 </m:t>
                  </m:r>
                  <m:r>
                    <w:rPr>
                      <w:rFonts w:ascii="Cambria Math" w:eastAsiaTheme="minorEastAsia" w:hAnsi="Cambria Math"/>
                    </w:rPr>
                    <m:t xml:space="preserve">при </m:t>
                  </m:r>
                  <m:r>
                    <w:rPr>
                      <w:rFonts w:ascii="Cambria Math" w:eastAsiaTheme="minorEastAsia" w:hAnsi="Cambria Math"/>
                      <w:lang w:val="en-US"/>
                    </w:rPr>
                    <m:t>k&lt;0</m:t>
                  </m:r>
                </m:e>
              </m:eqArr>
            </m:e>
          </m:d>
          <m:r>
            <w:rPr>
              <w:rFonts w:eastAsiaTheme="minorEastAsia"/>
              <w:lang w:val="en-US"/>
            </w:rPr>
            <w:br/>
          </m:r>
        </m:oMath>
        <w:sdt>
          <w:sdtPr>
            <w:rPr>
              <w:rFonts w:ascii="Cambria Math" w:eastAsiaTheme="minorEastAsia" w:hAnsi="Cambria Math"/>
              <w:i/>
            </w:rPr>
            <w:id w:val="-184672062"/>
            <w:placeholder>
              <w:docPart w:val="DefaultPlaceholder_2098659788"/>
            </w:placeholder>
            <w:temporary/>
            <w:showingPlcHdr/>
            <w:equation/>
          </w:sdtPr>
          <w:sdtContent>
            <m:oMath>
              <m:r>
                <w:rPr>
                  <w:rStyle w:val="af8"/>
                  <w:rFonts w:ascii="Cambria Math" w:hAnsi="Cambria Math"/>
                </w:rPr>
                <m:t>Место для уравнения.</m:t>
              </m:r>
            </m:oMath>
          </w:sdtContent>
        </w:sdt>
      </m:oMathPara>
    </w:p>
    <w:p w14:paraId="07D68B86" w14:textId="17B6ACE7" w:rsidR="008E3A4B" w:rsidRPr="00B414A4" w:rsidRDefault="00FD3119" w:rsidP="00B414A4">
      <w:pPr>
        <w:pStyle w:val="a2"/>
        <w:numPr>
          <w:ilvl w:val="0"/>
          <w:numId w:val="50"/>
        </w:numPr>
        <w:rPr>
          <w:rFonts w:eastAsiaTheme="minorEastAsia"/>
        </w:rPr>
      </w:pPr>
      <m:oMath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sin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en-US"/>
                  </w:rPr>
                  <m:t>t</m:t>
                </m:r>
              </m:e>
            </m:d>
            <m:r>
              <w:rPr>
                <w:rFonts w:ascii="Cambria Math" w:hAnsi="Cambria Math"/>
                <w:sz w:val="24"/>
                <w:szCs w:val="24"/>
              </w:rPr>
              <m:t>⋅</m:t>
            </m:r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e</m:t>
                </m: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e>
              <m: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-t</m:t>
                </m:r>
              </m:sup>
            </m:sSup>
          </m:e>
        </m:func>
      </m:oMath>
      <w:r w:rsidR="002153DC">
        <w:rPr>
          <w:rFonts w:eastAsiaTheme="minorEastAsia"/>
          <w:lang w:val="en-US"/>
        </w:rPr>
        <w:t>.</w:t>
      </w:r>
    </w:p>
    <w:p w14:paraId="7C5DFA30" w14:textId="77777777" w:rsidR="00220FC9" w:rsidRDefault="00220FC9" w:rsidP="00220FC9"/>
    <w:p w14:paraId="67220F4D" w14:textId="77777777" w:rsidR="00220FC9" w:rsidRPr="00DB739B" w:rsidRDefault="00220FC9" w:rsidP="00220FC9">
      <w:pPr>
        <w:rPr>
          <w:lang w:val="en-US"/>
        </w:rPr>
      </w:pPr>
    </w:p>
    <w:sectPr w:rsidR="00220FC9" w:rsidRPr="00DB739B" w:rsidSect="00552A03">
      <w:footerReference w:type="default" r:id="rId8"/>
      <w:pgSz w:w="11906" w:h="16838"/>
      <w:pgMar w:top="1134" w:right="567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445F22" w14:textId="77777777" w:rsidR="00913FFA" w:rsidRDefault="00913FFA" w:rsidP="00552A03">
      <w:r>
        <w:separator/>
      </w:r>
    </w:p>
    <w:p w14:paraId="7B024742" w14:textId="77777777" w:rsidR="00913FFA" w:rsidRDefault="00913FFA"/>
  </w:endnote>
  <w:endnote w:type="continuationSeparator" w:id="0">
    <w:p w14:paraId="113B2E73" w14:textId="77777777" w:rsidR="00913FFA" w:rsidRDefault="00913FFA" w:rsidP="00552A03">
      <w:r>
        <w:continuationSeparator/>
      </w:r>
    </w:p>
    <w:p w14:paraId="2671A122" w14:textId="77777777" w:rsidR="00913FFA" w:rsidRDefault="00913FF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28229505"/>
      <w:docPartObj>
        <w:docPartGallery w:val="Page Numbers (Bottom of Page)"/>
        <w:docPartUnique/>
      </w:docPartObj>
    </w:sdtPr>
    <w:sdtContent>
      <w:p w14:paraId="4461832C" w14:textId="77777777" w:rsidR="00552A03" w:rsidRDefault="00552A03">
        <w:pPr>
          <w:pStyle w:val="af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BF20620" w14:textId="77777777" w:rsidR="00552A03" w:rsidRDefault="00552A03">
    <w:pPr>
      <w:pStyle w:val="af6"/>
    </w:pPr>
  </w:p>
  <w:p w14:paraId="224A7205" w14:textId="77777777" w:rsidR="004B56C5" w:rsidRDefault="004B56C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DB9DFC" w14:textId="77777777" w:rsidR="00913FFA" w:rsidRDefault="00913FFA" w:rsidP="00552A03">
      <w:r>
        <w:separator/>
      </w:r>
    </w:p>
    <w:p w14:paraId="0E488EC9" w14:textId="77777777" w:rsidR="00913FFA" w:rsidRDefault="00913FFA"/>
  </w:footnote>
  <w:footnote w:type="continuationSeparator" w:id="0">
    <w:p w14:paraId="11EEFC0C" w14:textId="77777777" w:rsidR="00913FFA" w:rsidRDefault="00913FFA" w:rsidP="00552A03">
      <w:r>
        <w:continuationSeparator/>
      </w:r>
    </w:p>
    <w:p w14:paraId="184823AA" w14:textId="77777777" w:rsidR="00913FFA" w:rsidRDefault="00913FFA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8"/>
    <w:multiLevelType w:val="singleLevel"/>
    <w:tmpl w:val="ED0EF774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4973DD9"/>
    <w:multiLevelType w:val="multilevel"/>
    <w:tmpl w:val="DACAF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AF7A52"/>
    <w:multiLevelType w:val="hybridMultilevel"/>
    <w:tmpl w:val="9ABA5720"/>
    <w:lvl w:ilvl="0" w:tplc="F24E63AE">
      <w:start w:val="1"/>
      <w:numFmt w:val="decimal"/>
      <w:suff w:val="space"/>
      <w:lvlText w:val="%1"/>
      <w:lvlJc w:val="left"/>
      <w:pPr>
        <w:ind w:left="1068" w:hanging="360"/>
      </w:pPr>
      <w:rPr>
        <w:rFonts w:asciiTheme="minorHAnsi" w:hAnsiTheme="minorHAnsi" w:hint="default"/>
        <w:b/>
        <w:bCs/>
        <w:i w:val="0"/>
        <w:color w:val="000000" w:themeColor="text1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138E53FD"/>
    <w:multiLevelType w:val="multilevel"/>
    <w:tmpl w:val="A396494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5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28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3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7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84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27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704" w:hanging="2160"/>
      </w:pPr>
      <w:rPr>
        <w:rFonts w:hint="default"/>
      </w:rPr>
    </w:lvl>
  </w:abstractNum>
  <w:abstractNum w:abstractNumId="4" w15:restartNumberingAfterBreak="0">
    <w:nsid w:val="1518610D"/>
    <w:multiLevelType w:val="multilevel"/>
    <w:tmpl w:val="48B8390A"/>
    <w:styleLink w:val="a0"/>
    <w:lvl w:ilvl="0">
      <w:start w:val="1"/>
      <w:numFmt w:val="decimal"/>
      <w:suff w:val="space"/>
      <w:lvlText w:val="%1"/>
      <w:lvlJc w:val="left"/>
      <w:pPr>
        <w:ind w:left="936" w:hanging="227"/>
      </w:pPr>
      <w:rPr>
        <w:rFonts w:asciiTheme="minorHAnsi" w:hAnsiTheme="minorHAnsi" w:hint="default"/>
        <w:sz w:val="28"/>
      </w:r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8DD1035"/>
    <w:multiLevelType w:val="multilevel"/>
    <w:tmpl w:val="297CE3F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1945301A"/>
    <w:multiLevelType w:val="multilevel"/>
    <w:tmpl w:val="D33AE1DE"/>
    <w:lvl w:ilvl="0">
      <w:start w:val="1"/>
      <w:numFmt w:val="decimal"/>
      <w:suff w:val="space"/>
      <w:lvlText w:val="%1"/>
      <w:lvlJc w:val="left"/>
      <w:pPr>
        <w:ind w:left="936" w:hanging="227"/>
      </w:pPr>
      <w:rPr>
        <w:rFonts w:asciiTheme="minorHAnsi" w:hAnsiTheme="minorHAnsi" w:hint="default"/>
        <w:sz w:val="28"/>
      </w:r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20BD311A"/>
    <w:multiLevelType w:val="hybridMultilevel"/>
    <w:tmpl w:val="48B8390A"/>
    <w:lvl w:ilvl="0" w:tplc="831658C8">
      <w:start w:val="1"/>
      <w:numFmt w:val="decimal"/>
      <w:pStyle w:val="a1"/>
      <w:suff w:val="space"/>
      <w:lvlText w:val="%1"/>
      <w:lvlJc w:val="left"/>
      <w:pPr>
        <w:ind w:left="936" w:hanging="22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20F34061"/>
    <w:multiLevelType w:val="hybridMultilevel"/>
    <w:tmpl w:val="FD8A50E2"/>
    <w:lvl w:ilvl="0" w:tplc="9E3836F2">
      <w:start w:val="1"/>
      <w:numFmt w:val="decimal"/>
      <w:suff w:val="space"/>
      <w:lvlText w:val="%1"/>
      <w:lvlJc w:val="left"/>
      <w:pPr>
        <w:ind w:left="1429" w:hanging="360"/>
      </w:pPr>
      <w:rPr>
        <w:rFonts w:asciiTheme="minorHAnsi" w:hAnsiTheme="minorHAnsi" w:hint="default"/>
        <w:b w:val="0"/>
        <w:i w:val="0"/>
        <w:color w:val="000000" w:themeColor="text1"/>
        <w:sz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2D2948C8"/>
    <w:multiLevelType w:val="multilevel"/>
    <w:tmpl w:val="B31EF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D5366D9"/>
    <w:multiLevelType w:val="multilevel"/>
    <w:tmpl w:val="E280E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464C0B"/>
    <w:multiLevelType w:val="hybridMultilevel"/>
    <w:tmpl w:val="0E96E148"/>
    <w:lvl w:ilvl="0" w:tplc="23025A6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position w:val="0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52C04454"/>
    <w:multiLevelType w:val="multilevel"/>
    <w:tmpl w:val="7FAEB65A"/>
    <w:lvl w:ilvl="0">
      <w:start w:val="1"/>
      <w:numFmt w:val="decimal"/>
      <w:suff w:val="space"/>
      <w:lvlText w:val="%1"/>
      <w:lvlJc w:val="left"/>
      <w:pPr>
        <w:ind w:left="709" w:hanging="709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786" w:hanging="1077"/>
      </w:pPr>
      <w:rPr>
        <w:rFonts w:hint="default"/>
      </w:rPr>
    </w:lvl>
    <w:lvl w:ilvl="2">
      <w:start w:val="1"/>
      <w:numFmt w:val="decimal"/>
      <w:lvlText w:val="%3.%2.1"/>
      <w:lvlJc w:val="right"/>
      <w:pPr>
        <w:ind w:left="2863" w:hanging="709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940" w:hanging="709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5017" w:hanging="709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6094" w:hanging="709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7171" w:hanging="709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8248" w:hanging="709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9325" w:hanging="709"/>
      </w:pPr>
      <w:rPr>
        <w:rFonts w:hint="default"/>
      </w:rPr>
    </w:lvl>
  </w:abstractNum>
  <w:abstractNum w:abstractNumId="13" w15:restartNumberingAfterBreak="0">
    <w:nsid w:val="5F411DA9"/>
    <w:multiLevelType w:val="hybridMultilevel"/>
    <w:tmpl w:val="479C7D54"/>
    <w:lvl w:ilvl="0" w:tplc="D982E1F6">
      <w:start w:val="1"/>
      <w:numFmt w:val="bullet"/>
      <w:suff w:val="space"/>
      <w:lvlText w:val=""/>
      <w:lvlJc w:val="left"/>
      <w:pPr>
        <w:ind w:left="0" w:firstLine="0"/>
      </w:pPr>
      <w:rPr>
        <w:rFonts w:ascii="Symbol" w:hAnsi="Symbol" w:hint="default"/>
        <w:position w:val="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CD20747"/>
    <w:multiLevelType w:val="hybridMultilevel"/>
    <w:tmpl w:val="71D21ECA"/>
    <w:lvl w:ilvl="0" w:tplc="9864D6EC">
      <w:start w:val="1"/>
      <w:numFmt w:val="decimal"/>
      <w:lvlText w:val="%1"/>
      <w:lvlJc w:val="left"/>
      <w:pPr>
        <w:ind w:left="720" w:hanging="360"/>
      </w:pPr>
      <w:rPr>
        <w:rFonts w:asciiTheme="minorHAnsi" w:hAnsiTheme="minorHAnsi" w:hint="default"/>
        <w:b w:val="0"/>
        <w:i w:val="0"/>
        <w:color w:val="000000" w:themeColor="text1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E9523CA"/>
    <w:multiLevelType w:val="multilevel"/>
    <w:tmpl w:val="6D7C8858"/>
    <w:lvl w:ilvl="0">
      <w:start w:val="1"/>
      <w:numFmt w:val="decimal"/>
      <w:pStyle w:val="a2"/>
      <w:suff w:val="space"/>
      <w:lvlText w:val="%1"/>
      <w:lvlJc w:val="left"/>
      <w:pPr>
        <w:ind w:left="0" w:firstLine="709"/>
      </w:pPr>
      <w:rPr>
        <w:rFonts w:asciiTheme="minorHAnsi" w:hAnsiTheme="minorHAnsi" w:hint="default"/>
        <w:sz w:val="28"/>
      </w:rPr>
    </w:lvl>
    <w:lvl w:ilvl="1">
      <w:start w:val="1"/>
      <w:numFmt w:val="lowerLetter"/>
      <w:suff w:val="space"/>
      <w:lvlText w:val="%2"/>
      <w:lvlJc w:val="left"/>
      <w:pPr>
        <w:ind w:left="0" w:firstLine="709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abstractNum w:abstractNumId="16" w15:restartNumberingAfterBreak="0">
    <w:nsid w:val="72AC72C8"/>
    <w:multiLevelType w:val="multilevel"/>
    <w:tmpl w:val="71C65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3166E66"/>
    <w:multiLevelType w:val="hybridMultilevel"/>
    <w:tmpl w:val="1D3621C4"/>
    <w:lvl w:ilvl="0" w:tplc="9864D6EC">
      <w:start w:val="1"/>
      <w:numFmt w:val="decimal"/>
      <w:lvlText w:val="%1"/>
      <w:lvlJc w:val="left"/>
      <w:pPr>
        <w:ind w:left="1428" w:hanging="360"/>
      </w:pPr>
      <w:rPr>
        <w:rFonts w:asciiTheme="minorHAnsi" w:hAnsiTheme="minorHAnsi" w:hint="default"/>
        <w:b w:val="0"/>
        <w:i w:val="0"/>
        <w:color w:val="000000" w:themeColor="text1"/>
        <w:sz w:val="28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8" w15:restartNumberingAfterBreak="0">
    <w:nsid w:val="73C646CC"/>
    <w:multiLevelType w:val="multilevel"/>
    <w:tmpl w:val="48B8390A"/>
    <w:numStyleLink w:val="a0"/>
  </w:abstractNum>
  <w:abstractNum w:abstractNumId="19" w15:restartNumberingAfterBreak="0">
    <w:nsid w:val="79370758"/>
    <w:multiLevelType w:val="multilevel"/>
    <w:tmpl w:val="ABF20C0C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0" w:firstLine="709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0" w:firstLine="709"/>
      </w:pPr>
      <w:rPr>
        <w:rFonts w:hint="default"/>
      </w:rPr>
    </w:lvl>
  </w:abstractNum>
  <w:abstractNum w:abstractNumId="20" w15:restartNumberingAfterBreak="0">
    <w:nsid w:val="79685F1C"/>
    <w:multiLevelType w:val="hybridMultilevel"/>
    <w:tmpl w:val="19089B3E"/>
    <w:lvl w:ilvl="0" w:tplc="9E3836F2">
      <w:start w:val="1"/>
      <w:numFmt w:val="decimal"/>
      <w:lvlText w:val="%1"/>
      <w:lvlJc w:val="left"/>
      <w:pPr>
        <w:ind w:left="360" w:hanging="360"/>
      </w:pPr>
      <w:rPr>
        <w:rFonts w:asciiTheme="minorHAnsi" w:hAnsiTheme="minorHAnsi" w:hint="default"/>
        <w:b w:val="0"/>
        <w:i w:val="0"/>
        <w:color w:val="000000" w:themeColor="text1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071150780">
    <w:abstractNumId w:val="12"/>
  </w:num>
  <w:num w:numId="2" w16cid:durableId="123432637">
    <w:abstractNumId w:val="5"/>
  </w:num>
  <w:num w:numId="3" w16cid:durableId="1693459548">
    <w:abstractNumId w:val="7"/>
  </w:num>
  <w:num w:numId="4" w16cid:durableId="1765226476">
    <w:abstractNumId w:val="8"/>
  </w:num>
  <w:num w:numId="5" w16cid:durableId="1273396711">
    <w:abstractNumId w:val="14"/>
  </w:num>
  <w:num w:numId="6" w16cid:durableId="596790296">
    <w:abstractNumId w:val="17"/>
  </w:num>
  <w:num w:numId="7" w16cid:durableId="1648824150">
    <w:abstractNumId w:val="0"/>
  </w:num>
  <w:num w:numId="8" w16cid:durableId="295180872">
    <w:abstractNumId w:val="20"/>
  </w:num>
  <w:num w:numId="9" w16cid:durableId="656306490">
    <w:abstractNumId w:val="4"/>
  </w:num>
  <w:num w:numId="10" w16cid:durableId="1764061334">
    <w:abstractNumId w:val="18"/>
  </w:num>
  <w:num w:numId="11" w16cid:durableId="801851286">
    <w:abstractNumId w:val="6"/>
  </w:num>
  <w:num w:numId="12" w16cid:durableId="366565868">
    <w:abstractNumId w:val="15"/>
  </w:num>
  <w:num w:numId="13" w16cid:durableId="1272279570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175730409">
    <w:abstractNumId w:val="2"/>
  </w:num>
  <w:num w:numId="15" w16cid:durableId="1994792360">
    <w:abstractNumId w:val="3"/>
  </w:num>
  <w:num w:numId="16" w16cid:durableId="305858085">
    <w:abstractNumId w:val="19"/>
  </w:num>
  <w:num w:numId="17" w16cid:durableId="426847816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786729390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323513923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625819695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765152075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012803911">
    <w:abstractNumId w:val="1"/>
  </w:num>
  <w:num w:numId="23" w16cid:durableId="978262890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539925929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766541591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358775774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518029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922635523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353847328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894734737">
    <w:abstractNumId w:val="16"/>
  </w:num>
  <w:num w:numId="31" w16cid:durableId="292251443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225531126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97527809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567688288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911546041">
    <w:abstractNumId w:val="9"/>
  </w:num>
  <w:num w:numId="36" w16cid:durableId="428698253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29502368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1631323218">
    <w:abstractNumId w:val="13"/>
  </w:num>
  <w:num w:numId="39" w16cid:durableId="216667473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297298615">
    <w:abstractNumId w:val="11"/>
  </w:num>
  <w:num w:numId="41" w16cid:durableId="342443215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664012033">
    <w:abstractNumId w:val="15"/>
    <w:lvlOverride w:ilvl="0">
      <w:startOverride w:val="1"/>
    </w:lvlOverride>
  </w:num>
  <w:num w:numId="43" w16cid:durableId="1260603736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95753717">
    <w:abstractNumId w:val="15"/>
  </w:num>
  <w:num w:numId="45" w16cid:durableId="1883596063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 w16cid:durableId="765611500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 w16cid:durableId="1878152257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1677616786">
    <w:abstractNumId w:val="10"/>
  </w:num>
  <w:num w:numId="49" w16cid:durableId="2080134964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 w16cid:durableId="512107680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747"/>
    <w:rsid w:val="00000679"/>
    <w:rsid w:val="0000085A"/>
    <w:rsid w:val="0000090B"/>
    <w:rsid w:val="00000BD6"/>
    <w:rsid w:val="00000EBB"/>
    <w:rsid w:val="00001330"/>
    <w:rsid w:val="00001552"/>
    <w:rsid w:val="000021F2"/>
    <w:rsid w:val="0000239A"/>
    <w:rsid w:val="00002590"/>
    <w:rsid w:val="0000265E"/>
    <w:rsid w:val="00003454"/>
    <w:rsid w:val="00003703"/>
    <w:rsid w:val="0000382B"/>
    <w:rsid w:val="00003879"/>
    <w:rsid w:val="00003B6D"/>
    <w:rsid w:val="00003E2E"/>
    <w:rsid w:val="00003E89"/>
    <w:rsid w:val="00004F07"/>
    <w:rsid w:val="000055EA"/>
    <w:rsid w:val="00005F95"/>
    <w:rsid w:val="00006856"/>
    <w:rsid w:val="000071B0"/>
    <w:rsid w:val="000074A4"/>
    <w:rsid w:val="00007950"/>
    <w:rsid w:val="000079CF"/>
    <w:rsid w:val="00007B8D"/>
    <w:rsid w:val="00007E0D"/>
    <w:rsid w:val="0001086E"/>
    <w:rsid w:val="000108B3"/>
    <w:rsid w:val="00010CEF"/>
    <w:rsid w:val="00010E7C"/>
    <w:rsid w:val="00010FC7"/>
    <w:rsid w:val="00011348"/>
    <w:rsid w:val="00011414"/>
    <w:rsid w:val="00011518"/>
    <w:rsid w:val="0001152B"/>
    <w:rsid w:val="0001185E"/>
    <w:rsid w:val="00011C9D"/>
    <w:rsid w:val="00011DC2"/>
    <w:rsid w:val="00011DF3"/>
    <w:rsid w:val="00011E0A"/>
    <w:rsid w:val="00011EAC"/>
    <w:rsid w:val="00012395"/>
    <w:rsid w:val="000123B7"/>
    <w:rsid w:val="000136F5"/>
    <w:rsid w:val="00013A2A"/>
    <w:rsid w:val="00014450"/>
    <w:rsid w:val="00015459"/>
    <w:rsid w:val="000154B6"/>
    <w:rsid w:val="00015A4D"/>
    <w:rsid w:val="00015AB4"/>
    <w:rsid w:val="00015D9E"/>
    <w:rsid w:val="00015E97"/>
    <w:rsid w:val="00015F63"/>
    <w:rsid w:val="00015FFC"/>
    <w:rsid w:val="000166A9"/>
    <w:rsid w:val="0001689D"/>
    <w:rsid w:val="00016996"/>
    <w:rsid w:val="00016C76"/>
    <w:rsid w:val="00016FEC"/>
    <w:rsid w:val="000174F5"/>
    <w:rsid w:val="00017D5B"/>
    <w:rsid w:val="0002015A"/>
    <w:rsid w:val="00020D92"/>
    <w:rsid w:val="00020DB4"/>
    <w:rsid w:val="00020F63"/>
    <w:rsid w:val="0002102A"/>
    <w:rsid w:val="00021032"/>
    <w:rsid w:val="00021104"/>
    <w:rsid w:val="00021559"/>
    <w:rsid w:val="000216D3"/>
    <w:rsid w:val="0002179C"/>
    <w:rsid w:val="00022000"/>
    <w:rsid w:val="00022174"/>
    <w:rsid w:val="00022262"/>
    <w:rsid w:val="0002235F"/>
    <w:rsid w:val="00022BA5"/>
    <w:rsid w:val="00022D55"/>
    <w:rsid w:val="00022E7D"/>
    <w:rsid w:val="0002348D"/>
    <w:rsid w:val="000236E1"/>
    <w:rsid w:val="00023803"/>
    <w:rsid w:val="0002393E"/>
    <w:rsid w:val="0002468D"/>
    <w:rsid w:val="000249F8"/>
    <w:rsid w:val="00024AE0"/>
    <w:rsid w:val="00024F72"/>
    <w:rsid w:val="00025138"/>
    <w:rsid w:val="00025332"/>
    <w:rsid w:val="00025639"/>
    <w:rsid w:val="00025655"/>
    <w:rsid w:val="000256FA"/>
    <w:rsid w:val="00025734"/>
    <w:rsid w:val="0002584B"/>
    <w:rsid w:val="00025C52"/>
    <w:rsid w:val="00026024"/>
    <w:rsid w:val="00026513"/>
    <w:rsid w:val="000268DB"/>
    <w:rsid w:val="00026CBD"/>
    <w:rsid w:val="0002709E"/>
    <w:rsid w:val="00027D4D"/>
    <w:rsid w:val="00027E4F"/>
    <w:rsid w:val="00027F2C"/>
    <w:rsid w:val="0003015E"/>
    <w:rsid w:val="00030303"/>
    <w:rsid w:val="00030450"/>
    <w:rsid w:val="0003045A"/>
    <w:rsid w:val="0003075D"/>
    <w:rsid w:val="00030BDC"/>
    <w:rsid w:val="00030C26"/>
    <w:rsid w:val="000311C9"/>
    <w:rsid w:val="00031281"/>
    <w:rsid w:val="000317C3"/>
    <w:rsid w:val="00031940"/>
    <w:rsid w:val="00031B80"/>
    <w:rsid w:val="00031F67"/>
    <w:rsid w:val="0003214C"/>
    <w:rsid w:val="0003242C"/>
    <w:rsid w:val="00032845"/>
    <w:rsid w:val="00032B6E"/>
    <w:rsid w:val="00032EC7"/>
    <w:rsid w:val="0003384E"/>
    <w:rsid w:val="000343EE"/>
    <w:rsid w:val="00034AAE"/>
    <w:rsid w:val="00034C4B"/>
    <w:rsid w:val="00034F3D"/>
    <w:rsid w:val="00035050"/>
    <w:rsid w:val="00035149"/>
    <w:rsid w:val="000355C6"/>
    <w:rsid w:val="00035725"/>
    <w:rsid w:val="00035794"/>
    <w:rsid w:val="000361F1"/>
    <w:rsid w:val="0003638E"/>
    <w:rsid w:val="00037186"/>
    <w:rsid w:val="000400C3"/>
    <w:rsid w:val="0004045A"/>
    <w:rsid w:val="00040776"/>
    <w:rsid w:val="00040DE0"/>
    <w:rsid w:val="00040DF4"/>
    <w:rsid w:val="00041BD4"/>
    <w:rsid w:val="00041D6A"/>
    <w:rsid w:val="0004210A"/>
    <w:rsid w:val="000423B1"/>
    <w:rsid w:val="000423CF"/>
    <w:rsid w:val="00042468"/>
    <w:rsid w:val="00042657"/>
    <w:rsid w:val="000426DD"/>
    <w:rsid w:val="000427B4"/>
    <w:rsid w:val="0004285D"/>
    <w:rsid w:val="00042873"/>
    <w:rsid w:val="00042CB3"/>
    <w:rsid w:val="00042DC8"/>
    <w:rsid w:val="00042F00"/>
    <w:rsid w:val="0004342E"/>
    <w:rsid w:val="00043585"/>
    <w:rsid w:val="0004392C"/>
    <w:rsid w:val="000439F6"/>
    <w:rsid w:val="00043A7F"/>
    <w:rsid w:val="00043AED"/>
    <w:rsid w:val="00044426"/>
    <w:rsid w:val="0004452F"/>
    <w:rsid w:val="00044B53"/>
    <w:rsid w:val="00044FD1"/>
    <w:rsid w:val="00044FE1"/>
    <w:rsid w:val="0004500D"/>
    <w:rsid w:val="00045544"/>
    <w:rsid w:val="0004564D"/>
    <w:rsid w:val="00045FA3"/>
    <w:rsid w:val="000460EC"/>
    <w:rsid w:val="00046183"/>
    <w:rsid w:val="000461CA"/>
    <w:rsid w:val="00046EB7"/>
    <w:rsid w:val="00047622"/>
    <w:rsid w:val="0004792D"/>
    <w:rsid w:val="00047D12"/>
    <w:rsid w:val="00047D5E"/>
    <w:rsid w:val="0005099C"/>
    <w:rsid w:val="00050DFC"/>
    <w:rsid w:val="00051022"/>
    <w:rsid w:val="0005149F"/>
    <w:rsid w:val="000518E9"/>
    <w:rsid w:val="00051FFD"/>
    <w:rsid w:val="0005214D"/>
    <w:rsid w:val="00052570"/>
    <w:rsid w:val="0005273B"/>
    <w:rsid w:val="00052B1B"/>
    <w:rsid w:val="00052EBF"/>
    <w:rsid w:val="00053232"/>
    <w:rsid w:val="00053646"/>
    <w:rsid w:val="00053746"/>
    <w:rsid w:val="00053DE5"/>
    <w:rsid w:val="00053DF5"/>
    <w:rsid w:val="00053E32"/>
    <w:rsid w:val="0005424F"/>
    <w:rsid w:val="00054856"/>
    <w:rsid w:val="00054D3E"/>
    <w:rsid w:val="00054E9A"/>
    <w:rsid w:val="000550A1"/>
    <w:rsid w:val="00055973"/>
    <w:rsid w:val="00055BEF"/>
    <w:rsid w:val="0005606B"/>
    <w:rsid w:val="00056E21"/>
    <w:rsid w:val="000574C3"/>
    <w:rsid w:val="0005762A"/>
    <w:rsid w:val="00057F8A"/>
    <w:rsid w:val="000605D7"/>
    <w:rsid w:val="00060A9B"/>
    <w:rsid w:val="00060DA4"/>
    <w:rsid w:val="0006122D"/>
    <w:rsid w:val="00061401"/>
    <w:rsid w:val="000614A9"/>
    <w:rsid w:val="00061ADB"/>
    <w:rsid w:val="00062105"/>
    <w:rsid w:val="000623A6"/>
    <w:rsid w:val="000624C2"/>
    <w:rsid w:val="0006254E"/>
    <w:rsid w:val="000626F6"/>
    <w:rsid w:val="00062C95"/>
    <w:rsid w:val="00062F21"/>
    <w:rsid w:val="00064050"/>
    <w:rsid w:val="00064497"/>
    <w:rsid w:val="00064F98"/>
    <w:rsid w:val="00065163"/>
    <w:rsid w:val="00065535"/>
    <w:rsid w:val="000658FE"/>
    <w:rsid w:val="0006634B"/>
    <w:rsid w:val="000663FF"/>
    <w:rsid w:val="00066F1C"/>
    <w:rsid w:val="00067982"/>
    <w:rsid w:val="00067D0A"/>
    <w:rsid w:val="00070123"/>
    <w:rsid w:val="0007013F"/>
    <w:rsid w:val="00070151"/>
    <w:rsid w:val="0007037D"/>
    <w:rsid w:val="0007048D"/>
    <w:rsid w:val="000705DF"/>
    <w:rsid w:val="00070E96"/>
    <w:rsid w:val="00070F60"/>
    <w:rsid w:val="00071B64"/>
    <w:rsid w:val="00071BD0"/>
    <w:rsid w:val="00071E12"/>
    <w:rsid w:val="00071EB7"/>
    <w:rsid w:val="000721AA"/>
    <w:rsid w:val="00072308"/>
    <w:rsid w:val="0007235C"/>
    <w:rsid w:val="0007241A"/>
    <w:rsid w:val="00072502"/>
    <w:rsid w:val="00072E49"/>
    <w:rsid w:val="00073436"/>
    <w:rsid w:val="00073617"/>
    <w:rsid w:val="00073646"/>
    <w:rsid w:val="000736FA"/>
    <w:rsid w:val="00073702"/>
    <w:rsid w:val="00073BC3"/>
    <w:rsid w:val="00074025"/>
    <w:rsid w:val="000741AB"/>
    <w:rsid w:val="000742EF"/>
    <w:rsid w:val="00074AB8"/>
    <w:rsid w:val="00074C3B"/>
    <w:rsid w:val="00074F49"/>
    <w:rsid w:val="000754EE"/>
    <w:rsid w:val="000763A6"/>
    <w:rsid w:val="000763AF"/>
    <w:rsid w:val="00076B0F"/>
    <w:rsid w:val="000773BA"/>
    <w:rsid w:val="00077476"/>
    <w:rsid w:val="000779AA"/>
    <w:rsid w:val="00077ADE"/>
    <w:rsid w:val="00077FF7"/>
    <w:rsid w:val="0008028E"/>
    <w:rsid w:val="0008060D"/>
    <w:rsid w:val="00080A6D"/>
    <w:rsid w:val="00080B51"/>
    <w:rsid w:val="00080BDA"/>
    <w:rsid w:val="0008138C"/>
    <w:rsid w:val="00081406"/>
    <w:rsid w:val="00081A3B"/>
    <w:rsid w:val="00082463"/>
    <w:rsid w:val="00082C68"/>
    <w:rsid w:val="000833CF"/>
    <w:rsid w:val="000841F6"/>
    <w:rsid w:val="00084212"/>
    <w:rsid w:val="0008431D"/>
    <w:rsid w:val="00084497"/>
    <w:rsid w:val="00084E33"/>
    <w:rsid w:val="0008542E"/>
    <w:rsid w:val="00085653"/>
    <w:rsid w:val="00086506"/>
    <w:rsid w:val="000871C8"/>
    <w:rsid w:val="00087EA7"/>
    <w:rsid w:val="0009033F"/>
    <w:rsid w:val="000907A9"/>
    <w:rsid w:val="00090A58"/>
    <w:rsid w:val="00090B2F"/>
    <w:rsid w:val="00090B5E"/>
    <w:rsid w:val="00090DEB"/>
    <w:rsid w:val="00090EBC"/>
    <w:rsid w:val="00090EC2"/>
    <w:rsid w:val="00090F54"/>
    <w:rsid w:val="0009195C"/>
    <w:rsid w:val="000919BA"/>
    <w:rsid w:val="00092398"/>
    <w:rsid w:val="00092C70"/>
    <w:rsid w:val="00092F2E"/>
    <w:rsid w:val="00093242"/>
    <w:rsid w:val="000933E3"/>
    <w:rsid w:val="00093677"/>
    <w:rsid w:val="00093C4D"/>
    <w:rsid w:val="00093D00"/>
    <w:rsid w:val="00093D46"/>
    <w:rsid w:val="00093E07"/>
    <w:rsid w:val="00094680"/>
    <w:rsid w:val="000949F2"/>
    <w:rsid w:val="00094B26"/>
    <w:rsid w:val="00094F4C"/>
    <w:rsid w:val="00095D27"/>
    <w:rsid w:val="00095E6D"/>
    <w:rsid w:val="000960AF"/>
    <w:rsid w:val="00096930"/>
    <w:rsid w:val="00096DAA"/>
    <w:rsid w:val="00096DBA"/>
    <w:rsid w:val="00096E82"/>
    <w:rsid w:val="0009707F"/>
    <w:rsid w:val="00097111"/>
    <w:rsid w:val="00097433"/>
    <w:rsid w:val="0009757A"/>
    <w:rsid w:val="00097588"/>
    <w:rsid w:val="000976CB"/>
    <w:rsid w:val="00097798"/>
    <w:rsid w:val="00097895"/>
    <w:rsid w:val="00097B87"/>
    <w:rsid w:val="000A0187"/>
    <w:rsid w:val="000A07FA"/>
    <w:rsid w:val="000A0894"/>
    <w:rsid w:val="000A1CD7"/>
    <w:rsid w:val="000A1FE0"/>
    <w:rsid w:val="000A20EF"/>
    <w:rsid w:val="000A28C7"/>
    <w:rsid w:val="000A2BB7"/>
    <w:rsid w:val="000A37C4"/>
    <w:rsid w:val="000A3950"/>
    <w:rsid w:val="000A3C9C"/>
    <w:rsid w:val="000A43F8"/>
    <w:rsid w:val="000A4A42"/>
    <w:rsid w:val="000A4BDF"/>
    <w:rsid w:val="000A4F29"/>
    <w:rsid w:val="000A52A7"/>
    <w:rsid w:val="000A5FB9"/>
    <w:rsid w:val="000A6152"/>
    <w:rsid w:val="000A63A6"/>
    <w:rsid w:val="000A65CF"/>
    <w:rsid w:val="000A7708"/>
    <w:rsid w:val="000A79D9"/>
    <w:rsid w:val="000A7CD6"/>
    <w:rsid w:val="000B00C7"/>
    <w:rsid w:val="000B0106"/>
    <w:rsid w:val="000B031C"/>
    <w:rsid w:val="000B03E5"/>
    <w:rsid w:val="000B0C12"/>
    <w:rsid w:val="000B0F16"/>
    <w:rsid w:val="000B14D6"/>
    <w:rsid w:val="000B1ECE"/>
    <w:rsid w:val="000B265D"/>
    <w:rsid w:val="000B2BFD"/>
    <w:rsid w:val="000B2C90"/>
    <w:rsid w:val="000B2F57"/>
    <w:rsid w:val="000B33C6"/>
    <w:rsid w:val="000B3E4C"/>
    <w:rsid w:val="000B3ECB"/>
    <w:rsid w:val="000B54A7"/>
    <w:rsid w:val="000B632C"/>
    <w:rsid w:val="000B64A7"/>
    <w:rsid w:val="000B65C9"/>
    <w:rsid w:val="000B673F"/>
    <w:rsid w:val="000B68D2"/>
    <w:rsid w:val="000B6FE7"/>
    <w:rsid w:val="000B72E3"/>
    <w:rsid w:val="000B79FA"/>
    <w:rsid w:val="000B7B88"/>
    <w:rsid w:val="000B7C46"/>
    <w:rsid w:val="000C0602"/>
    <w:rsid w:val="000C0BBB"/>
    <w:rsid w:val="000C105A"/>
    <w:rsid w:val="000C14C9"/>
    <w:rsid w:val="000C18AF"/>
    <w:rsid w:val="000C27C9"/>
    <w:rsid w:val="000C288A"/>
    <w:rsid w:val="000C2AC2"/>
    <w:rsid w:val="000C2B13"/>
    <w:rsid w:val="000C2B70"/>
    <w:rsid w:val="000C2CEC"/>
    <w:rsid w:val="000C31CF"/>
    <w:rsid w:val="000C3298"/>
    <w:rsid w:val="000C3701"/>
    <w:rsid w:val="000C3CCD"/>
    <w:rsid w:val="000C3DB4"/>
    <w:rsid w:val="000C4723"/>
    <w:rsid w:val="000C48D2"/>
    <w:rsid w:val="000C49FE"/>
    <w:rsid w:val="000C4F0C"/>
    <w:rsid w:val="000C51FF"/>
    <w:rsid w:val="000C5BF8"/>
    <w:rsid w:val="000C6344"/>
    <w:rsid w:val="000C7002"/>
    <w:rsid w:val="000C7627"/>
    <w:rsid w:val="000C7C93"/>
    <w:rsid w:val="000C7CE0"/>
    <w:rsid w:val="000D0006"/>
    <w:rsid w:val="000D04C6"/>
    <w:rsid w:val="000D065B"/>
    <w:rsid w:val="000D080E"/>
    <w:rsid w:val="000D0966"/>
    <w:rsid w:val="000D149B"/>
    <w:rsid w:val="000D1607"/>
    <w:rsid w:val="000D16A3"/>
    <w:rsid w:val="000D18C0"/>
    <w:rsid w:val="000D1EE4"/>
    <w:rsid w:val="000D20BC"/>
    <w:rsid w:val="000D2600"/>
    <w:rsid w:val="000D2984"/>
    <w:rsid w:val="000D30F6"/>
    <w:rsid w:val="000D350C"/>
    <w:rsid w:val="000D3570"/>
    <w:rsid w:val="000D3733"/>
    <w:rsid w:val="000D386D"/>
    <w:rsid w:val="000D3A06"/>
    <w:rsid w:val="000D3D9F"/>
    <w:rsid w:val="000D40AB"/>
    <w:rsid w:val="000D421F"/>
    <w:rsid w:val="000D43A8"/>
    <w:rsid w:val="000D449B"/>
    <w:rsid w:val="000D4852"/>
    <w:rsid w:val="000D4AD7"/>
    <w:rsid w:val="000D5BAE"/>
    <w:rsid w:val="000D5FB9"/>
    <w:rsid w:val="000D62BA"/>
    <w:rsid w:val="000D6D96"/>
    <w:rsid w:val="000D6FC7"/>
    <w:rsid w:val="000D7002"/>
    <w:rsid w:val="000D707A"/>
    <w:rsid w:val="000D753C"/>
    <w:rsid w:val="000D7A63"/>
    <w:rsid w:val="000D7D08"/>
    <w:rsid w:val="000D7E00"/>
    <w:rsid w:val="000D7EE8"/>
    <w:rsid w:val="000E0289"/>
    <w:rsid w:val="000E0518"/>
    <w:rsid w:val="000E076F"/>
    <w:rsid w:val="000E12D5"/>
    <w:rsid w:val="000E183D"/>
    <w:rsid w:val="000E1A1A"/>
    <w:rsid w:val="000E2226"/>
    <w:rsid w:val="000E241A"/>
    <w:rsid w:val="000E245E"/>
    <w:rsid w:val="000E285B"/>
    <w:rsid w:val="000E28A6"/>
    <w:rsid w:val="000E2BA2"/>
    <w:rsid w:val="000E32DE"/>
    <w:rsid w:val="000E372A"/>
    <w:rsid w:val="000E3ABD"/>
    <w:rsid w:val="000E49D7"/>
    <w:rsid w:val="000E5078"/>
    <w:rsid w:val="000E52B8"/>
    <w:rsid w:val="000E57F7"/>
    <w:rsid w:val="000E5EA7"/>
    <w:rsid w:val="000E5F03"/>
    <w:rsid w:val="000E643B"/>
    <w:rsid w:val="000E6C20"/>
    <w:rsid w:val="000E735C"/>
    <w:rsid w:val="000E742B"/>
    <w:rsid w:val="000E7594"/>
    <w:rsid w:val="000E7779"/>
    <w:rsid w:val="000E7B65"/>
    <w:rsid w:val="000F1708"/>
    <w:rsid w:val="000F1851"/>
    <w:rsid w:val="000F21C4"/>
    <w:rsid w:val="000F27C5"/>
    <w:rsid w:val="000F289C"/>
    <w:rsid w:val="000F3775"/>
    <w:rsid w:val="000F3957"/>
    <w:rsid w:val="000F4402"/>
    <w:rsid w:val="000F45A2"/>
    <w:rsid w:val="000F53D1"/>
    <w:rsid w:val="000F5827"/>
    <w:rsid w:val="000F606F"/>
    <w:rsid w:val="000F6104"/>
    <w:rsid w:val="000F6357"/>
    <w:rsid w:val="000F6603"/>
    <w:rsid w:val="000F67C6"/>
    <w:rsid w:val="000F6D70"/>
    <w:rsid w:val="000F7405"/>
    <w:rsid w:val="000F7451"/>
    <w:rsid w:val="000F785D"/>
    <w:rsid w:val="000F7AD0"/>
    <w:rsid w:val="0010061A"/>
    <w:rsid w:val="0010069D"/>
    <w:rsid w:val="001010B3"/>
    <w:rsid w:val="00101144"/>
    <w:rsid w:val="00101190"/>
    <w:rsid w:val="001013F8"/>
    <w:rsid w:val="00102D31"/>
    <w:rsid w:val="00102DE2"/>
    <w:rsid w:val="001031F8"/>
    <w:rsid w:val="00103A8B"/>
    <w:rsid w:val="00103C73"/>
    <w:rsid w:val="00103CF1"/>
    <w:rsid w:val="00104690"/>
    <w:rsid w:val="001053EE"/>
    <w:rsid w:val="00105859"/>
    <w:rsid w:val="001061C9"/>
    <w:rsid w:val="0010650E"/>
    <w:rsid w:val="00106801"/>
    <w:rsid w:val="00106881"/>
    <w:rsid w:val="00106BF8"/>
    <w:rsid w:val="00106E1E"/>
    <w:rsid w:val="0010700B"/>
    <w:rsid w:val="00107065"/>
    <w:rsid w:val="001072F4"/>
    <w:rsid w:val="00107562"/>
    <w:rsid w:val="0010764E"/>
    <w:rsid w:val="00107B14"/>
    <w:rsid w:val="00107D5B"/>
    <w:rsid w:val="00107F08"/>
    <w:rsid w:val="001103AB"/>
    <w:rsid w:val="001106D8"/>
    <w:rsid w:val="0011091C"/>
    <w:rsid w:val="00111909"/>
    <w:rsid w:val="0011210C"/>
    <w:rsid w:val="00112B6B"/>
    <w:rsid w:val="00113449"/>
    <w:rsid w:val="0011401B"/>
    <w:rsid w:val="001141B0"/>
    <w:rsid w:val="001150E1"/>
    <w:rsid w:val="0011516E"/>
    <w:rsid w:val="00115322"/>
    <w:rsid w:val="00115600"/>
    <w:rsid w:val="00115895"/>
    <w:rsid w:val="00115BB8"/>
    <w:rsid w:val="00115F18"/>
    <w:rsid w:val="00116290"/>
    <w:rsid w:val="00116A55"/>
    <w:rsid w:val="00116C5E"/>
    <w:rsid w:val="001175CE"/>
    <w:rsid w:val="001179BD"/>
    <w:rsid w:val="001205A0"/>
    <w:rsid w:val="001205F2"/>
    <w:rsid w:val="00120AE1"/>
    <w:rsid w:val="00120DFB"/>
    <w:rsid w:val="001212D8"/>
    <w:rsid w:val="00121383"/>
    <w:rsid w:val="0012198D"/>
    <w:rsid w:val="00121D4A"/>
    <w:rsid w:val="00121D9C"/>
    <w:rsid w:val="00122044"/>
    <w:rsid w:val="00122414"/>
    <w:rsid w:val="00122A9C"/>
    <w:rsid w:val="00123114"/>
    <w:rsid w:val="001235C6"/>
    <w:rsid w:val="00123BA1"/>
    <w:rsid w:val="001241B7"/>
    <w:rsid w:val="00124CFE"/>
    <w:rsid w:val="001254C9"/>
    <w:rsid w:val="00125BF8"/>
    <w:rsid w:val="00125F87"/>
    <w:rsid w:val="0012604D"/>
    <w:rsid w:val="001264F1"/>
    <w:rsid w:val="001269A6"/>
    <w:rsid w:val="00126A84"/>
    <w:rsid w:val="00126B60"/>
    <w:rsid w:val="00126C0B"/>
    <w:rsid w:val="00126C50"/>
    <w:rsid w:val="00126F46"/>
    <w:rsid w:val="00127B04"/>
    <w:rsid w:val="00127B5F"/>
    <w:rsid w:val="00127E78"/>
    <w:rsid w:val="00127F3C"/>
    <w:rsid w:val="00130119"/>
    <w:rsid w:val="001302CE"/>
    <w:rsid w:val="00130BD1"/>
    <w:rsid w:val="00131371"/>
    <w:rsid w:val="00131381"/>
    <w:rsid w:val="001316A8"/>
    <w:rsid w:val="00131C9D"/>
    <w:rsid w:val="00131EC3"/>
    <w:rsid w:val="00132167"/>
    <w:rsid w:val="00132188"/>
    <w:rsid w:val="00132586"/>
    <w:rsid w:val="001325EF"/>
    <w:rsid w:val="00132635"/>
    <w:rsid w:val="00133333"/>
    <w:rsid w:val="001334DC"/>
    <w:rsid w:val="0013397C"/>
    <w:rsid w:val="00133E3B"/>
    <w:rsid w:val="00133F37"/>
    <w:rsid w:val="001347E0"/>
    <w:rsid w:val="001349CF"/>
    <w:rsid w:val="00134DC3"/>
    <w:rsid w:val="00135453"/>
    <w:rsid w:val="00135952"/>
    <w:rsid w:val="00135AE1"/>
    <w:rsid w:val="00135DCB"/>
    <w:rsid w:val="00135FAF"/>
    <w:rsid w:val="00136A5F"/>
    <w:rsid w:val="00136D00"/>
    <w:rsid w:val="00136D4E"/>
    <w:rsid w:val="00136EB8"/>
    <w:rsid w:val="001377AF"/>
    <w:rsid w:val="00137E50"/>
    <w:rsid w:val="0014000D"/>
    <w:rsid w:val="00140439"/>
    <w:rsid w:val="00140720"/>
    <w:rsid w:val="00140737"/>
    <w:rsid w:val="001409BF"/>
    <w:rsid w:val="00140BF2"/>
    <w:rsid w:val="0014133E"/>
    <w:rsid w:val="00141852"/>
    <w:rsid w:val="001421B4"/>
    <w:rsid w:val="00142AC4"/>
    <w:rsid w:val="00142C33"/>
    <w:rsid w:val="00143226"/>
    <w:rsid w:val="001441D2"/>
    <w:rsid w:val="0014425F"/>
    <w:rsid w:val="001442EB"/>
    <w:rsid w:val="001446AA"/>
    <w:rsid w:val="001447C4"/>
    <w:rsid w:val="00144B07"/>
    <w:rsid w:val="00145119"/>
    <w:rsid w:val="00145C34"/>
    <w:rsid w:val="00145C48"/>
    <w:rsid w:val="00145E19"/>
    <w:rsid w:val="0014644B"/>
    <w:rsid w:val="001466E7"/>
    <w:rsid w:val="00147EE5"/>
    <w:rsid w:val="00150169"/>
    <w:rsid w:val="00150C8D"/>
    <w:rsid w:val="00151582"/>
    <w:rsid w:val="00151D57"/>
    <w:rsid w:val="00151EDC"/>
    <w:rsid w:val="001524B9"/>
    <w:rsid w:val="00152A07"/>
    <w:rsid w:val="00152AAC"/>
    <w:rsid w:val="001534A8"/>
    <w:rsid w:val="001534C1"/>
    <w:rsid w:val="001539F4"/>
    <w:rsid w:val="00153A67"/>
    <w:rsid w:val="00153B0E"/>
    <w:rsid w:val="00153BA3"/>
    <w:rsid w:val="00153BC7"/>
    <w:rsid w:val="00153EB7"/>
    <w:rsid w:val="00153F5C"/>
    <w:rsid w:val="00153FE2"/>
    <w:rsid w:val="001544E8"/>
    <w:rsid w:val="00155938"/>
    <w:rsid w:val="0015625A"/>
    <w:rsid w:val="001563EF"/>
    <w:rsid w:val="00156561"/>
    <w:rsid w:val="00156759"/>
    <w:rsid w:val="00156D82"/>
    <w:rsid w:val="001578BD"/>
    <w:rsid w:val="00157B5E"/>
    <w:rsid w:val="00157FDC"/>
    <w:rsid w:val="00160250"/>
    <w:rsid w:val="0016026D"/>
    <w:rsid w:val="0016065E"/>
    <w:rsid w:val="00160B0F"/>
    <w:rsid w:val="00161335"/>
    <w:rsid w:val="001623E6"/>
    <w:rsid w:val="00162FFF"/>
    <w:rsid w:val="0016305A"/>
    <w:rsid w:val="00163420"/>
    <w:rsid w:val="0016362F"/>
    <w:rsid w:val="00163926"/>
    <w:rsid w:val="00164442"/>
    <w:rsid w:val="001644CD"/>
    <w:rsid w:val="00164F7D"/>
    <w:rsid w:val="001656AE"/>
    <w:rsid w:val="00165711"/>
    <w:rsid w:val="001668C7"/>
    <w:rsid w:val="0016698F"/>
    <w:rsid w:val="00166B57"/>
    <w:rsid w:val="00167130"/>
    <w:rsid w:val="00167936"/>
    <w:rsid w:val="00167ABA"/>
    <w:rsid w:val="00167E7D"/>
    <w:rsid w:val="00167F8E"/>
    <w:rsid w:val="001709D1"/>
    <w:rsid w:val="00170DC0"/>
    <w:rsid w:val="0017104B"/>
    <w:rsid w:val="00171531"/>
    <w:rsid w:val="00171AF1"/>
    <w:rsid w:val="00171F06"/>
    <w:rsid w:val="001727E5"/>
    <w:rsid w:val="00172A93"/>
    <w:rsid w:val="00172F3D"/>
    <w:rsid w:val="00172FBB"/>
    <w:rsid w:val="00173429"/>
    <w:rsid w:val="00173A07"/>
    <w:rsid w:val="00173D31"/>
    <w:rsid w:val="00173DFF"/>
    <w:rsid w:val="00174221"/>
    <w:rsid w:val="00174582"/>
    <w:rsid w:val="001746C7"/>
    <w:rsid w:val="00174744"/>
    <w:rsid w:val="00174840"/>
    <w:rsid w:val="001751F2"/>
    <w:rsid w:val="001753F4"/>
    <w:rsid w:val="001758A1"/>
    <w:rsid w:val="00175997"/>
    <w:rsid w:val="00177110"/>
    <w:rsid w:val="0017797A"/>
    <w:rsid w:val="00177A92"/>
    <w:rsid w:val="00177D47"/>
    <w:rsid w:val="00180D48"/>
    <w:rsid w:val="0018150C"/>
    <w:rsid w:val="0018154E"/>
    <w:rsid w:val="0018182C"/>
    <w:rsid w:val="00181A75"/>
    <w:rsid w:val="00181D3D"/>
    <w:rsid w:val="00181EA0"/>
    <w:rsid w:val="001822E3"/>
    <w:rsid w:val="00182525"/>
    <w:rsid w:val="00182A62"/>
    <w:rsid w:val="00183C04"/>
    <w:rsid w:val="00184162"/>
    <w:rsid w:val="0018420B"/>
    <w:rsid w:val="001843B1"/>
    <w:rsid w:val="001844D1"/>
    <w:rsid w:val="00184640"/>
    <w:rsid w:val="00184D34"/>
    <w:rsid w:val="00184ECE"/>
    <w:rsid w:val="00185740"/>
    <w:rsid w:val="00185852"/>
    <w:rsid w:val="00185927"/>
    <w:rsid w:val="00186131"/>
    <w:rsid w:val="0018628E"/>
    <w:rsid w:val="00186474"/>
    <w:rsid w:val="00186FD2"/>
    <w:rsid w:val="00187214"/>
    <w:rsid w:val="001875FB"/>
    <w:rsid w:val="00187742"/>
    <w:rsid w:val="00187F2C"/>
    <w:rsid w:val="00187F6F"/>
    <w:rsid w:val="00190175"/>
    <w:rsid w:val="001904F7"/>
    <w:rsid w:val="00190C2D"/>
    <w:rsid w:val="0019103E"/>
    <w:rsid w:val="00191503"/>
    <w:rsid w:val="0019159C"/>
    <w:rsid w:val="00191677"/>
    <w:rsid w:val="00191D29"/>
    <w:rsid w:val="0019231D"/>
    <w:rsid w:val="00192729"/>
    <w:rsid w:val="00192772"/>
    <w:rsid w:val="00192928"/>
    <w:rsid w:val="001929B9"/>
    <w:rsid w:val="001929DC"/>
    <w:rsid w:val="00192C1C"/>
    <w:rsid w:val="0019361D"/>
    <w:rsid w:val="00193A0B"/>
    <w:rsid w:val="00194726"/>
    <w:rsid w:val="0019499D"/>
    <w:rsid w:val="001950ED"/>
    <w:rsid w:val="001954E8"/>
    <w:rsid w:val="001955A3"/>
    <w:rsid w:val="00195814"/>
    <w:rsid w:val="001959D4"/>
    <w:rsid w:val="00196954"/>
    <w:rsid w:val="001974BA"/>
    <w:rsid w:val="001978E3"/>
    <w:rsid w:val="00197EE4"/>
    <w:rsid w:val="00197F03"/>
    <w:rsid w:val="001A0007"/>
    <w:rsid w:val="001A0581"/>
    <w:rsid w:val="001A0586"/>
    <w:rsid w:val="001A0CB9"/>
    <w:rsid w:val="001A1BA5"/>
    <w:rsid w:val="001A25CA"/>
    <w:rsid w:val="001A3555"/>
    <w:rsid w:val="001A3672"/>
    <w:rsid w:val="001A3DB9"/>
    <w:rsid w:val="001A42A4"/>
    <w:rsid w:val="001A4A0B"/>
    <w:rsid w:val="001A4D4A"/>
    <w:rsid w:val="001A4E9F"/>
    <w:rsid w:val="001A5544"/>
    <w:rsid w:val="001A55A4"/>
    <w:rsid w:val="001A55B8"/>
    <w:rsid w:val="001A65E0"/>
    <w:rsid w:val="001A66F3"/>
    <w:rsid w:val="001A6984"/>
    <w:rsid w:val="001A6B10"/>
    <w:rsid w:val="001A6E4A"/>
    <w:rsid w:val="001A782B"/>
    <w:rsid w:val="001A7A5C"/>
    <w:rsid w:val="001A7A78"/>
    <w:rsid w:val="001A7FB7"/>
    <w:rsid w:val="001B00C7"/>
    <w:rsid w:val="001B0296"/>
    <w:rsid w:val="001B0F29"/>
    <w:rsid w:val="001B1E85"/>
    <w:rsid w:val="001B25C1"/>
    <w:rsid w:val="001B2F66"/>
    <w:rsid w:val="001B2FED"/>
    <w:rsid w:val="001B31DB"/>
    <w:rsid w:val="001B329E"/>
    <w:rsid w:val="001B4602"/>
    <w:rsid w:val="001B4933"/>
    <w:rsid w:val="001B4D3A"/>
    <w:rsid w:val="001B5255"/>
    <w:rsid w:val="001B52E8"/>
    <w:rsid w:val="001B5555"/>
    <w:rsid w:val="001B57A0"/>
    <w:rsid w:val="001B58C0"/>
    <w:rsid w:val="001B64D3"/>
    <w:rsid w:val="001B677A"/>
    <w:rsid w:val="001B67C8"/>
    <w:rsid w:val="001B6ED9"/>
    <w:rsid w:val="001B702E"/>
    <w:rsid w:val="001B70CE"/>
    <w:rsid w:val="001B765F"/>
    <w:rsid w:val="001B78F7"/>
    <w:rsid w:val="001C0104"/>
    <w:rsid w:val="001C01E3"/>
    <w:rsid w:val="001C01F4"/>
    <w:rsid w:val="001C0A42"/>
    <w:rsid w:val="001C1876"/>
    <w:rsid w:val="001C1944"/>
    <w:rsid w:val="001C1A8F"/>
    <w:rsid w:val="001C1BA3"/>
    <w:rsid w:val="001C1BE7"/>
    <w:rsid w:val="001C2639"/>
    <w:rsid w:val="001C27B6"/>
    <w:rsid w:val="001C2C5D"/>
    <w:rsid w:val="001C33AF"/>
    <w:rsid w:val="001C3FA1"/>
    <w:rsid w:val="001C40A4"/>
    <w:rsid w:val="001C4185"/>
    <w:rsid w:val="001C45D2"/>
    <w:rsid w:val="001C48F7"/>
    <w:rsid w:val="001C4CAE"/>
    <w:rsid w:val="001C4D2E"/>
    <w:rsid w:val="001C4E38"/>
    <w:rsid w:val="001C4EF7"/>
    <w:rsid w:val="001C5051"/>
    <w:rsid w:val="001C5622"/>
    <w:rsid w:val="001C67E0"/>
    <w:rsid w:val="001C6E08"/>
    <w:rsid w:val="001C6EC5"/>
    <w:rsid w:val="001C6F62"/>
    <w:rsid w:val="001C71D0"/>
    <w:rsid w:val="001C7D13"/>
    <w:rsid w:val="001C7D81"/>
    <w:rsid w:val="001D01D8"/>
    <w:rsid w:val="001D02A4"/>
    <w:rsid w:val="001D02E9"/>
    <w:rsid w:val="001D05AB"/>
    <w:rsid w:val="001D0881"/>
    <w:rsid w:val="001D0B6A"/>
    <w:rsid w:val="001D14DB"/>
    <w:rsid w:val="001D1641"/>
    <w:rsid w:val="001D1AA9"/>
    <w:rsid w:val="001D25AF"/>
    <w:rsid w:val="001D2A4A"/>
    <w:rsid w:val="001D2C69"/>
    <w:rsid w:val="001D2D27"/>
    <w:rsid w:val="001D2F00"/>
    <w:rsid w:val="001D36D3"/>
    <w:rsid w:val="001D3938"/>
    <w:rsid w:val="001D3A4F"/>
    <w:rsid w:val="001D3DEC"/>
    <w:rsid w:val="001D3FA6"/>
    <w:rsid w:val="001D41DD"/>
    <w:rsid w:val="001D42C3"/>
    <w:rsid w:val="001D43F0"/>
    <w:rsid w:val="001D4DDC"/>
    <w:rsid w:val="001D4F62"/>
    <w:rsid w:val="001D5078"/>
    <w:rsid w:val="001D5108"/>
    <w:rsid w:val="001D51C3"/>
    <w:rsid w:val="001D5560"/>
    <w:rsid w:val="001D5B1A"/>
    <w:rsid w:val="001D5BFA"/>
    <w:rsid w:val="001D631D"/>
    <w:rsid w:val="001D6574"/>
    <w:rsid w:val="001D670B"/>
    <w:rsid w:val="001D6824"/>
    <w:rsid w:val="001D73DA"/>
    <w:rsid w:val="001D7B5D"/>
    <w:rsid w:val="001D7C30"/>
    <w:rsid w:val="001D7C6F"/>
    <w:rsid w:val="001E0424"/>
    <w:rsid w:val="001E1534"/>
    <w:rsid w:val="001E16A8"/>
    <w:rsid w:val="001E1902"/>
    <w:rsid w:val="001E1903"/>
    <w:rsid w:val="001E2265"/>
    <w:rsid w:val="001E25C9"/>
    <w:rsid w:val="001E27F3"/>
    <w:rsid w:val="001E346F"/>
    <w:rsid w:val="001E35DA"/>
    <w:rsid w:val="001E419C"/>
    <w:rsid w:val="001E4513"/>
    <w:rsid w:val="001E49A1"/>
    <w:rsid w:val="001E542A"/>
    <w:rsid w:val="001E5F93"/>
    <w:rsid w:val="001E605D"/>
    <w:rsid w:val="001E60ED"/>
    <w:rsid w:val="001E6593"/>
    <w:rsid w:val="001E66F1"/>
    <w:rsid w:val="001E6C0C"/>
    <w:rsid w:val="001E6ECA"/>
    <w:rsid w:val="001E71A0"/>
    <w:rsid w:val="001E7435"/>
    <w:rsid w:val="001E74A1"/>
    <w:rsid w:val="001E7D39"/>
    <w:rsid w:val="001F012C"/>
    <w:rsid w:val="001F0349"/>
    <w:rsid w:val="001F049B"/>
    <w:rsid w:val="001F087E"/>
    <w:rsid w:val="001F09F6"/>
    <w:rsid w:val="001F0BAD"/>
    <w:rsid w:val="001F0F85"/>
    <w:rsid w:val="001F1109"/>
    <w:rsid w:val="001F1A95"/>
    <w:rsid w:val="001F1B45"/>
    <w:rsid w:val="001F27BB"/>
    <w:rsid w:val="001F295E"/>
    <w:rsid w:val="001F2D65"/>
    <w:rsid w:val="001F2E02"/>
    <w:rsid w:val="001F305E"/>
    <w:rsid w:val="001F31C4"/>
    <w:rsid w:val="001F3479"/>
    <w:rsid w:val="001F374E"/>
    <w:rsid w:val="001F37B3"/>
    <w:rsid w:val="001F3935"/>
    <w:rsid w:val="001F3AC5"/>
    <w:rsid w:val="001F3EA9"/>
    <w:rsid w:val="001F41BC"/>
    <w:rsid w:val="001F48E3"/>
    <w:rsid w:val="001F4DAC"/>
    <w:rsid w:val="001F543D"/>
    <w:rsid w:val="001F5469"/>
    <w:rsid w:val="001F55CF"/>
    <w:rsid w:val="001F5825"/>
    <w:rsid w:val="001F5A4E"/>
    <w:rsid w:val="001F6ADA"/>
    <w:rsid w:val="001F6E61"/>
    <w:rsid w:val="001F71B0"/>
    <w:rsid w:val="001F7484"/>
    <w:rsid w:val="001F792C"/>
    <w:rsid w:val="001F795C"/>
    <w:rsid w:val="001F7B1E"/>
    <w:rsid w:val="001F7B7F"/>
    <w:rsid w:val="001F7D65"/>
    <w:rsid w:val="001F7EC4"/>
    <w:rsid w:val="002007A5"/>
    <w:rsid w:val="0020106C"/>
    <w:rsid w:val="00201421"/>
    <w:rsid w:val="00201934"/>
    <w:rsid w:val="00201A78"/>
    <w:rsid w:val="0020222E"/>
    <w:rsid w:val="00202652"/>
    <w:rsid w:val="00202930"/>
    <w:rsid w:val="0020294D"/>
    <w:rsid w:val="00202EAC"/>
    <w:rsid w:val="00202EBB"/>
    <w:rsid w:val="00203346"/>
    <w:rsid w:val="0020365C"/>
    <w:rsid w:val="0020371A"/>
    <w:rsid w:val="00203B00"/>
    <w:rsid w:val="00203C15"/>
    <w:rsid w:val="00204785"/>
    <w:rsid w:val="00204A4F"/>
    <w:rsid w:val="00204E84"/>
    <w:rsid w:val="0020528B"/>
    <w:rsid w:val="0020559B"/>
    <w:rsid w:val="002056DA"/>
    <w:rsid w:val="002057AC"/>
    <w:rsid w:val="00205AC8"/>
    <w:rsid w:val="00205BA3"/>
    <w:rsid w:val="00206D29"/>
    <w:rsid w:val="0020768A"/>
    <w:rsid w:val="00207E2B"/>
    <w:rsid w:val="00207F6C"/>
    <w:rsid w:val="00207F7C"/>
    <w:rsid w:val="00210D1B"/>
    <w:rsid w:val="00210DE8"/>
    <w:rsid w:val="00210E40"/>
    <w:rsid w:val="00210E59"/>
    <w:rsid w:val="00211072"/>
    <w:rsid w:val="0021147D"/>
    <w:rsid w:val="002114DA"/>
    <w:rsid w:val="0021187C"/>
    <w:rsid w:val="00211B96"/>
    <w:rsid w:val="00211BDE"/>
    <w:rsid w:val="002120C5"/>
    <w:rsid w:val="00212534"/>
    <w:rsid w:val="0021270D"/>
    <w:rsid w:val="00213188"/>
    <w:rsid w:val="00213A41"/>
    <w:rsid w:val="00213D32"/>
    <w:rsid w:val="00214099"/>
    <w:rsid w:val="002141DC"/>
    <w:rsid w:val="002143A1"/>
    <w:rsid w:val="00214AD9"/>
    <w:rsid w:val="00214BF0"/>
    <w:rsid w:val="00214FB7"/>
    <w:rsid w:val="002153DC"/>
    <w:rsid w:val="00215753"/>
    <w:rsid w:val="00215BB7"/>
    <w:rsid w:val="00215CD8"/>
    <w:rsid w:val="00215D9C"/>
    <w:rsid w:val="00216561"/>
    <w:rsid w:val="002166EB"/>
    <w:rsid w:val="00216C17"/>
    <w:rsid w:val="00217009"/>
    <w:rsid w:val="002170F7"/>
    <w:rsid w:val="00217346"/>
    <w:rsid w:val="002175AB"/>
    <w:rsid w:val="00217C4B"/>
    <w:rsid w:val="0022033C"/>
    <w:rsid w:val="002203B2"/>
    <w:rsid w:val="00220B77"/>
    <w:rsid w:val="00220BFF"/>
    <w:rsid w:val="00220F11"/>
    <w:rsid w:val="00220FC9"/>
    <w:rsid w:val="00221046"/>
    <w:rsid w:val="002221D9"/>
    <w:rsid w:val="00222BF7"/>
    <w:rsid w:val="00222C92"/>
    <w:rsid w:val="00223350"/>
    <w:rsid w:val="002234EB"/>
    <w:rsid w:val="002236CF"/>
    <w:rsid w:val="0022376E"/>
    <w:rsid w:val="002237BA"/>
    <w:rsid w:val="00223837"/>
    <w:rsid w:val="00223958"/>
    <w:rsid w:val="00223B44"/>
    <w:rsid w:val="00223D07"/>
    <w:rsid w:val="00224092"/>
    <w:rsid w:val="002240D7"/>
    <w:rsid w:val="0022412B"/>
    <w:rsid w:val="002241DE"/>
    <w:rsid w:val="0022431F"/>
    <w:rsid w:val="002244DF"/>
    <w:rsid w:val="002246BA"/>
    <w:rsid w:val="002247D9"/>
    <w:rsid w:val="00224A30"/>
    <w:rsid w:val="00224D89"/>
    <w:rsid w:val="00224E74"/>
    <w:rsid w:val="00225164"/>
    <w:rsid w:val="002255BD"/>
    <w:rsid w:val="002267D4"/>
    <w:rsid w:val="00226909"/>
    <w:rsid w:val="00226A48"/>
    <w:rsid w:val="00226E67"/>
    <w:rsid w:val="00227020"/>
    <w:rsid w:val="002272C6"/>
    <w:rsid w:val="00227468"/>
    <w:rsid w:val="00227EDD"/>
    <w:rsid w:val="002302D0"/>
    <w:rsid w:val="00230870"/>
    <w:rsid w:val="002309F0"/>
    <w:rsid w:val="00230B19"/>
    <w:rsid w:val="0023100C"/>
    <w:rsid w:val="00231B1B"/>
    <w:rsid w:val="00231B49"/>
    <w:rsid w:val="0023258C"/>
    <w:rsid w:val="00232664"/>
    <w:rsid w:val="0023273E"/>
    <w:rsid w:val="00232859"/>
    <w:rsid w:val="002328DC"/>
    <w:rsid w:val="00232A9F"/>
    <w:rsid w:val="00232DE7"/>
    <w:rsid w:val="00232E64"/>
    <w:rsid w:val="0023379F"/>
    <w:rsid w:val="002339D2"/>
    <w:rsid w:val="00234179"/>
    <w:rsid w:val="00234237"/>
    <w:rsid w:val="00234EDB"/>
    <w:rsid w:val="00235105"/>
    <w:rsid w:val="00235DB0"/>
    <w:rsid w:val="00235E0A"/>
    <w:rsid w:val="0023629A"/>
    <w:rsid w:val="00236A24"/>
    <w:rsid w:val="00236A9F"/>
    <w:rsid w:val="0023750C"/>
    <w:rsid w:val="002376CD"/>
    <w:rsid w:val="0023771B"/>
    <w:rsid w:val="002378DA"/>
    <w:rsid w:val="00237AFA"/>
    <w:rsid w:val="00237EEF"/>
    <w:rsid w:val="002403DC"/>
    <w:rsid w:val="002405E9"/>
    <w:rsid w:val="00240689"/>
    <w:rsid w:val="002406E0"/>
    <w:rsid w:val="00240B2A"/>
    <w:rsid w:val="00240D3A"/>
    <w:rsid w:val="00241736"/>
    <w:rsid w:val="00241A45"/>
    <w:rsid w:val="00241B71"/>
    <w:rsid w:val="00241BB5"/>
    <w:rsid w:val="00241FBA"/>
    <w:rsid w:val="002426AE"/>
    <w:rsid w:val="00242762"/>
    <w:rsid w:val="00242B6C"/>
    <w:rsid w:val="00243450"/>
    <w:rsid w:val="00243E82"/>
    <w:rsid w:val="0024407B"/>
    <w:rsid w:val="002444E7"/>
    <w:rsid w:val="00244802"/>
    <w:rsid w:val="00244889"/>
    <w:rsid w:val="00244C4D"/>
    <w:rsid w:val="00244E33"/>
    <w:rsid w:val="00244F82"/>
    <w:rsid w:val="0024500E"/>
    <w:rsid w:val="002451FA"/>
    <w:rsid w:val="00245BE4"/>
    <w:rsid w:val="00245CAE"/>
    <w:rsid w:val="00245CDC"/>
    <w:rsid w:val="00246685"/>
    <w:rsid w:val="00246BC1"/>
    <w:rsid w:val="00246D49"/>
    <w:rsid w:val="00246D6C"/>
    <w:rsid w:val="00246EAF"/>
    <w:rsid w:val="00247EA4"/>
    <w:rsid w:val="002500F6"/>
    <w:rsid w:val="0025038B"/>
    <w:rsid w:val="002506CC"/>
    <w:rsid w:val="002507D2"/>
    <w:rsid w:val="0025103A"/>
    <w:rsid w:val="0025153E"/>
    <w:rsid w:val="0025159D"/>
    <w:rsid w:val="002517A0"/>
    <w:rsid w:val="00252AFC"/>
    <w:rsid w:val="002533E2"/>
    <w:rsid w:val="00253D25"/>
    <w:rsid w:val="002540AB"/>
    <w:rsid w:val="002540C2"/>
    <w:rsid w:val="00254567"/>
    <w:rsid w:val="00254E8F"/>
    <w:rsid w:val="00254F3F"/>
    <w:rsid w:val="00255190"/>
    <w:rsid w:val="002552AC"/>
    <w:rsid w:val="0025531D"/>
    <w:rsid w:val="00255425"/>
    <w:rsid w:val="00255D53"/>
    <w:rsid w:val="0025603B"/>
    <w:rsid w:val="00256153"/>
    <w:rsid w:val="0025649B"/>
    <w:rsid w:val="002564CB"/>
    <w:rsid w:val="00256FA5"/>
    <w:rsid w:val="0025715A"/>
    <w:rsid w:val="002572B1"/>
    <w:rsid w:val="002576FC"/>
    <w:rsid w:val="00257D01"/>
    <w:rsid w:val="00257F4A"/>
    <w:rsid w:val="002601E3"/>
    <w:rsid w:val="00260343"/>
    <w:rsid w:val="002606B3"/>
    <w:rsid w:val="00261052"/>
    <w:rsid w:val="002612F6"/>
    <w:rsid w:val="0026153E"/>
    <w:rsid w:val="0026197A"/>
    <w:rsid w:val="002626DA"/>
    <w:rsid w:val="00262845"/>
    <w:rsid w:val="00262B95"/>
    <w:rsid w:val="00263220"/>
    <w:rsid w:val="00263AFE"/>
    <w:rsid w:val="00263E45"/>
    <w:rsid w:val="00263E88"/>
    <w:rsid w:val="002643A6"/>
    <w:rsid w:val="00264670"/>
    <w:rsid w:val="00264ABF"/>
    <w:rsid w:val="00264AE2"/>
    <w:rsid w:val="00265185"/>
    <w:rsid w:val="00265380"/>
    <w:rsid w:val="00265481"/>
    <w:rsid w:val="0026559B"/>
    <w:rsid w:val="002656F1"/>
    <w:rsid w:val="0026589C"/>
    <w:rsid w:val="00265F6A"/>
    <w:rsid w:val="002660C0"/>
    <w:rsid w:val="002666CE"/>
    <w:rsid w:val="00266C08"/>
    <w:rsid w:val="00266FE7"/>
    <w:rsid w:val="002673EC"/>
    <w:rsid w:val="0026777D"/>
    <w:rsid w:val="00267852"/>
    <w:rsid w:val="00267A0A"/>
    <w:rsid w:val="00267F29"/>
    <w:rsid w:val="0027023E"/>
    <w:rsid w:val="002704D5"/>
    <w:rsid w:val="0027082C"/>
    <w:rsid w:val="00270E1B"/>
    <w:rsid w:val="002715F4"/>
    <w:rsid w:val="00271C44"/>
    <w:rsid w:val="00271E49"/>
    <w:rsid w:val="00271E71"/>
    <w:rsid w:val="002725C8"/>
    <w:rsid w:val="00272767"/>
    <w:rsid w:val="00272D56"/>
    <w:rsid w:val="00272E9B"/>
    <w:rsid w:val="00273190"/>
    <w:rsid w:val="002737DD"/>
    <w:rsid w:val="00273D6E"/>
    <w:rsid w:val="00273FBD"/>
    <w:rsid w:val="002742D5"/>
    <w:rsid w:val="00274626"/>
    <w:rsid w:val="002746BE"/>
    <w:rsid w:val="00274C35"/>
    <w:rsid w:val="00275C6C"/>
    <w:rsid w:val="00275CD9"/>
    <w:rsid w:val="00276640"/>
    <w:rsid w:val="00276A6E"/>
    <w:rsid w:val="00276BBA"/>
    <w:rsid w:val="00277092"/>
    <w:rsid w:val="002770DC"/>
    <w:rsid w:val="002774D3"/>
    <w:rsid w:val="002778CF"/>
    <w:rsid w:val="0027795C"/>
    <w:rsid w:val="00277F86"/>
    <w:rsid w:val="00277FB0"/>
    <w:rsid w:val="002808D9"/>
    <w:rsid w:val="00280E9B"/>
    <w:rsid w:val="00281446"/>
    <w:rsid w:val="002817DC"/>
    <w:rsid w:val="0028189D"/>
    <w:rsid w:val="0028193C"/>
    <w:rsid w:val="00282058"/>
    <w:rsid w:val="00282234"/>
    <w:rsid w:val="00282545"/>
    <w:rsid w:val="002826CF"/>
    <w:rsid w:val="00282A2A"/>
    <w:rsid w:val="00283689"/>
    <w:rsid w:val="00283B98"/>
    <w:rsid w:val="00283D48"/>
    <w:rsid w:val="00283DE3"/>
    <w:rsid w:val="002842F7"/>
    <w:rsid w:val="002845EA"/>
    <w:rsid w:val="00284D17"/>
    <w:rsid w:val="002854D7"/>
    <w:rsid w:val="00285651"/>
    <w:rsid w:val="00285A8C"/>
    <w:rsid w:val="002861D3"/>
    <w:rsid w:val="00286490"/>
    <w:rsid w:val="0028664B"/>
    <w:rsid w:val="00286998"/>
    <w:rsid w:val="00287046"/>
    <w:rsid w:val="002875D9"/>
    <w:rsid w:val="00287613"/>
    <w:rsid w:val="0028794B"/>
    <w:rsid w:val="00287B5C"/>
    <w:rsid w:val="00287ED2"/>
    <w:rsid w:val="00290430"/>
    <w:rsid w:val="002906D8"/>
    <w:rsid w:val="002908CE"/>
    <w:rsid w:val="00290C68"/>
    <w:rsid w:val="002915C4"/>
    <w:rsid w:val="00291C9E"/>
    <w:rsid w:val="00292109"/>
    <w:rsid w:val="00292A64"/>
    <w:rsid w:val="00292BAD"/>
    <w:rsid w:val="00292C44"/>
    <w:rsid w:val="00292CEA"/>
    <w:rsid w:val="002931AE"/>
    <w:rsid w:val="002933C5"/>
    <w:rsid w:val="002933F8"/>
    <w:rsid w:val="00293546"/>
    <w:rsid w:val="002937D8"/>
    <w:rsid w:val="00293FDD"/>
    <w:rsid w:val="0029450C"/>
    <w:rsid w:val="00294672"/>
    <w:rsid w:val="00294A7E"/>
    <w:rsid w:val="00294EDC"/>
    <w:rsid w:val="002950F2"/>
    <w:rsid w:val="002951A3"/>
    <w:rsid w:val="0029584B"/>
    <w:rsid w:val="002958EC"/>
    <w:rsid w:val="00295E20"/>
    <w:rsid w:val="00295F12"/>
    <w:rsid w:val="00295FE2"/>
    <w:rsid w:val="00296B36"/>
    <w:rsid w:val="00296ED2"/>
    <w:rsid w:val="002977EE"/>
    <w:rsid w:val="00297C7F"/>
    <w:rsid w:val="002A01F6"/>
    <w:rsid w:val="002A02F6"/>
    <w:rsid w:val="002A08AF"/>
    <w:rsid w:val="002A100F"/>
    <w:rsid w:val="002A10D1"/>
    <w:rsid w:val="002A1467"/>
    <w:rsid w:val="002A1781"/>
    <w:rsid w:val="002A17F9"/>
    <w:rsid w:val="002A1B04"/>
    <w:rsid w:val="002A1BE9"/>
    <w:rsid w:val="002A2196"/>
    <w:rsid w:val="002A2304"/>
    <w:rsid w:val="002A25D7"/>
    <w:rsid w:val="002A2749"/>
    <w:rsid w:val="002A28C0"/>
    <w:rsid w:val="002A2A23"/>
    <w:rsid w:val="002A2ACE"/>
    <w:rsid w:val="002A2F7C"/>
    <w:rsid w:val="002A3105"/>
    <w:rsid w:val="002A31AE"/>
    <w:rsid w:val="002A32EA"/>
    <w:rsid w:val="002A376E"/>
    <w:rsid w:val="002A44DB"/>
    <w:rsid w:val="002A4DB7"/>
    <w:rsid w:val="002A518B"/>
    <w:rsid w:val="002A5771"/>
    <w:rsid w:val="002A6286"/>
    <w:rsid w:val="002A6AAC"/>
    <w:rsid w:val="002A6FD0"/>
    <w:rsid w:val="002A7096"/>
    <w:rsid w:val="002A7627"/>
    <w:rsid w:val="002A7A69"/>
    <w:rsid w:val="002A7B75"/>
    <w:rsid w:val="002B0187"/>
    <w:rsid w:val="002B09CA"/>
    <w:rsid w:val="002B0D6D"/>
    <w:rsid w:val="002B0FD1"/>
    <w:rsid w:val="002B1001"/>
    <w:rsid w:val="002B14E6"/>
    <w:rsid w:val="002B1F43"/>
    <w:rsid w:val="002B220C"/>
    <w:rsid w:val="002B2430"/>
    <w:rsid w:val="002B2953"/>
    <w:rsid w:val="002B2C7A"/>
    <w:rsid w:val="002B314B"/>
    <w:rsid w:val="002B3356"/>
    <w:rsid w:val="002B342A"/>
    <w:rsid w:val="002B3573"/>
    <w:rsid w:val="002B38F1"/>
    <w:rsid w:val="002B3F9A"/>
    <w:rsid w:val="002B3FFE"/>
    <w:rsid w:val="002B4143"/>
    <w:rsid w:val="002B42D8"/>
    <w:rsid w:val="002B4352"/>
    <w:rsid w:val="002B50F2"/>
    <w:rsid w:val="002B54DB"/>
    <w:rsid w:val="002B5B09"/>
    <w:rsid w:val="002B5CC5"/>
    <w:rsid w:val="002B60F5"/>
    <w:rsid w:val="002B650D"/>
    <w:rsid w:val="002B6555"/>
    <w:rsid w:val="002B7727"/>
    <w:rsid w:val="002B7815"/>
    <w:rsid w:val="002B7B2C"/>
    <w:rsid w:val="002B7FBA"/>
    <w:rsid w:val="002C09D7"/>
    <w:rsid w:val="002C0DF3"/>
    <w:rsid w:val="002C11ED"/>
    <w:rsid w:val="002C165B"/>
    <w:rsid w:val="002C1D06"/>
    <w:rsid w:val="002C2499"/>
    <w:rsid w:val="002C24B8"/>
    <w:rsid w:val="002C24DA"/>
    <w:rsid w:val="002C2682"/>
    <w:rsid w:val="002C2E8B"/>
    <w:rsid w:val="002C3468"/>
    <w:rsid w:val="002C35CB"/>
    <w:rsid w:val="002C3A78"/>
    <w:rsid w:val="002C3D4C"/>
    <w:rsid w:val="002C3E91"/>
    <w:rsid w:val="002C4538"/>
    <w:rsid w:val="002C4747"/>
    <w:rsid w:val="002C4B6E"/>
    <w:rsid w:val="002C52CD"/>
    <w:rsid w:val="002C54FD"/>
    <w:rsid w:val="002C55BB"/>
    <w:rsid w:val="002C5758"/>
    <w:rsid w:val="002C5FD9"/>
    <w:rsid w:val="002C6045"/>
    <w:rsid w:val="002C62BE"/>
    <w:rsid w:val="002C6355"/>
    <w:rsid w:val="002C6B17"/>
    <w:rsid w:val="002C74A4"/>
    <w:rsid w:val="002C7516"/>
    <w:rsid w:val="002C7698"/>
    <w:rsid w:val="002D03CB"/>
    <w:rsid w:val="002D03E5"/>
    <w:rsid w:val="002D0B2A"/>
    <w:rsid w:val="002D0D5D"/>
    <w:rsid w:val="002D0E39"/>
    <w:rsid w:val="002D1145"/>
    <w:rsid w:val="002D17B3"/>
    <w:rsid w:val="002D19BA"/>
    <w:rsid w:val="002D1A29"/>
    <w:rsid w:val="002D1C79"/>
    <w:rsid w:val="002D1F71"/>
    <w:rsid w:val="002D2001"/>
    <w:rsid w:val="002D2401"/>
    <w:rsid w:val="002D24A5"/>
    <w:rsid w:val="002D2698"/>
    <w:rsid w:val="002D287D"/>
    <w:rsid w:val="002D2D22"/>
    <w:rsid w:val="002D2E0C"/>
    <w:rsid w:val="002D2E7B"/>
    <w:rsid w:val="002D3445"/>
    <w:rsid w:val="002D3557"/>
    <w:rsid w:val="002D3705"/>
    <w:rsid w:val="002D3838"/>
    <w:rsid w:val="002D3B24"/>
    <w:rsid w:val="002D42FB"/>
    <w:rsid w:val="002D4D95"/>
    <w:rsid w:val="002D4EED"/>
    <w:rsid w:val="002D4F77"/>
    <w:rsid w:val="002D559D"/>
    <w:rsid w:val="002D569B"/>
    <w:rsid w:val="002D5FAD"/>
    <w:rsid w:val="002D663E"/>
    <w:rsid w:val="002D697D"/>
    <w:rsid w:val="002D69AF"/>
    <w:rsid w:val="002D791C"/>
    <w:rsid w:val="002D7B7A"/>
    <w:rsid w:val="002D7EA4"/>
    <w:rsid w:val="002E0056"/>
    <w:rsid w:val="002E0279"/>
    <w:rsid w:val="002E0289"/>
    <w:rsid w:val="002E0F23"/>
    <w:rsid w:val="002E10CB"/>
    <w:rsid w:val="002E179C"/>
    <w:rsid w:val="002E1A48"/>
    <w:rsid w:val="002E1DCF"/>
    <w:rsid w:val="002E2AFA"/>
    <w:rsid w:val="002E30A7"/>
    <w:rsid w:val="002E3B74"/>
    <w:rsid w:val="002E41C8"/>
    <w:rsid w:val="002E4E44"/>
    <w:rsid w:val="002E4E4B"/>
    <w:rsid w:val="002E5016"/>
    <w:rsid w:val="002E5067"/>
    <w:rsid w:val="002E5102"/>
    <w:rsid w:val="002E5571"/>
    <w:rsid w:val="002E581E"/>
    <w:rsid w:val="002E5886"/>
    <w:rsid w:val="002E5BE4"/>
    <w:rsid w:val="002E5C6C"/>
    <w:rsid w:val="002E608A"/>
    <w:rsid w:val="002E6984"/>
    <w:rsid w:val="002E6F1C"/>
    <w:rsid w:val="002E70C8"/>
    <w:rsid w:val="002E78BF"/>
    <w:rsid w:val="002E7E93"/>
    <w:rsid w:val="002E7F22"/>
    <w:rsid w:val="002F0651"/>
    <w:rsid w:val="002F0690"/>
    <w:rsid w:val="002F086A"/>
    <w:rsid w:val="002F0FC5"/>
    <w:rsid w:val="002F1077"/>
    <w:rsid w:val="002F114D"/>
    <w:rsid w:val="002F118C"/>
    <w:rsid w:val="002F1C77"/>
    <w:rsid w:val="002F1D32"/>
    <w:rsid w:val="002F20BC"/>
    <w:rsid w:val="002F2E79"/>
    <w:rsid w:val="002F3074"/>
    <w:rsid w:val="002F33E3"/>
    <w:rsid w:val="002F3418"/>
    <w:rsid w:val="002F3482"/>
    <w:rsid w:val="002F34F2"/>
    <w:rsid w:val="002F3C69"/>
    <w:rsid w:val="002F4111"/>
    <w:rsid w:val="002F45A0"/>
    <w:rsid w:val="002F46EF"/>
    <w:rsid w:val="002F4701"/>
    <w:rsid w:val="002F496C"/>
    <w:rsid w:val="002F4A0D"/>
    <w:rsid w:val="002F4B16"/>
    <w:rsid w:val="002F4CAA"/>
    <w:rsid w:val="002F51AC"/>
    <w:rsid w:val="002F52AD"/>
    <w:rsid w:val="002F54AC"/>
    <w:rsid w:val="002F5704"/>
    <w:rsid w:val="002F5A20"/>
    <w:rsid w:val="002F5B37"/>
    <w:rsid w:val="002F630B"/>
    <w:rsid w:val="002F6FA0"/>
    <w:rsid w:val="002F7285"/>
    <w:rsid w:val="002F7714"/>
    <w:rsid w:val="002F78E2"/>
    <w:rsid w:val="002F7A1D"/>
    <w:rsid w:val="00300057"/>
    <w:rsid w:val="003007E5"/>
    <w:rsid w:val="00300D64"/>
    <w:rsid w:val="003011F1"/>
    <w:rsid w:val="003017C1"/>
    <w:rsid w:val="003022F4"/>
    <w:rsid w:val="0030252B"/>
    <w:rsid w:val="00302813"/>
    <w:rsid w:val="0030281A"/>
    <w:rsid w:val="0030285A"/>
    <w:rsid w:val="00302D75"/>
    <w:rsid w:val="00302F7D"/>
    <w:rsid w:val="00303227"/>
    <w:rsid w:val="003032BD"/>
    <w:rsid w:val="003033C8"/>
    <w:rsid w:val="003035C2"/>
    <w:rsid w:val="003037EB"/>
    <w:rsid w:val="003039F9"/>
    <w:rsid w:val="00303D0D"/>
    <w:rsid w:val="003045F0"/>
    <w:rsid w:val="00304606"/>
    <w:rsid w:val="0030463D"/>
    <w:rsid w:val="00304673"/>
    <w:rsid w:val="00304959"/>
    <w:rsid w:val="00304F0A"/>
    <w:rsid w:val="00305544"/>
    <w:rsid w:val="0030586C"/>
    <w:rsid w:val="00305EA0"/>
    <w:rsid w:val="0030657F"/>
    <w:rsid w:val="00306626"/>
    <w:rsid w:val="00307204"/>
    <w:rsid w:val="0030765C"/>
    <w:rsid w:val="00307CA8"/>
    <w:rsid w:val="0031004D"/>
    <w:rsid w:val="0031047C"/>
    <w:rsid w:val="00310634"/>
    <w:rsid w:val="003107A0"/>
    <w:rsid w:val="00310F66"/>
    <w:rsid w:val="003110FB"/>
    <w:rsid w:val="00312220"/>
    <w:rsid w:val="00312E38"/>
    <w:rsid w:val="00313974"/>
    <w:rsid w:val="00313EB7"/>
    <w:rsid w:val="00313F98"/>
    <w:rsid w:val="003142C6"/>
    <w:rsid w:val="00314494"/>
    <w:rsid w:val="00314713"/>
    <w:rsid w:val="0031591F"/>
    <w:rsid w:val="0031598C"/>
    <w:rsid w:val="003164B0"/>
    <w:rsid w:val="00316540"/>
    <w:rsid w:val="00316542"/>
    <w:rsid w:val="00316BE7"/>
    <w:rsid w:val="003173CB"/>
    <w:rsid w:val="003178D1"/>
    <w:rsid w:val="00317A42"/>
    <w:rsid w:val="00317C5C"/>
    <w:rsid w:val="00317DC6"/>
    <w:rsid w:val="0032016C"/>
    <w:rsid w:val="003203E7"/>
    <w:rsid w:val="00321343"/>
    <w:rsid w:val="0032137B"/>
    <w:rsid w:val="0032149D"/>
    <w:rsid w:val="00321869"/>
    <w:rsid w:val="00321BE6"/>
    <w:rsid w:val="00321C70"/>
    <w:rsid w:val="00321D9B"/>
    <w:rsid w:val="0032264C"/>
    <w:rsid w:val="003226BF"/>
    <w:rsid w:val="003227ED"/>
    <w:rsid w:val="00323024"/>
    <w:rsid w:val="003231C7"/>
    <w:rsid w:val="00323349"/>
    <w:rsid w:val="0032338D"/>
    <w:rsid w:val="0032340E"/>
    <w:rsid w:val="00323516"/>
    <w:rsid w:val="00323607"/>
    <w:rsid w:val="003238D2"/>
    <w:rsid w:val="00323958"/>
    <w:rsid w:val="00323FEF"/>
    <w:rsid w:val="00324154"/>
    <w:rsid w:val="0032425B"/>
    <w:rsid w:val="00324AFD"/>
    <w:rsid w:val="003251B2"/>
    <w:rsid w:val="00325974"/>
    <w:rsid w:val="00325AB4"/>
    <w:rsid w:val="00325C97"/>
    <w:rsid w:val="00325F52"/>
    <w:rsid w:val="003265B6"/>
    <w:rsid w:val="00326611"/>
    <w:rsid w:val="0032679B"/>
    <w:rsid w:val="003268EE"/>
    <w:rsid w:val="003271CA"/>
    <w:rsid w:val="00327591"/>
    <w:rsid w:val="003277C4"/>
    <w:rsid w:val="00327A69"/>
    <w:rsid w:val="00327AEB"/>
    <w:rsid w:val="00327ED4"/>
    <w:rsid w:val="0033037B"/>
    <w:rsid w:val="00330744"/>
    <w:rsid w:val="00330EA8"/>
    <w:rsid w:val="00331282"/>
    <w:rsid w:val="003317DB"/>
    <w:rsid w:val="0033222B"/>
    <w:rsid w:val="003325C9"/>
    <w:rsid w:val="003325EE"/>
    <w:rsid w:val="0033263D"/>
    <w:rsid w:val="003327F3"/>
    <w:rsid w:val="0033295E"/>
    <w:rsid w:val="003330F3"/>
    <w:rsid w:val="003334F5"/>
    <w:rsid w:val="0033363C"/>
    <w:rsid w:val="00333A5B"/>
    <w:rsid w:val="0033407A"/>
    <w:rsid w:val="003342D8"/>
    <w:rsid w:val="00334914"/>
    <w:rsid w:val="00334A83"/>
    <w:rsid w:val="00334FEB"/>
    <w:rsid w:val="00335757"/>
    <w:rsid w:val="00335772"/>
    <w:rsid w:val="003359E0"/>
    <w:rsid w:val="003359F3"/>
    <w:rsid w:val="00335BEA"/>
    <w:rsid w:val="00335D03"/>
    <w:rsid w:val="0033603B"/>
    <w:rsid w:val="0033654A"/>
    <w:rsid w:val="00336653"/>
    <w:rsid w:val="00336AD7"/>
    <w:rsid w:val="00336F67"/>
    <w:rsid w:val="00337259"/>
    <w:rsid w:val="00337C70"/>
    <w:rsid w:val="00337EFE"/>
    <w:rsid w:val="003408E6"/>
    <w:rsid w:val="00340B56"/>
    <w:rsid w:val="00340F39"/>
    <w:rsid w:val="0034139F"/>
    <w:rsid w:val="00341595"/>
    <w:rsid w:val="00341841"/>
    <w:rsid w:val="00341EEB"/>
    <w:rsid w:val="0034233F"/>
    <w:rsid w:val="00342586"/>
    <w:rsid w:val="0034274B"/>
    <w:rsid w:val="00342773"/>
    <w:rsid w:val="0034289F"/>
    <w:rsid w:val="00343354"/>
    <w:rsid w:val="0034344B"/>
    <w:rsid w:val="00343771"/>
    <w:rsid w:val="0034427C"/>
    <w:rsid w:val="00344324"/>
    <w:rsid w:val="003455C1"/>
    <w:rsid w:val="00345992"/>
    <w:rsid w:val="00345A14"/>
    <w:rsid w:val="00345F18"/>
    <w:rsid w:val="00346249"/>
    <w:rsid w:val="003462CC"/>
    <w:rsid w:val="003465F6"/>
    <w:rsid w:val="00346799"/>
    <w:rsid w:val="00346BC3"/>
    <w:rsid w:val="00346EF1"/>
    <w:rsid w:val="00346F0F"/>
    <w:rsid w:val="00346F2D"/>
    <w:rsid w:val="003471CD"/>
    <w:rsid w:val="003473EB"/>
    <w:rsid w:val="00347682"/>
    <w:rsid w:val="00347F50"/>
    <w:rsid w:val="00347FBA"/>
    <w:rsid w:val="00350160"/>
    <w:rsid w:val="003501FD"/>
    <w:rsid w:val="00350630"/>
    <w:rsid w:val="0035067F"/>
    <w:rsid w:val="003507A8"/>
    <w:rsid w:val="00350B47"/>
    <w:rsid w:val="00350BF1"/>
    <w:rsid w:val="00350D06"/>
    <w:rsid w:val="00350DCA"/>
    <w:rsid w:val="00350DE5"/>
    <w:rsid w:val="00350EB7"/>
    <w:rsid w:val="0035109D"/>
    <w:rsid w:val="00351301"/>
    <w:rsid w:val="003516B5"/>
    <w:rsid w:val="00351981"/>
    <w:rsid w:val="00351BC2"/>
    <w:rsid w:val="00351F3A"/>
    <w:rsid w:val="0035201D"/>
    <w:rsid w:val="0035213C"/>
    <w:rsid w:val="0035260F"/>
    <w:rsid w:val="003526D9"/>
    <w:rsid w:val="00352B2A"/>
    <w:rsid w:val="00353209"/>
    <w:rsid w:val="0035351F"/>
    <w:rsid w:val="00353BDD"/>
    <w:rsid w:val="00354151"/>
    <w:rsid w:val="00354933"/>
    <w:rsid w:val="00354BEF"/>
    <w:rsid w:val="0035511D"/>
    <w:rsid w:val="0035533F"/>
    <w:rsid w:val="003554E1"/>
    <w:rsid w:val="003554FD"/>
    <w:rsid w:val="003556D8"/>
    <w:rsid w:val="00355D92"/>
    <w:rsid w:val="00355E60"/>
    <w:rsid w:val="00355FB0"/>
    <w:rsid w:val="00356361"/>
    <w:rsid w:val="0035666C"/>
    <w:rsid w:val="00356ACF"/>
    <w:rsid w:val="00356B13"/>
    <w:rsid w:val="00356CD0"/>
    <w:rsid w:val="00356CFF"/>
    <w:rsid w:val="0035706F"/>
    <w:rsid w:val="00357114"/>
    <w:rsid w:val="003577EB"/>
    <w:rsid w:val="00360616"/>
    <w:rsid w:val="003606E3"/>
    <w:rsid w:val="00360A27"/>
    <w:rsid w:val="00360BEE"/>
    <w:rsid w:val="00360ECE"/>
    <w:rsid w:val="00361050"/>
    <w:rsid w:val="003610E7"/>
    <w:rsid w:val="003615EE"/>
    <w:rsid w:val="00361867"/>
    <w:rsid w:val="00361D3C"/>
    <w:rsid w:val="003624AA"/>
    <w:rsid w:val="003625D0"/>
    <w:rsid w:val="00362E48"/>
    <w:rsid w:val="00362EE2"/>
    <w:rsid w:val="00362F80"/>
    <w:rsid w:val="00363611"/>
    <w:rsid w:val="00363FDD"/>
    <w:rsid w:val="0036428A"/>
    <w:rsid w:val="00364C4A"/>
    <w:rsid w:val="00364E13"/>
    <w:rsid w:val="00365405"/>
    <w:rsid w:val="00365477"/>
    <w:rsid w:val="0036548A"/>
    <w:rsid w:val="003654F6"/>
    <w:rsid w:val="003658A5"/>
    <w:rsid w:val="00365FCC"/>
    <w:rsid w:val="00366009"/>
    <w:rsid w:val="003663AC"/>
    <w:rsid w:val="003665AB"/>
    <w:rsid w:val="00366C20"/>
    <w:rsid w:val="0036724F"/>
    <w:rsid w:val="0036737C"/>
    <w:rsid w:val="00367812"/>
    <w:rsid w:val="003678A9"/>
    <w:rsid w:val="00367B60"/>
    <w:rsid w:val="00367E44"/>
    <w:rsid w:val="00367EC2"/>
    <w:rsid w:val="0037015D"/>
    <w:rsid w:val="00370454"/>
    <w:rsid w:val="0037093F"/>
    <w:rsid w:val="00370A4A"/>
    <w:rsid w:val="00370C1E"/>
    <w:rsid w:val="0037121B"/>
    <w:rsid w:val="0037153D"/>
    <w:rsid w:val="00371652"/>
    <w:rsid w:val="00371749"/>
    <w:rsid w:val="00372526"/>
    <w:rsid w:val="00372594"/>
    <w:rsid w:val="0037279B"/>
    <w:rsid w:val="00372B18"/>
    <w:rsid w:val="0037366D"/>
    <w:rsid w:val="00373996"/>
    <w:rsid w:val="00373B5B"/>
    <w:rsid w:val="00373CF1"/>
    <w:rsid w:val="00373FCE"/>
    <w:rsid w:val="00374072"/>
    <w:rsid w:val="00374339"/>
    <w:rsid w:val="003744A3"/>
    <w:rsid w:val="003744CD"/>
    <w:rsid w:val="003744EC"/>
    <w:rsid w:val="003746AD"/>
    <w:rsid w:val="00374C2A"/>
    <w:rsid w:val="00374DC6"/>
    <w:rsid w:val="00375819"/>
    <w:rsid w:val="00375C28"/>
    <w:rsid w:val="00375EE4"/>
    <w:rsid w:val="0037641F"/>
    <w:rsid w:val="0037727A"/>
    <w:rsid w:val="00377317"/>
    <w:rsid w:val="003774DF"/>
    <w:rsid w:val="0037763B"/>
    <w:rsid w:val="0037767C"/>
    <w:rsid w:val="003776BF"/>
    <w:rsid w:val="00377C17"/>
    <w:rsid w:val="003802DF"/>
    <w:rsid w:val="003808B4"/>
    <w:rsid w:val="00380D4C"/>
    <w:rsid w:val="00380E26"/>
    <w:rsid w:val="003818E4"/>
    <w:rsid w:val="00381ABF"/>
    <w:rsid w:val="003821DF"/>
    <w:rsid w:val="00382384"/>
    <w:rsid w:val="003824F6"/>
    <w:rsid w:val="0038260F"/>
    <w:rsid w:val="00382920"/>
    <w:rsid w:val="00382A4D"/>
    <w:rsid w:val="00382B81"/>
    <w:rsid w:val="00382E9D"/>
    <w:rsid w:val="00383BD5"/>
    <w:rsid w:val="00383C8C"/>
    <w:rsid w:val="00383E56"/>
    <w:rsid w:val="00384283"/>
    <w:rsid w:val="003842DA"/>
    <w:rsid w:val="00384551"/>
    <w:rsid w:val="0038495C"/>
    <w:rsid w:val="00384A04"/>
    <w:rsid w:val="00384CA8"/>
    <w:rsid w:val="00384DB7"/>
    <w:rsid w:val="003852CD"/>
    <w:rsid w:val="00385CF2"/>
    <w:rsid w:val="00385D37"/>
    <w:rsid w:val="00385DCE"/>
    <w:rsid w:val="003863A7"/>
    <w:rsid w:val="00386A12"/>
    <w:rsid w:val="00386DC4"/>
    <w:rsid w:val="003873CA"/>
    <w:rsid w:val="003877D5"/>
    <w:rsid w:val="0038783D"/>
    <w:rsid w:val="003878D1"/>
    <w:rsid w:val="003879E3"/>
    <w:rsid w:val="00387A6B"/>
    <w:rsid w:val="00387E73"/>
    <w:rsid w:val="0039030B"/>
    <w:rsid w:val="00390379"/>
    <w:rsid w:val="003914EC"/>
    <w:rsid w:val="003915E9"/>
    <w:rsid w:val="00391DFD"/>
    <w:rsid w:val="003923EC"/>
    <w:rsid w:val="00393520"/>
    <w:rsid w:val="0039393E"/>
    <w:rsid w:val="00393A9C"/>
    <w:rsid w:val="00393D03"/>
    <w:rsid w:val="00393D9C"/>
    <w:rsid w:val="003942D4"/>
    <w:rsid w:val="00395A5F"/>
    <w:rsid w:val="00395CA5"/>
    <w:rsid w:val="00395E5D"/>
    <w:rsid w:val="003963C9"/>
    <w:rsid w:val="0039694B"/>
    <w:rsid w:val="00396B4F"/>
    <w:rsid w:val="00396D6F"/>
    <w:rsid w:val="0039715F"/>
    <w:rsid w:val="0039742C"/>
    <w:rsid w:val="0039768F"/>
    <w:rsid w:val="00397D69"/>
    <w:rsid w:val="00397EB2"/>
    <w:rsid w:val="00397F8C"/>
    <w:rsid w:val="00397FEA"/>
    <w:rsid w:val="003A002F"/>
    <w:rsid w:val="003A0245"/>
    <w:rsid w:val="003A04A1"/>
    <w:rsid w:val="003A0CFD"/>
    <w:rsid w:val="003A1084"/>
    <w:rsid w:val="003A15C1"/>
    <w:rsid w:val="003A170A"/>
    <w:rsid w:val="003A1B1C"/>
    <w:rsid w:val="003A2598"/>
    <w:rsid w:val="003A2705"/>
    <w:rsid w:val="003A277D"/>
    <w:rsid w:val="003A3084"/>
    <w:rsid w:val="003A35BD"/>
    <w:rsid w:val="003A36EA"/>
    <w:rsid w:val="003A3B5D"/>
    <w:rsid w:val="003A42B9"/>
    <w:rsid w:val="003A43E6"/>
    <w:rsid w:val="003A4C71"/>
    <w:rsid w:val="003A4ECA"/>
    <w:rsid w:val="003A52E2"/>
    <w:rsid w:val="003A53C7"/>
    <w:rsid w:val="003A5822"/>
    <w:rsid w:val="003A589B"/>
    <w:rsid w:val="003A5D50"/>
    <w:rsid w:val="003A609E"/>
    <w:rsid w:val="003A6472"/>
    <w:rsid w:val="003A6F08"/>
    <w:rsid w:val="003A726A"/>
    <w:rsid w:val="003A79C4"/>
    <w:rsid w:val="003A7AEF"/>
    <w:rsid w:val="003B0328"/>
    <w:rsid w:val="003B055E"/>
    <w:rsid w:val="003B0DF3"/>
    <w:rsid w:val="003B1121"/>
    <w:rsid w:val="003B12CF"/>
    <w:rsid w:val="003B1F82"/>
    <w:rsid w:val="003B25B7"/>
    <w:rsid w:val="003B264A"/>
    <w:rsid w:val="003B2C3E"/>
    <w:rsid w:val="003B2C81"/>
    <w:rsid w:val="003B345A"/>
    <w:rsid w:val="003B389A"/>
    <w:rsid w:val="003B3F40"/>
    <w:rsid w:val="003B405B"/>
    <w:rsid w:val="003B4B15"/>
    <w:rsid w:val="003B4E32"/>
    <w:rsid w:val="003B5305"/>
    <w:rsid w:val="003B5A75"/>
    <w:rsid w:val="003B6304"/>
    <w:rsid w:val="003B6A99"/>
    <w:rsid w:val="003B6C75"/>
    <w:rsid w:val="003B6EDB"/>
    <w:rsid w:val="003B6F90"/>
    <w:rsid w:val="003B70C3"/>
    <w:rsid w:val="003B727C"/>
    <w:rsid w:val="003B7507"/>
    <w:rsid w:val="003B753B"/>
    <w:rsid w:val="003B7D61"/>
    <w:rsid w:val="003B7F81"/>
    <w:rsid w:val="003C044D"/>
    <w:rsid w:val="003C051D"/>
    <w:rsid w:val="003C1058"/>
    <w:rsid w:val="003C11E5"/>
    <w:rsid w:val="003C1279"/>
    <w:rsid w:val="003C14F8"/>
    <w:rsid w:val="003C15FE"/>
    <w:rsid w:val="003C169D"/>
    <w:rsid w:val="003C196D"/>
    <w:rsid w:val="003C1E00"/>
    <w:rsid w:val="003C1E90"/>
    <w:rsid w:val="003C252B"/>
    <w:rsid w:val="003C26D6"/>
    <w:rsid w:val="003C28DB"/>
    <w:rsid w:val="003C2D9A"/>
    <w:rsid w:val="003C2E13"/>
    <w:rsid w:val="003C3BED"/>
    <w:rsid w:val="003C45FC"/>
    <w:rsid w:val="003C46CF"/>
    <w:rsid w:val="003C5939"/>
    <w:rsid w:val="003C5CE3"/>
    <w:rsid w:val="003C5E81"/>
    <w:rsid w:val="003C64AF"/>
    <w:rsid w:val="003C662D"/>
    <w:rsid w:val="003C695B"/>
    <w:rsid w:val="003C6D27"/>
    <w:rsid w:val="003C71B9"/>
    <w:rsid w:val="003C7828"/>
    <w:rsid w:val="003C7EBF"/>
    <w:rsid w:val="003C7F35"/>
    <w:rsid w:val="003D00EA"/>
    <w:rsid w:val="003D0714"/>
    <w:rsid w:val="003D095C"/>
    <w:rsid w:val="003D0A3F"/>
    <w:rsid w:val="003D101E"/>
    <w:rsid w:val="003D1143"/>
    <w:rsid w:val="003D1257"/>
    <w:rsid w:val="003D12FB"/>
    <w:rsid w:val="003D1455"/>
    <w:rsid w:val="003D1ED2"/>
    <w:rsid w:val="003D2A72"/>
    <w:rsid w:val="003D2E79"/>
    <w:rsid w:val="003D2F70"/>
    <w:rsid w:val="003D32BF"/>
    <w:rsid w:val="003D3638"/>
    <w:rsid w:val="003D395A"/>
    <w:rsid w:val="003D3CBE"/>
    <w:rsid w:val="003D3EBC"/>
    <w:rsid w:val="003D4469"/>
    <w:rsid w:val="003D4488"/>
    <w:rsid w:val="003D4B0A"/>
    <w:rsid w:val="003D4BDA"/>
    <w:rsid w:val="003D4D85"/>
    <w:rsid w:val="003D52B2"/>
    <w:rsid w:val="003D52E4"/>
    <w:rsid w:val="003D532A"/>
    <w:rsid w:val="003D54AD"/>
    <w:rsid w:val="003D5594"/>
    <w:rsid w:val="003D55DC"/>
    <w:rsid w:val="003D572B"/>
    <w:rsid w:val="003D5C5D"/>
    <w:rsid w:val="003D5D42"/>
    <w:rsid w:val="003D5E83"/>
    <w:rsid w:val="003D63C3"/>
    <w:rsid w:val="003D6C49"/>
    <w:rsid w:val="003D6F71"/>
    <w:rsid w:val="003D703C"/>
    <w:rsid w:val="003D7124"/>
    <w:rsid w:val="003D75D6"/>
    <w:rsid w:val="003E03CF"/>
    <w:rsid w:val="003E0447"/>
    <w:rsid w:val="003E0552"/>
    <w:rsid w:val="003E0590"/>
    <w:rsid w:val="003E0DEA"/>
    <w:rsid w:val="003E15C7"/>
    <w:rsid w:val="003E186B"/>
    <w:rsid w:val="003E18AA"/>
    <w:rsid w:val="003E1C00"/>
    <w:rsid w:val="003E2BF3"/>
    <w:rsid w:val="003E2F36"/>
    <w:rsid w:val="003E312F"/>
    <w:rsid w:val="003E397B"/>
    <w:rsid w:val="003E3C28"/>
    <w:rsid w:val="003E42C1"/>
    <w:rsid w:val="003E486D"/>
    <w:rsid w:val="003E4A66"/>
    <w:rsid w:val="003E4E72"/>
    <w:rsid w:val="003E508F"/>
    <w:rsid w:val="003E52B2"/>
    <w:rsid w:val="003E5589"/>
    <w:rsid w:val="003E5C02"/>
    <w:rsid w:val="003E5E96"/>
    <w:rsid w:val="003E6500"/>
    <w:rsid w:val="003E67BB"/>
    <w:rsid w:val="003E7110"/>
    <w:rsid w:val="003E7216"/>
    <w:rsid w:val="003E72F9"/>
    <w:rsid w:val="003E7867"/>
    <w:rsid w:val="003E78A4"/>
    <w:rsid w:val="003E7C42"/>
    <w:rsid w:val="003F0417"/>
    <w:rsid w:val="003F05C0"/>
    <w:rsid w:val="003F093A"/>
    <w:rsid w:val="003F09C8"/>
    <w:rsid w:val="003F0E14"/>
    <w:rsid w:val="003F0E3D"/>
    <w:rsid w:val="003F1907"/>
    <w:rsid w:val="003F1922"/>
    <w:rsid w:val="003F1973"/>
    <w:rsid w:val="003F22BC"/>
    <w:rsid w:val="003F2A0C"/>
    <w:rsid w:val="003F38E3"/>
    <w:rsid w:val="003F3C62"/>
    <w:rsid w:val="003F3F13"/>
    <w:rsid w:val="003F42EE"/>
    <w:rsid w:val="003F461E"/>
    <w:rsid w:val="003F470E"/>
    <w:rsid w:val="003F4816"/>
    <w:rsid w:val="003F5D9C"/>
    <w:rsid w:val="003F64F2"/>
    <w:rsid w:val="003F6551"/>
    <w:rsid w:val="003F68D5"/>
    <w:rsid w:val="003F690A"/>
    <w:rsid w:val="003F69D9"/>
    <w:rsid w:val="003F6EAB"/>
    <w:rsid w:val="003F7266"/>
    <w:rsid w:val="003F752E"/>
    <w:rsid w:val="003F77FC"/>
    <w:rsid w:val="00400B03"/>
    <w:rsid w:val="0040128F"/>
    <w:rsid w:val="004012D7"/>
    <w:rsid w:val="004015B0"/>
    <w:rsid w:val="004018F7"/>
    <w:rsid w:val="00401980"/>
    <w:rsid w:val="00401DA2"/>
    <w:rsid w:val="00401E76"/>
    <w:rsid w:val="00401F0C"/>
    <w:rsid w:val="00402A36"/>
    <w:rsid w:val="00402A63"/>
    <w:rsid w:val="00402AA8"/>
    <w:rsid w:val="004033FB"/>
    <w:rsid w:val="0040390F"/>
    <w:rsid w:val="00403B0E"/>
    <w:rsid w:val="00403DAF"/>
    <w:rsid w:val="0040428D"/>
    <w:rsid w:val="00404524"/>
    <w:rsid w:val="0040484D"/>
    <w:rsid w:val="00404ABC"/>
    <w:rsid w:val="00404B55"/>
    <w:rsid w:val="00404E1E"/>
    <w:rsid w:val="00404E71"/>
    <w:rsid w:val="00405347"/>
    <w:rsid w:val="00405772"/>
    <w:rsid w:val="004059FA"/>
    <w:rsid w:val="004062F2"/>
    <w:rsid w:val="00406619"/>
    <w:rsid w:val="00406674"/>
    <w:rsid w:val="00407734"/>
    <w:rsid w:val="00407B28"/>
    <w:rsid w:val="00407FFC"/>
    <w:rsid w:val="00410571"/>
    <w:rsid w:val="004105F6"/>
    <w:rsid w:val="00410AAF"/>
    <w:rsid w:val="00410BEB"/>
    <w:rsid w:val="00410D98"/>
    <w:rsid w:val="00411534"/>
    <w:rsid w:val="00411C3E"/>
    <w:rsid w:val="0041292F"/>
    <w:rsid w:val="00412B47"/>
    <w:rsid w:val="00413765"/>
    <w:rsid w:val="00414084"/>
    <w:rsid w:val="00414367"/>
    <w:rsid w:val="0041448E"/>
    <w:rsid w:val="00414575"/>
    <w:rsid w:val="00414962"/>
    <w:rsid w:val="00414ED1"/>
    <w:rsid w:val="00415C20"/>
    <w:rsid w:val="0041631A"/>
    <w:rsid w:val="0041646F"/>
    <w:rsid w:val="004166A1"/>
    <w:rsid w:val="00417008"/>
    <w:rsid w:val="00417247"/>
    <w:rsid w:val="0041769E"/>
    <w:rsid w:val="004176FC"/>
    <w:rsid w:val="00417701"/>
    <w:rsid w:val="004178B3"/>
    <w:rsid w:val="004179AC"/>
    <w:rsid w:val="0042036A"/>
    <w:rsid w:val="00420466"/>
    <w:rsid w:val="004205DC"/>
    <w:rsid w:val="00420849"/>
    <w:rsid w:val="00420BA2"/>
    <w:rsid w:val="00420C3C"/>
    <w:rsid w:val="00420EF7"/>
    <w:rsid w:val="004215FA"/>
    <w:rsid w:val="00421783"/>
    <w:rsid w:val="00421CB8"/>
    <w:rsid w:val="004221DA"/>
    <w:rsid w:val="00422817"/>
    <w:rsid w:val="00422D3D"/>
    <w:rsid w:val="0042318A"/>
    <w:rsid w:val="004231C1"/>
    <w:rsid w:val="0042329B"/>
    <w:rsid w:val="0042366A"/>
    <w:rsid w:val="004238F2"/>
    <w:rsid w:val="00423940"/>
    <w:rsid w:val="00423B37"/>
    <w:rsid w:val="00423E52"/>
    <w:rsid w:val="004241AC"/>
    <w:rsid w:val="0042455C"/>
    <w:rsid w:val="00424668"/>
    <w:rsid w:val="00424854"/>
    <w:rsid w:val="00425647"/>
    <w:rsid w:val="00425FCA"/>
    <w:rsid w:val="00426268"/>
    <w:rsid w:val="004265FE"/>
    <w:rsid w:val="0042660B"/>
    <w:rsid w:val="004272F8"/>
    <w:rsid w:val="0043042E"/>
    <w:rsid w:val="004304E0"/>
    <w:rsid w:val="00430657"/>
    <w:rsid w:val="00430923"/>
    <w:rsid w:val="00430926"/>
    <w:rsid w:val="0043097F"/>
    <w:rsid w:val="00430E61"/>
    <w:rsid w:val="00431C6A"/>
    <w:rsid w:val="00431D0C"/>
    <w:rsid w:val="00432104"/>
    <w:rsid w:val="004321B6"/>
    <w:rsid w:val="004323F5"/>
    <w:rsid w:val="0043244E"/>
    <w:rsid w:val="004327B9"/>
    <w:rsid w:val="00432F37"/>
    <w:rsid w:val="00433377"/>
    <w:rsid w:val="00433448"/>
    <w:rsid w:val="00433677"/>
    <w:rsid w:val="004336CE"/>
    <w:rsid w:val="00433904"/>
    <w:rsid w:val="00433D0C"/>
    <w:rsid w:val="00433D3E"/>
    <w:rsid w:val="00434852"/>
    <w:rsid w:val="00434BE2"/>
    <w:rsid w:val="00434CB4"/>
    <w:rsid w:val="00435076"/>
    <w:rsid w:val="00435250"/>
    <w:rsid w:val="00435260"/>
    <w:rsid w:val="00435F6A"/>
    <w:rsid w:val="00436050"/>
    <w:rsid w:val="004361A4"/>
    <w:rsid w:val="004361EE"/>
    <w:rsid w:val="00436678"/>
    <w:rsid w:val="00436BA2"/>
    <w:rsid w:val="004376C8"/>
    <w:rsid w:val="00437BB1"/>
    <w:rsid w:val="004402BA"/>
    <w:rsid w:val="0044036E"/>
    <w:rsid w:val="00440FD0"/>
    <w:rsid w:val="00441435"/>
    <w:rsid w:val="004414E5"/>
    <w:rsid w:val="004415B9"/>
    <w:rsid w:val="00441A83"/>
    <w:rsid w:val="004420C8"/>
    <w:rsid w:val="004422DC"/>
    <w:rsid w:val="00442B95"/>
    <w:rsid w:val="00443651"/>
    <w:rsid w:val="00443739"/>
    <w:rsid w:val="0044375C"/>
    <w:rsid w:val="00443A79"/>
    <w:rsid w:val="00443C6D"/>
    <w:rsid w:val="0044428B"/>
    <w:rsid w:val="00444541"/>
    <w:rsid w:val="004459CC"/>
    <w:rsid w:val="00446212"/>
    <w:rsid w:val="00446214"/>
    <w:rsid w:val="004467EC"/>
    <w:rsid w:val="004467F5"/>
    <w:rsid w:val="00446B02"/>
    <w:rsid w:val="00446C73"/>
    <w:rsid w:val="00446D1A"/>
    <w:rsid w:val="004477A3"/>
    <w:rsid w:val="004477E5"/>
    <w:rsid w:val="00447AED"/>
    <w:rsid w:val="00447F05"/>
    <w:rsid w:val="0045008F"/>
    <w:rsid w:val="00450155"/>
    <w:rsid w:val="00450269"/>
    <w:rsid w:val="004502DE"/>
    <w:rsid w:val="00450CC7"/>
    <w:rsid w:val="00450D4C"/>
    <w:rsid w:val="00450DFF"/>
    <w:rsid w:val="00451525"/>
    <w:rsid w:val="004524A3"/>
    <w:rsid w:val="00452CBD"/>
    <w:rsid w:val="00452EE3"/>
    <w:rsid w:val="00452F13"/>
    <w:rsid w:val="004530C5"/>
    <w:rsid w:val="004530C9"/>
    <w:rsid w:val="0045331C"/>
    <w:rsid w:val="004535D6"/>
    <w:rsid w:val="00453A98"/>
    <w:rsid w:val="00453ADF"/>
    <w:rsid w:val="00453B1A"/>
    <w:rsid w:val="00453BF5"/>
    <w:rsid w:val="00453D9C"/>
    <w:rsid w:val="00453DB6"/>
    <w:rsid w:val="0045416F"/>
    <w:rsid w:val="0045461A"/>
    <w:rsid w:val="00454A3C"/>
    <w:rsid w:val="00454A5A"/>
    <w:rsid w:val="00455206"/>
    <w:rsid w:val="004552C3"/>
    <w:rsid w:val="00455386"/>
    <w:rsid w:val="00456097"/>
    <w:rsid w:val="004566F4"/>
    <w:rsid w:val="00456758"/>
    <w:rsid w:val="004570EC"/>
    <w:rsid w:val="004574DA"/>
    <w:rsid w:val="004577F6"/>
    <w:rsid w:val="00457936"/>
    <w:rsid w:val="00460242"/>
    <w:rsid w:val="00460259"/>
    <w:rsid w:val="004605E0"/>
    <w:rsid w:val="00460F80"/>
    <w:rsid w:val="004615AB"/>
    <w:rsid w:val="00461B3F"/>
    <w:rsid w:val="00461DF1"/>
    <w:rsid w:val="004622F8"/>
    <w:rsid w:val="004624A8"/>
    <w:rsid w:val="0046251E"/>
    <w:rsid w:val="00462947"/>
    <w:rsid w:val="00462F60"/>
    <w:rsid w:val="004631C7"/>
    <w:rsid w:val="004633B5"/>
    <w:rsid w:val="00463552"/>
    <w:rsid w:val="00463B9A"/>
    <w:rsid w:val="00463CF6"/>
    <w:rsid w:val="00464109"/>
    <w:rsid w:val="004643F0"/>
    <w:rsid w:val="004647C1"/>
    <w:rsid w:val="00464FF1"/>
    <w:rsid w:val="0046586D"/>
    <w:rsid w:val="00465B77"/>
    <w:rsid w:val="00465F97"/>
    <w:rsid w:val="00466E08"/>
    <w:rsid w:val="00467005"/>
    <w:rsid w:val="0046708E"/>
    <w:rsid w:val="00467166"/>
    <w:rsid w:val="0046763D"/>
    <w:rsid w:val="00467787"/>
    <w:rsid w:val="00467963"/>
    <w:rsid w:val="00467B04"/>
    <w:rsid w:val="00467C69"/>
    <w:rsid w:val="00470430"/>
    <w:rsid w:val="00470539"/>
    <w:rsid w:val="00470C94"/>
    <w:rsid w:val="0047164A"/>
    <w:rsid w:val="004717E7"/>
    <w:rsid w:val="0047188D"/>
    <w:rsid w:val="00471B43"/>
    <w:rsid w:val="00471E40"/>
    <w:rsid w:val="00472BA0"/>
    <w:rsid w:val="00472E55"/>
    <w:rsid w:val="004737D6"/>
    <w:rsid w:val="004741F8"/>
    <w:rsid w:val="00474777"/>
    <w:rsid w:val="0047488E"/>
    <w:rsid w:val="00474EE8"/>
    <w:rsid w:val="00475ACC"/>
    <w:rsid w:val="00475FA3"/>
    <w:rsid w:val="0047632B"/>
    <w:rsid w:val="00476BA8"/>
    <w:rsid w:val="0047708D"/>
    <w:rsid w:val="00477292"/>
    <w:rsid w:val="004779DB"/>
    <w:rsid w:val="00477A6B"/>
    <w:rsid w:val="00477C3C"/>
    <w:rsid w:val="004802A2"/>
    <w:rsid w:val="004804E1"/>
    <w:rsid w:val="00480C27"/>
    <w:rsid w:val="00480D6F"/>
    <w:rsid w:val="00480DA1"/>
    <w:rsid w:val="00480E26"/>
    <w:rsid w:val="004813C8"/>
    <w:rsid w:val="004818B2"/>
    <w:rsid w:val="00481952"/>
    <w:rsid w:val="00481FC6"/>
    <w:rsid w:val="004824FD"/>
    <w:rsid w:val="00482F60"/>
    <w:rsid w:val="00483FC9"/>
    <w:rsid w:val="004843A6"/>
    <w:rsid w:val="004845E4"/>
    <w:rsid w:val="004849F8"/>
    <w:rsid w:val="00484CAB"/>
    <w:rsid w:val="00484D53"/>
    <w:rsid w:val="00484E97"/>
    <w:rsid w:val="004856A4"/>
    <w:rsid w:val="00485B93"/>
    <w:rsid w:val="00485D73"/>
    <w:rsid w:val="00485FEE"/>
    <w:rsid w:val="00486040"/>
    <w:rsid w:val="004863F0"/>
    <w:rsid w:val="004864F8"/>
    <w:rsid w:val="004866AC"/>
    <w:rsid w:val="0048673F"/>
    <w:rsid w:val="00486A34"/>
    <w:rsid w:val="00486BA6"/>
    <w:rsid w:val="00486E9D"/>
    <w:rsid w:val="00487010"/>
    <w:rsid w:val="00487153"/>
    <w:rsid w:val="00487380"/>
    <w:rsid w:val="004873E6"/>
    <w:rsid w:val="0048764E"/>
    <w:rsid w:val="00487B0F"/>
    <w:rsid w:val="00487EC5"/>
    <w:rsid w:val="00487F74"/>
    <w:rsid w:val="00487FE1"/>
    <w:rsid w:val="004911F9"/>
    <w:rsid w:val="0049131F"/>
    <w:rsid w:val="00491598"/>
    <w:rsid w:val="004917DE"/>
    <w:rsid w:val="00491D5C"/>
    <w:rsid w:val="0049231F"/>
    <w:rsid w:val="004928AC"/>
    <w:rsid w:val="004934A7"/>
    <w:rsid w:val="004935BC"/>
    <w:rsid w:val="00493884"/>
    <w:rsid w:val="004938E4"/>
    <w:rsid w:val="004939D6"/>
    <w:rsid w:val="004941CD"/>
    <w:rsid w:val="00494262"/>
    <w:rsid w:val="00494298"/>
    <w:rsid w:val="00494625"/>
    <w:rsid w:val="00494891"/>
    <w:rsid w:val="00495126"/>
    <w:rsid w:val="00495A57"/>
    <w:rsid w:val="00495B45"/>
    <w:rsid w:val="004965B1"/>
    <w:rsid w:val="00496754"/>
    <w:rsid w:val="0049731C"/>
    <w:rsid w:val="00497444"/>
    <w:rsid w:val="004977CA"/>
    <w:rsid w:val="00497FBF"/>
    <w:rsid w:val="004A037B"/>
    <w:rsid w:val="004A09CF"/>
    <w:rsid w:val="004A0B32"/>
    <w:rsid w:val="004A0E57"/>
    <w:rsid w:val="004A1378"/>
    <w:rsid w:val="004A1475"/>
    <w:rsid w:val="004A1891"/>
    <w:rsid w:val="004A1A40"/>
    <w:rsid w:val="004A1F11"/>
    <w:rsid w:val="004A2237"/>
    <w:rsid w:val="004A26F8"/>
    <w:rsid w:val="004A2C09"/>
    <w:rsid w:val="004A3985"/>
    <w:rsid w:val="004A4F1C"/>
    <w:rsid w:val="004A523B"/>
    <w:rsid w:val="004A537F"/>
    <w:rsid w:val="004A54E4"/>
    <w:rsid w:val="004A56FE"/>
    <w:rsid w:val="004A580F"/>
    <w:rsid w:val="004A5B38"/>
    <w:rsid w:val="004A6804"/>
    <w:rsid w:val="004A6A87"/>
    <w:rsid w:val="004A6AF1"/>
    <w:rsid w:val="004A6D07"/>
    <w:rsid w:val="004A70ED"/>
    <w:rsid w:val="004A7A3C"/>
    <w:rsid w:val="004A7F65"/>
    <w:rsid w:val="004B0216"/>
    <w:rsid w:val="004B0794"/>
    <w:rsid w:val="004B0921"/>
    <w:rsid w:val="004B0986"/>
    <w:rsid w:val="004B0F1C"/>
    <w:rsid w:val="004B12BA"/>
    <w:rsid w:val="004B149D"/>
    <w:rsid w:val="004B197A"/>
    <w:rsid w:val="004B1B7B"/>
    <w:rsid w:val="004B254C"/>
    <w:rsid w:val="004B2A1F"/>
    <w:rsid w:val="004B3774"/>
    <w:rsid w:val="004B38C4"/>
    <w:rsid w:val="004B3E78"/>
    <w:rsid w:val="004B4A19"/>
    <w:rsid w:val="004B4B9E"/>
    <w:rsid w:val="004B4D5B"/>
    <w:rsid w:val="004B4E09"/>
    <w:rsid w:val="004B4F7A"/>
    <w:rsid w:val="004B5448"/>
    <w:rsid w:val="004B545E"/>
    <w:rsid w:val="004B56C5"/>
    <w:rsid w:val="004B5EE9"/>
    <w:rsid w:val="004B6095"/>
    <w:rsid w:val="004B627C"/>
    <w:rsid w:val="004B639F"/>
    <w:rsid w:val="004B675A"/>
    <w:rsid w:val="004B6983"/>
    <w:rsid w:val="004B7061"/>
    <w:rsid w:val="004B70D0"/>
    <w:rsid w:val="004B7148"/>
    <w:rsid w:val="004B730B"/>
    <w:rsid w:val="004B7CDC"/>
    <w:rsid w:val="004C0C04"/>
    <w:rsid w:val="004C0C57"/>
    <w:rsid w:val="004C0C61"/>
    <w:rsid w:val="004C0F52"/>
    <w:rsid w:val="004C11AD"/>
    <w:rsid w:val="004C1222"/>
    <w:rsid w:val="004C17D1"/>
    <w:rsid w:val="004C1935"/>
    <w:rsid w:val="004C1E34"/>
    <w:rsid w:val="004C226D"/>
    <w:rsid w:val="004C25AA"/>
    <w:rsid w:val="004C2DE7"/>
    <w:rsid w:val="004C30C9"/>
    <w:rsid w:val="004C37A9"/>
    <w:rsid w:val="004C3977"/>
    <w:rsid w:val="004C465F"/>
    <w:rsid w:val="004C5390"/>
    <w:rsid w:val="004C56F1"/>
    <w:rsid w:val="004C5B32"/>
    <w:rsid w:val="004C5E74"/>
    <w:rsid w:val="004C6116"/>
    <w:rsid w:val="004C66B9"/>
    <w:rsid w:val="004C6CE3"/>
    <w:rsid w:val="004C7014"/>
    <w:rsid w:val="004C71D0"/>
    <w:rsid w:val="004C7261"/>
    <w:rsid w:val="004C74C3"/>
    <w:rsid w:val="004C77D5"/>
    <w:rsid w:val="004C7D04"/>
    <w:rsid w:val="004D0448"/>
    <w:rsid w:val="004D0711"/>
    <w:rsid w:val="004D0899"/>
    <w:rsid w:val="004D08C8"/>
    <w:rsid w:val="004D08CE"/>
    <w:rsid w:val="004D0A32"/>
    <w:rsid w:val="004D0C96"/>
    <w:rsid w:val="004D1044"/>
    <w:rsid w:val="004D13C8"/>
    <w:rsid w:val="004D15CD"/>
    <w:rsid w:val="004D165B"/>
    <w:rsid w:val="004D16BA"/>
    <w:rsid w:val="004D1940"/>
    <w:rsid w:val="004D2066"/>
    <w:rsid w:val="004D210A"/>
    <w:rsid w:val="004D21BE"/>
    <w:rsid w:val="004D227B"/>
    <w:rsid w:val="004D23E2"/>
    <w:rsid w:val="004D257F"/>
    <w:rsid w:val="004D2A28"/>
    <w:rsid w:val="004D35B9"/>
    <w:rsid w:val="004D3B47"/>
    <w:rsid w:val="004D47DA"/>
    <w:rsid w:val="004D482F"/>
    <w:rsid w:val="004D4A40"/>
    <w:rsid w:val="004D4BD9"/>
    <w:rsid w:val="004D4C6F"/>
    <w:rsid w:val="004D56EE"/>
    <w:rsid w:val="004D5993"/>
    <w:rsid w:val="004D6082"/>
    <w:rsid w:val="004D61D0"/>
    <w:rsid w:val="004D646B"/>
    <w:rsid w:val="004D7046"/>
    <w:rsid w:val="004D710A"/>
    <w:rsid w:val="004D7279"/>
    <w:rsid w:val="004D7784"/>
    <w:rsid w:val="004D7FC0"/>
    <w:rsid w:val="004E0607"/>
    <w:rsid w:val="004E0905"/>
    <w:rsid w:val="004E0A8B"/>
    <w:rsid w:val="004E0C4A"/>
    <w:rsid w:val="004E0C79"/>
    <w:rsid w:val="004E0E33"/>
    <w:rsid w:val="004E1615"/>
    <w:rsid w:val="004E16F2"/>
    <w:rsid w:val="004E1A4E"/>
    <w:rsid w:val="004E22B3"/>
    <w:rsid w:val="004E240B"/>
    <w:rsid w:val="004E2B7F"/>
    <w:rsid w:val="004E2DA4"/>
    <w:rsid w:val="004E3601"/>
    <w:rsid w:val="004E3928"/>
    <w:rsid w:val="004E3CB3"/>
    <w:rsid w:val="004E41AE"/>
    <w:rsid w:val="004E4A5D"/>
    <w:rsid w:val="004E4B1B"/>
    <w:rsid w:val="004E4CAB"/>
    <w:rsid w:val="004E5038"/>
    <w:rsid w:val="004E5258"/>
    <w:rsid w:val="004E5519"/>
    <w:rsid w:val="004E5AB2"/>
    <w:rsid w:val="004E62DB"/>
    <w:rsid w:val="004E6F20"/>
    <w:rsid w:val="004E70AD"/>
    <w:rsid w:val="004E75C7"/>
    <w:rsid w:val="004E7BEC"/>
    <w:rsid w:val="004E7D58"/>
    <w:rsid w:val="004F0084"/>
    <w:rsid w:val="004F00CC"/>
    <w:rsid w:val="004F04CC"/>
    <w:rsid w:val="004F09B5"/>
    <w:rsid w:val="004F0B24"/>
    <w:rsid w:val="004F12B7"/>
    <w:rsid w:val="004F1580"/>
    <w:rsid w:val="004F1A8F"/>
    <w:rsid w:val="004F1F32"/>
    <w:rsid w:val="004F1FC0"/>
    <w:rsid w:val="004F27AC"/>
    <w:rsid w:val="004F2E45"/>
    <w:rsid w:val="004F348C"/>
    <w:rsid w:val="004F37ED"/>
    <w:rsid w:val="004F3A95"/>
    <w:rsid w:val="004F3C5E"/>
    <w:rsid w:val="004F4426"/>
    <w:rsid w:val="004F4FDB"/>
    <w:rsid w:val="004F54E5"/>
    <w:rsid w:val="004F5739"/>
    <w:rsid w:val="004F582C"/>
    <w:rsid w:val="004F5CB7"/>
    <w:rsid w:val="004F5FC8"/>
    <w:rsid w:val="004F62C7"/>
    <w:rsid w:val="004F6537"/>
    <w:rsid w:val="004F668E"/>
    <w:rsid w:val="004F6715"/>
    <w:rsid w:val="004F71BB"/>
    <w:rsid w:val="004F7226"/>
    <w:rsid w:val="004F72D8"/>
    <w:rsid w:val="004F7ABD"/>
    <w:rsid w:val="004F7BC6"/>
    <w:rsid w:val="004F7D94"/>
    <w:rsid w:val="00500270"/>
    <w:rsid w:val="005004F6"/>
    <w:rsid w:val="0050082E"/>
    <w:rsid w:val="005008C6"/>
    <w:rsid w:val="00501B6A"/>
    <w:rsid w:val="00501D88"/>
    <w:rsid w:val="00501EDF"/>
    <w:rsid w:val="00502446"/>
    <w:rsid w:val="0050252F"/>
    <w:rsid w:val="005026A0"/>
    <w:rsid w:val="00502984"/>
    <w:rsid w:val="00502C48"/>
    <w:rsid w:val="00502C6B"/>
    <w:rsid w:val="00502EFA"/>
    <w:rsid w:val="005037F4"/>
    <w:rsid w:val="00503D00"/>
    <w:rsid w:val="0050453F"/>
    <w:rsid w:val="00504A9F"/>
    <w:rsid w:val="00504ACF"/>
    <w:rsid w:val="00504C28"/>
    <w:rsid w:val="00504DF8"/>
    <w:rsid w:val="00504E6E"/>
    <w:rsid w:val="0050533D"/>
    <w:rsid w:val="00505600"/>
    <w:rsid w:val="0050596F"/>
    <w:rsid w:val="00505D06"/>
    <w:rsid w:val="00505EDD"/>
    <w:rsid w:val="00506683"/>
    <w:rsid w:val="00506D7C"/>
    <w:rsid w:val="00507646"/>
    <w:rsid w:val="00507E16"/>
    <w:rsid w:val="00510804"/>
    <w:rsid w:val="00510CBF"/>
    <w:rsid w:val="005111F4"/>
    <w:rsid w:val="00511573"/>
    <w:rsid w:val="00511871"/>
    <w:rsid w:val="005119A7"/>
    <w:rsid w:val="00511B9E"/>
    <w:rsid w:val="00511EFD"/>
    <w:rsid w:val="0051215E"/>
    <w:rsid w:val="005132B4"/>
    <w:rsid w:val="0051335B"/>
    <w:rsid w:val="00513527"/>
    <w:rsid w:val="00513537"/>
    <w:rsid w:val="005138E8"/>
    <w:rsid w:val="005144BF"/>
    <w:rsid w:val="00514B4B"/>
    <w:rsid w:val="00514FBF"/>
    <w:rsid w:val="00515299"/>
    <w:rsid w:val="005155E1"/>
    <w:rsid w:val="00515AB2"/>
    <w:rsid w:val="00515EA8"/>
    <w:rsid w:val="00515F46"/>
    <w:rsid w:val="005165C5"/>
    <w:rsid w:val="005166B0"/>
    <w:rsid w:val="005167B2"/>
    <w:rsid w:val="00516815"/>
    <w:rsid w:val="00516D3D"/>
    <w:rsid w:val="00516E86"/>
    <w:rsid w:val="00517468"/>
    <w:rsid w:val="005177BE"/>
    <w:rsid w:val="0052017C"/>
    <w:rsid w:val="005206E2"/>
    <w:rsid w:val="00520724"/>
    <w:rsid w:val="00520748"/>
    <w:rsid w:val="00520C1C"/>
    <w:rsid w:val="00520C68"/>
    <w:rsid w:val="005212D2"/>
    <w:rsid w:val="005213AF"/>
    <w:rsid w:val="0052144B"/>
    <w:rsid w:val="005214A7"/>
    <w:rsid w:val="0052184E"/>
    <w:rsid w:val="00521A07"/>
    <w:rsid w:val="00521C21"/>
    <w:rsid w:val="0052205D"/>
    <w:rsid w:val="005222D0"/>
    <w:rsid w:val="00522DCA"/>
    <w:rsid w:val="00523066"/>
    <w:rsid w:val="005233BE"/>
    <w:rsid w:val="00523A0B"/>
    <w:rsid w:val="00523EC5"/>
    <w:rsid w:val="0052403E"/>
    <w:rsid w:val="005242CD"/>
    <w:rsid w:val="005246C4"/>
    <w:rsid w:val="00524942"/>
    <w:rsid w:val="0052498D"/>
    <w:rsid w:val="00524BAE"/>
    <w:rsid w:val="005251C5"/>
    <w:rsid w:val="005258B4"/>
    <w:rsid w:val="00526AB1"/>
    <w:rsid w:val="00526E20"/>
    <w:rsid w:val="00527243"/>
    <w:rsid w:val="00527335"/>
    <w:rsid w:val="0052748B"/>
    <w:rsid w:val="0052775F"/>
    <w:rsid w:val="00527DDF"/>
    <w:rsid w:val="005305AD"/>
    <w:rsid w:val="00530DEC"/>
    <w:rsid w:val="00531B29"/>
    <w:rsid w:val="005325E0"/>
    <w:rsid w:val="00532E3B"/>
    <w:rsid w:val="00532FEC"/>
    <w:rsid w:val="0053367A"/>
    <w:rsid w:val="00533CF7"/>
    <w:rsid w:val="00534198"/>
    <w:rsid w:val="0053488E"/>
    <w:rsid w:val="005348BA"/>
    <w:rsid w:val="00534AFE"/>
    <w:rsid w:val="00534E3F"/>
    <w:rsid w:val="005353EC"/>
    <w:rsid w:val="005354E7"/>
    <w:rsid w:val="005358E0"/>
    <w:rsid w:val="00535963"/>
    <w:rsid w:val="00535B7D"/>
    <w:rsid w:val="00536180"/>
    <w:rsid w:val="0053691B"/>
    <w:rsid w:val="0053692B"/>
    <w:rsid w:val="00536C4F"/>
    <w:rsid w:val="00537077"/>
    <w:rsid w:val="00537819"/>
    <w:rsid w:val="00537954"/>
    <w:rsid w:val="00537FFE"/>
    <w:rsid w:val="00540760"/>
    <w:rsid w:val="00540925"/>
    <w:rsid w:val="0054105F"/>
    <w:rsid w:val="00541427"/>
    <w:rsid w:val="0054165E"/>
    <w:rsid w:val="00541BAC"/>
    <w:rsid w:val="00541F75"/>
    <w:rsid w:val="005420E9"/>
    <w:rsid w:val="005421D2"/>
    <w:rsid w:val="00542743"/>
    <w:rsid w:val="00542C42"/>
    <w:rsid w:val="005432D9"/>
    <w:rsid w:val="0054369E"/>
    <w:rsid w:val="00543A3E"/>
    <w:rsid w:val="00543EFF"/>
    <w:rsid w:val="0054408B"/>
    <w:rsid w:val="00544363"/>
    <w:rsid w:val="00544CC3"/>
    <w:rsid w:val="005453FC"/>
    <w:rsid w:val="00545592"/>
    <w:rsid w:val="005455EA"/>
    <w:rsid w:val="00545BD9"/>
    <w:rsid w:val="00546B14"/>
    <w:rsid w:val="00546BAE"/>
    <w:rsid w:val="00546CA3"/>
    <w:rsid w:val="00546DC1"/>
    <w:rsid w:val="005473B8"/>
    <w:rsid w:val="005474DB"/>
    <w:rsid w:val="005475C5"/>
    <w:rsid w:val="00547753"/>
    <w:rsid w:val="005505D8"/>
    <w:rsid w:val="0055065C"/>
    <w:rsid w:val="00550753"/>
    <w:rsid w:val="00550961"/>
    <w:rsid w:val="00550D08"/>
    <w:rsid w:val="00550DDB"/>
    <w:rsid w:val="00551245"/>
    <w:rsid w:val="00551734"/>
    <w:rsid w:val="00551CE9"/>
    <w:rsid w:val="005528B6"/>
    <w:rsid w:val="00552A03"/>
    <w:rsid w:val="00552D57"/>
    <w:rsid w:val="00552E22"/>
    <w:rsid w:val="0055333E"/>
    <w:rsid w:val="005535B0"/>
    <w:rsid w:val="005536DE"/>
    <w:rsid w:val="00553834"/>
    <w:rsid w:val="00553B10"/>
    <w:rsid w:val="005541E7"/>
    <w:rsid w:val="00554407"/>
    <w:rsid w:val="005545F0"/>
    <w:rsid w:val="005548BE"/>
    <w:rsid w:val="00554CC8"/>
    <w:rsid w:val="00554EDE"/>
    <w:rsid w:val="005552F0"/>
    <w:rsid w:val="005553F0"/>
    <w:rsid w:val="0055582E"/>
    <w:rsid w:val="00555C98"/>
    <w:rsid w:val="00556220"/>
    <w:rsid w:val="00556261"/>
    <w:rsid w:val="00556568"/>
    <w:rsid w:val="00556735"/>
    <w:rsid w:val="00556A60"/>
    <w:rsid w:val="00556B08"/>
    <w:rsid w:val="00557382"/>
    <w:rsid w:val="00557FA0"/>
    <w:rsid w:val="005600FC"/>
    <w:rsid w:val="005607D6"/>
    <w:rsid w:val="00561080"/>
    <w:rsid w:val="005612D9"/>
    <w:rsid w:val="00561AD1"/>
    <w:rsid w:val="00561E58"/>
    <w:rsid w:val="005620B9"/>
    <w:rsid w:val="0056287F"/>
    <w:rsid w:val="00562B68"/>
    <w:rsid w:val="0056339C"/>
    <w:rsid w:val="005636B0"/>
    <w:rsid w:val="00563786"/>
    <w:rsid w:val="00563B30"/>
    <w:rsid w:val="005649F9"/>
    <w:rsid w:val="00564BAD"/>
    <w:rsid w:val="00564ED6"/>
    <w:rsid w:val="0056542D"/>
    <w:rsid w:val="00565500"/>
    <w:rsid w:val="00565845"/>
    <w:rsid w:val="00565A95"/>
    <w:rsid w:val="00565CD8"/>
    <w:rsid w:val="0056600C"/>
    <w:rsid w:val="00566082"/>
    <w:rsid w:val="005663D5"/>
    <w:rsid w:val="00566E1C"/>
    <w:rsid w:val="00566E59"/>
    <w:rsid w:val="005672FA"/>
    <w:rsid w:val="005675F3"/>
    <w:rsid w:val="00567A6B"/>
    <w:rsid w:val="00567B26"/>
    <w:rsid w:val="00570105"/>
    <w:rsid w:val="00570491"/>
    <w:rsid w:val="00570934"/>
    <w:rsid w:val="00570A26"/>
    <w:rsid w:val="00570A59"/>
    <w:rsid w:val="00570D27"/>
    <w:rsid w:val="0057199A"/>
    <w:rsid w:val="00571BCD"/>
    <w:rsid w:val="00571CB9"/>
    <w:rsid w:val="00571FC9"/>
    <w:rsid w:val="00572688"/>
    <w:rsid w:val="0057273A"/>
    <w:rsid w:val="005732A7"/>
    <w:rsid w:val="00573309"/>
    <w:rsid w:val="00573651"/>
    <w:rsid w:val="00574133"/>
    <w:rsid w:val="005741BF"/>
    <w:rsid w:val="0057439C"/>
    <w:rsid w:val="00574A16"/>
    <w:rsid w:val="00574B8E"/>
    <w:rsid w:val="00574BAD"/>
    <w:rsid w:val="00574E1A"/>
    <w:rsid w:val="005750FB"/>
    <w:rsid w:val="005751C6"/>
    <w:rsid w:val="00575535"/>
    <w:rsid w:val="00575902"/>
    <w:rsid w:val="00575F6F"/>
    <w:rsid w:val="00576037"/>
    <w:rsid w:val="005765F8"/>
    <w:rsid w:val="005769C8"/>
    <w:rsid w:val="00576BF8"/>
    <w:rsid w:val="00576EA3"/>
    <w:rsid w:val="00577EDF"/>
    <w:rsid w:val="00580E82"/>
    <w:rsid w:val="00581961"/>
    <w:rsid w:val="00581AB7"/>
    <w:rsid w:val="00582097"/>
    <w:rsid w:val="005820A4"/>
    <w:rsid w:val="0058241E"/>
    <w:rsid w:val="00582529"/>
    <w:rsid w:val="005826A9"/>
    <w:rsid w:val="00582B99"/>
    <w:rsid w:val="00582E47"/>
    <w:rsid w:val="00583CA5"/>
    <w:rsid w:val="00584506"/>
    <w:rsid w:val="005845C9"/>
    <w:rsid w:val="00584CFA"/>
    <w:rsid w:val="00585402"/>
    <w:rsid w:val="00585C51"/>
    <w:rsid w:val="00585FAE"/>
    <w:rsid w:val="005862CA"/>
    <w:rsid w:val="005868DB"/>
    <w:rsid w:val="00586ACB"/>
    <w:rsid w:val="00586EF7"/>
    <w:rsid w:val="0058750B"/>
    <w:rsid w:val="00587939"/>
    <w:rsid w:val="005879DD"/>
    <w:rsid w:val="00587E04"/>
    <w:rsid w:val="00587ECA"/>
    <w:rsid w:val="00587F2C"/>
    <w:rsid w:val="005900CE"/>
    <w:rsid w:val="005900F1"/>
    <w:rsid w:val="005903F4"/>
    <w:rsid w:val="005906F5"/>
    <w:rsid w:val="0059080F"/>
    <w:rsid w:val="005908DB"/>
    <w:rsid w:val="00590999"/>
    <w:rsid w:val="005909A4"/>
    <w:rsid w:val="00590AE3"/>
    <w:rsid w:val="00590EC6"/>
    <w:rsid w:val="00591644"/>
    <w:rsid w:val="005921C7"/>
    <w:rsid w:val="00592954"/>
    <w:rsid w:val="00592BF9"/>
    <w:rsid w:val="00592C24"/>
    <w:rsid w:val="00592C73"/>
    <w:rsid w:val="00592F63"/>
    <w:rsid w:val="00593AAA"/>
    <w:rsid w:val="00593C1B"/>
    <w:rsid w:val="00594133"/>
    <w:rsid w:val="0059443F"/>
    <w:rsid w:val="00594602"/>
    <w:rsid w:val="005946A1"/>
    <w:rsid w:val="005946B6"/>
    <w:rsid w:val="0059476F"/>
    <w:rsid w:val="005947E0"/>
    <w:rsid w:val="005949B0"/>
    <w:rsid w:val="00594A95"/>
    <w:rsid w:val="00594B3D"/>
    <w:rsid w:val="00594DDF"/>
    <w:rsid w:val="0059547B"/>
    <w:rsid w:val="00595A68"/>
    <w:rsid w:val="00595B17"/>
    <w:rsid w:val="00595C95"/>
    <w:rsid w:val="0059607D"/>
    <w:rsid w:val="00596186"/>
    <w:rsid w:val="00596DA7"/>
    <w:rsid w:val="00596F7D"/>
    <w:rsid w:val="005A0037"/>
    <w:rsid w:val="005A04DE"/>
    <w:rsid w:val="005A04F4"/>
    <w:rsid w:val="005A0656"/>
    <w:rsid w:val="005A0D83"/>
    <w:rsid w:val="005A110D"/>
    <w:rsid w:val="005A141A"/>
    <w:rsid w:val="005A1A4F"/>
    <w:rsid w:val="005A1A81"/>
    <w:rsid w:val="005A1F65"/>
    <w:rsid w:val="005A28A5"/>
    <w:rsid w:val="005A2B88"/>
    <w:rsid w:val="005A3212"/>
    <w:rsid w:val="005A3D1C"/>
    <w:rsid w:val="005A4057"/>
    <w:rsid w:val="005A42C9"/>
    <w:rsid w:val="005A42E9"/>
    <w:rsid w:val="005A433E"/>
    <w:rsid w:val="005A4AF6"/>
    <w:rsid w:val="005A4D22"/>
    <w:rsid w:val="005A4FC6"/>
    <w:rsid w:val="005A573F"/>
    <w:rsid w:val="005A6074"/>
    <w:rsid w:val="005A620B"/>
    <w:rsid w:val="005A6779"/>
    <w:rsid w:val="005A6BB0"/>
    <w:rsid w:val="005A6C11"/>
    <w:rsid w:val="005A6E35"/>
    <w:rsid w:val="005A78C9"/>
    <w:rsid w:val="005A7B5F"/>
    <w:rsid w:val="005A7E32"/>
    <w:rsid w:val="005B0580"/>
    <w:rsid w:val="005B0815"/>
    <w:rsid w:val="005B0A88"/>
    <w:rsid w:val="005B0E90"/>
    <w:rsid w:val="005B0EE5"/>
    <w:rsid w:val="005B0F73"/>
    <w:rsid w:val="005B195F"/>
    <w:rsid w:val="005B1C27"/>
    <w:rsid w:val="005B1C35"/>
    <w:rsid w:val="005B20FB"/>
    <w:rsid w:val="005B23D4"/>
    <w:rsid w:val="005B244B"/>
    <w:rsid w:val="005B25EE"/>
    <w:rsid w:val="005B2626"/>
    <w:rsid w:val="005B27E0"/>
    <w:rsid w:val="005B2B14"/>
    <w:rsid w:val="005B2B26"/>
    <w:rsid w:val="005B3507"/>
    <w:rsid w:val="005B357A"/>
    <w:rsid w:val="005B3678"/>
    <w:rsid w:val="005B4179"/>
    <w:rsid w:val="005B461B"/>
    <w:rsid w:val="005B4A6C"/>
    <w:rsid w:val="005B4A93"/>
    <w:rsid w:val="005B4C9A"/>
    <w:rsid w:val="005B4F6F"/>
    <w:rsid w:val="005B5109"/>
    <w:rsid w:val="005B5799"/>
    <w:rsid w:val="005B5F1F"/>
    <w:rsid w:val="005B6045"/>
    <w:rsid w:val="005B627B"/>
    <w:rsid w:val="005B66C4"/>
    <w:rsid w:val="005B68AB"/>
    <w:rsid w:val="005B68C6"/>
    <w:rsid w:val="005B6B52"/>
    <w:rsid w:val="005B6E05"/>
    <w:rsid w:val="005B73F9"/>
    <w:rsid w:val="005B78B5"/>
    <w:rsid w:val="005B7EAD"/>
    <w:rsid w:val="005B7F41"/>
    <w:rsid w:val="005C0125"/>
    <w:rsid w:val="005C0F2D"/>
    <w:rsid w:val="005C0F64"/>
    <w:rsid w:val="005C129E"/>
    <w:rsid w:val="005C1A54"/>
    <w:rsid w:val="005C1CAF"/>
    <w:rsid w:val="005C1D6B"/>
    <w:rsid w:val="005C2510"/>
    <w:rsid w:val="005C2E2C"/>
    <w:rsid w:val="005C3197"/>
    <w:rsid w:val="005C3E2A"/>
    <w:rsid w:val="005C4475"/>
    <w:rsid w:val="005C50D4"/>
    <w:rsid w:val="005C5272"/>
    <w:rsid w:val="005C55B7"/>
    <w:rsid w:val="005C5A8F"/>
    <w:rsid w:val="005C5BA1"/>
    <w:rsid w:val="005C5D35"/>
    <w:rsid w:val="005C5DA5"/>
    <w:rsid w:val="005C5E84"/>
    <w:rsid w:val="005C5FB8"/>
    <w:rsid w:val="005C62B1"/>
    <w:rsid w:val="005C6911"/>
    <w:rsid w:val="005C6939"/>
    <w:rsid w:val="005C6940"/>
    <w:rsid w:val="005D0927"/>
    <w:rsid w:val="005D0C63"/>
    <w:rsid w:val="005D1260"/>
    <w:rsid w:val="005D2029"/>
    <w:rsid w:val="005D21FB"/>
    <w:rsid w:val="005D2BF7"/>
    <w:rsid w:val="005D2D18"/>
    <w:rsid w:val="005D3014"/>
    <w:rsid w:val="005D3277"/>
    <w:rsid w:val="005D37BC"/>
    <w:rsid w:val="005D385C"/>
    <w:rsid w:val="005D40B0"/>
    <w:rsid w:val="005D4202"/>
    <w:rsid w:val="005D4BBC"/>
    <w:rsid w:val="005D4C05"/>
    <w:rsid w:val="005D4F7C"/>
    <w:rsid w:val="005D54CB"/>
    <w:rsid w:val="005D589C"/>
    <w:rsid w:val="005D58D7"/>
    <w:rsid w:val="005D5D79"/>
    <w:rsid w:val="005D5E57"/>
    <w:rsid w:val="005D5F17"/>
    <w:rsid w:val="005D5F2B"/>
    <w:rsid w:val="005D611D"/>
    <w:rsid w:val="005D63A9"/>
    <w:rsid w:val="005D6C34"/>
    <w:rsid w:val="005D6C52"/>
    <w:rsid w:val="005D6DCB"/>
    <w:rsid w:val="005D704D"/>
    <w:rsid w:val="005D72B2"/>
    <w:rsid w:val="005D75F2"/>
    <w:rsid w:val="005D7AAD"/>
    <w:rsid w:val="005D7C66"/>
    <w:rsid w:val="005D7F82"/>
    <w:rsid w:val="005E060E"/>
    <w:rsid w:val="005E0665"/>
    <w:rsid w:val="005E1291"/>
    <w:rsid w:val="005E159C"/>
    <w:rsid w:val="005E1695"/>
    <w:rsid w:val="005E17C5"/>
    <w:rsid w:val="005E1949"/>
    <w:rsid w:val="005E1C7A"/>
    <w:rsid w:val="005E1CA3"/>
    <w:rsid w:val="005E24CE"/>
    <w:rsid w:val="005E25D2"/>
    <w:rsid w:val="005E2B4D"/>
    <w:rsid w:val="005E33B1"/>
    <w:rsid w:val="005E3791"/>
    <w:rsid w:val="005E446F"/>
    <w:rsid w:val="005E4B46"/>
    <w:rsid w:val="005E4B9E"/>
    <w:rsid w:val="005E4F7A"/>
    <w:rsid w:val="005E5802"/>
    <w:rsid w:val="005E5C68"/>
    <w:rsid w:val="005E5EB3"/>
    <w:rsid w:val="005E5F0A"/>
    <w:rsid w:val="005E620D"/>
    <w:rsid w:val="005E6805"/>
    <w:rsid w:val="005E70AE"/>
    <w:rsid w:val="005E7398"/>
    <w:rsid w:val="005E73B0"/>
    <w:rsid w:val="005E7511"/>
    <w:rsid w:val="005F0225"/>
    <w:rsid w:val="005F0478"/>
    <w:rsid w:val="005F0721"/>
    <w:rsid w:val="005F09E7"/>
    <w:rsid w:val="005F0E3C"/>
    <w:rsid w:val="005F125B"/>
    <w:rsid w:val="005F12FA"/>
    <w:rsid w:val="005F1304"/>
    <w:rsid w:val="005F15AC"/>
    <w:rsid w:val="005F1B8A"/>
    <w:rsid w:val="005F1E0B"/>
    <w:rsid w:val="005F1E2A"/>
    <w:rsid w:val="005F1E7A"/>
    <w:rsid w:val="005F1F73"/>
    <w:rsid w:val="005F217B"/>
    <w:rsid w:val="005F2553"/>
    <w:rsid w:val="005F2914"/>
    <w:rsid w:val="005F2A4D"/>
    <w:rsid w:val="005F3344"/>
    <w:rsid w:val="005F37AA"/>
    <w:rsid w:val="005F380B"/>
    <w:rsid w:val="005F3BA0"/>
    <w:rsid w:val="005F4756"/>
    <w:rsid w:val="005F48D2"/>
    <w:rsid w:val="005F4D22"/>
    <w:rsid w:val="005F508B"/>
    <w:rsid w:val="005F530E"/>
    <w:rsid w:val="005F5642"/>
    <w:rsid w:val="005F56B1"/>
    <w:rsid w:val="005F5D2C"/>
    <w:rsid w:val="005F5E97"/>
    <w:rsid w:val="005F617C"/>
    <w:rsid w:val="005F6338"/>
    <w:rsid w:val="005F6446"/>
    <w:rsid w:val="005F69A1"/>
    <w:rsid w:val="005F7107"/>
    <w:rsid w:val="005F72CD"/>
    <w:rsid w:val="005F7369"/>
    <w:rsid w:val="0060017E"/>
    <w:rsid w:val="00600725"/>
    <w:rsid w:val="0060074A"/>
    <w:rsid w:val="00600C2F"/>
    <w:rsid w:val="00600CEA"/>
    <w:rsid w:val="006016A4"/>
    <w:rsid w:val="00601747"/>
    <w:rsid w:val="006017A3"/>
    <w:rsid w:val="00601EAC"/>
    <w:rsid w:val="0060212E"/>
    <w:rsid w:val="006022C5"/>
    <w:rsid w:val="0060235B"/>
    <w:rsid w:val="00602382"/>
    <w:rsid w:val="00602A4D"/>
    <w:rsid w:val="00602A93"/>
    <w:rsid w:val="00602B06"/>
    <w:rsid w:val="00602B96"/>
    <w:rsid w:val="00603108"/>
    <w:rsid w:val="0060338E"/>
    <w:rsid w:val="006034A9"/>
    <w:rsid w:val="00603684"/>
    <w:rsid w:val="006042C1"/>
    <w:rsid w:val="006044EA"/>
    <w:rsid w:val="006048A1"/>
    <w:rsid w:val="00604A80"/>
    <w:rsid w:val="00604AEE"/>
    <w:rsid w:val="00604D0F"/>
    <w:rsid w:val="0060531F"/>
    <w:rsid w:val="006053B4"/>
    <w:rsid w:val="0060567D"/>
    <w:rsid w:val="006056FB"/>
    <w:rsid w:val="00605D1A"/>
    <w:rsid w:val="006062E1"/>
    <w:rsid w:val="00607389"/>
    <w:rsid w:val="00607858"/>
    <w:rsid w:val="00607EB3"/>
    <w:rsid w:val="006108AB"/>
    <w:rsid w:val="00610FBA"/>
    <w:rsid w:val="00611133"/>
    <w:rsid w:val="00611168"/>
    <w:rsid w:val="00611378"/>
    <w:rsid w:val="00611666"/>
    <w:rsid w:val="006119EE"/>
    <w:rsid w:val="00611BFB"/>
    <w:rsid w:val="0061211A"/>
    <w:rsid w:val="00612A0B"/>
    <w:rsid w:val="00612C77"/>
    <w:rsid w:val="00612DCB"/>
    <w:rsid w:val="00613494"/>
    <w:rsid w:val="006143EC"/>
    <w:rsid w:val="006146BE"/>
    <w:rsid w:val="006149C8"/>
    <w:rsid w:val="00615384"/>
    <w:rsid w:val="006153B7"/>
    <w:rsid w:val="00615ABD"/>
    <w:rsid w:val="00615C93"/>
    <w:rsid w:val="00615E2A"/>
    <w:rsid w:val="0061603A"/>
    <w:rsid w:val="00616200"/>
    <w:rsid w:val="0061624F"/>
    <w:rsid w:val="00616404"/>
    <w:rsid w:val="00616547"/>
    <w:rsid w:val="006169BC"/>
    <w:rsid w:val="00616E73"/>
    <w:rsid w:val="00616F6C"/>
    <w:rsid w:val="0061708F"/>
    <w:rsid w:val="006170F6"/>
    <w:rsid w:val="006173F9"/>
    <w:rsid w:val="0061743F"/>
    <w:rsid w:val="006179AF"/>
    <w:rsid w:val="00617A0A"/>
    <w:rsid w:val="0062005F"/>
    <w:rsid w:val="00620676"/>
    <w:rsid w:val="006206F4"/>
    <w:rsid w:val="00620719"/>
    <w:rsid w:val="006207A5"/>
    <w:rsid w:val="00620C75"/>
    <w:rsid w:val="00620E63"/>
    <w:rsid w:val="00620F3A"/>
    <w:rsid w:val="00621384"/>
    <w:rsid w:val="00621536"/>
    <w:rsid w:val="00622223"/>
    <w:rsid w:val="006222E8"/>
    <w:rsid w:val="00622A24"/>
    <w:rsid w:val="00622A2D"/>
    <w:rsid w:val="00622B5E"/>
    <w:rsid w:val="006233D0"/>
    <w:rsid w:val="006238F1"/>
    <w:rsid w:val="00623A97"/>
    <w:rsid w:val="00623C50"/>
    <w:rsid w:val="00623F29"/>
    <w:rsid w:val="00623FCC"/>
    <w:rsid w:val="00624054"/>
    <w:rsid w:val="00624089"/>
    <w:rsid w:val="00624212"/>
    <w:rsid w:val="00624691"/>
    <w:rsid w:val="006247E4"/>
    <w:rsid w:val="006248DE"/>
    <w:rsid w:val="00624A7F"/>
    <w:rsid w:val="00624C65"/>
    <w:rsid w:val="00625106"/>
    <w:rsid w:val="006252FD"/>
    <w:rsid w:val="006255E9"/>
    <w:rsid w:val="0062563A"/>
    <w:rsid w:val="0062567A"/>
    <w:rsid w:val="0062621A"/>
    <w:rsid w:val="00626866"/>
    <w:rsid w:val="00626ABE"/>
    <w:rsid w:val="006275AF"/>
    <w:rsid w:val="00627AC6"/>
    <w:rsid w:val="00630003"/>
    <w:rsid w:val="00630378"/>
    <w:rsid w:val="0063072D"/>
    <w:rsid w:val="0063079E"/>
    <w:rsid w:val="00630959"/>
    <w:rsid w:val="00630C10"/>
    <w:rsid w:val="00630C94"/>
    <w:rsid w:val="0063188E"/>
    <w:rsid w:val="00631E30"/>
    <w:rsid w:val="00631E47"/>
    <w:rsid w:val="00631E72"/>
    <w:rsid w:val="00632163"/>
    <w:rsid w:val="00632F5D"/>
    <w:rsid w:val="0063318E"/>
    <w:rsid w:val="006331D5"/>
    <w:rsid w:val="006331DA"/>
    <w:rsid w:val="006333E2"/>
    <w:rsid w:val="0063386C"/>
    <w:rsid w:val="006339CA"/>
    <w:rsid w:val="00634007"/>
    <w:rsid w:val="00634155"/>
    <w:rsid w:val="006341C2"/>
    <w:rsid w:val="006342DA"/>
    <w:rsid w:val="006342ED"/>
    <w:rsid w:val="006345E5"/>
    <w:rsid w:val="00634C84"/>
    <w:rsid w:val="00634DC7"/>
    <w:rsid w:val="00634E1D"/>
    <w:rsid w:val="006351D9"/>
    <w:rsid w:val="00635833"/>
    <w:rsid w:val="00635C3D"/>
    <w:rsid w:val="00635D59"/>
    <w:rsid w:val="00636462"/>
    <w:rsid w:val="00636717"/>
    <w:rsid w:val="00636A13"/>
    <w:rsid w:val="00637272"/>
    <w:rsid w:val="0063734A"/>
    <w:rsid w:val="0063754A"/>
    <w:rsid w:val="006377A3"/>
    <w:rsid w:val="00637919"/>
    <w:rsid w:val="006379C8"/>
    <w:rsid w:val="00637BCA"/>
    <w:rsid w:val="00637F97"/>
    <w:rsid w:val="006401BD"/>
    <w:rsid w:val="00640404"/>
    <w:rsid w:val="006404B3"/>
    <w:rsid w:val="00640624"/>
    <w:rsid w:val="00640A59"/>
    <w:rsid w:val="006417E2"/>
    <w:rsid w:val="006419AC"/>
    <w:rsid w:val="00641C29"/>
    <w:rsid w:val="00641D9A"/>
    <w:rsid w:val="00641EDE"/>
    <w:rsid w:val="006429E3"/>
    <w:rsid w:val="00642A5B"/>
    <w:rsid w:val="00642CDF"/>
    <w:rsid w:val="00642FAC"/>
    <w:rsid w:val="0064363E"/>
    <w:rsid w:val="00643C5F"/>
    <w:rsid w:val="00643F14"/>
    <w:rsid w:val="00644185"/>
    <w:rsid w:val="006445EB"/>
    <w:rsid w:val="00644A49"/>
    <w:rsid w:val="00644BB1"/>
    <w:rsid w:val="00644BCB"/>
    <w:rsid w:val="00644DD2"/>
    <w:rsid w:val="00644F92"/>
    <w:rsid w:val="006452CC"/>
    <w:rsid w:val="00645834"/>
    <w:rsid w:val="00645913"/>
    <w:rsid w:val="00646212"/>
    <w:rsid w:val="006462A8"/>
    <w:rsid w:val="00646D06"/>
    <w:rsid w:val="00647452"/>
    <w:rsid w:val="00647951"/>
    <w:rsid w:val="006479F4"/>
    <w:rsid w:val="00647DC4"/>
    <w:rsid w:val="0065068F"/>
    <w:rsid w:val="00650DB8"/>
    <w:rsid w:val="006514A0"/>
    <w:rsid w:val="00651535"/>
    <w:rsid w:val="00651559"/>
    <w:rsid w:val="00652217"/>
    <w:rsid w:val="00652B41"/>
    <w:rsid w:val="00652F53"/>
    <w:rsid w:val="006538B5"/>
    <w:rsid w:val="00653946"/>
    <w:rsid w:val="00653B35"/>
    <w:rsid w:val="00654295"/>
    <w:rsid w:val="00654503"/>
    <w:rsid w:val="00654819"/>
    <w:rsid w:val="00654CBC"/>
    <w:rsid w:val="00654D1B"/>
    <w:rsid w:val="00654FFB"/>
    <w:rsid w:val="0065522D"/>
    <w:rsid w:val="006554D2"/>
    <w:rsid w:val="006556B3"/>
    <w:rsid w:val="00655A70"/>
    <w:rsid w:val="00656414"/>
    <w:rsid w:val="0065641B"/>
    <w:rsid w:val="00656816"/>
    <w:rsid w:val="0065708D"/>
    <w:rsid w:val="006570C0"/>
    <w:rsid w:val="0065777A"/>
    <w:rsid w:val="006600CB"/>
    <w:rsid w:val="00660170"/>
    <w:rsid w:val="00660368"/>
    <w:rsid w:val="006604A4"/>
    <w:rsid w:val="00660613"/>
    <w:rsid w:val="00660A56"/>
    <w:rsid w:val="0066166F"/>
    <w:rsid w:val="00661AEC"/>
    <w:rsid w:val="006625C0"/>
    <w:rsid w:val="006626E1"/>
    <w:rsid w:val="0066276E"/>
    <w:rsid w:val="006630D9"/>
    <w:rsid w:val="00663398"/>
    <w:rsid w:val="00663601"/>
    <w:rsid w:val="00663B01"/>
    <w:rsid w:val="00663FC6"/>
    <w:rsid w:val="00664652"/>
    <w:rsid w:val="00664861"/>
    <w:rsid w:val="00665030"/>
    <w:rsid w:val="00665203"/>
    <w:rsid w:val="0066577C"/>
    <w:rsid w:val="00665A9C"/>
    <w:rsid w:val="00665E13"/>
    <w:rsid w:val="0066604C"/>
    <w:rsid w:val="00666B3E"/>
    <w:rsid w:val="00666B86"/>
    <w:rsid w:val="00666C3C"/>
    <w:rsid w:val="00666C6D"/>
    <w:rsid w:val="00670016"/>
    <w:rsid w:val="00670749"/>
    <w:rsid w:val="00670AE7"/>
    <w:rsid w:val="00670B0A"/>
    <w:rsid w:val="00670BE0"/>
    <w:rsid w:val="00670D4C"/>
    <w:rsid w:val="006715AF"/>
    <w:rsid w:val="006721B3"/>
    <w:rsid w:val="00672873"/>
    <w:rsid w:val="00672B9E"/>
    <w:rsid w:val="00672C85"/>
    <w:rsid w:val="00672FAA"/>
    <w:rsid w:val="006734DA"/>
    <w:rsid w:val="006735E7"/>
    <w:rsid w:val="006740EB"/>
    <w:rsid w:val="00674478"/>
    <w:rsid w:val="00674592"/>
    <w:rsid w:val="006746F9"/>
    <w:rsid w:val="00674AB9"/>
    <w:rsid w:val="00674E53"/>
    <w:rsid w:val="006752A2"/>
    <w:rsid w:val="006753C2"/>
    <w:rsid w:val="0067543C"/>
    <w:rsid w:val="00675770"/>
    <w:rsid w:val="00675A2E"/>
    <w:rsid w:val="00675B2B"/>
    <w:rsid w:val="006763F9"/>
    <w:rsid w:val="00676497"/>
    <w:rsid w:val="00676927"/>
    <w:rsid w:val="00676D67"/>
    <w:rsid w:val="00677542"/>
    <w:rsid w:val="006775ED"/>
    <w:rsid w:val="0067769B"/>
    <w:rsid w:val="00677C66"/>
    <w:rsid w:val="00677CFE"/>
    <w:rsid w:val="00677D39"/>
    <w:rsid w:val="006805BC"/>
    <w:rsid w:val="006806DE"/>
    <w:rsid w:val="00680F4D"/>
    <w:rsid w:val="00681111"/>
    <w:rsid w:val="00681446"/>
    <w:rsid w:val="00681854"/>
    <w:rsid w:val="00681FFD"/>
    <w:rsid w:val="00682D12"/>
    <w:rsid w:val="00682F6C"/>
    <w:rsid w:val="0068316C"/>
    <w:rsid w:val="006835E1"/>
    <w:rsid w:val="00683791"/>
    <w:rsid w:val="00683889"/>
    <w:rsid w:val="0068392F"/>
    <w:rsid w:val="00683970"/>
    <w:rsid w:val="0068460F"/>
    <w:rsid w:val="0068475F"/>
    <w:rsid w:val="006848C0"/>
    <w:rsid w:val="00684B39"/>
    <w:rsid w:val="006852A7"/>
    <w:rsid w:val="00685403"/>
    <w:rsid w:val="0068657C"/>
    <w:rsid w:val="006866BD"/>
    <w:rsid w:val="00687263"/>
    <w:rsid w:val="00687A14"/>
    <w:rsid w:val="00687D40"/>
    <w:rsid w:val="00687DFC"/>
    <w:rsid w:val="00687E71"/>
    <w:rsid w:val="00690103"/>
    <w:rsid w:val="0069039E"/>
    <w:rsid w:val="00690E98"/>
    <w:rsid w:val="00691A53"/>
    <w:rsid w:val="00691BEB"/>
    <w:rsid w:val="006926CE"/>
    <w:rsid w:val="0069287F"/>
    <w:rsid w:val="00692900"/>
    <w:rsid w:val="00692A3E"/>
    <w:rsid w:val="00692B66"/>
    <w:rsid w:val="00692FFC"/>
    <w:rsid w:val="00693160"/>
    <w:rsid w:val="00693B91"/>
    <w:rsid w:val="00693D05"/>
    <w:rsid w:val="00693E16"/>
    <w:rsid w:val="00694048"/>
    <w:rsid w:val="006940C0"/>
    <w:rsid w:val="0069484F"/>
    <w:rsid w:val="00694F2B"/>
    <w:rsid w:val="006958B4"/>
    <w:rsid w:val="0069590F"/>
    <w:rsid w:val="00695DF8"/>
    <w:rsid w:val="00695F92"/>
    <w:rsid w:val="00696103"/>
    <w:rsid w:val="0069634F"/>
    <w:rsid w:val="00696D3A"/>
    <w:rsid w:val="0069709C"/>
    <w:rsid w:val="00697121"/>
    <w:rsid w:val="00697233"/>
    <w:rsid w:val="0069732C"/>
    <w:rsid w:val="00697395"/>
    <w:rsid w:val="0069753A"/>
    <w:rsid w:val="006975E9"/>
    <w:rsid w:val="006976E7"/>
    <w:rsid w:val="00697E67"/>
    <w:rsid w:val="006A013A"/>
    <w:rsid w:val="006A07EC"/>
    <w:rsid w:val="006A0E48"/>
    <w:rsid w:val="006A1195"/>
    <w:rsid w:val="006A1389"/>
    <w:rsid w:val="006A1391"/>
    <w:rsid w:val="006A1588"/>
    <w:rsid w:val="006A15D6"/>
    <w:rsid w:val="006A15EC"/>
    <w:rsid w:val="006A18AF"/>
    <w:rsid w:val="006A258C"/>
    <w:rsid w:val="006A26AB"/>
    <w:rsid w:val="006A31F3"/>
    <w:rsid w:val="006A3426"/>
    <w:rsid w:val="006A37C4"/>
    <w:rsid w:val="006A3957"/>
    <w:rsid w:val="006A3BCA"/>
    <w:rsid w:val="006A43D1"/>
    <w:rsid w:val="006A489B"/>
    <w:rsid w:val="006A4DF8"/>
    <w:rsid w:val="006A5394"/>
    <w:rsid w:val="006A5608"/>
    <w:rsid w:val="006A5E52"/>
    <w:rsid w:val="006A67DC"/>
    <w:rsid w:val="006A6EE6"/>
    <w:rsid w:val="006A71B5"/>
    <w:rsid w:val="006A75CE"/>
    <w:rsid w:val="006A7760"/>
    <w:rsid w:val="006A7C81"/>
    <w:rsid w:val="006A7F73"/>
    <w:rsid w:val="006B0962"/>
    <w:rsid w:val="006B0AFD"/>
    <w:rsid w:val="006B0B98"/>
    <w:rsid w:val="006B121E"/>
    <w:rsid w:val="006B12DB"/>
    <w:rsid w:val="006B192D"/>
    <w:rsid w:val="006B2D9D"/>
    <w:rsid w:val="006B2FFD"/>
    <w:rsid w:val="006B3519"/>
    <w:rsid w:val="006B3C6B"/>
    <w:rsid w:val="006B3D82"/>
    <w:rsid w:val="006B465D"/>
    <w:rsid w:val="006B47A8"/>
    <w:rsid w:val="006B499D"/>
    <w:rsid w:val="006B5A5F"/>
    <w:rsid w:val="006B61FD"/>
    <w:rsid w:val="006B628C"/>
    <w:rsid w:val="006B630F"/>
    <w:rsid w:val="006B6629"/>
    <w:rsid w:val="006B6824"/>
    <w:rsid w:val="006B6C9D"/>
    <w:rsid w:val="006B6CE1"/>
    <w:rsid w:val="006B6ED9"/>
    <w:rsid w:val="006B6F6D"/>
    <w:rsid w:val="006B72BB"/>
    <w:rsid w:val="006B73A7"/>
    <w:rsid w:val="006B75C1"/>
    <w:rsid w:val="006B7694"/>
    <w:rsid w:val="006B76B7"/>
    <w:rsid w:val="006B7729"/>
    <w:rsid w:val="006B7874"/>
    <w:rsid w:val="006B78CE"/>
    <w:rsid w:val="006B7AA7"/>
    <w:rsid w:val="006C0777"/>
    <w:rsid w:val="006C0C57"/>
    <w:rsid w:val="006C10CF"/>
    <w:rsid w:val="006C162C"/>
    <w:rsid w:val="006C1A3D"/>
    <w:rsid w:val="006C1A4B"/>
    <w:rsid w:val="006C1A70"/>
    <w:rsid w:val="006C1C2F"/>
    <w:rsid w:val="006C214F"/>
    <w:rsid w:val="006C2714"/>
    <w:rsid w:val="006C2851"/>
    <w:rsid w:val="006C2E90"/>
    <w:rsid w:val="006C35FC"/>
    <w:rsid w:val="006C373B"/>
    <w:rsid w:val="006C4374"/>
    <w:rsid w:val="006C4863"/>
    <w:rsid w:val="006C4B89"/>
    <w:rsid w:val="006C4E11"/>
    <w:rsid w:val="006C4E60"/>
    <w:rsid w:val="006C4F3C"/>
    <w:rsid w:val="006C518D"/>
    <w:rsid w:val="006C5623"/>
    <w:rsid w:val="006C56DC"/>
    <w:rsid w:val="006C5A7F"/>
    <w:rsid w:val="006C633F"/>
    <w:rsid w:val="006C6471"/>
    <w:rsid w:val="006C657E"/>
    <w:rsid w:val="006C66D4"/>
    <w:rsid w:val="006C6890"/>
    <w:rsid w:val="006C6B1E"/>
    <w:rsid w:val="006C6C42"/>
    <w:rsid w:val="006C6EE7"/>
    <w:rsid w:val="006C6FEA"/>
    <w:rsid w:val="006C746F"/>
    <w:rsid w:val="006C7495"/>
    <w:rsid w:val="006C7879"/>
    <w:rsid w:val="006C7B72"/>
    <w:rsid w:val="006C7C07"/>
    <w:rsid w:val="006D021B"/>
    <w:rsid w:val="006D04CC"/>
    <w:rsid w:val="006D0BCE"/>
    <w:rsid w:val="006D1380"/>
    <w:rsid w:val="006D1616"/>
    <w:rsid w:val="006D1B1C"/>
    <w:rsid w:val="006D1BF4"/>
    <w:rsid w:val="006D1F90"/>
    <w:rsid w:val="006D22B4"/>
    <w:rsid w:val="006D24BC"/>
    <w:rsid w:val="006D2DB4"/>
    <w:rsid w:val="006D374C"/>
    <w:rsid w:val="006D3916"/>
    <w:rsid w:val="006D3CF2"/>
    <w:rsid w:val="006D3D32"/>
    <w:rsid w:val="006D408B"/>
    <w:rsid w:val="006D4275"/>
    <w:rsid w:val="006D44DC"/>
    <w:rsid w:val="006D4665"/>
    <w:rsid w:val="006D5058"/>
    <w:rsid w:val="006D5198"/>
    <w:rsid w:val="006D5452"/>
    <w:rsid w:val="006D5781"/>
    <w:rsid w:val="006D5A12"/>
    <w:rsid w:val="006D5C4E"/>
    <w:rsid w:val="006D5ED8"/>
    <w:rsid w:val="006D60B9"/>
    <w:rsid w:val="006D6769"/>
    <w:rsid w:val="006D67E7"/>
    <w:rsid w:val="006D688C"/>
    <w:rsid w:val="006D690D"/>
    <w:rsid w:val="006D6AF4"/>
    <w:rsid w:val="006D6CFD"/>
    <w:rsid w:val="006D7178"/>
    <w:rsid w:val="006D745E"/>
    <w:rsid w:val="006D7604"/>
    <w:rsid w:val="006D7786"/>
    <w:rsid w:val="006D78E3"/>
    <w:rsid w:val="006D7CD2"/>
    <w:rsid w:val="006D7E66"/>
    <w:rsid w:val="006E0079"/>
    <w:rsid w:val="006E009E"/>
    <w:rsid w:val="006E01CC"/>
    <w:rsid w:val="006E0997"/>
    <w:rsid w:val="006E0DBF"/>
    <w:rsid w:val="006E0E10"/>
    <w:rsid w:val="006E1103"/>
    <w:rsid w:val="006E1B74"/>
    <w:rsid w:val="006E1D68"/>
    <w:rsid w:val="006E1FB3"/>
    <w:rsid w:val="006E2135"/>
    <w:rsid w:val="006E24D7"/>
    <w:rsid w:val="006E3AE5"/>
    <w:rsid w:val="006E453E"/>
    <w:rsid w:val="006E4A04"/>
    <w:rsid w:val="006E4EE6"/>
    <w:rsid w:val="006E545D"/>
    <w:rsid w:val="006E555E"/>
    <w:rsid w:val="006E5566"/>
    <w:rsid w:val="006E61CD"/>
    <w:rsid w:val="006E6470"/>
    <w:rsid w:val="006E69B7"/>
    <w:rsid w:val="006E6B11"/>
    <w:rsid w:val="006E6FDB"/>
    <w:rsid w:val="006E7617"/>
    <w:rsid w:val="006E7B30"/>
    <w:rsid w:val="006E7BE9"/>
    <w:rsid w:val="006E7C62"/>
    <w:rsid w:val="006E7D1C"/>
    <w:rsid w:val="006E7D85"/>
    <w:rsid w:val="006E7F0D"/>
    <w:rsid w:val="006F0804"/>
    <w:rsid w:val="006F0E03"/>
    <w:rsid w:val="006F1028"/>
    <w:rsid w:val="006F10B2"/>
    <w:rsid w:val="006F1771"/>
    <w:rsid w:val="006F18F7"/>
    <w:rsid w:val="006F1ED5"/>
    <w:rsid w:val="006F270A"/>
    <w:rsid w:val="006F33DA"/>
    <w:rsid w:val="006F42DA"/>
    <w:rsid w:val="006F443F"/>
    <w:rsid w:val="006F4476"/>
    <w:rsid w:val="006F4893"/>
    <w:rsid w:val="006F505E"/>
    <w:rsid w:val="006F5216"/>
    <w:rsid w:val="006F5358"/>
    <w:rsid w:val="006F59C0"/>
    <w:rsid w:val="006F59D0"/>
    <w:rsid w:val="006F5B7D"/>
    <w:rsid w:val="006F60A4"/>
    <w:rsid w:val="006F6176"/>
    <w:rsid w:val="006F61AA"/>
    <w:rsid w:val="006F6AC8"/>
    <w:rsid w:val="006F6D81"/>
    <w:rsid w:val="006F6E99"/>
    <w:rsid w:val="006F6EB3"/>
    <w:rsid w:val="006F724C"/>
    <w:rsid w:val="006F7357"/>
    <w:rsid w:val="006F740A"/>
    <w:rsid w:val="006F798A"/>
    <w:rsid w:val="006F7C94"/>
    <w:rsid w:val="006F7DCE"/>
    <w:rsid w:val="00700384"/>
    <w:rsid w:val="0070038B"/>
    <w:rsid w:val="00700DF3"/>
    <w:rsid w:val="00700F54"/>
    <w:rsid w:val="00701010"/>
    <w:rsid w:val="007015F7"/>
    <w:rsid w:val="007021D4"/>
    <w:rsid w:val="007032F8"/>
    <w:rsid w:val="00703607"/>
    <w:rsid w:val="0070392A"/>
    <w:rsid w:val="00703DA3"/>
    <w:rsid w:val="0070418B"/>
    <w:rsid w:val="007048BC"/>
    <w:rsid w:val="00704AD3"/>
    <w:rsid w:val="00704BD3"/>
    <w:rsid w:val="00704DC0"/>
    <w:rsid w:val="007050EA"/>
    <w:rsid w:val="00705302"/>
    <w:rsid w:val="0070549C"/>
    <w:rsid w:val="00705A55"/>
    <w:rsid w:val="00705B45"/>
    <w:rsid w:val="00705C81"/>
    <w:rsid w:val="00706070"/>
    <w:rsid w:val="007061E7"/>
    <w:rsid w:val="00706A4E"/>
    <w:rsid w:val="00706A74"/>
    <w:rsid w:val="007071DC"/>
    <w:rsid w:val="00707259"/>
    <w:rsid w:val="0070761D"/>
    <w:rsid w:val="00707722"/>
    <w:rsid w:val="0070779F"/>
    <w:rsid w:val="00707A41"/>
    <w:rsid w:val="00707DBB"/>
    <w:rsid w:val="00707DC0"/>
    <w:rsid w:val="0071006E"/>
    <w:rsid w:val="007100B9"/>
    <w:rsid w:val="00710128"/>
    <w:rsid w:val="00710CE8"/>
    <w:rsid w:val="00710D13"/>
    <w:rsid w:val="00710D4C"/>
    <w:rsid w:val="007110B3"/>
    <w:rsid w:val="00711333"/>
    <w:rsid w:val="007117DF"/>
    <w:rsid w:val="00711B8F"/>
    <w:rsid w:val="00711D1C"/>
    <w:rsid w:val="00712138"/>
    <w:rsid w:val="007127EA"/>
    <w:rsid w:val="00712C8E"/>
    <w:rsid w:val="00713052"/>
    <w:rsid w:val="00713B7E"/>
    <w:rsid w:val="00713E47"/>
    <w:rsid w:val="00714121"/>
    <w:rsid w:val="00714324"/>
    <w:rsid w:val="00714936"/>
    <w:rsid w:val="00715107"/>
    <w:rsid w:val="007156E9"/>
    <w:rsid w:val="00715950"/>
    <w:rsid w:val="00715EAA"/>
    <w:rsid w:val="00715EB6"/>
    <w:rsid w:val="00716C64"/>
    <w:rsid w:val="00716E6B"/>
    <w:rsid w:val="00716E96"/>
    <w:rsid w:val="00717040"/>
    <w:rsid w:val="00717CD6"/>
    <w:rsid w:val="00717D8D"/>
    <w:rsid w:val="00717D99"/>
    <w:rsid w:val="00717E61"/>
    <w:rsid w:val="00717F47"/>
    <w:rsid w:val="00720036"/>
    <w:rsid w:val="007200A2"/>
    <w:rsid w:val="0072014F"/>
    <w:rsid w:val="00720AB7"/>
    <w:rsid w:val="00720B0E"/>
    <w:rsid w:val="00720CEC"/>
    <w:rsid w:val="00720E9D"/>
    <w:rsid w:val="00721454"/>
    <w:rsid w:val="007214FE"/>
    <w:rsid w:val="007217AB"/>
    <w:rsid w:val="00721D6B"/>
    <w:rsid w:val="00721DD9"/>
    <w:rsid w:val="00721F2B"/>
    <w:rsid w:val="00722133"/>
    <w:rsid w:val="0072226A"/>
    <w:rsid w:val="00722697"/>
    <w:rsid w:val="007226E1"/>
    <w:rsid w:val="0072285E"/>
    <w:rsid w:val="00722A7B"/>
    <w:rsid w:val="00723399"/>
    <w:rsid w:val="00723A65"/>
    <w:rsid w:val="00723BB4"/>
    <w:rsid w:val="00723E7C"/>
    <w:rsid w:val="007241D6"/>
    <w:rsid w:val="0072427F"/>
    <w:rsid w:val="00724872"/>
    <w:rsid w:val="00724F3D"/>
    <w:rsid w:val="0072589C"/>
    <w:rsid w:val="00725C36"/>
    <w:rsid w:val="00725E94"/>
    <w:rsid w:val="0072661E"/>
    <w:rsid w:val="00726B34"/>
    <w:rsid w:val="00727592"/>
    <w:rsid w:val="00727BA1"/>
    <w:rsid w:val="00731885"/>
    <w:rsid w:val="00731C20"/>
    <w:rsid w:val="00731C29"/>
    <w:rsid w:val="00731CAA"/>
    <w:rsid w:val="00731F7B"/>
    <w:rsid w:val="00732343"/>
    <w:rsid w:val="007323FD"/>
    <w:rsid w:val="00732796"/>
    <w:rsid w:val="00732C20"/>
    <w:rsid w:val="00733812"/>
    <w:rsid w:val="007341ED"/>
    <w:rsid w:val="00734349"/>
    <w:rsid w:val="00735359"/>
    <w:rsid w:val="00735809"/>
    <w:rsid w:val="007358A5"/>
    <w:rsid w:val="007358D9"/>
    <w:rsid w:val="00735CCA"/>
    <w:rsid w:val="00735D40"/>
    <w:rsid w:val="00736223"/>
    <w:rsid w:val="007364F7"/>
    <w:rsid w:val="007368FC"/>
    <w:rsid w:val="007374A8"/>
    <w:rsid w:val="00737869"/>
    <w:rsid w:val="00737940"/>
    <w:rsid w:val="00740148"/>
    <w:rsid w:val="0074064A"/>
    <w:rsid w:val="00740684"/>
    <w:rsid w:val="00740E10"/>
    <w:rsid w:val="0074100F"/>
    <w:rsid w:val="0074114D"/>
    <w:rsid w:val="007418D8"/>
    <w:rsid w:val="00741C72"/>
    <w:rsid w:val="00741CA6"/>
    <w:rsid w:val="00742017"/>
    <w:rsid w:val="007423C5"/>
    <w:rsid w:val="0074261C"/>
    <w:rsid w:val="00742F22"/>
    <w:rsid w:val="0074330A"/>
    <w:rsid w:val="00743E70"/>
    <w:rsid w:val="00744040"/>
    <w:rsid w:val="00745175"/>
    <w:rsid w:val="00745193"/>
    <w:rsid w:val="0074587C"/>
    <w:rsid w:val="00746555"/>
    <w:rsid w:val="00746704"/>
    <w:rsid w:val="0074671B"/>
    <w:rsid w:val="00746950"/>
    <w:rsid w:val="00746B3A"/>
    <w:rsid w:val="00746DEE"/>
    <w:rsid w:val="007474D7"/>
    <w:rsid w:val="00747A72"/>
    <w:rsid w:val="007502F2"/>
    <w:rsid w:val="007506E2"/>
    <w:rsid w:val="00750806"/>
    <w:rsid w:val="00750893"/>
    <w:rsid w:val="00750B3F"/>
    <w:rsid w:val="0075176E"/>
    <w:rsid w:val="007517A2"/>
    <w:rsid w:val="00751974"/>
    <w:rsid w:val="00751E20"/>
    <w:rsid w:val="00752344"/>
    <w:rsid w:val="007525E1"/>
    <w:rsid w:val="007528E9"/>
    <w:rsid w:val="00752A75"/>
    <w:rsid w:val="00752B24"/>
    <w:rsid w:val="00752E74"/>
    <w:rsid w:val="007530CB"/>
    <w:rsid w:val="00753352"/>
    <w:rsid w:val="007533F9"/>
    <w:rsid w:val="007536F5"/>
    <w:rsid w:val="007539BC"/>
    <w:rsid w:val="00753F53"/>
    <w:rsid w:val="00754336"/>
    <w:rsid w:val="0075463B"/>
    <w:rsid w:val="00754D68"/>
    <w:rsid w:val="00754D92"/>
    <w:rsid w:val="0075528A"/>
    <w:rsid w:val="007556E0"/>
    <w:rsid w:val="007559AE"/>
    <w:rsid w:val="00755B67"/>
    <w:rsid w:val="0075648C"/>
    <w:rsid w:val="00756D3B"/>
    <w:rsid w:val="00756DEE"/>
    <w:rsid w:val="007577CC"/>
    <w:rsid w:val="007578D7"/>
    <w:rsid w:val="00757D27"/>
    <w:rsid w:val="007600E0"/>
    <w:rsid w:val="00761543"/>
    <w:rsid w:val="0076189F"/>
    <w:rsid w:val="00761B85"/>
    <w:rsid w:val="00761FD6"/>
    <w:rsid w:val="007620DB"/>
    <w:rsid w:val="00762445"/>
    <w:rsid w:val="0076299C"/>
    <w:rsid w:val="007629D7"/>
    <w:rsid w:val="00762CAF"/>
    <w:rsid w:val="00763BE8"/>
    <w:rsid w:val="00764A1F"/>
    <w:rsid w:val="00764B59"/>
    <w:rsid w:val="00764FAB"/>
    <w:rsid w:val="007653B1"/>
    <w:rsid w:val="007659B9"/>
    <w:rsid w:val="007668D0"/>
    <w:rsid w:val="0076695C"/>
    <w:rsid w:val="00766A79"/>
    <w:rsid w:val="00766FED"/>
    <w:rsid w:val="0076702B"/>
    <w:rsid w:val="0076715C"/>
    <w:rsid w:val="00767608"/>
    <w:rsid w:val="007677D1"/>
    <w:rsid w:val="00767D3C"/>
    <w:rsid w:val="007701A8"/>
    <w:rsid w:val="0077055A"/>
    <w:rsid w:val="00770585"/>
    <w:rsid w:val="00771280"/>
    <w:rsid w:val="007713BE"/>
    <w:rsid w:val="00771638"/>
    <w:rsid w:val="0077163A"/>
    <w:rsid w:val="00771F4F"/>
    <w:rsid w:val="00772201"/>
    <w:rsid w:val="007723A6"/>
    <w:rsid w:val="00772AEE"/>
    <w:rsid w:val="00772D29"/>
    <w:rsid w:val="007731BD"/>
    <w:rsid w:val="00773921"/>
    <w:rsid w:val="00773D41"/>
    <w:rsid w:val="00774722"/>
    <w:rsid w:val="0077498F"/>
    <w:rsid w:val="00774A18"/>
    <w:rsid w:val="00774BE2"/>
    <w:rsid w:val="00775747"/>
    <w:rsid w:val="00775B36"/>
    <w:rsid w:val="00775D1C"/>
    <w:rsid w:val="00775EB2"/>
    <w:rsid w:val="00775F5C"/>
    <w:rsid w:val="007767C5"/>
    <w:rsid w:val="007770BC"/>
    <w:rsid w:val="007777E4"/>
    <w:rsid w:val="007803A9"/>
    <w:rsid w:val="0078091F"/>
    <w:rsid w:val="00781B86"/>
    <w:rsid w:val="00782FBB"/>
    <w:rsid w:val="00784240"/>
    <w:rsid w:val="007849CD"/>
    <w:rsid w:val="007853AB"/>
    <w:rsid w:val="00785ED2"/>
    <w:rsid w:val="007861A7"/>
    <w:rsid w:val="00786952"/>
    <w:rsid w:val="007873E8"/>
    <w:rsid w:val="00787609"/>
    <w:rsid w:val="00787A4D"/>
    <w:rsid w:val="00787D01"/>
    <w:rsid w:val="00787F3D"/>
    <w:rsid w:val="00790FB5"/>
    <w:rsid w:val="0079138C"/>
    <w:rsid w:val="00791590"/>
    <w:rsid w:val="007916D0"/>
    <w:rsid w:val="00791C8F"/>
    <w:rsid w:val="00791CCE"/>
    <w:rsid w:val="00791F99"/>
    <w:rsid w:val="007923E5"/>
    <w:rsid w:val="00792435"/>
    <w:rsid w:val="007929BE"/>
    <w:rsid w:val="00792A80"/>
    <w:rsid w:val="00792C92"/>
    <w:rsid w:val="00792FD9"/>
    <w:rsid w:val="007934B9"/>
    <w:rsid w:val="0079356F"/>
    <w:rsid w:val="00793B23"/>
    <w:rsid w:val="00793B58"/>
    <w:rsid w:val="00793DF9"/>
    <w:rsid w:val="00794F69"/>
    <w:rsid w:val="00794FFA"/>
    <w:rsid w:val="007950B3"/>
    <w:rsid w:val="007957BB"/>
    <w:rsid w:val="00796170"/>
    <w:rsid w:val="007965C0"/>
    <w:rsid w:val="00796E25"/>
    <w:rsid w:val="007A04D8"/>
    <w:rsid w:val="007A05CA"/>
    <w:rsid w:val="007A0714"/>
    <w:rsid w:val="007A08A8"/>
    <w:rsid w:val="007A0DE4"/>
    <w:rsid w:val="007A0FAF"/>
    <w:rsid w:val="007A13C7"/>
    <w:rsid w:val="007A1A92"/>
    <w:rsid w:val="007A1F30"/>
    <w:rsid w:val="007A2087"/>
    <w:rsid w:val="007A2270"/>
    <w:rsid w:val="007A239E"/>
    <w:rsid w:val="007A270A"/>
    <w:rsid w:val="007A2B74"/>
    <w:rsid w:val="007A2B99"/>
    <w:rsid w:val="007A2C0F"/>
    <w:rsid w:val="007A2ED7"/>
    <w:rsid w:val="007A2FD0"/>
    <w:rsid w:val="007A31A4"/>
    <w:rsid w:val="007A36DF"/>
    <w:rsid w:val="007A3901"/>
    <w:rsid w:val="007A45EF"/>
    <w:rsid w:val="007A4716"/>
    <w:rsid w:val="007A4E42"/>
    <w:rsid w:val="007A4F69"/>
    <w:rsid w:val="007A51F1"/>
    <w:rsid w:val="007A5986"/>
    <w:rsid w:val="007A5ECC"/>
    <w:rsid w:val="007A66F4"/>
    <w:rsid w:val="007A69EE"/>
    <w:rsid w:val="007A6D39"/>
    <w:rsid w:val="007A710A"/>
    <w:rsid w:val="007A7241"/>
    <w:rsid w:val="007A7299"/>
    <w:rsid w:val="007A74FA"/>
    <w:rsid w:val="007A7A3D"/>
    <w:rsid w:val="007A7CD1"/>
    <w:rsid w:val="007B0775"/>
    <w:rsid w:val="007B0806"/>
    <w:rsid w:val="007B08BC"/>
    <w:rsid w:val="007B0D91"/>
    <w:rsid w:val="007B0F8D"/>
    <w:rsid w:val="007B150C"/>
    <w:rsid w:val="007B1595"/>
    <w:rsid w:val="007B15A8"/>
    <w:rsid w:val="007B1741"/>
    <w:rsid w:val="007B21D8"/>
    <w:rsid w:val="007B2654"/>
    <w:rsid w:val="007B26F4"/>
    <w:rsid w:val="007B276C"/>
    <w:rsid w:val="007B276D"/>
    <w:rsid w:val="007B292A"/>
    <w:rsid w:val="007B2A56"/>
    <w:rsid w:val="007B2BD9"/>
    <w:rsid w:val="007B3090"/>
    <w:rsid w:val="007B38C9"/>
    <w:rsid w:val="007B4C94"/>
    <w:rsid w:val="007B59FC"/>
    <w:rsid w:val="007B5E9C"/>
    <w:rsid w:val="007B60D8"/>
    <w:rsid w:val="007B6D8C"/>
    <w:rsid w:val="007B79EB"/>
    <w:rsid w:val="007B7AD0"/>
    <w:rsid w:val="007C017A"/>
    <w:rsid w:val="007C01AE"/>
    <w:rsid w:val="007C05CB"/>
    <w:rsid w:val="007C0898"/>
    <w:rsid w:val="007C08B0"/>
    <w:rsid w:val="007C139A"/>
    <w:rsid w:val="007C13BD"/>
    <w:rsid w:val="007C161A"/>
    <w:rsid w:val="007C1727"/>
    <w:rsid w:val="007C1DD7"/>
    <w:rsid w:val="007C1F19"/>
    <w:rsid w:val="007C20B3"/>
    <w:rsid w:val="007C2176"/>
    <w:rsid w:val="007C2852"/>
    <w:rsid w:val="007C2E90"/>
    <w:rsid w:val="007C31F4"/>
    <w:rsid w:val="007C32CA"/>
    <w:rsid w:val="007C365D"/>
    <w:rsid w:val="007C3672"/>
    <w:rsid w:val="007C3BFE"/>
    <w:rsid w:val="007C3C36"/>
    <w:rsid w:val="007C3C7A"/>
    <w:rsid w:val="007C3D39"/>
    <w:rsid w:val="007C4020"/>
    <w:rsid w:val="007C438A"/>
    <w:rsid w:val="007C4920"/>
    <w:rsid w:val="007C5295"/>
    <w:rsid w:val="007C565E"/>
    <w:rsid w:val="007C5BA6"/>
    <w:rsid w:val="007C5CFD"/>
    <w:rsid w:val="007C6878"/>
    <w:rsid w:val="007C697E"/>
    <w:rsid w:val="007C7200"/>
    <w:rsid w:val="007C72B8"/>
    <w:rsid w:val="007C73DA"/>
    <w:rsid w:val="007C76A5"/>
    <w:rsid w:val="007C7E55"/>
    <w:rsid w:val="007D0A85"/>
    <w:rsid w:val="007D0BB7"/>
    <w:rsid w:val="007D0D3D"/>
    <w:rsid w:val="007D1197"/>
    <w:rsid w:val="007D11F6"/>
    <w:rsid w:val="007D16E4"/>
    <w:rsid w:val="007D1C93"/>
    <w:rsid w:val="007D1D05"/>
    <w:rsid w:val="007D1D24"/>
    <w:rsid w:val="007D22AB"/>
    <w:rsid w:val="007D22F1"/>
    <w:rsid w:val="007D2812"/>
    <w:rsid w:val="007D2993"/>
    <w:rsid w:val="007D29FB"/>
    <w:rsid w:val="007D2A66"/>
    <w:rsid w:val="007D317E"/>
    <w:rsid w:val="007D3392"/>
    <w:rsid w:val="007D34D1"/>
    <w:rsid w:val="007D36C6"/>
    <w:rsid w:val="007D3C7E"/>
    <w:rsid w:val="007D3DDC"/>
    <w:rsid w:val="007D41F6"/>
    <w:rsid w:val="007D42DA"/>
    <w:rsid w:val="007D42E5"/>
    <w:rsid w:val="007D489E"/>
    <w:rsid w:val="007D4CA1"/>
    <w:rsid w:val="007D4DE9"/>
    <w:rsid w:val="007D5304"/>
    <w:rsid w:val="007D533F"/>
    <w:rsid w:val="007D5BE6"/>
    <w:rsid w:val="007D5F8E"/>
    <w:rsid w:val="007D5FB7"/>
    <w:rsid w:val="007D67F5"/>
    <w:rsid w:val="007D6A2E"/>
    <w:rsid w:val="007D6B24"/>
    <w:rsid w:val="007D6C20"/>
    <w:rsid w:val="007D6C77"/>
    <w:rsid w:val="007D6C87"/>
    <w:rsid w:val="007D6F98"/>
    <w:rsid w:val="007D701A"/>
    <w:rsid w:val="007D7545"/>
    <w:rsid w:val="007D774C"/>
    <w:rsid w:val="007D7774"/>
    <w:rsid w:val="007E00BB"/>
    <w:rsid w:val="007E055D"/>
    <w:rsid w:val="007E079F"/>
    <w:rsid w:val="007E083B"/>
    <w:rsid w:val="007E09A5"/>
    <w:rsid w:val="007E0A32"/>
    <w:rsid w:val="007E0E92"/>
    <w:rsid w:val="007E0F6E"/>
    <w:rsid w:val="007E1AEB"/>
    <w:rsid w:val="007E2431"/>
    <w:rsid w:val="007E25E5"/>
    <w:rsid w:val="007E26B9"/>
    <w:rsid w:val="007E2D34"/>
    <w:rsid w:val="007E2E09"/>
    <w:rsid w:val="007E398D"/>
    <w:rsid w:val="007E3AC3"/>
    <w:rsid w:val="007E3C73"/>
    <w:rsid w:val="007E3D86"/>
    <w:rsid w:val="007E47F3"/>
    <w:rsid w:val="007E4B21"/>
    <w:rsid w:val="007E56AF"/>
    <w:rsid w:val="007E638B"/>
    <w:rsid w:val="007E64BB"/>
    <w:rsid w:val="007E692B"/>
    <w:rsid w:val="007E699E"/>
    <w:rsid w:val="007E6CEF"/>
    <w:rsid w:val="007E6EB6"/>
    <w:rsid w:val="007E7132"/>
    <w:rsid w:val="007E7288"/>
    <w:rsid w:val="007E7AE3"/>
    <w:rsid w:val="007E7DA1"/>
    <w:rsid w:val="007E7DB4"/>
    <w:rsid w:val="007E7F32"/>
    <w:rsid w:val="007F00EA"/>
    <w:rsid w:val="007F015C"/>
    <w:rsid w:val="007F06A4"/>
    <w:rsid w:val="007F0A15"/>
    <w:rsid w:val="007F0DD8"/>
    <w:rsid w:val="007F109E"/>
    <w:rsid w:val="007F11E2"/>
    <w:rsid w:val="007F14E4"/>
    <w:rsid w:val="007F17F6"/>
    <w:rsid w:val="007F20BF"/>
    <w:rsid w:val="007F2232"/>
    <w:rsid w:val="007F22B9"/>
    <w:rsid w:val="007F295E"/>
    <w:rsid w:val="007F2A8A"/>
    <w:rsid w:val="007F2C18"/>
    <w:rsid w:val="007F397D"/>
    <w:rsid w:val="007F3C29"/>
    <w:rsid w:val="007F3E23"/>
    <w:rsid w:val="007F3E31"/>
    <w:rsid w:val="007F3E9B"/>
    <w:rsid w:val="007F41FD"/>
    <w:rsid w:val="007F4783"/>
    <w:rsid w:val="007F4DE5"/>
    <w:rsid w:val="007F52DC"/>
    <w:rsid w:val="007F5412"/>
    <w:rsid w:val="007F56DF"/>
    <w:rsid w:val="007F5CCC"/>
    <w:rsid w:val="007F6087"/>
    <w:rsid w:val="007F617E"/>
    <w:rsid w:val="007F6355"/>
    <w:rsid w:val="007F6464"/>
    <w:rsid w:val="007F6CB2"/>
    <w:rsid w:val="007F6D16"/>
    <w:rsid w:val="007F70D1"/>
    <w:rsid w:val="007F7304"/>
    <w:rsid w:val="007F763F"/>
    <w:rsid w:val="007F796D"/>
    <w:rsid w:val="007F7D93"/>
    <w:rsid w:val="00800B74"/>
    <w:rsid w:val="00800BA6"/>
    <w:rsid w:val="008019B5"/>
    <w:rsid w:val="00801CF6"/>
    <w:rsid w:val="00802237"/>
    <w:rsid w:val="00802773"/>
    <w:rsid w:val="00802A31"/>
    <w:rsid w:val="00802D75"/>
    <w:rsid w:val="00803046"/>
    <w:rsid w:val="00803153"/>
    <w:rsid w:val="00803F7A"/>
    <w:rsid w:val="00804E04"/>
    <w:rsid w:val="00805E90"/>
    <w:rsid w:val="00806010"/>
    <w:rsid w:val="0080678D"/>
    <w:rsid w:val="008068EB"/>
    <w:rsid w:val="00806CAB"/>
    <w:rsid w:val="00806E6D"/>
    <w:rsid w:val="00807427"/>
    <w:rsid w:val="0080747D"/>
    <w:rsid w:val="008078B5"/>
    <w:rsid w:val="00807ACF"/>
    <w:rsid w:val="00807DDD"/>
    <w:rsid w:val="00807E97"/>
    <w:rsid w:val="00807ECB"/>
    <w:rsid w:val="00807EEA"/>
    <w:rsid w:val="00811050"/>
    <w:rsid w:val="00811539"/>
    <w:rsid w:val="00811902"/>
    <w:rsid w:val="00811AB6"/>
    <w:rsid w:val="00811EE1"/>
    <w:rsid w:val="0081227F"/>
    <w:rsid w:val="0081293D"/>
    <w:rsid w:val="00812DE7"/>
    <w:rsid w:val="00813033"/>
    <w:rsid w:val="008134A1"/>
    <w:rsid w:val="0081397A"/>
    <w:rsid w:val="00813ED1"/>
    <w:rsid w:val="00815065"/>
    <w:rsid w:val="0081535A"/>
    <w:rsid w:val="008153A8"/>
    <w:rsid w:val="00815567"/>
    <w:rsid w:val="00815571"/>
    <w:rsid w:val="00815620"/>
    <w:rsid w:val="008159FA"/>
    <w:rsid w:val="00815CA0"/>
    <w:rsid w:val="00815DA1"/>
    <w:rsid w:val="0081606E"/>
    <w:rsid w:val="008163CC"/>
    <w:rsid w:val="008167F8"/>
    <w:rsid w:val="00816E75"/>
    <w:rsid w:val="00817460"/>
    <w:rsid w:val="0081748B"/>
    <w:rsid w:val="00817E89"/>
    <w:rsid w:val="008200D6"/>
    <w:rsid w:val="00820614"/>
    <w:rsid w:val="008207EE"/>
    <w:rsid w:val="008208BD"/>
    <w:rsid w:val="00820BFD"/>
    <w:rsid w:val="00820CB9"/>
    <w:rsid w:val="00820E75"/>
    <w:rsid w:val="00821313"/>
    <w:rsid w:val="0082167F"/>
    <w:rsid w:val="0082199A"/>
    <w:rsid w:val="008219CD"/>
    <w:rsid w:val="00821FA3"/>
    <w:rsid w:val="0082239B"/>
    <w:rsid w:val="008224CF"/>
    <w:rsid w:val="00822735"/>
    <w:rsid w:val="0082287B"/>
    <w:rsid w:val="00822972"/>
    <w:rsid w:val="00822CB0"/>
    <w:rsid w:val="00823317"/>
    <w:rsid w:val="008235C9"/>
    <w:rsid w:val="0082384F"/>
    <w:rsid w:val="0082393C"/>
    <w:rsid w:val="00823E0C"/>
    <w:rsid w:val="00824249"/>
    <w:rsid w:val="00824257"/>
    <w:rsid w:val="0082443C"/>
    <w:rsid w:val="00825165"/>
    <w:rsid w:val="0082529D"/>
    <w:rsid w:val="008252D8"/>
    <w:rsid w:val="00825476"/>
    <w:rsid w:val="0082565E"/>
    <w:rsid w:val="0082575A"/>
    <w:rsid w:val="008266ED"/>
    <w:rsid w:val="00827118"/>
    <w:rsid w:val="008271F7"/>
    <w:rsid w:val="00827A59"/>
    <w:rsid w:val="00827BEA"/>
    <w:rsid w:val="00827DE1"/>
    <w:rsid w:val="00827F75"/>
    <w:rsid w:val="008305FD"/>
    <w:rsid w:val="008306B1"/>
    <w:rsid w:val="008307EB"/>
    <w:rsid w:val="00830A14"/>
    <w:rsid w:val="00830F77"/>
    <w:rsid w:val="00831229"/>
    <w:rsid w:val="00831556"/>
    <w:rsid w:val="008319AE"/>
    <w:rsid w:val="00831D27"/>
    <w:rsid w:val="00832171"/>
    <w:rsid w:val="00832981"/>
    <w:rsid w:val="008330AA"/>
    <w:rsid w:val="008331D7"/>
    <w:rsid w:val="00833357"/>
    <w:rsid w:val="008333FE"/>
    <w:rsid w:val="00833770"/>
    <w:rsid w:val="00833818"/>
    <w:rsid w:val="008338AC"/>
    <w:rsid w:val="0083396D"/>
    <w:rsid w:val="008349A4"/>
    <w:rsid w:val="00835629"/>
    <w:rsid w:val="00835A42"/>
    <w:rsid w:val="00835E2B"/>
    <w:rsid w:val="008364CC"/>
    <w:rsid w:val="0083677C"/>
    <w:rsid w:val="008367AF"/>
    <w:rsid w:val="00836A10"/>
    <w:rsid w:val="00836BCB"/>
    <w:rsid w:val="00836E0F"/>
    <w:rsid w:val="00837158"/>
    <w:rsid w:val="008371F8"/>
    <w:rsid w:val="00837CD1"/>
    <w:rsid w:val="00837F70"/>
    <w:rsid w:val="0084022F"/>
    <w:rsid w:val="00840558"/>
    <w:rsid w:val="008405BE"/>
    <w:rsid w:val="00840C79"/>
    <w:rsid w:val="0084124F"/>
    <w:rsid w:val="008414C1"/>
    <w:rsid w:val="008419E0"/>
    <w:rsid w:val="00841A00"/>
    <w:rsid w:val="008427BF"/>
    <w:rsid w:val="00842A68"/>
    <w:rsid w:val="00842AB3"/>
    <w:rsid w:val="00842BAA"/>
    <w:rsid w:val="00843652"/>
    <w:rsid w:val="00843F09"/>
    <w:rsid w:val="0084410F"/>
    <w:rsid w:val="008441E5"/>
    <w:rsid w:val="0084426B"/>
    <w:rsid w:val="0084466C"/>
    <w:rsid w:val="00844682"/>
    <w:rsid w:val="00844B58"/>
    <w:rsid w:val="00844C44"/>
    <w:rsid w:val="00844EDF"/>
    <w:rsid w:val="00845160"/>
    <w:rsid w:val="00845181"/>
    <w:rsid w:val="00845383"/>
    <w:rsid w:val="00845C10"/>
    <w:rsid w:val="008460BD"/>
    <w:rsid w:val="00846A96"/>
    <w:rsid w:val="00846F43"/>
    <w:rsid w:val="00846FF9"/>
    <w:rsid w:val="0084738E"/>
    <w:rsid w:val="00847537"/>
    <w:rsid w:val="00847ED9"/>
    <w:rsid w:val="00850AD4"/>
    <w:rsid w:val="00850FFE"/>
    <w:rsid w:val="00851543"/>
    <w:rsid w:val="008515C4"/>
    <w:rsid w:val="008516C3"/>
    <w:rsid w:val="008516E4"/>
    <w:rsid w:val="0085178F"/>
    <w:rsid w:val="00851A57"/>
    <w:rsid w:val="0085225A"/>
    <w:rsid w:val="0085237D"/>
    <w:rsid w:val="00852776"/>
    <w:rsid w:val="00852830"/>
    <w:rsid w:val="00852B61"/>
    <w:rsid w:val="00852BEC"/>
    <w:rsid w:val="00852DCF"/>
    <w:rsid w:val="00852E9F"/>
    <w:rsid w:val="00853026"/>
    <w:rsid w:val="00853188"/>
    <w:rsid w:val="0085350E"/>
    <w:rsid w:val="00853586"/>
    <w:rsid w:val="00853855"/>
    <w:rsid w:val="00853BBB"/>
    <w:rsid w:val="008541AF"/>
    <w:rsid w:val="00854234"/>
    <w:rsid w:val="008552DC"/>
    <w:rsid w:val="008556BA"/>
    <w:rsid w:val="008558B3"/>
    <w:rsid w:val="00856040"/>
    <w:rsid w:val="008561E2"/>
    <w:rsid w:val="0085689F"/>
    <w:rsid w:val="00856967"/>
    <w:rsid w:val="00856D6B"/>
    <w:rsid w:val="00856EF4"/>
    <w:rsid w:val="008571BA"/>
    <w:rsid w:val="008572D7"/>
    <w:rsid w:val="00857361"/>
    <w:rsid w:val="008578C6"/>
    <w:rsid w:val="00857A79"/>
    <w:rsid w:val="00857BF2"/>
    <w:rsid w:val="00857D7F"/>
    <w:rsid w:val="00857D88"/>
    <w:rsid w:val="0086132B"/>
    <w:rsid w:val="00861706"/>
    <w:rsid w:val="0086252E"/>
    <w:rsid w:val="00862853"/>
    <w:rsid w:val="00862B36"/>
    <w:rsid w:val="00862C79"/>
    <w:rsid w:val="0086363B"/>
    <w:rsid w:val="00863828"/>
    <w:rsid w:val="008647C2"/>
    <w:rsid w:val="008653DE"/>
    <w:rsid w:val="0086575A"/>
    <w:rsid w:val="00865F6B"/>
    <w:rsid w:val="008661C2"/>
    <w:rsid w:val="0086632C"/>
    <w:rsid w:val="008663B1"/>
    <w:rsid w:val="00866CB1"/>
    <w:rsid w:val="00866D7B"/>
    <w:rsid w:val="00867504"/>
    <w:rsid w:val="00867589"/>
    <w:rsid w:val="00867AAE"/>
    <w:rsid w:val="00867C8A"/>
    <w:rsid w:val="00867F64"/>
    <w:rsid w:val="0087057D"/>
    <w:rsid w:val="00870AB0"/>
    <w:rsid w:val="00871BCE"/>
    <w:rsid w:val="00871C23"/>
    <w:rsid w:val="00871FA7"/>
    <w:rsid w:val="008732E9"/>
    <w:rsid w:val="0087346E"/>
    <w:rsid w:val="00873B47"/>
    <w:rsid w:val="00873D7C"/>
    <w:rsid w:val="00873DF0"/>
    <w:rsid w:val="008740E1"/>
    <w:rsid w:val="00874621"/>
    <w:rsid w:val="008747D0"/>
    <w:rsid w:val="00874D7F"/>
    <w:rsid w:val="00874E95"/>
    <w:rsid w:val="0087525D"/>
    <w:rsid w:val="00875E1F"/>
    <w:rsid w:val="00876181"/>
    <w:rsid w:val="00876473"/>
    <w:rsid w:val="008768FF"/>
    <w:rsid w:val="00876C3D"/>
    <w:rsid w:val="0087721C"/>
    <w:rsid w:val="00877386"/>
    <w:rsid w:val="008778A6"/>
    <w:rsid w:val="00880BCA"/>
    <w:rsid w:val="00880EFF"/>
    <w:rsid w:val="00881573"/>
    <w:rsid w:val="008816BA"/>
    <w:rsid w:val="0088198E"/>
    <w:rsid w:val="008819F2"/>
    <w:rsid w:val="00881DD2"/>
    <w:rsid w:val="0088322A"/>
    <w:rsid w:val="00883699"/>
    <w:rsid w:val="00883960"/>
    <w:rsid w:val="00883BEB"/>
    <w:rsid w:val="00883E82"/>
    <w:rsid w:val="0088404B"/>
    <w:rsid w:val="0088453C"/>
    <w:rsid w:val="008857D8"/>
    <w:rsid w:val="0088587F"/>
    <w:rsid w:val="00886512"/>
    <w:rsid w:val="008865A7"/>
    <w:rsid w:val="00886A46"/>
    <w:rsid w:val="00886FC4"/>
    <w:rsid w:val="00887455"/>
    <w:rsid w:val="00887465"/>
    <w:rsid w:val="008876D1"/>
    <w:rsid w:val="0089095B"/>
    <w:rsid w:val="00890AB1"/>
    <w:rsid w:val="00890B0C"/>
    <w:rsid w:val="00890E45"/>
    <w:rsid w:val="0089191C"/>
    <w:rsid w:val="008919E5"/>
    <w:rsid w:val="008919FC"/>
    <w:rsid w:val="00891E36"/>
    <w:rsid w:val="00891EAA"/>
    <w:rsid w:val="008920C8"/>
    <w:rsid w:val="00892381"/>
    <w:rsid w:val="008925DC"/>
    <w:rsid w:val="00892BA2"/>
    <w:rsid w:val="00892E92"/>
    <w:rsid w:val="008932A8"/>
    <w:rsid w:val="008933AD"/>
    <w:rsid w:val="008936C2"/>
    <w:rsid w:val="008936D9"/>
    <w:rsid w:val="00894684"/>
    <w:rsid w:val="008946A5"/>
    <w:rsid w:val="008949C5"/>
    <w:rsid w:val="00894ACA"/>
    <w:rsid w:val="00894FB6"/>
    <w:rsid w:val="0089527A"/>
    <w:rsid w:val="00895DE3"/>
    <w:rsid w:val="00895F0C"/>
    <w:rsid w:val="008969A1"/>
    <w:rsid w:val="00896B57"/>
    <w:rsid w:val="00896B6E"/>
    <w:rsid w:val="00896FA0"/>
    <w:rsid w:val="00897720"/>
    <w:rsid w:val="008A0448"/>
    <w:rsid w:val="008A0BA2"/>
    <w:rsid w:val="008A1589"/>
    <w:rsid w:val="008A19FF"/>
    <w:rsid w:val="008A1B92"/>
    <w:rsid w:val="008A1F6C"/>
    <w:rsid w:val="008A22E0"/>
    <w:rsid w:val="008A250C"/>
    <w:rsid w:val="008A2D92"/>
    <w:rsid w:val="008A35AA"/>
    <w:rsid w:val="008A39A4"/>
    <w:rsid w:val="008A3D34"/>
    <w:rsid w:val="008A3F2B"/>
    <w:rsid w:val="008A44C9"/>
    <w:rsid w:val="008A488E"/>
    <w:rsid w:val="008A4C71"/>
    <w:rsid w:val="008A5035"/>
    <w:rsid w:val="008A567B"/>
    <w:rsid w:val="008A58A8"/>
    <w:rsid w:val="008A5DE2"/>
    <w:rsid w:val="008A648F"/>
    <w:rsid w:val="008A6713"/>
    <w:rsid w:val="008A689F"/>
    <w:rsid w:val="008A6D60"/>
    <w:rsid w:val="008A7C1E"/>
    <w:rsid w:val="008B0342"/>
    <w:rsid w:val="008B03C5"/>
    <w:rsid w:val="008B0415"/>
    <w:rsid w:val="008B08F1"/>
    <w:rsid w:val="008B0D8E"/>
    <w:rsid w:val="008B0E93"/>
    <w:rsid w:val="008B0FFC"/>
    <w:rsid w:val="008B1056"/>
    <w:rsid w:val="008B1BA1"/>
    <w:rsid w:val="008B1EB5"/>
    <w:rsid w:val="008B25C5"/>
    <w:rsid w:val="008B2E19"/>
    <w:rsid w:val="008B35F8"/>
    <w:rsid w:val="008B3C78"/>
    <w:rsid w:val="008B3C7F"/>
    <w:rsid w:val="008B466A"/>
    <w:rsid w:val="008B4796"/>
    <w:rsid w:val="008B4AF0"/>
    <w:rsid w:val="008B4B9C"/>
    <w:rsid w:val="008B4CBC"/>
    <w:rsid w:val="008B5359"/>
    <w:rsid w:val="008B5719"/>
    <w:rsid w:val="008B62CA"/>
    <w:rsid w:val="008B6BDD"/>
    <w:rsid w:val="008B722B"/>
    <w:rsid w:val="008B750F"/>
    <w:rsid w:val="008B7FE6"/>
    <w:rsid w:val="008C002E"/>
    <w:rsid w:val="008C009D"/>
    <w:rsid w:val="008C036E"/>
    <w:rsid w:val="008C06A7"/>
    <w:rsid w:val="008C0EEB"/>
    <w:rsid w:val="008C1656"/>
    <w:rsid w:val="008C16B2"/>
    <w:rsid w:val="008C1BDA"/>
    <w:rsid w:val="008C237A"/>
    <w:rsid w:val="008C2534"/>
    <w:rsid w:val="008C31E2"/>
    <w:rsid w:val="008C31EB"/>
    <w:rsid w:val="008C3A44"/>
    <w:rsid w:val="008C3FB8"/>
    <w:rsid w:val="008C4179"/>
    <w:rsid w:val="008C43AB"/>
    <w:rsid w:val="008C4691"/>
    <w:rsid w:val="008C4D6A"/>
    <w:rsid w:val="008C4E76"/>
    <w:rsid w:val="008C59E9"/>
    <w:rsid w:val="008C5AE0"/>
    <w:rsid w:val="008C5D4C"/>
    <w:rsid w:val="008C5EF2"/>
    <w:rsid w:val="008C637D"/>
    <w:rsid w:val="008C65DC"/>
    <w:rsid w:val="008C6636"/>
    <w:rsid w:val="008C67F6"/>
    <w:rsid w:val="008C6BE1"/>
    <w:rsid w:val="008C6C09"/>
    <w:rsid w:val="008C78C1"/>
    <w:rsid w:val="008C7ABA"/>
    <w:rsid w:val="008C7BE2"/>
    <w:rsid w:val="008D02A4"/>
    <w:rsid w:val="008D0398"/>
    <w:rsid w:val="008D0591"/>
    <w:rsid w:val="008D0676"/>
    <w:rsid w:val="008D0B38"/>
    <w:rsid w:val="008D0CDD"/>
    <w:rsid w:val="008D0EA3"/>
    <w:rsid w:val="008D1237"/>
    <w:rsid w:val="008D126F"/>
    <w:rsid w:val="008D1323"/>
    <w:rsid w:val="008D1603"/>
    <w:rsid w:val="008D1A00"/>
    <w:rsid w:val="008D23EC"/>
    <w:rsid w:val="008D253E"/>
    <w:rsid w:val="008D2666"/>
    <w:rsid w:val="008D2B1F"/>
    <w:rsid w:val="008D2BC7"/>
    <w:rsid w:val="008D354E"/>
    <w:rsid w:val="008D3C79"/>
    <w:rsid w:val="008D47B4"/>
    <w:rsid w:val="008D494E"/>
    <w:rsid w:val="008D4D78"/>
    <w:rsid w:val="008D4EE6"/>
    <w:rsid w:val="008D50E1"/>
    <w:rsid w:val="008D5477"/>
    <w:rsid w:val="008D5743"/>
    <w:rsid w:val="008D58EB"/>
    <w:rsid w:val="008D59FC"/>
    <w:rsid w:val="008D5A87"/>
    <w:rsid w:val="008D5B39"/>
    <w:rsid w:val="008D6292"/>
    <w:rsid w:val="008D6C95"/>
    <w:rsid w:val="008D74E8"/>
    <w:rsid w:val="008D77DB"/>
    <w:rsid w:val="008E0180"/>
    <w:rsid w:val="008E01C1"/>
    <w:rsid w:val="008E06F9"/>
    <w:rsid w:val="008E0A43"/>
    <w:rsid w:val="008E0D53"/>
    <w:rsid w:val="008E1299"/>
    <w:rsid w:val="008E1D37"/>
    <w:rsid w:val="008E1D45"/>
    <w:rsid w:val="008E21EF"/>
    <w:rsid w:val="008E24D5"/>
    <w:rsid w:val="008E2597"/>
    <w:rsid w:val="008E2B10"/>
    <w:rsid w:val="008E384B"/>
    <w:rsid w:val="008E3A4B"/>
    <w:rsid w:val="008E474F"/>
    <w:rsid w:val="008E498A"/>
    <w:rsid w:val="008E4AC0"/>
    <w:rsid w:val="008E4BFD"/>
    <w:rsid w:val="008E512A"/>
    <w:rsid w:val="008E563E"/>
    <w:rsid w:val="008E5D8B"/>
    <w:rsid w:val="008E5F4B"/>
    <w:rsid w:val="008E6306"/>
    <w:rsid w:val="008E64D8"/>
    <w:rsid w:val="008E68AD"/>
    <w:rsid w:val="008E6FBA"/>
    <w:rsid w:val="008E70D7"/>
    <w:rsid w:val="008E779F"/>
    <w:rsid w:val="008E79F2"/>
    <w:rsid w:val="008E7C25"/>
    <w:rsid w:val="008E7EDA"/>
    <w:rsid w:val="008F0126"/>
    <w:rsid w:val="008F0E79"/>
    <w:rsid w:val="008F0F88"/>
    <w:rsid w:val="008F1D2F"/>
    <w:rsid w:val="008F1DE1"/>
    <w:rsid w:val="008F1F9D"/>
    <w:rsid w:val="008F2228"/>
    <w:rsid w:val="008F22B5"/>
    <w:rsid w:val="008F233A"/>
    <w:rsid w:val="008F24DB"/>
    <w:rsid w:val="008F28D0"/>
    <w:rsid w:val="008F2A36"/>
    <w:rsid w:val="008F350F"/>
    <w:rsid w:val="008F35A9"/>
    <w:rsid w:val="008F39C4"/>
    <w:rsid w:val="008F4656"/>
    <w:rsid w:val="008F4C6F"/>
    <w:rsid w:val="008F5193"/>
    <w:rsid w:val="008F568C"/>
    <w:rsid w:val="008F5C20"/>
    <w:rsid w:val="008F5D24"/>
    <w:rsid w:val="008F5EF6"/>
    <w:rsid w:val="008F5F5F"/>
    <w:rsid w:val="008F61D4"/>
    <w:rsid w:val="008F633B"/>
    <w:rsid w:val="008F6BE0"/>
    <w:rsid w:val="008F79D2"/>
    <w:rsid w:val="008F7B3C"/>
    <w:rsid w:val="00900468"/>
    <w:rsid w:val="009006D6"/>
    <w:rsid w:val="00900780"/>
    <w:rsid w:val="009019F4"/>
    <w:rsid w:val="00901D74"/>
    <w:rsid w:val="00902225"/>
    <w:rsid w:val="00902D8F"/>
    <w:rsid w:val="009033DB"/>
    <w:rsid w:val="00903C6F"/>
    <w:rsid w:val="00903FE0"/>
    <w:rsid w:val="00904117"/>
    <w:rsid w:val="0090428F"/>
    <w:rsid w:val="00904D49"/>
    <w:rsid w:val="00905795"/>
    <w:rsid w:val="00905DBA"/>
    <w:rsid w:val="009061E9"/>
    <w:rsid w:val="00906292"/>
    <w:rsid w:val="009062AF"/>
    <w:rsid w:val="009069A8"/>
    <w:rsid w:val="00906A87"/>
    <w:rsid w:val="00907154"/>
    <w:rsid w:val="0090728C"/>
    <w:rsid w:val="0090785A"/>
    <w:rsid w:val="009078C2"/>
    <w:rsid w:val="00907946"/>
    <w:rsid w:val="00907D5C"/>
    <w:rsid w:val="00907EC6"/>
    <w:rsid w:val="00910178"/>
    <w:rsid w:val="00910B38"/>
    <w:rsid w:val="00910CB5"/>
    <w:rsid w:val="00910E67"/>
    <w:rsid w:val="009110C0"/>
    <w:rsid w:val="0091128C"/>
    <w:rsid w:val="00911385"/>
    <w:rsid w:val="0091156B"/>
    <w:rsid w:val="0091169E"/>
    <w:rsid w:val="0091178B"/>
    <w:rsid w:val="00911C41"/>
    <w:rsid w:val="00912019"/>
    <w:rsid w:val="00912898"/>
    <w:rsid w:val="009129B8"/>
    <w:rsid w:val="00912D9D"/>
    <w:rsid w:val="0091353F"/>
    <w:rsid w:val="009135B7"/>
    <w:rsid w:val="00913998"/>
    <w:rsid w:val="00913DA6"/>
    <w:rsid w:val="00913FFA"/>
    <w:rsid w:val="009141AA"/>
    <w:rsid w:val="009144E2"/>
    <w:rsid w:val="009146F0"/>
    <w:rsid w:val="0091512C"/>
    <w:rsid w:val="00915153"/>
    <w:rsid w:val="0091520F"/>
    <w:rsid w:val="00915262"/>
    <w:rsid w:val="009153C4"/>
    <w:rsid w:val="00915456"/>
    <w:rsid w:val="009159C3"/>
    <w:rsid w:val="009166C3"/>
    <w:rsid w:val="009166C5"/>
    <w:rsid w:val="00916A81"/>
    <w:rsid w:val="00916ADF"/>
    <w:rsid w:val="00916CAA"/>
    <w:rsid w:val="00916E15"/>
    <w:rsid w:val="0091725C"/>
    <w:rsid w:val="0091735A"/>
    <w:rsid w:val="0091763D"/>
    <w:rsid w:val="0091782E"/>
    <w:rsid w:val="00917B40"/>
    <w:rsid w:val="00917DC1"/>
    <w:rsid w:val="00917DC8"/>
    <w:rsid w:val="00917F03"/>
    <w:rsid w:val="00921398"/>
    <w:rsid w:val="00921CDB"/>
    <w:rsid w:val="0092233D"/>
    <w:rsid w:val="009231D8"/>
    <w:rsid w:val="0092371F"/>
    <w:rsid w:val="00923747"/>
    <w:rsid w:val="009239EF"/>
    <w:rsid w:val="00923FE6"/>
    <w:rsid w:val="0092403B"/>
    <w:rsid w:val="009241A1"/>
    <w:rsid w:val="009245D3"/>
    <w:rsid w:val="009247FA"/>
    <w:rsid w:val="00924970"/>
    <w:rsid w:val="00924BD8"/>
    <w:rsid w:val="00924E0A"/>
    <w:rsid w:val="0092511A"/>
    <w:rsid w:val="0092550B"/>
    <w:rsid w:val="00925E07"/>
    <w:rsid w:val="009260F6"/>
    <w:rsid w:val="009265E7"/>
    <w:rsid w:val="00926829"/>
    <w:rsid w:val="0092709B"/>
    <w:rsid w:val="0092764A"/>
    <w:rsid w:val="00927EB8"/>
    <w:rsid w:val="00927F2E"/>
    <w:rsid w:val="00930057"/>
    <w:rsid w:val="0093030E"/>
    <w:rsid w:val="009307CF"/>
    <w:rsid w:val="00930819"/>
    <w:rsid w:val="0093089B"/>
    <w:rsid w:val="00931EE1"/>
    <w:rsid w:val="00931EE7"/>
    <w:rsid w:val="00932ADC"/>
    <w:rsid w:val="009333E7"/>
    <w:rsid w:val="0093382F"/>
    <w:rsid w:val="00933E0E"/>
    <w:rsid w:val="00933FE6"/>
    <w:rsid w:val="00934086"/>
    <w:rsid w:val="009345AC"/>
    <w:rsid w:val="00934951"/>
    <w:rsid w:val="00934C18"/>
    <w:rsid w:val="00934FA0"/>
    <w:rsid w:val="009351C0"/>
    <w:rsid w:val="0093558D"/>
    <w:rsid w:val="00935C17"/>
    <w:rsid w:val="00936215"/>
    <w:rsid w:val="0093687F"/>
    <w:rsid w:val="00936B5F"/>
    <w:rsid w:val="00936D6A"/>
    <w:rsid w:val="00937281"/>
    <w:rsid w:val="00937295"/>
    <w:rsid w:val="00937356"/>
    <w:rsid w:val="009400D8"/>
    <w:rsid w:val="0094017A"/>
    <w:rsid w:val="00940A83"/>
    <w:rsid w:val="00940C99"/>
    <w:rsid w:val="009414F4"/>
    <w:rsid w:val="009418D7"/>
    <w:rsid w:val="00941B28"/>
    <w:rsid w:val="00941D44"/>
    <w:rsid w:val="0094206A"/>
    <w:rsid w:val="0094257E"/>
    <w:rsid w:val="0094265F"/>
    <w:rsid w:val="00942A44"/>
    <w:rsid w:val="00942E0E"/>
    <w:rsid w:val="009432F6"/>
    <w:rsid w:val="009434F4"/>
    <w:rsid w:val="00943A61"/>
    <w:rsid w:val="00943B98"/>
    <w:rsid w:val="009440E9"/>
    <w:rsid w:val="00944443"/>
    <w:rsid w:val="009445D4"/>
    <w:rsid w:val="009447D4"/>
    <w:rsid w:val="0094487A"/>
    <w:rsid w:val="0094519B"/>
    <w:rsid w:val="009451DC"/>
    <w:rsid w:val="009454AF"/>
    <w:rsid w:val="00945A4E"/>
    <w:rsid w:val="00945D13"/>
    <w:rsid w:val="00946639"/>
    <w:rsid w:val="00946B7A"/>
    <w:rsid w:val="00946BBC"/>
    <w:rsid w:val="00946C1F"/>
    <w:rsid w:val="00947530"/>
    <w:rsid w:val="00947C48"/>
    <w:rsid w:val="0095031E"/>
    <w:rsid w:val="00950407"/>
    <w:rsid w:val="00950642"/>
    <w:rsid w:val="00950A0E"/>
    <w:rsid w:val="009511B9"/>
    <w:rsid w:val="0095232A"/>
    <w:rsid w:val="00952AB6"/>
    <w:rsid w:val="0095314B"/>
    <w:rsid w:val="0095321A"/>
    <w:rsid w:val="009537AD"/>
    <w:rsid w:val="0095396B"/>
    <w:rsid w:val="00953D26"/>
    <w:rsid w:val="009545E8"/>
    <w:rsid w:val="009548A5"/>
    <w:rsid w:val="0095496F"/>
    <w:rsid w:val="00954AFC"/>
    <w:rsid w:val="00954C36"/>
    <w:rsid w:val="00954E12"/>
    <w:rsid w:val="0095502C"/>
    <w:rsid w:val="0095512A"/>
    <w:rsid w:val="009551D7"/>
    <w:rsid w:val="009552A2"/>
    <w:rsid w:val="00955668"/>
    <w:rsid w:val="00955835"/>
    <w:rsid w:val="009558C4"/>
    <w:rsid w:val="009558F9"/>
    <w:rsid w:val="00955D31"/>
    <w:rsid w:val="009563B4"/>
    <w:rsid w:val="009566C1"/>
    <w:rsid w:val="009571D7"/>
    <w:rsid w:val="009574F5"/>
    <w:rsid w:val="009576B0"/>
    <w:rsid w:val="00960107"/>
    <w:rsid w:val="00960246"/>
    <w:rsid w:val="00960420"/>
    <w:rsid w:val="00960580"/>
    <w:rsid w:val="0096059A"/>
    <w:rsid w:val="00960672"/>
    <w:rsid w:val="0096071F"/>
    <w:rsid w:val="00960D92"/>
    <w:rsid w:val="00961325"/>
    <w:rsid w:val="0096166D"/>
    <w:rsid w:val="00961AE2"/>
    <w:rsid w:val="00961B3F"/>
    <w:rsid w:val="00961C1F"/>
    <w:rsid w:val="00962383"/>
    <w:rsid w:val="00962C56"/>
    <w:rsid w:val="00962CE9"/>
    <w:rsid w:val="00962F49"/>
    <w:rsid w:val="0096344B"/>
    <w:rsid w:val="009639D6"/>
    <w:rsid w:val="00963AA7"/>
    <w:rsid w:val="00963ABE"/>
    <w:rsid w:val="00964CB5"/>
    <w:rsid w:val="00964D1A"/>
    <w:rsid w:val="00964DB9"/>
    <w:rsid w:val="00964FC5"/>
    <w:rsid w:val="009654AA"/>
    <w:rsid w:val="009655F3"/>
    <w:rsid w:val="00965863"/>
    <w:rsid w:val="00965A3E"/>
    <w:rsid w:val="00965ACE"/>
    <w:rsid w:val="00965BEA"/>
    <w:rsid w:val="00965C95"/>
    <w:rsid w:val="009661C8"/>
    <w:rsid w:val="0096628D"/>
    <w:rsid w:val="00966383"/>
    <w:rsid w:val="00966575"/>
    <w:rsid w:val="00966AA1"/>
    <w:rsid w:val="00966CB2"/>
    <w:rsid w:val="00967048"/>
    <w:rsid w:val="009672F0"/>
    <w:rsid w:val="00967470"/>
    <w:rsid w:val="0097114E"/>
    <w:rsid w:val="00971188"/>
    <w:rsid w:val="0097187E"/>
    <w:rsid w:val="0097193F"/>
    <w:rsid w:val="00971D5A"/>
    <w:rsid w:val="009720B7"/>
    <w:rsid w:val="0097215A"/>
    <w:rsid w:val="0097243F"/>
    <w:rsid w:val="0097276A"/>
    <w:rsid w:val="009727B2"/>
    <w:rsid w:val="009728DE"/>
    <w:rsid w:val="00972994"/>
    <w:rsid w:val="00972D99"/>
    <w:rsid w:val="00973277"/>
    <w:rsid w:val="009734DC"/>
    <w:rsid w:val="00973FE3"/>
    <w:rsid w:val="00974751"/>
    <w:rsid w:val="00974943"/>
    <w:rsid w:val="00974D18"/>
    <w:rsid w:val="00974F40"/>
    <w:rsid w:val="0097556F"/>
    <w:rsid w:val="009759BB"/>
    <w:rsid w:val="00975B61"/>
    <w:rsid w:val="00975FA2"/>
    <w:rsid w:val="009763FC"/>
    <w:rsid w:val="0097674A"/>
    <w:rsid w:val="0097680F"/>
    <w:rsid w:val="00976957"/>
    <w:rsid w:val="00976BBD"/>
    <w:rsid w:val="00977066"/>
    <w:rsid w:val="00977081"/>
    <w:rsid w:val="009770D0"/>
    <w:rsid w:val="00977332"/>
    <w:rsid w:val="00980301"/>
    <w:rsid w:val="00980A9E"/>
    <w:rsid w:val="00980CAD"/>
    <w:rsid w:val="00981093"/>
    <w:rsid w:val="00981C27"/>
    <w:rsid w:val="00981D48"/>
    <w:rsid w:val="009825AB"/>
    <w:rsid w:val="009827DC"/>
    <w:rsid w:val="00982A9B"/>
    <w:rsid w:val="00982B3D"/>
    <w:rsid w:val="00982E51"/>
    <w:rsid w:val="00982F85"/>
    <w:rsid w:val="00982FCC"/>
    <w:rsid w:val="0098334E"/>
    <w:rsid w:val="009833FB"/>
    <w:rsid w:val="009835FE"/>
    <w:rsid w:val="009839BA"/>
    <w:rsid w:val="00983C9B"/>
    <w:rsid w:val="00983E37"/>
    <w:rsid w:val="00983FD6"/>
    <w:rsid w:val="009842CD"/>
    <w:rsid w:val="009846D7"/>
    <w:rsid w:val="009847FF"/>
    <w:rsid w:val="00984A4A"/>
    <w:rsid w:val="00984E2C"/>
    <w:rsid w:val="009850EE"/>
    <w:rsid w:val="00985169"/>
    <w:rsid w:val="00985602"/>
    <w:rsid w:val="009856E6"/>
    <w:rsid w:val="00985A41"/>
    <w:rsid w:val="00985E76"/>
    <w:rsid w:val="00985F31"/>
    <w:rsid w:val="0098652A"/>
    <w:rsid w:val="00986C3A"/>
    <w:rsid w:val="00987178"/>
    <w:rsid w:val="00987408"/>
    <w:rsid w:val="009878F6"/>
    <w:rsid w:val="009904A7"/>
    <w:rsid w:val="00990538"/>
    <w:rsid w:val="00990C8F"/>
    <w:rsid w:val="00990D07"/>
    <w:rsid w:val="00990EF9"/>
    <w:rsid w:val="009913F5"/>
    <w:rsid w:val="0099175E"/>
    <w:rsid w:val="009920CE"/>
    <w:rsid w:val="00992A6E"/>
    <w:rsid w:val="00992AC6"/>
    <w:rsid w:val="00992F5E"/>
    <w:rsid w:val="00993403"/>
    <w:rsid w:val="00993A3B"/>
    <w:rsid w:val="00993D7E"/>
    <w:rsid w:val="00993DB9"/>
    <w:rsid w:val="0099427A"/>
    <w:rsid w:val="00994638"/>
    <w:rsid w:val="00994A7A"/>
    <w:rsid w:val="00994AAE"/>
    <w:rsid w:val="00994C7C"/>
    <w:rsid w:val="009950DE"/>
    <w:rsid w:val="00995218"/>
    <w:rsid w:val="0099573B"/>
    <w:rsid w:val="00995C36"/>
    <w:rsid w:val="009963D5"/>
    <w:rsid w:val="009968EE"/>
    <w:rsid w:val="00996A93"/>
    <w:rsid w:val="00996D14"/>
    <w:rsid w:val="00996D65"/>
    <w:rsid w:val="0099701F"/>
    <w:rsid w:val="00997773"/>
    <w:rsid w:val="009979DA"/>
    <w:rsid w:val="00997CBF"/>
    <w:rsid w:val="00997D4D"/>
    <w:rsid w:val="00997DF6"/>
    <w:rsid w:val="009A0652"/>
    <w:rsid w:val="009A0B41"/>
    <w:rsid w:val="009A1539"/>
    <w:rsid w:val="009A1579"/>
    <w:rsid w:val="009A1A91"/>
    <w:rsid w:val="009A1E0E"/>
    <w:rsid w:val="009A224F"/>
    <w:rsid w:val="009A32FB"/>
    <w:rsid w:val="009A33DA"/>
    <w:rsid w:val="009A376F"/>
    <w:rsid w:val="009A3BD0"/>
    <w:rsid w:val="009A437D"/>
    <w:rsid w:val="009A46B2"/>
    <w:rsid w:val="009A46E5"/>
    <w:rsid w:val="009A49D6"/>
    <w:rsid w:val="009A4E30"/>
    <w:rsid w:val="009A5004"/>
    <w:rsid w:val="009A509C"/>
    <w:rsid w:val="009A5717"/>
    <w:rsid w:val="009A5E4B"/>
    <w:rsid w:val="009A5E9C"/>
    <w:rsid w:val="009A6ABD"/>
    <w:rsid w:val="009A6C82"/>
    <w:rsid w:val="009A7333"/>
    <w:rsid w:val="009A75F5"/>
    <w:rsid w:val="009A7607"/>
    <w:rsid w:val="009A7780"/>
    <w:rsid w:val="009A7DD2"/>
    <w:rsid w:val="009A7F67"/>
    <w:rsid w:val="009B09FB"/>
    <w:rsid w:val="009B0AA6"/>
    <w:rsid w:val="009B0DE2"/>
    <w:rsid w:val="009B0F89"/>
    <w:rsid w:val="009B12F2"/>
    <w:rsid w:val="009B1484"/>
    <w:rsid w:val="009B1878"/>
    <w:rsid w:val="009B1AA6"/>
    <w:rsid w:val="009B1D24"/>
    <w:rsid w:val="009B1DB7"/>
    <w:rsid w:val="009B1F86"/>
    <w:rsid w:val="009B21CE"/>
    <w:rsid w:val="009B2212"/>
    <w:rsid w:val="009B2498"/>
    <w:rsid w:val="009B249F"/>
    <w:rsid w:val="009B2687"/>
    <w:rsid w:val="009B32E7"/>
    <w:rsid w:val="009B3691"/>
    <w:rsid w:val="009B3BB7"/>
    <w:rsid w:val="009B3FCE"/>
    <w:rsid w:val="009B4609"/>
    <w:rsid w:val="009B470F"/>
    <w:rsid w:val="009B4727"/>
    <w:rsid w:val="009B4A6E"/>
    <w:rsid w:val="009B4E50"/>
    <w:rsid w:val="009B5793"/>
    <w:rsid w:val="009B5801"/>
    <w:rsid w:val="009B58E7"/>
    <w:rsid w:val="009B5B1F"/>
    <w:rsid w:val="009B5CA6"/>
    <w:rsid w:val="009B602E"/>
    <w:rsid w:val="009B6129"/>
    <w:rsid w:val="009B6398"/>
    <w:rsid w:val="009B6803"/>
    <w:rsid w:val="009B6C1F"/>
    <w:rsid w:val="009B712C"/>
    <w:rsid w:val="009B7D91"/>
    <w:rsid w:val="009B7EAA"/>
    <w:rsid w:val="009C05BB"/>
    <w:rsid w:val="009C078F"/>
    <w:rsid w:val="009C0AC6"/>
    <w:rsid w:val="009C0B10"/>
    <w:rsid w:val="009C0CB9"/>
    <w:rsid w:val="009C14AD"/>
    <w:rsid w:val="009C1AF2"/>
    <w:rsid w:val="009C2030"/>
    <w:rsid w:val="009C23C2"/>
    <w:rsid w:val="009C24B4"/>
    <w:rsid w:val="009C25FF"/>
    <w:rsid w:val="009C2681"/>
    <w:rsid w:val="009C2AB1"/>
    <w:rsid w:val="009C2C2A"/>
    <w:rsid w:val="009C2DBD"/>
    <w:rsid w:val="009C2FFD"/>
    <w:rsid w:val="009C3043"/>
    <w:rsid w:val="009C40E6"/>
    <w:rsid w:val="009C41E6"/>
    <w:rsid w:val="009C439F"/>
    <w:rsid w:val="009C44EB"/>
    <w:rsid w:val="009C481D"/>
    <w:rsid w:val="009C48AC"/>
    <w:rsid w:val="009C4AA1"/>
    <w:rsid w:val="009C4E9D"/>
    <w:rsid w:val="009C559D"/>
    <w:rsid w:val="009C5959"/>
    <w:rsid w:val="009C5BB8"/>
    <w:rsid w:val="009C5E02"/>
    <w:rsid w:val="009C5E0F"/>
    <w:rsid w:val="009C6BE5"/>
    <w:rsid w:val="009C7350"/>
    <w:rsid w:val="009C75A8"/>
    <w:rsid w:val="009C75D6"/>
    <w:rsid w:val="009C7D4F"/>
    <w:rsid w:val="009D03A2"/>
    <w:rsid w:val="009D0BD5"/>
    <w:rsid w:val="009D0F13"/>
    <w:rsid w:val="009D0F81"/>
    <w:rsid w:val="009D1734"/>
    <w:rsid w:val="009D1928"/>
    <w:rsid w:val="009D203F"/>
    <w:rsid w:val="009D25DF"/>
    <w:rsid w:val="009D2743"/>
    <w:rsid w:val="009D2905"/>
    <w:rsid w:val="009D2C92"/>
    <w:rsid w:val="009D2CA3"/>
    <w:rsid w:val="009D3251"/>
    <w:rsid w:val="009D3D9A"/>
    <w:rsid w:val="009D4589"/>
    <w:rsid w:val="009D4EDC"/>
    <w:rsid w:val="009D55F4"/>
    <w:rsid w:val="009D5EC3"/>
    <w:rsid w:val="009D6325"/>
    <w:rsid w:val="009D6EA0"/>
    <w:rsid w:val="009D7086"/>
    <w:rsid w:val="009E0040"/>
    <w:rsid w:val="009E026E"/>
    <w:rsid w:val="009E04BA"/>
    <w:rsid w:val="009E0DE7"/>
    <w:rsid w:val="009E143E"/>
    <w:rsid w:val="009E147C"/>
    <w:rsid w:val="009E21D9"/>
    <w:rsid w:val="009E24F2"/>
    <w:rsid w:val="009E2530"/>
    <w:rsid w:val="009E2576"/>
    <w:rsid w:val="009E298F"/>
    <w:rsid w:val="009E2C80"/>
    <w:rsid w:val="009E36C8"/>
    <w:rsid w:val="009E3B35"/>
    <w:rsid w:val="009E3CF3"/>
    <w:rsid w:val="009E3D0A"/>
    <w:rsid w:val="009E43B4"/>
    <w:rsid w:val="009E43D2"/>
    <w:rsid w:val="009E4B5C"/>
    <w:rsid w:val="009E4D6F"/>
    <w:rsid w:val="009E4EF9"/>
    <w:rsid w:val="009E4FCC"/>
    <w:rsid w:val="009E54DF"/>
    <w:rsid w:val="009E58F8"/>
    <w:rsid w:val="009E5929"/>
    <w:rsid w:val="009E59BB"/>
    <w:rsid w:val="009E5DDE"/>
    <w:rsid w:val="009E6821"/>
    <w:rsid w:val="009E687D"/>
    <w:rsid w:val="009E6AAB"/>
    <w:rsid w:val="009E6C81"/>
    <w:rsid w:val="009E6E36"/>
    <w:rsid w:val="009E7247"/>
    <w:rsid w:val="009E7379"/>
    <w:rsid w:val="009E77BA"/>
    <w:rsid w:val="009F09B5"/>
    <w:rsid w:val="009F0D34"/>
    <w:rsid w:val="009F0E38"/>
    <w:rsid w:val="009F1370"/>
    <w:rsid w:val="009F265B"/>
    <w:rsid w:val="009F28A9"/>
    <w:rsid w:val="009F2E73"/>
    <w:rsid w:val="009F2EBA"/>
    <w:rsid w:val="009F3011"/>
    <w:rsid w:val="009F30E5"/>
    <w:rsid w:val="009F32D5"/>
    <w:rsid w:val="009F36A9"/>
    <w:rsid w:val="009F3CCD"/>
    <w:rsid w:val="009F4057"/>
    <w:rsid w:val="009F40EA"/>
    <w:rsid w:val="009F4238"/>
    <w:rsid w:val="009F472B"/>
    <w:rsid w:val="009F5137"/>
    <w:rsid w:val="009F5333"/>
    <w:rsid w:val="009F60B5"/>
    <w:rsid w:val="009F668E"/>
    <w:rsid w:val="009F6B33"/>
    <w:rsid w:val="009F7006"/>
    <w:rsid w:val="009F7044"/>
    <w:rsid w:val="009F7291"/>
    <w:rsid w:val="00A00214"/>
    <w:rsid w:val="00A004E8"/>
    <w:rsid w:val="00A00545"/>
    <w:rsid w:val="00A006E2"/>
    <w:rsid w:val="00A00700"/>
    <w:rsid w:val="00A007A1"/>
    <w:rsid w:val="00A00BC9"/>
    <w:rsid w:val="00A00BD2"/>
    <w:rsid w:val="00A00F34"/>
    <w:rsid w:val="00A00FC3"/>
    <w:rsid w:val="00A021BA"/>
    <w:rsid w:val="00A0223F"/>
    <w:rsid w:val="00A02B24"/>
    <w:rsid w:val="00A03065"/>
    <w:rsid w:val="00A0331B"/>
    <w:rsid w:val="00A03A28"/>
    <w:rsid w:val="00A0406B"/>
    <w:rsid w:val="00A04340"/>
    <w:rsid w:val="00A0448A"/>
    <w:rsid w:val="00A04B98"/>
    <w:rsid w:val="00A04C86"/>
    <w:rsid w:val="00A04F4A"/>
    <w:rsid w:val="00A06163"/>
    <w:rsid w:val="00A06671"/>
    <w:rsid w:val="00A06C0D"/>
    <w:rsid w:val="00A078C2"/>
    <w:rsid w:val="00A1042C"/>
    <w:rsid w:val="00A1060C"/>
    <w:rsid w:val="00A10BD0"/>
    <w:rsid w:val="00A10E25"/>
    <w:rsid w:val="00A11206"/>
    <w:rsid w:val="00A113BA"/>
    <w:rsid w:val="00A11470"/>
    <w:rsid w:val="00A11C23"/>
    <w:rsid w:val="00A11C80"/>
    <w:rsid w:val="00A127C6"/>
    <w:rsid w:val="00A13008"/>
    <w:rsid w:val="00A132A7"/>
    <w:rsid w:val="00A1362D"/>
    <w:rsid w:val="00A13A79"/>
    <w:rsid w:val="00A13DC2"/>
    <w:rsid w:val="00A143EC"/>
    <w:rsid w:val="00A14539"/>
    <w:rsid w:val="00A14B99"/>
    <w:rsid w:val="00A14E1B"/>
    <w:rsid w:val="00A15277"/>
    <w:rsid w:val="00A152E1"/>
    <w:rsid w:val="00A15397"/>
    <w:rsid w:val="00A154F1"/>
    <w:rsid w:val="00A157B9"/>
    <w:rsid w:val="00A158A5"/>
    <w:rsid w:val="00A16037"/>
    <w:rsid w:val="00A16D80"/>
    <w:rsid w:val="00A170F2"/>
    <w:rsid w:val="00A17368"/>
    <w:rsid w:val="00A17E13"/>
    <w:rsid w:val="00A20338"/>
    <w:rsid w:val="00A20DFF"/>
    <w:rsid w:val="00A20F31"/>
    <w:rsid w:val="00A21261"/>
    <w:rsid w:val="00A21291"/>
    <w:rsid w:val="00A216F8"/>
    <w:rsid w:val="00A2210E"/>
    <w:rsid w:val="00A223AF"/>
    <w:rsid w:val="00A227BB"/>
    <w:rsid w:val="00A22891"/>
    <w:rsid w:val="00A2291D"/>
    <w:rsid w:val="00A22CCF"/>
    <w:rsid w:val="00A22DA7"/>
    <w:rsid w:val="00A22F7A"/>
    <w:rsid w:val="00A231D4"/>
    <w:rsid w:val="00A238AD"/>
    <w:rsid w:val="00A23993"/>
    <w:rsid w:val="00A23A67"/>
    <w:rsid w:val="00A23BF0"/>
    <w:rsid w:val="00A24608"/>
    <w:rsid w:val="00A2539C"/>
    <w:rsid w:val="00A253D3"/>
    <w:rsid w:val="00A2563F"/>
    <w:rsid w:val="00A25A90"/>
    <w:rsid w:val="00A26615"/>
    <w:rsid w:val="00A268E0"/>
    <w:rsid w:val="00A26A87"/>
    <w:rsid w:val="00A26D84"/>
    <w:rsid w:val="00A27044"/>
    <w:rsid w:val="00A278F8"/>
    <w:rsid w:val="00A27E76"/>
    <w:rsid w:val="00A27EAA"/>
    <w:rsid w:val="00A30298"/>
    <w:rsid w:val="00A304EF"/>
    <w:rsid w:val="00A3095B"/>
    <w:rsid w:val="00A30A53"/>
    <w:rsid w:val="00A30E49"/>
    <w:rsid w:val="00A30FAB"/>
    <w:rsid w:val="00A30FC0"/>
    <w:rsid w:val="00A310B2"/>
    <w:rsid w:val="00A3134A"/>
    <w:rsid w:val="00A318BE"/>
    <w:rsid w:val="00A31A46"/>
    <w:rsid w:val="00A31E48"/>
    <w:rsid w:val="00A31F86"/>
    <w:rsid w:val="00A3261B"/>
    <w:rsid w:val="00A32B60"/>
    <w:rsid w:val="00A32F16"/>
    <w:rsid w:val="00A331FA"/>
    <w:rsid w:val="00A3331B"/>
    <w:rsid w:val="00A334FD"/>
    <w:rsid w:val="00A33C2C"/>
    <w:rsid w:val="00A33CFA"/>
    <w:rsid w:val="00A33D67"/>
    <w:rsid w:val="00A33DA7"/>
    <w:rsid w:val="00A33F5E"/>
    <w:rsid w:val="00A3412E"/>
    <w:rsid w:val="00A3422F"/>
    <w:rsid w:val="00A34274"/>
    <w:rsid w:val="00A347E4"/>
    <w:rsid w:val="00A34C5F"/>
    <w:rsid w:val="00A357DF"/>
    <w:rsid w:val="00A358AE"/>
    <w:rsid w:val="00A3632D"/>
    <w:rsid w:val="00A36AC0"/>
    <w:rsid w:val="00A371DC"/>
    <w:rsid w:val="00A374CB"/>
    <w:rsid w:val="00A376D2"/>
    <w:rsid w:val="00A37A64"/>
    <w:rsid w:val="00A4052F"/>
    <w:rsid w:val="00A4072F"/>
    <w:rsid w:val="00A407F6"/>
    <w:rsid w:val="00A409B4"/>
    <w:rsid w:val="00A41130"/>
    <w:rsid w:val="00A4136C"/>
    <w:rsid w:val="00A4194C"/>
    <w:rsid w:val="00A41989"/>
    <w:rsid w:val="00A41B49"/>
    <w:rsid w:val="00A41D2F"/>
    <w:rsid w:val="00A42244"/>
    <w:rsid w:val="00A4232B"/>
    <w:rsid w:val="00A423D0"/>
    <w:rsid w:val="00A42553"/>
    <w:rsid w:val="00A4284F"/>
    <w:rsid w:val="00A42955"/>
    <w:rsid w:val="00A42D1B"/>
    <w:rsid w:val="00A430AB"/>
    <w:rsid w:val="00A43394"/>
    <w:rsid w:val="00A43603"/>
    <w:rsid w:val="00A43734"/>
    <w:rsid w:val="00A43EA1"/>
    <w:rsid w:val="00A43F2C"/>
    <w:rsid w:val="00A43F7D"/>
    <w:rsid w:val="00A44384"/>
    <w:rsid w:val="00A44436"/>
    <w:rsid w:val="00A44498"/>
    <w:rsid w:val="00A448D2"/>
    <w:rsid w:val="00A44C7B"/>
    <w:rsid w:val="00A45079"/>
    <w:rsid w:val="00A4546C"/>
    <w:rsid w:val="00A457F1"/>
    <w:rsid w:val="00A458E7"/>
    <w:rsid w:val="00A4612B"/>
    <w:rsid w:val="00A4688D"/>
    <w:rsid w:val="00A468C4"/>
    <w:rsid w:val="00A46CC6"/>
    <w:rsid w:val="00A471EE"/>
    <w:rsid w:val="00A472CE"/>
    <w:rsid w:val="00A47A7A"/>
    <w:rsid w:val="00A47BEF"/>
    <w:rsid w:val="00A50015"/>
    <w:rsid w:val="00A502C0"/>
    <w:rsid w:val="00A5037C"/>
    <w:rsid w:val="00A503B1"/>
    <w:rsid w:val="00A5105F"/>
    <w:rsid w:val="00A51DDE"/>
    <w:rsid w:val="00A52012"/>
    <w:rsid w:val="00A521F8"/>
    <w:rsid w:val="00A52548"/>
    <w:rsid w:val="00A52677"/>
    <w:rsid w:val="00A52814"/>
    <w:rsid w:val="00A5296D"/>
    <w:rsid w:val="00A52C4C"/>
    <w:rsid w:val="00A535E9"/>
    <w:rsid w:val="00A53A50"/>
    <w:rsid w:val="00A5409C"/>
    <w:rsid w:val="00A54222"/>
    <w:rsid w:val="00A54244"/>
    <w:rsid w:val="00A5454D"/>
    <w:rsid w:val="00A545AB"/>
    <w:rsid w:val="00A54A9B"/>
    <w:rsid w:val="00A54ACF"/>
    <w:rsid w:val="00A54BF2"/>
    <w:rsid w:val="00A5530D"/>
    <w:rsid w:val="00A554CF"/>
    <w:rsid w:val="00A5574E"/>
    <w:rsid w:val="00A55853"/>
    <w:rsid w:val="00A56080"/>
    <w:rsid w:val="00A563D0"/>
    <w:rsid w:val="00A566EA"/>
    <w:rsid w:val="00A5680F"/>
    <w:rsid w:val="00A569AC"/>
    <w:rsid w:val="00A56C0D"/>
    <w:rsid w:val="00A56CF2"/>
    <w:rsid w:val="00A56FBA"/>
    <w:rsid w:val="00A571E4"/>
    <w:rsid w:val="00A5724E"/>
    <w:rsid w:val="00A57688"/>
    <w:rsid w:val="00A5776C"/>
    <w:rsid w:val="00A57DAB"/>
    <w:rsid w:val="00A57F2A"/>
    <w:rsid w:val="00A60058"/>
    <w:rsid w:val="00A6028B"/>
    <w:rsid w:val="00A606AC"/>
    <w:rsid w:val="00A60FC2"/>
    <w:rsid w:val="00A614AD"/>
    <w:rsid w:val="00A61556"/>
    <w:rsid w:val="00A61D59"/>
    <w:rsid w:val="00A623E8"/>
    <w:rsid w:val="00A62977"/>
    <w:rsid w:val="00A62BCE"/>
    <w:rsid w:val="00A635C7"/>
    <w:rsid w:val="00A6362B"/>
    <w:rsid w:val="00A63664"/>
    <w:rsid w:val="00A63718"/>
    <w:rsid w:val="00A64475"/>
    <w:rsid w:val="00A6463E"/>
    <w:rsid w:val="00A64B9E"/>
    <w:rsid w:val="00A6548B"/>
    <w:rsid w:val="00A65C7C"/>
    <w:rsid w:val="00A660E1"/>
    <w:rsid w:val="00A6631A"/>
    <w:rsid w:val="00A66335"/>
    <w:rsid w:val="00A667B0"/>
    <w:rsid w:val="00A667D2"/>
    <w:rsid w:val="00A669C1"/>
    <w:rsid w:val="00A66A82"/>
    <w:rsid w:val="00A66AF9"/>
    <w:rsid w:val="00A66BEF"/>
    <w:rsid w:val="00A66CFE"/>
    <w:rsid w:val="00A66EAB"/>
    <w:rsid w:val="00A67332"/>
    <w:rsid w:val="00A678B3"/>
    <w:rsid w:val="00A70374"/>
    <w:rsid w:val="00A7143C"/>
    <w:rsid w:val="00A7282B"/>
    <w:rsid w:val="00A72A1E"/>
    <w:rsid w:val="00A72AFC"/>
    <w:rsid w:val="00A72E54"/>
    <w:rsid w:val="00A73609"/>
    <w:rsid w:val="00A73B02"/>
    <w:rsid w:val="00A7432B"/>
    <w:rsid w:val="00A74427"/>
    <w:rsid w:val="00A74473"/>
    <w:rsid w:val="00A744FF"/>
    <w:rsid w:val="00A75043"/>
    <w:rsid w:val="00A753D8"/>
    <w:rsid w:val="00A75861"/>
    <w:rsid w:val="00A75863"/>
    <w:rsid w:val="00A75E2E"/>
    <w:rsid w:val="00A76834"/>
    <w:rsid w:val="00A77117"/>
    <w:rsid w:val="00A7726A"/>
    <w:rsid w:val="00A773D7"/>
    <w:rsid w:val="00A77783"/>
    <w:rsid w:val="00A777AC"/>
    <w:rsid w:val="00A779B3"/>
    <w:rsid w:val="00A77BBC"/>
    <w:rsid w:val="00A77C60"/>
    <w:rsid w:val="00A8097F"/>
    <w:rsid w:val="00A80A94"/>
    <w:rsid w:val="00A81299"/>
    <w:rsid w:val="00A8151D"/>
    <w:rsid w:val="00A81614"/>
    <w:rsid w:val="00A8233F"/>
    <w:rsid w:val="00A82B7D"/>
    <w:rsid w:val="00A82C0F"/>
    <w:rsid w:val="00A82C1E"/>
    <w:rsid w:val="00A83283"/>
    <w:rsid w:val="00A8333D"/>
    <w:rsid w:val="00A839C2"/>
    <w:rsid w:val="00A83BD3"/>
    <w:rsid w:val="00A843A3"/>
    <w:rsid w:val="00A843F7"/>
    <w:rsid w:val="00A84E98"/>
    <w:rsid w:val="00A850B1"/>
    <w:rsid w:val="00A8523B"/>
    <w:rsid w:val="00A854D3"/>
    <w:rsid w:val="00A8565F"/>
    <w:rsid w:val="00A8572A"/>
    <w:rsid w:val="00A859E0"/>
    <w:rsid w:val="00A86084"/>
    <w:rsid w:val="00A86150"/>
    <w:rsid w:val="00A86600"/>
    <w:rsid w:val="00A86AA6"/>
    <w:rsid w:val="00A86E2C"/>
    <w:rsid w:val="00A871A5"/>
    <w:rsid w:val="00A87317"/>
    <w:rsid w:val="00A877C0"/>
    <w:rsid w:val="00A87F29"/>
    <w:rsid w:val="00A90BB4"/>
    <w:rsid w:val="00A91030"/>
    <w:rsid w:val="00A91F0E"/>
    <w:rsid w:val="00A9201C"/>
    <w:rsid w:val="00A92185"/>
    <w:rsid w:val="00A92533"/>
    <w:rsid w:val="00A926DB"/>
    <w:rsid w:val="00A92A81"/>
    <w:rsid w:val="00A92A87"/>
    <w:rsid w:val="00A92C15"/>
    <w:rsid w:val="00A930CA"/>
    <w:rsid w:val="00A93264"/>
    <w:rsid w:val="00A93396"/>
    <w:rsid w:val="00A93464"/>
    <w:rsid w:val="00A93648"/>
    <w:rsid w:val="00A938CD"/>
    <w:rsid w:val="00A9394F"/>
    <w:rsid w:val="00A93A1C"/>
    <w:rsid w:val="00A9416E"/>
    <w:rsid w:val="00A943F0"/>
    <w:rsid w:val="00A944A7"/>
    <w:rsid w:val="00A94B20"/>
    <w:rsid w:val="00A95259"/>
    <w:rsid w:val="00A9544A"/>
    <w:rsid w:val="00A956EB"/>
    <w:rsid w:val="00A967FA"/>
    <w:rsid w:val="00A969D4"/>
    <w:rsid w:val="00A96FD6"/>
    <w:rsid w:val="00A971C6"/>
    <w:rsid w:val="00A97462"/>
    <w:rsid w:val="00A974AC"/>
    <w:rsid w:val="00A97C80"/>
    <w:rsid w:val="00A97DAE"/>
    <w:rsid w:val="00AA068E"/>
    <w:rsid w:val="00AA0982"/>
    <w:rsid w:val="00AA0D9F"/>
    <w:rsid w:val="00AA10E2"/>
    <w:rsid w:val="00AA127D"/>
    <w:rsid w:val="00AA13D8"/>
    <w:rsid w:val="00AA176A"/>
    <w:rsid w:val="00AA1DE3"/>
    <w:rsid w:val="00AA200B"/>
    <w:rsid w:val="00AA2272"/>
    <w:rsid w:val="00AA25A7"/>
    <w:rsid w:val="00AA286F"/>
    <w:rsid w:val="00AA288F"/>
    <w:rsid w:val="00AA2D96"/>
    <w:rsid w:val="00AA2E28"/>
    <w:rsid w:val="00AA2F88"/>
    <w:rsid w:val="00AA3014"/>
    <w:rsid w:val="00AA31B7"/>
    <w:rsid w:val="00AA33F9"/>
    <w:rsid w:val="00AA37E2"/>
    <w:rsid w:val="00AA4835"/>
    <w:rsid w:val="00AA52B6"/>
    <w:rsid w:val="00AA52BF"/>
    <w:rsid w:val="00AA5A2A"/>
    <w:rsid w:val="00AA687D"/>
    <w:rsid w:val="00AA6D64"/>
    <w:rsid w:val="00AA6F6F"/>
    <w:rsid w:val="00AA7899"/>
    <w:rsid w:val="00AA7991"/>
    <w:rsid w:val="00AB02FA"/>
    <w:rsid w:val="00AB032A"/>
    <w:rsid w:val="00AB04DD"/>
    <w:rsid w:val="00AB05CF"/>
    <w:rsid w:val="00AB0820"/>
    <w:rsid w:val="00AB0B69"/>
    <w:rsid w:val="00AB0BF3"/>
    <w:rsid w:val="00AB0C24"/>
    <w:rsid w:val="00AB1480"/>
    <w:rsid w:val="00AB1A94"/>
    <w:rsid w:val="00AB1EE8"/>
    <w:rsid w:val="00AB2E18"/>
    <w:rsid w:val="00AB30DA"/>
    <w:rsid w:val="00AB32A2"/>
    <w:rsid w:val="00AB3314"/>
    <w:rsid w:val="00AB3474"/>
    <w:rsid w:val="00AB40FD"/>
    <w:rsid w:val="00AB435B"/>
    <w:rsid w:val="00AB4B32"/>
    <w:rsid w:val="00AB4BE3"/>
    <w:rsid w:val="00AB4FEA"/>
    <w:rsid w:val="00AB5470"/>
    <w:rsid w:val="00AB5B09"/>
    <w:rsid w:val="00AB607A"/>
    <w:rsid w:val="00AB61E6"/>
    <w:rsid w:val="00AB65A5"/>
    <w:rsid w:val="00AB65D9"/>
    <w:rsid w:val="00AB6D0D"/>
    <w:rsid w:val="00AB6E05"/>
    <w:rsid w:val="00AB6E69"/>
    <w:rsid w:val="00AB7138"/>
    <w:rsid w:val="00AB74E1"/>
    <w:rsid w:val="00AB773B"/>
    <w:rsid w:val="00AC01DE"/>
    <w:rsid w:val="00AC01F6"/>
    <w:rsid w:val="00AC0288"/>
    <w:rsid w:val="00AC0638"/>
    <w:rsid w:val="00AC1582"/>
    <w:rsid w:val="00AC15E3"/>
    <w:rsid w:val="00AC1D69"/>
    <w:rsid w:val="00AC2163"/>
    <w:rsid w:val="00AC23A4"/>
    <w:rsid w:val="00AC243F"/>
    <w:rsid w:val="00AC2480"/>
    <w:rsid w:val="00AC2619"/>
    <w:rsid w:val="00AC281C"/>
    <w:rsid w:val="00AC29D1"/>
    <w:rsid w:val="00AC2BB7"/>
    <w:rsid w:val="00AC2C7A"/>
    <w:rsid w:val="00AC40B2"/>
    <w:rsid w:val="00AC42A7"/>
    <w:rsid w:val="00AC4563"/>
    <w:rsid w:val="00AC47AD"/>
    <w:rsid w:val="00AC4E3C"/>
    <w:rsid w:val="00AC505F"/>
    <w:rsid w:val="00AC5B76"/>
    <w:rsid w:val="00AC64ED"/>
    <w:rsid w:val="00AC6912"/>
    <w:rsid w:val="00AC69FF"/>
    <w:rsid w:val="00AC6A18"/>
    <w:rsid w:val="00AC6A56"/>
    <w:rsid w:val="00AC6F5F"/>
    <w:rsid w:val="00AC6F81"/>
    <w:rsid w:val="00AC7195"/>
    <w:rsid w:val="00AC72F5"/>
    <w:rsid w:val="00AC7839"/>
    <w:rsid w:val="00AC79AD"/>
    <w:rsid w:val="00AC7CD0"/>
    <w:rsid w:val="00AD0502"/>
    <w:rsid w:val="00AD1019"/>
    <w:rsid w:val="00AD1488"/>
    <w:rsid w:val="00AD1B47"/>
    <w:rsid w:val="00AD1DC1"/>
    <w:rsid w:val="00AD20ED"/>
    <w:rsid w:val="00AD2D34"/>
    <w:rsid w:val="00AD2F3B"/>
    <w:rsid w:val="00AD2F81"/>
    <w:rsid w:val="00AD2FD1"/>
    <w:rsid w:val="00AD322C"/>
    <w:rsid w:val="00AD38D7"/>
    <w:rsid w:val="00AD39DF"/>
    <w:rsid w:val="00AD3B53"/>
    <w:rsid w:val="00AD3C40"/>
    <w:rsid w:val="00AD3D35"/>
    <w:rsid w:val="00AD4ABE"/>
    <w:rsid w:val="00AD4CF1"/>
    <w:rsid w:val="00AD4EB5"/>
    <w:rsid w:val="00AD4FC4"/>
    <w:rsid w:val="00AD5C87"/>
    <w:rsid w:val="00AD6BC4"/>
    <w:rsid w:val="00AD7174"/>
    <w:rsid w:val="00AD7279"/>
    <w:rsid w:val="00AD77A7"/>
    <w:rsid w:val="00AD7F83"/>
    <w:rsid w:val="00AE014E"/>
    <w:rsid w:val="00AE040F"/>
    <w:rsid w:val="00AE045A"/>
    <w:rsid w:val="00AE049E"/>
    <w:rsid w:val="00AE0530"/>
    <w:rsid w:val="00AE0832"/>
    <w:rsid w:val="00AE0B1B"/>
    <w:rsid w:val="00AE11A7"/>
    <w:rsid w:val="00AE1477"/>
    <w:rsid w:val="00AE1DBD"/>
    <w:rsid w:val="00AE2031"/>
    <w:rsid w:val="00AE23CA"/>
    <w:rsid w:val="00AE24DA"/>
    <w:rsid w:val="00AE2813"/>
    <w:rsid w:val="00AE2AE6"/>
    <w:rsid w:val="00AE2D44"/>
    <w:rsid w:val="00AE2D6B"/>
    <w:rsid w:val="00AE3BF6"/>
    <w:rsid w:val="00AE3CAC"/>
    <w:rsid w:val="00AE3E57"/>
    <w:rsid w:val="00AE4ECC"/>
    <w:rsid w:val="00AE5100"/>
    <w:rsid w:val="00AE520B"/>
    <w:rsid w:val="00AE52ED"/>
    <w:rsid w:val="00AE575D"/>
    <w:rsid w:val="00AE579A"/>
    <w:rsid w:val="00AE6607"/>
    <w:rsid w:val="00AE6638"/>
    <w:rsid w:val="00AE6815"/>
    <w:rsid w:val="00AE6B73"/>
    <w:rsid w:val="00AE6CB4"/>
    <w:rsid w:val="00AE77D5"/>
    <w:rsid w:val="00AE7913"/>
    <w:rsid w:val="00AE7A29"/>
    <w:rsid w:val="00AE7E53"/>
    <w:rsid w:val="00AF0293"/>
    <w:rsid w:val="00AF053F"/>
    <w:rsid w:val="00AF05B9"/>
    <w:rsid w:val="00AF0709"/>
    <w:rsid w:val="00AF0D9F"/>
    <w:rsid w:val="00AF0FD6"/>
    <w:rsid w:val="00AF11AE"/>
    <w:rsid w:val="00AF133A"/>
    <w:rsid w:val="00AF13BF"/>
    <w:rsid w:val="00AF1414"/>
    <w:rsid w:val="00AF1659"/>
    <w:rsid w:val="00AF17DA"/>
    <w:rsid w:val="00AF190F"/>
    <w:rsid w:val="00AF1A55"/>
    <w:rsid w:val="00AF1CAE"/>
    <w:rsid w:val="00AF1F6E"/>
    <w:rsid w:val="00AF2297"/>
    <w:rsid w:val="00AF2C9A"/>
    <w:rsid w:val="00AF3121"/>
    <w:rsid w:val="00AF373E"/>
    <w:rsid w:val="00AF3856"/>
    <w:rsid w:val="00AF3AD2"/>
    <w:rsid w:val="00AF4163"/>
    <w:rsid w:val="00AF4D48"/>
    <w:rsid w:val="00AF4DE5"/>
    <w:rsid w:val="00AF501E"/>
    <w:rsid w:val="00AF5308"/>
    <w:rsid w:val="00AF55C4"/>
    <w:rsid w:val="00AF5659"/>
    <w:rsid w:val="00AF602F"/>
    <w:rsid w:val="00AF6096"/>
    <w:rsid w:val="00AF632E"/>
    <w:rsid w:val="00AF63E0"/>
    <w:rsid w:val="00AF6DFD"/>
    <w:rsid w:val="00AF739F"/>
    <w:rsid w:val="00AF7A88"/>
    <w:rsid w:val="00AF7B73"/>
    <w:rsid w:val="00AF7DDC"/>
    <w:rsid w:val="00B000BF"/>
    <w:rsid w:val="00B001BC"/>
    <w:rsid w:val="00B0069E"/>
    <w:rsid w:val="00B00723"/>
    <w:rsid w:val="00B00ED7"/>
    <w:rsid w:val="00B0116A"/>
    <w:rsid w:val="00B01686"/>
    <w:rsid w:val="00B01864"/>
    <w:rsid w:val="00B01BC3"/>
    <w:rsid w:val="00B0225A"/>
    <w:rsid w:val="00B023CB"/>
    <w:rsid w:val="00B02C39"/>
    <w:rsid w:val="00B02CC7"/>
    <w:rsid w:val="00B031C6"/>
    <w:rsid w:val="00B0333C"/>
    <w:rsid w:val="00B03502"/>
    <w:rsid w:val="00B0355A"/>
    <w:rsid w:val="00B03AC8"/>
    <w:rsid w:val="00B03BF2"/>
    <w:rsid w:val="00B03DB5"/>
    <w:rsid w:val="00B0468B"/>
    <w:rsid w:val="00B04E94"/>
    <w:rsid w:val="00B0503C"/>
    <w:rsid w:val="00B05368"/>
    <w:rsid w:val="00B05426"/>
    <w:rsid w:val="00B05499"/>
    <w:rsid w:val="00B05D02"/>
    <w:rsid w:val="00B0637F"/>
    <w:rsid w:val="00B0646A"/>
    <w:rsid w:val="00B067F2"/>
    <w:rsid w:val="00B06E14"/>
    <w:rsid w:val="00B0735A"/>
    <w:rsid w:val="00B077E8"/>
    <w:rsid w:val="00B07A9F"/>
    <w:rsid w:val="00B10921"/>
    <w:rsid w:val="00B10E4C"/>
    <w:rsid w:val="00B11055"/>
    <w:rsid w:val="00B11402"/>
    <w:rsid w:val="00B11613"/>
    <w:rsid w:val="00B11911"/>
    <w:rsid w:val="00B11A3F"/>
    <w:rsid w:val="00B11A52"/>
    <w:rsid w:val="00B11BFA"/>
    <w:rsid w:val="00B1214B"/>
    <w:rsid w:val="00B121ED"/>
    <w:rsid w:val="00B12365"/>
    <w:rsid w:val="00B125F8"/>
    <w:rsid w:val="00B12A39"/>
    <w:rsid w:val="00B12B32"/>
    <w:rsid w:val="00B12E62"/>
    <w:rsid w:val="00B12EBC"/>
    <w:rsid w:val="00B13320"/>
    <w:rsid w:val="00B13B9A"/>
    <w:rsid w:val="00B13F73"/>
    <w:rsid w:val="00B1409B"/>
    <w:rsid w:val="00B14737"/>
    <w:rsid w:val="00B14954"/>
    <w:rsid w:val="00B14F98"/>
    <w:rsid w:val="00B15B16"/>
    <w:rsid w:val="00B15B48"/>
    <w:rsid w:val="00B15F67"/>
    <w:rsid w:val="00B161A1"/>
    <w:rsid w:val="00B16AB9"/>
    <w:rsid w:val="00B16BA2"/>
    <w:rsid w:val="00B16CBA"/>
    <w:rsid w:val="00B16F81"/>
    <w:rsid w:val="00B17061"/>
    <w:rsid w:val="00B175FD"/>
    <w:rsid w:val="00B1773A"/>
    <w:rsid w:val="00B17915"/>
    <w:rsid w:val="00B17E7C"/>
    <w:rsid w:val="00B17EB7"/>
    <w:rsid w:val="00B200C5"/>
    <w:rsid w:val="00B20314"/>
    <w:rsid w:val="00B20622"/>
    <w:rsid w:val="00B2096A"/>
    <w:rsid w:val="00B20B43"/>
    <w:rsid w:val="00B20C63"/>
    <w:rsid w:val="00B20C98"/>
    <w:rsid w:val="00B210F1"/>
    <w:rsid w:val="00B21422"/>
    <w:rsid w:val="00B21451"/>
    <w:rsid w:val="00B217F7"/>
    <w:rsid w:val="00B21EE7"/>
    <w:rsid w:val="00B2244A"/>
    <w:rsid w:val="00B2269E"/>
    <w:rsid w:val="00B22893"/>
    <w:rsid w:val="00B2349B"/>
    <w:rsid w:val="00B236AD"/>
    <w:rsid w:val="00B2398F"/>
    <w:rsid w:val="00B23FE7"/>
    <w:rsid w:val="00B24017"/>
    <w:rsid w:val="00B244F0"/>
    <w:rsid w:val="00B24DA9"/>
    <w:rsid w:val="00B24DD9"/>
    <w:rsid w:val="00B25464"/>
    <w:rsid w:val="00B25615"/>
    <w:rsid w:val="00B2583C"/>
    <w:rsid w:val="00B258F3"/>
    <w:rsid w:val="00B25AF7"/>
    <w:rsid w:val="00B25D0C"/>
    <w:rsid w:val="00B25F04"/>
    <w:rsid w:val="00B25F49"/>
    <w:rsid w:val="00B263C5"/>
    <w:rsid w:val="00B26BBA"/>
    <w:rsid w:val="00B26BD0"/>
    <w:rsid w:val="00B26E5E"/>
    <w:rsid w:val="00B26F5F"/>
    <w:rsid w:val="00B273A0"/>
    <w:rsid w:val="00B27708"/>
    <w:rsid w:val="00B278B4"/>
    <w:rsid w:val="00B279C7"/>
    <w:rsid w:val="00B27AB0"/>
    <w:rsid w:val="00B27B66"/>
    <w:rsid w:val="00B27D53"/>
    <w:rsid w:val="00B27E4B"/>
    <w:rsid w:val="00B304E0"/>
    <w:rsid w:val="00B305CC"/>
    <w:rsid w:val="00B30673"/>
    <w:rsid w:val="00B30BB4"/>
    <w:rsid w:val="00B31167"/>
    <w:rsid w:val="00B3116A"/>
    <w:rsid w:val="00B3179B"/>
    <w:rsid w:val="00B31A29"/>
    <w:rsid w:val="00B31BEC"/>
    <w:rsid w:val="00B323FB"/>
    <w:rsid w:val="00B32756"/>
    <w:rsid w:val="00B3296D"/>
    <w:rsid w:val="00B32E64"/>
    <w:rsid w:val="00B3301A"/>
    <w:rsid w:val="00B337DD"/>
    <w:rsid w:val="00B3399D"/>
    <w:rsid w:val="00B33F6E"/>
    <w:rsid w:val="00B341E4"/>
    <w:rsid w:val="00B3424D"/>
    <w:rsid w:val="00B3513F"/>
    <w:rsid w:val="00B3516C"/>
    <w:rsid w:val="00B35182"/>
    <w:rsid w:val="00B356EA"/>
    <w:rsid w:val="00B3597D"/>
    <w:rsid w:val="00B35C95"/>
    <w:rsid w:val="00B35D2B"/>
    <w:rsid w:val="00B35F36"/>
    <w:rsid w:val="00B368F2"/>
    <w:rsid w:val="00B36BC1"/>
    <w:rsid w:val="00B36D37"/>
    <w:rsid w:val="00B36DA5"/>
    <w:rsid w:val="00B36E90"/>
    <w:rsid w:val="00B36FB6"/>
    <w:rsid w:val="00B36FC0"/>
    <w:rsid w:val="00B37BD3"/>
    <w:rsid w:val="00B401B7"/>
    <w:rsid w:val="00B4080C"/>
    <w:rsid w:val="00B408D2"/>
    <w:rsid w:val="00B408F4"/>
    <w:rsid w:val="00B409E0"/>
    <w:rsid w:val="00B40A30"/>
    <w:rsid w:val="00B40D12"/>
    <w:rsid w:val="00B4105E"/>
    <w:rsid w:val="00B4130D"/>
    <w:rsid w:val="00B414A4"/>
    <w:rsid w:val="00B41744"/>
    <w:rsid w:val="00B417E5"/>
    <w:rsid w:val="00B41AB3"/>
    <w:rsid w:val="00B41D42"/>
    <w:rsid w:val="00B4263D"/>
    <w:rsid w:val="00B426A1"/>
    <w:rsid w:val="00B429F6"/>
    <w:rsid w:val="00B42A59"/>
    <w:rsid w:val="00B434E7"/>
    <w:rsid w:val="00B43849"/>
    <w:rsid w:val="00B43D4F"/>
    <w:rsid w:val="00B440AC"/>
    <w:rsid w:val="00B4418D"/>
    <w:rsid w:val="00B444A3"/>
    <w:rsid w:val="00B44C99"/>
    <w:rsid w:val="00B44F0D"/>
    <w:rsid w:val="00B4520F"/>
    <w:rsid w:val="00B452AA"/>
    <w:rsid w:val="00B45380"/>
    <w:rsid w:val="00B457B3"/>
    <w:rsid w:val="00B45BEB"/>
    <w:rsid w:val="00B45D5F"/>
    <w:rsid w:val="00B45DA7"/>
    <w:rsid w:val="00B460CD"/>
    <w:rsid w:val="00B469B9"/>
    <w:rsid w:val="00B46C05"/>
    <w:rsid w:val="00B46C4B"/>
    <w:rsid w:val="00B46EE1"/>
    <w:rsid w:val="00B47344"/>
    <w:rsid w:val="00B47555"/>
    <w:rsid w:val="00B479CD"/>
    <w:rsid w:val="00B47CB1"/>
    <w:rsid w:val="00B50201"/>
    <w:rsid w:val="00B503F4"/>
    <w:rsid w:val="00B505CD"/>
    <w:rsid w:val="00B50761"/>
    <w:rsid w:val="00B50B2A"/>
    <w:rsid w:val="00B50C2B"/>
    <w:rsid w:val="00B513A2"/>
    <w:rsid w:val="00B51583"/>
    <w:rsid w:val="00B51A5F"/>
    <w:rsid w:val="00B51D2E"/>
    <w:rsid w:val="00B5274D"/>
    <w:rsid w:val="00B52C51"/>
    <w:rsid w:val="00B52EEC"/>
    <w:rsid w:val="00B52FD0"/>
    <w:rsid w:val="00B53876"/>
    <w:rsid w:val="00B54B65"/>
    <w:rsid w:val="00B55295"/>
    <w:rsid w:val="00B553C8"/>
    <w:rsid w:val="00B553E9"/>
    <w:rsid w:val="00B5548F"/>
    <w:rsid w:val="00B556AD"/>
    <w:rsid w:val="00B5612E"/>
    <w:rsid w:val="00B56AFF"/>
    <w:rsid w:val="00B570AD"/>
    <w:rsid w:val="00B5757A"/>
    <w:rsid w:val="00B57A0B"/>
    <w:rsid w:val="00B57A41"/>
    <w:rsid w:val="00B57B0C"/>
    <w:rsid w:val="00B57EE0"/>
    <w:rsid w:val="00B6050D"/>
    <w:rsid w:val="00B60789"/>
    <w:rsid w:val="00B60791"/>
    <w:rsid w:val="00B608D3"/>
    <w:rsid w:val="00B60A32"/>
    <w:rsid w:val="00B60ADC"/>
    <w:rsid w:val="00B61390"/>
    <w:rsid w:val="00B61D59"/>
    <w:rsid w:val="00B620EB"/>
    <w:rsid w:val="00B6226C"/>
    <w:rsid w:val="00B62353"/>
    <w:rsid w:val="00B624E4"/>
    <w:rsid w:val="00B62752"/>
    <w:rsid w:val="00B62A31"/>
    <w:rsid w:val="00B632A8"/>
    <w:rsid w:val="00B634B9"/>
    <w:rsid w:val="00B634C7"/>
    <w:rsid w:val="00B636A2"/>
    <w:rsid w:val="00B636BE"/>
    <w:rsid w:val="00B636D2"/>
    <w:rsid w:val="00B63966"/>
    <w:rsid w:val="00B639F0"/>
    <w:rsid w:val="00B63C05"/>
    <w:rsid w:val="00B63D64"/>
    <w:rsid w:val="00B641EC"/>
    <w:rsid w:val="00B64466"/>
    <w:rsid w:val="00B64704"/>
    <w:rsid w:val="00B64D45"/>
    <w:rsid w:val="00B64D68"/>
    <w:rsid w:val="00B64F45"/>
    <w:rsid w:val="00B64F85"/>
    <w:rsid w:val="00B65355"/>
    <w:rsid w:val="00B65BF6"/>
    <w:rsid w:val="00B66129"/>
    <w:rsid w:val="00B66317"/>
    <w:rsid w:val="00B66EBF"/>
    <w:rsid w:val="00B66FC7"/>
    <w:rsid w:val="00B6758C"/>
    <w:rsid w:val="00B679F6"/>
    <w:rsid w:val="00B67C50"/>
    <w:rsid w:val="00B67D1B"/>
    <w:rsid w:val="00B67DBC"/>
    <w:rsid w:val="00B70544"/>
    <w:rsid w:val="00B709FC"/>
    <w:rsid w:val="00B7104A"/>
    <w:rsid w:val="00B7188C"/>
    <w:rsid w:val="00B71D15"/>
    <w:rsid w:val="00B72231"/>
    <w:rsid w:val="00B7248C"/>
    <w:rsid w:val="00B727F8"/>
    <w:rsid w:val="00B72875"/>
    <w:rsid w:val="00B73068"/>
    <w:rsid w:val="00B7310C"/>
    <w:rsid w:val="00B73452"/>
    <w:rsid w:val="00B738F0"/>
    <w:rsid w:val="00B741F0"/>
    <w:rsid w:val="00B753CC"/>
    <w:rsid w:val="00B7549B"/>
    <w:rsid w:val="00B7559C"/>
    <w:rsid w:val="00B75884"/>
    <w:rsid w:val="00B75AD7"/>
    <w:rsid w:val="00B75B3A"/>
    <w:rsid w:val="00B75EA1"/>
    <w:rsid w:val="00B75EBF"/>
    <w:rsid w:val="00B7677D"/>
    <w:rsid w:val="00B76F77"/>
    <w:rsid w:val="00B777FA"/>
    <w:rsid w:val="00B779E7"/>
    <w:rsid w:val="00B77E29"/>
    <w:rsid w:val="00B80005"/>
    <w:rsid w:val="00B809F8"/>
    <w:rsid w:val="00B80D36"/>
    <w:rsid w:val="00B80F41"/>
    <w:rsid w:val="00B810BE"/>
    <w:rsid w:val="00B81A31"/>
    <w:rsid w:val="00B81B21"/>
    <w:rsid w:val="00B82042"/>
    <w:rsid w:val="00B8244C"/>
    <w:rsid w:val="00B82743"/>
    <w:rsid w:val="00B837C1"/>
    <w:rsid w:val="00B83BA2"/>
    <w:rsid w:val="00B8446B"/>
    <w:rsid w:val="00B846A1"/>
    <w:rsid w:val="00B847FF"/>
    <w:rsid w:val="00B84E88"/>
    <w:rsid w:val="00B852C8"/>
    <w:rsid w:val="00B857AD"/>
    <w:rsid w:val="00B85A0C"/>
    <w:rsid w:val="00B85D42"/>
    <w:rsid w:val="00B86039"/>
    <w:rsid w:val="00B86625"/>
    <w:rsid w:val="00B8697A"/>
    <w:rsid w:val="00B87F14"/>
    <w:rsid w:val="00B904EC"/>
    <w:rsid w:val="00B90978"/>
    <w:rsid w:val="00B90A8D"/>
    <w:rsid w:val="00B913C0"/>
    <w:rsid w:val="00B91405"/>
    <w:rsid w:val="00B91C2F"/>
    <w:rsid w:val="00B920E1"/>
    <w:rsid w:val="00B9218F"/>
    <w:rsid w:val="00B922E9"/>
    <w:rsid w:val="00B924BC"/>
    <w:rsid w:val="00B925E3"/>
    <w:rsid w:val="00B925FF"/>
    <w:rsid w:val="00B93458"/>
    <w:rsid w:val="00B93555"/>
    <w:rsid w:val="00B93BE5"/>
    <w:rsid w:val="00B93E76"/>
    <w:rsid w:val="00B941CA"/>
    <w:rsid w:val="00B942F8"/>
    <w:rsid w:val="00B95D85"/>
    <w:rsid w:val="00B95E27"/>
    <w:rsid w:val="00B96238"/>
    <w:rsid w:val="00B966C9"/>
    <w:rsid w:val="00B96723"/>
    <w:rsid w:val="00B96BFC"/>
    <w:rsid w:val="00B973F5"/>
    <w:rsid w:val="00B97595"/>
    <w:rsid w:val="00B97985"/>
    <w:rsid w:val="00B97DD0"/>
    <w:rsid w:val="00B97FE1"/>
    <w:rsid w:val="00BA04B7"/>
    <w:rsid w:val="00BA0A76"/>
    <w:rsid w:val="00BA0FF0"/>
    <w:rsid w:val="00BA1437"/>
    <w:rsid w:val="00BA1AB3"/>
    <w:rsid w:val="00BA2342"/>
    <w:rsid w:val="00BA262C"/>
    <w:rsid w:val="00BA2A0D"/>
    <w:rsid w:val="00BA2D13"/>
    <w:rsid w:val="00BA327C"/>
    <w:rsid w:val="00BA3482"/>
    <w:rsid w:val="00BA395D"/>
    <w:rsid w:val="00BA3ABA"/>
    <w:rsid w:val="00BA3E24"/>
    <w:rsid w:val="00BA4019"/>
    <w:rsid w:val="00BA410F"/>
    <w:rsid w:val="00BA41F9"/>
    <w:rsid w:val="00BA4260"/>
    <w:rsid w:val="00BA45CE"/>
    <w:rsid w:val="00BA4ABC"/>
    <w:rsid w:val="00BA4BD6"/>
    <w:rsid w:val="00BA4FE1"/>
    <w:rsid w:val="00BA6482"/>
    <w:rsid w:val="00BA7359"/>
    <w:rsid w:val="00BA75D9"/>
    <w:rsid w:val="00BA79D8"/>
    <w:rsid w:val="00BA7DA3"/>
    <w:rsid w:val="00BA7E15"/>
    <w:rsid w:val="00BB013B"/>
    <w:rsid w:val="00BB0D02"/>
    <w:rsid w:val="00BB0EAC"/>
    <w:rsid w:val="00BB0F6C"/>
    <w:rsid w:val="00BB1429"/>
    <w:rsid w:val="00BB216A"/>
    <w:rsid w:val="00BB2922"/>
    <w:rsid w:val="00BB2D12"/>
    <w:rsid w:val="00BB3046"/>
    <w:rsid w:val="00BB3175"/>
    <w:rsid w:val="00BB3309"/>
    <w:rsid w:val="00BB354D"/>
    <w:rsid w:val="00BB3597"/>
    <w:rsid w:val="00BB364D"/>
    <w:rsid w:val="00BB37AE"/>
    <w:rsid w:val="00BB3C8F"/>
    <w:rsid w:val="00BB3CDC"/>
    <w:rsid w:val="00BB3F65"/>
    <w:rsid w:val="00BB408D"/>
    <w:rsid w:val="00BB4236"/>
    <w:rsid w:val="00BB44C2"/>
    <w:rsid w:val="00BB4669"/>
    <w:rsid w:val="00BB4713"/>
    <w:rsid w:val="00BB4A05"/>
    <w:rsid w:val="00BB4C21"/>
    <w:rsid w:val="00BB51CF"/>
    <w:rsid w:val="00BB58D4"/>
    <w:rsid w:val="00BB599E"/>
    <w:rsid w:val="00BB59B2"/>
    <w:rsid w:val="00BB5A8A"/>
    <w:rsid w:val="00BB5D6C"/>
    <w:rsid w:val="00BB6012"/>
    <w:rsid w:val="00BB6320"/>
    <w:rsid w:val="00BB63E8"/>
    <w:rsid w:val="00BB63ED"/>
    <w:rsid w:val="00BB6EA1"/>
    <w:rsid w:val="00BB6F47"/>
    <w:rsid w:val="00BC0127"/>
    <w:rsid w:val="00BC060E"/>
    <w:rsid w:val="00BC090E"/>
    <w:rsid w:val="00BC0B21"/>
    <w:rsid w:val="00BC0C18"/>
    <w:rsid w:val="00BC12C6"/>
    <w:rsid w:val="00BC136A"/>
    <w:rsid w:val="00BC17A8"/>
    <w:rsid w:val="00BC1A58"/>
    <w:rsid w:val="00BC1BB1"/>
    <w:rsid w:val="00BC1D91"/>
    <w:rsid w:val="00BC1DF3"/>
    <w:rsid w:val="00BC1EA1"/>
    <w:rsid w:val="00BC1ED6"/>
    <w:rsid w:val="00BC2340"/>
    <w:rsid w:val="00BC33C5"/>
    <w:rsid w:val="00BC3B2C"/>
    <w:rsid w:val="00BC3D87"/>
    <w:rsid w:val="00BC3E05"/>
    <w:rsid w:val="00BC42E8"/>
    <w:rsid w:val="00BC435B"/>
    <w:rsid w:val="00BC4959"/>
    <w:rsid w:val="00BC4F03"/>
    <w:rsid w:val="00BC4F10"/>
    <w:rsid w:val="00BC554E"/>
    <w:rsid w:val="00BC5CC6"/>
    <w:rsid w:val="00BC600E"/>
    <w:rsid w:val="00BC675C"/>
    <w:rsid w:val="00BC6B83"/>
    <w:rsid w:val="00BC6D30"/>
    <w:rsid w:val="00BC6EA4"/>
    <w:rsid w:val="00BC706C"/>
    <w:rsid w:val="00BC78C4"/>
    <w:rsid w:val="00BC7BB1"/>
    <w:rsid w:val="00BC7BC6"/>
    <w:rsid w:val="00BC7C89"/>
    <w:rsid w:val="00BD09FE"/>
    <w:rsid w:val="00BD0F72"/>
    <w:rsid w:val="00BD1101"/>
    <w:rsid w:val="00BD110A"/>
    <w:rsid w:val="00BD19D9"/>
    <w:rsid w:val="00BD2104"/>
    <w:rsid w:val="00BD22EF"/>
    <w:rsid w:val="00BD2510"/>
    <w:rsid w:val="00BD2747"/>
    <w:rsid w:val="00BD28EC"/>
    <w:rsid w:val="00BD3425"/>
    <w:rsid w:val="00BD3F61"/>
    <w:rsid w:val="00BD41C6"/>
    <w:rsid w:val="00BD4269"/>
    <w:rsid w:val="00BD489A"/>
    <w:rsid w:val="00BD48C1"/>
    <w:rsid w:val="00BD4DAF"/>
    <w:rsid w:val="00BD551C"/>
    <w:rsid w:val="00BD5D7F"/>
    <w:rsid w:val="00BD5FA8"/>
    <w:rsid w:val="00BD60DC"/>
    <w:rsid w:val="00BD6121"/>
    <w:rsid w:val="00BD6196"/>
    <w:rsid w:val="00BD63FF"/>
    <w:rsid w:val="00BD6916"/>
    <w:rsid w:val="00BD6BEC"/>
    <w:rsid w:val="00BD6E53"/>
    <w:rsid w:val="00BD73E2"/>
    <w:rsid w:val="00BE03EB"/>
    <w:rsid w:val="00BE0648"/>
    <w:rsid w:val="00BE0996"/>
    <w:rsid w:val="00BE1246"/>
    <w:rsid w:val="00BE133D"/>
    <w:rsid w:val="00BE1789"/>
    <w:rsid w:val="00BE182F"/>
    <w:rsid w:val="00BE1CAE"/>
    <w:rsid w:val="00BE2072"/>
    <w:rsid w:val="00BE22A0"/>
    <w:rsid w:val="00BE2A6B"/>
    <w:rsid w:val="00BE2ACC"/>
    <w:rsid w:val="00BE35BD"/>
    <w:rsid w:val="00BE368B"/>
    <w:rsid w:val="00BE36C1"/>
    <w:rsid w:val="00BE3A14"/>
    <w:rsid w:val="00BE3E9D"/>
    <w:rsid w:val="00BE40EF"/>
    <w:rsid w:val="00BE4384"/>
    <w:rsid w:val="00BE4674"/>
    <w:rsid w:val="00BE485D"/>
    <w:rsid w:val="00BE4FF2"/>
    <w:rsid w:val="00BE5029"/>
    <w:rsid w:val="00BE58E5"/>
    <w:rsid w:val="00BE5C19"/>
    <w:rsid w:val="00BE632F"/>
    <w:rsid w:val="00BE6881"/>
    <w:rsid w:val="00BE6C52"/>
    <w:rsid w:val="00BE7449"/>
    <w:rsid w:val="00BE7915"/>
    <w:rsid w:val="00BE7FEC"/>
    <w:rsid w:val="00BF00E5"/>
    <w:rsid w:val="00BF08CB"/>
    <w:rsid w:val="00BF0EB4"/>
    <w:rsid w:val="00BF0EE2"/>
    <w:rsid w:val="00BF0FE6"/>
    <w:rsid w:val="00BF116F"/>
    <w:rsid w:val="00BF171F"/>
    <w:rsid w:val="00BF1B14"/>
    <w:rsid w:val="00BF2418"/>
    <w:rsid w:val="00BF244D"/>
    <w:rsid w:val="00BF2B9F"/>
    <w:rsid w:val="00BF2F91"/>
    <w:rsid w:val="00BF32AD"/>
    <w:rsid w:val="00BF3666"/>
    <w:rsid w:val="00BF3682"/>
    <w:rsid w:val="00BF44FE"/>
    <w:rsid w:val="00BF46C1"/>
    <w:rsid w:val="00BF46F3"/>
    <w:rsid w:val="00BF4AE6"/>
    <w:rsid w:val="00BF4CB1"/>
    <w:rsid w:val="00BF4E99"/>
    <w:rsid w:val="00BF58C3"/>
    <w:rsid w:val="00BF5925"/>
    <w:rsid w:val="00BF5A52"/>
    <w:rsid w:val="00BF601F"/>
    <w:rsid w:val="00BF620C"/>
    <w:rsid w:val="00BF6624"/>
    <w:rsid w:val="00BF6837"/>
    <w:rsid w:val="00BF68BB"/>
    <w:rsid w:val="00BF698E"/>
    <w:rsid w:val="00BF6AB3"/>
    <w:rsid w:val="00BF6DF9"/>
    <w:rsid w:val="00BF7063"/>
    <w:rsid w:val="00BF78C2"/>
    <w:rsid w:val="00BF7DAA"/>
    <w:rsid w:val="00BF7DB2"/>
    <w:rsid w:val="00BF7E95"/>
    <w:rsid w:val="00C00125"/>
    <w:rsid w:val="00C005C2"/>
    <w:rsid w:val="00C007D5"/>
    <w:rsid w:val="00C00A4F"/>
    <w:rsid w:val="00C00FCA"/>
    <w:rsid w:val="00C0129C"/>
    <w:rsid w:val="00C01E4A"/>
    <w:rsid w:val="00C02242"/>
    <w:rsid w:val="00C023E2"/>
    <w:rsid w:val="00C02725"/>
    <w:rsid w:val="00C02B26"/>
    <w:rsid w:val="00C03AA3"/>
    <w:rsid w:val="00C03BDB"/>
    <w:rsid w:val="00C03F73"/>
    <w:rsid w:val="00C04036"/>
    <w:rsid w:val="00C04486"/>
    <w:rsid w:val="00C044DA"/>
    <w:rsid w:val="00C046C6"/>
    <w:rsid w:val="00C0490D"/>
    <w:rsid w:val="00C04EC4"/>
    <w:rsid w:val="00C04EEF"/>
    <w:rsid w:val="00C05607"/>
    <w:rsid w:val="00C05739"/>
    <w:rsid w:val="00C05789"/>
    <w:rsid w:val="00C0612F"/>
    <w:rsid w:val="00C06687"/>
    <w:rsid w:val="00C06785"/>
    <w:rsid w:val="00C06992"/>
    <w:rsid w:val="00C06F39"/>
    <w:rsid w:val="00C06F82"/>
    <w:rsid w:val="00C07198"/>
    <w:rsid w:val="00C07A2C"/>
    <w:rsid w:val="00C07D7A"/>
    <w:rsid w:val="00C106E8"/>
    <w:rsid w:val="00C107DB"/>
    <w:rsid w:val="00C11A4E"/>
    <w:rsid w:val="00C11E1F"/>
    <w:rsid w:val="00C11E62"/>
    <w:rsid w:val="00C11FE2"/>
    <w:rsid w:val="00C12144"/>
    <w:rsid w:val="00C12623"/>
    <w:rsid w:val="00C12C69"/>
    <w:rsid w:val="00C12FDB"/>
    <w:rsid w:val="00C13B07"/>
    <w:rsid w:val="00C13F61"/>
    <w:rsid w:val="00C1419A"/>
    <w:rsid w:val="00C14765"/>
    <w:rsid w:val="00C14977"/>
    <w:rsid w:val="00C149B4"/>
    <w:rsid w:val="00C14A33"/>
    <w:rsid w:val="00C1519F"/>
    <w:rsid w:val="00C1557C"/>
    <w:rsid w:val="00C1577A"/>
    <w:rsid w:val="00C159D8"/>
    <w:rsid w:val="00C15C71"/>
    <w:rsid w:val="00C15E1B"/>
    <w:rsid w:val="00C15F21"/>
    <w:rsid w:val="00C16078"/>
    <w:rsid w:val="00C16144"/>
    <w:rsid w:val="00C16656"/>
    <w:rsid w:val="00C1677E"/>
    <w:rsid w:val="00C1728D"/>
    <w:rsid w:val="00C174FA"/>
    <w:rsid w:val="00C17A0C"/>
    <w:rsid w:val="00C17C2B"/>
    <w:rsid w:val="00C200B6"/>
    <w:rsid w:val="00C2028B"/>
    <w:rsid w:val="00C20340"/>
    <w:rsid w:val="00C20840"/>
    <w:rsid w:val="00C20F6D"/>
    <w:rsid w:val="00C211A8"/>
    <w:rsid w:val="00C21C31"/>
    <w:rsid w:val="00C22015"/>
    <w:rsid w:val="00C22031"/>
    <w:rsid w:val="00C2221A"/>
    <w:rsid w:val="00C22359"/>
    <w:rsid w:val="00C22415"/>
    <w:rsid w:val="00C22D3D"/>
    <w:rsid w:val="00C22DAF"/>
    <w:rsid w:val="00C22F1C"/>
    <w:rsid w:val="00C2333E"/>
    <w:rsid w:val="00C23CFE"/>
    <w:rsid w:val="00C2469A"/>
    <w:rsid w:val="00C25BC6"/>
    <w:rsid w:val="00C2697E"/>
    <w:rsid w:val="00C26DB4"/>
    <w:rsid w:val="00C274C6"/>
    <w:rsid w:val="00C27809"/>
    <w:rsid w:val="00C30357"/>
    <w:rsid w:val="00C303B2"/>
    <w:rsid w:val="00C30B88"/>
    <w:rsid w:val="00C30C05"/>
    <w:rsid w:val="00C30C69"/>
    <w:rsid w:val="00C31095"/>
    <w:rsid w:val="00C31264"/>
    <w:rsid w:val="00C31477"/>
    <w:rsid w:val="00C3159D"/>
    <w:rsid w:val="00C31B36"/>
    <w:rsid w:val="00C31B8B"/>
    <w:rsid w:val="00C31F13"/>
    <w:rsid w:val="00C3212B"/>
    <w:rsid w:val="00C3229A"/>
    <w:rsid w:val="00C322A7"/>
    <w:rsid w:val="00C32452"/>
    <w:rsid w:val="00C3252D"/>
    <w:rsid w:val="00C32B21"/>
    <w:rsid w:val="00C331CE"/>
    <w:rsid w:val="00C33278"/>
    <w:rsid w:val="00C3368E"/>
    <w:rsid w:val="00C33C36"/>
    <w:rsid w:val="00C340A1"/>
    <w:rsid w:val="00C345F9"/>
    <w:rsid w:val="00C34C4A"/>
    <w:rsid w:val="00C34C7B"/>
    <w:rsid w:val="00C34D12"/>
    <w:rsid w:val="00C34DF5"/>
    <w:rsid w:val="00C34F35"/>
    <w:rsid w:val="00C3513C"/>
    <w:rsid w:val="00C35F7C"/>
    <w:rsid w:val="00C36344"/>
    <w:rsid w:val="00C363E6"/>
    <w:rsid w:val="00C36B8E"/>
    <w:rsid w:val="00C3714E"/>
    <w:rsid w:val="00C371B7"/>
    <w:rsid w:val="00C372D4"/>
    <w:rsid w:val="00C374AB"/>
    <w:rsid w:val="00C4076A"/>
    <w:rsid w:val="00C40C0A"/>
    <w:rsid w:val="00C40D79"/>
    <w:rsid w:val="00C40E8A"/>
    <w:rsid w:val="00C41254"/>
    <w:rsid w:val="00C41984"/>
    <w:rsid w:val="00C41E0F"/>
    <w:rsid w:val="00C42104"/>
    <w:rsid w:val="00C4238C"/>
    <w:rsid w:val="00C4273D"/>
    <w:rsid w:val="00C42E19"/>
    <w:rsid w:val="00C42FB9"/>
    <w:rsid w:val="00C433BB"/>
    <w:rsid w:val="00C4381D"/>
    <w:rsid w:val="00C439EA"/>
    <w:rsid w:val="00C43A4E"/>
    <w:rsid w:val="00C43B37"/>
    <w:rsid w:val="00C43EC6"/>
    <w:rsid w:val="00C43FA1"/>
    <w:rsid w:val="00C446EC"/>
    <w:rsid w:val="00C44A7F"/>
    <w:rsid w:val="00C44EC4"/>
    <w:rsid w:val="00C45B5D"/>
    <w:rsid w:val="00C467C8"/>
    <w:rsid w:val="00C46BFD"/>
    <w:rsid w:val="00C473E9"/>
    <w:rsid w:val="00C476B2"/>
    <w:rsid w:val="00C47FE8"/>
    <w:rsid w:val="00C505BC"/>
    <w:rsid w:val="00C509FB"/>
    <w:rsid w:val="00C5137C"/>
    <w:rsid w:val="00C51689"/>
    <w:rsid w:val="00C519FE"/>
    <w:rsid w:val="00C51D7D"/>
    <w:rsid w:val="00C51E85"/>
    <w:rsid w:val="00C52039"/>
    <w:rsid w:val="00C52979"/>
    <w:rsid w:val="00C52C45"/>
    <w:rsid w:val="00C53194"/>
    <w:rsid w:val="00C532A6"/>
    <w:rsid w:val="00C53D5A"/>
    <w:rsid w:val="00C540CE"/>
    <w:rsid w:val="00C545EB"/>
    <w:rsid w:val="00C54613"/>
    <w:rsid w:val="00C5479C"/>
    <w:rsid w:val="00C548F2"/>
    <w:rsid w:val="00C54A23"/>
    <w:rsid w:val="00C54C79"/>
    <w:rsid w:val="00C5563A"/>
    <w:rsid w:val="00C55656"/>
    <w:rsid w:val="00C559AF"/>
    <w:rsid w:val="00C55A22"/>
    <w:rsid w:val="00C55A5D"/>
    <w:rsid w:val="00C56512"/>
    <w:rsid w:val="00C56F3D"/>
    <w:rsid w:val="00C5744F"/>
    <w:rsid w:val="00C57506"/>
    <w:rsid w:val="00C57CB2"/>
    <w:rsid w:val="00C602C2"/>
    <w:rsid w:val="00C602E0"/>
    <w:rsid w:val="00C60C12"/>
    <w:rsid w:val="00C60C67"/>
    <w:rsid w:val="00C60D23"/>
    <w:rsid w:val="00C60D92"/>
    <w:rsid w:val="00C60DC5"/>
    <w:rsid w:val="00C61233"/>
    <w:rsid w:val="00C626D4"/>
    <w:rsid w:val="00C629F8"/>
    <w:rsid w:val="00C62A4B"/>
    <w:rsid w:val="00C62C19"/>
    <w:rsid w:val="00C6340A"/>
    <w:rsid w:val="00C64290"/>
    <w:rsid w:val="00C64481"/>
    <w:rsid w:val="00C64509"/>
    <w:rsid w:val="00C64510"/>
    <w:rsid w:val="00C64844"/>
    <w:rsid w:val="00C64D7F"/>
    <w:rsid w:val="00C65DC6"/>
    <w:rsid w:val="00C6612E"/>
    <w:rsid w:val="00C673F5"/>
    <w:rsid w:val="00C67AFE"/>
    <w:rsid w:val="00C67B56"/>
    <w:rsid w:val="00C67E49"/>
    <w:rsid w:val="00C703AA"/>
    <w:rsid w:val="00C70512"/>
    <w:rsid w:val="00C70911"/>
    <w:rsid w:val="00C713E9"/>
    <w:rsid w:val="00C71709"/>
    <w:rsid w:val="00C71738"/>
    <w:rsid w:val="00C717C5"/>
    <w:rsid w:val="00C7183A"/>
    <w:rsid w:val="00C71C72"/>
    <w:rsid w:val="00C72049"/>
    <w:rsid w:val="00C72903"/>
    <w:rsid w:val="00C72D71"/>
    <w:rsid w:val="00C72E82"/>
    <w:rsid w:val="00C7310B"/>
    <w:rsid w:val="00C73AF9"/>
    <w:rsid w:val="00C73BEF"/>
    <w:rsid w:val="00C73D37"/>
    <w:rsid w:val="00C73D9D"/>
    <w:rsid w:val="00C747B9"/>
    <w:rsid w:val="00C74D3F"/>
    <w:rsid w:val="00C74D4C"/>
    <w:rsid w:val="00C75071"/>
    <w:rsid w:val="00C754E1"/>
    <w:rsid w:val="00C755BA"/>
    <w:rsid w:val="00C75877"/>
    <w:rsid w:val="00C766B5"/>
    <w:rsid w:val="00C76911"/>
    <w:rsid w:val="00C76914"/>
    <w:rsid w:val="00C76A05"/>
    <w:rsid w:val="00C76B27"/>
    <w:rsid w:val="00C76F8B"/>
    <w:rsid w:val="00C77285"/>
    <w:rsid w:val="00C776B8"/>
    <w:rsid w:val="00C77ADB"/>
    <w:rsid w:val="00C8047C"/>
    <w:rsid w:val="00C8061D"/>
    <w:rsid w:val="00C80654"/>
    <w:rsid w:val="00C8091F"/>
    <w:rsid w:val="00C80AD2"/>
    <w:rsid w:val="00C80CEE"/>
    <w:rsid w:val="00C80F67"/>
    <w:rsid w:val="00C812D8"/>
    <w:rsid w:val="00C825E0"/>
    <w:rsid w:val="00C82758"/>
    <w:rsid w:val="00C829D0"/>
    <w:rsid w:val="00C82B23"/>
    <w:rsid w:val="00C82C9E"/>
    <w:rsid w:val="00C82FF7"/>
    <w:rsid w:val="00C83077"/>
    <w:rsid w:val="00C83086"/>
    <w:rsid w:val="00C83160"/>
    <w:rsid w:val="00C838F3"/>
    <w:rsid w:val="00C844DF"/>
    <w:rsid w:val="00C846C0"/>
    <w:rsid w:val="00C85432"/>
    <w:rsid w:val="00C855EC"/>
    <w:rsid w:val="00C85615"/>
    <w:rsid w:val="00C85815"/>
    <w:rsid w:val="00C85A8A"/>
    <w:rsid w:val="00C85C22"/>
    <w:rsid w:val="00C85E3A"/>
    <w:rsid w:val="00C864AF"/>
    <w:rsid w:val="00C8671B"/>
    <w:rsid w:val="00C86B18"/>
    <w:rsid w:val="00C86B92"/>
    <w:rsid w:val="00C8729B"/>
    <w:rsid w:val="00C87655"/>
    <w:rsid w:val="00C87670"/>
    <w:rsid w:val="00C87AC2"/>
    <w:rsid w:val="00C90001"/>
    <w:rsid w:val="00C90982"/>
    <w:rsid w:val="00C90E7C"/>
    <w:rsid w:val="00C912CA"/>
    <w:rsid w:val="00C91640"/>
    <w:rsid w:val="00C91EF8"/>
    <w:rsid w:val="00C922A1"/>
    <w:rsid w:val="00C922DD"/>
    <w:rsid w:val="00C92322"/>
    <w:rsid w:val="00C92642"/>
    <w:rsid w:val="00C928B2"/>
    <w:rsid w:val="00C92AC2"/>
    <w:rsid w:val="00C92EC1"/>
    <w:rsid w:val="00C92EC3"/>
    <w:rsid w:val="00C930EB"/>
    <w:rsid w:val="00C93174"/>
    <w:rsid w:val="00C934F5"/>
    <w:rsid w:val="00C9368B"/>
    <w:rsid w:val="00C93A7E"/>
    <w:rsid w:val="00C94067"/>
    <w:rsid w:val="00C94491"/>
    <w:rsid w:val="00C9453F"/>
    <w:rsid w:val="00C94580"/>
    <w:rsid w:val="00C9465B"/>
    <w:rsid w:val="00C9487C"/>
    <w:rsid w:val="00C94957"/>
    <w:rsid w:val="00C94C3F"/>
    <w:rsid w:val="00C95A41"/>
    <w:rsid w:val="00C95AAF"/>
    <w:rsid w:val="00C960D4"/>
    <w:rsid w:val="00C961F2"/>
    <w:rsid w:val="00C96358"/>
    <w:rsid w:val="00C96783"/>
    <w:rsid w:val="00C96A28"/>
    <w:rsid w:val="00C96A6F"/>
    <w:rsid w:val="00C96A74"/>
    <w:rsid w:val="00C96D30"/>
    <w:rsid w:val="00C96F97"/>
    <w:rsid w:val="00C970CC"/>
    <w:rsid w:val="00C97615"/>
    <w:rsid w:val="00C9763F"/>
    <w:rsid w:val="00C979DE"/>
    <w:rsid w:val="00C97C8C"/>
    <w:rsid w:val="00C97E2D"/>
    <w:rsid w:val="00CA0593"/>
    <w:rsid w:val="00CA0644"/>
    <w:rsid w:val="00CA1215"/>
    <w:rsid w:val="00CA13DC"/>
    <w:rsid w:val="00CA154B"/>
    <w:rsid w:val="00CA1C4F"/>
    <w:rsid w:val="00CA1E05"/>
    <w:rsid w:val="00CA2C83"/>
    <w:rsid w:val="00CA2D9D"/>
    <w:rsid w:val="00CA2EDF"/>
    <w:rsid w:val="00CA3A64"/>
    <w:rsid w:val="00CA3AE3"/>
    <w:rsid w:val="00CA3C17"/>
    <w:rsid w:val="00CA3DB8"/>
    <w:rsid w:val="00CA427E"/>
    <w:rsid w:val="00CA429F"/>
    <w:rsid w:val="00CA45B5"/>
    <w:rsid w:val="00CA4E7A"/>
    <w:rsid w:val="00CA4E89"/>
    <w:rsid w:val="00CA5119"/>
    <w:rsid w:val="00CA511E"/>
    <w:rsid w:val="00CA5920"/>
    <w:rsid w:val="00CA5BA0"/>
    <w:rsid w:val="00CA5F51"/>
    <w:rsid w:val="00CA5FEB"/>
    <w:rsid w:val="00CA6C17"/>
    <w:rsid w:val="00CA6C1F"/>
    <w:rsid w:val="00CA74AC"/>
    <w:rsid w:val="00CA763A"/>
    <w:rsid w:val="00CA7C2C"/>
    <w:rsid w:val="00CA7C6F"/>
    <w:rsid w:val="00CB001E"/>
    <w:rsid w:val="00CB0070"/>
    <w:rsid w:val="00CB0A4D"/>
    <w:rsid w:val="00CB0ECD"/>
    <w:rsid w:val="00CB0FB5"/>
    <w:rsid w:val="00CB2528"/>
    <w:rsid w:val="00CB29BA"/>
    <w:rsid w:val="00CB2CA7"/>
    <w:rsid w:val="00CB3461"/>
    <w:rsid w:val="00CB3566"/>
    <w:rsid w:val="00CB3644"/>
    <w:rsid w:val="00CB3980"/>
    <w:rsid w:val="00CB3A98"/>
    <w:rsid w:val="00CB46D6"/>
    <w:rsid w:val="00CB47F6"/>
    <w:rsid w:val="00CB4EEE"/>
    <w:rsid w:val="00CB5B87"/>
    <w:rsid w:val="00CB69FF"/>
    <w:rsid w:val="00CB6F21"/>
    <w:rsid w:val="00CB6F96"/>
    <w:rsid w:val="00CB7F18"/>
    <w:rsid w:val="00CC0282"/>
    <w:rsid w:val="00CC0283"/>
    <w:rsid w:val="00CC0AE2"/>
    <w:rsid w:val="00CC0B0A"/>
    <w:rsid w:val="00CC0C47"/>
    <w:rsid w:val="00CC0F18"/>
    <w:rsid w:val="00CC14E3"/>
    <w:rsid w:val="00CC186A"/>
    <w:rsid w:val="00CC1B11"/>
    <w:rsid w:val="00CC2320"/>
    <w:rsid w:val="00CC25CF"/>
    <w:rsid w:val="00CC2704"/>
    <w:rsid w:val="00CC2816"/>
    <w:rsid w:val="00CC340A"/>
    <w:rsid w:val="00CC3682"/>
    <w:rsid w:val="00CC3AEC"/>
    <w:rsid w:val="00CC3B97"/>
    <w:rsid w:val="00CC4016"/>
    <w:rsid w:val="00CC484A"/>
    <w:rsid w:val="00CC5494"/>
    <w:rsid w:val="00CC647F"/>
    <w:rsid w:val="00CC6981"/>
    <w:rsid w:val="00CC6BA7"/>
    <w:rsid w:val="00CC766A"/>
    <w:rsid w:val="00CC776B"/>
    <w:rsid w:val="00CC784A"/>
    <w:rsid w:val="00CC7CE8"/>
    <w:rsid w:val="00CC7DD9"/>
    <w:rsid w:val="00CC7FC1"/>
    <w:rsid w:val="00CD0484"/>
    <w:rsid w:val="00CD0755"/>
    <w:rsid w:val="00CD081E"/>
    <w:rsid w:val="00CD0EAD"/>
    <w:rsid w:val="00CD1A6E"/>
    <w:rsid w:val="00CD1A9A"/>
    <w:rsid w:val="00CD1D32"/>
    <w:rsid w:val="00CD22A0"/>
    <w:rsid w:val="00CD2A2B"/>
    <w:rsid w:val="00CD2DF7"/>
    <w:rsid w:val="00CD30F7"/>
    <w:rsid w:val="00CD4337"/>
    <w:rsid w:val="00CD485F"/>
    <w:rsid w:val="00CD493C"/>
    <w:rsid w:val="00CD4942"/>
    <w:rsid w:val="00CD4AFE"/>
    <w:rsid w:val="00CD55E7"/>
    <w:rsid w:val="00CD57B6"/>
    <w:rsid w:val="00CD5916"/>
    <w:rsid w:val="00CD5972"/>
    <w:rsid w:val="00CD6532"/>
    <w:rsid w:val="00CD664A"/>
    <w:rsid w:val="00CD6E17"/>
    <w:rsid w:val="00CD73F7"/>
    <w:rsid w:val="00CD74EF"/>
    <w:rsid w:val="00CD752F"/>
    <w:rsid w:val="00CD7870"/>
    <w:rsid w:val="00CE0537"/>
    <w:rsid w:val="00CE0A4E"/>
    <w:rsid w:val="00CE0FD0"/>
    <w:rsid w:val="00CE148B"/>
    <w:rsid w:val="00CE203C"/>
    <w:rsid w:val="00CE2296"/>
    <w:rsid w:val="00CE28C8"/>
    <w:rsid w:val="00CE28E9"/>
    <w:rsid w:val="00CE2ACD"/>
    <w:rsid w:val="00CE2DCB"/>
    <w:rsid w:val="00CE2DF4"/>
    <w:rsid w:val="00CE317D"/>
    <w:rsid w:val="00CE373B"/>
    <w:rsid w:val="00CE3E06"/>
    <w:rsid w:val="00CE439B"/>
    <w:rsid w:val="00CE504F"/>
    <w:rsid w:val="00CE5268"/>
    <w:rsid w:val="00CE5BB3"/>
    <w:rsid w:val="00CE5F2A"/>
    <w:rsid w:val="00CE6101"/>
    <w:rsid w:val="00CE6B9D"/>
    <w:rsid w:val="00CE7284"/>
    <w:rsid w:val="00CE75AD"/>
    <w:rsid w:val="00CE7D20"/>
    <w:rsid w:val="00CF0419"/>
    <w:rsid w:val="00CF0896"/>
    <w:rsid w:val="00CF0C2E"/>
    <w:rsid w:val="00CF1151"/>
    <w:rsid w:val="00CF121A"/>
    <w:rsid w:val="00CF1921"/>
    <w:rsid w:val="00CF2201"/>
    <w:rsid w:val="00CF2405"/>
    <w:rsid w:val="00CF24E9"/>
    <w:rsid w:val="00CF2FBD"/>
    <w:rsid w:val="00CF3104"/>
    <w:rsid w:val="00CF32A7"/>
    <w:rsid w:val="00CF33D5"/>
    <w:rsid w:val="00CF3490"/>
    <w:rsid w:val="00CF3A99"/>
    <w:rsid w:val="00CF3F45"/>
    <w:rsid w:val="00CF4580"/>
    <w:rsid w:val="00CF4737"/>
    <w:rsid w:val="00CF4C70"/>
    <w:rsid w:val="00CF4E0A"/>
    <w:rsid w:val="00CF50E8"/>
    <w:rsid w:val="00CF56D7"/>
    <w:rsid w:val="00CF581A"/>
    <w:rsid w:val="00CF5AB2"/>
    <w:rsid w:val="00CF655F"/>
    <w:rsid w:val="00CF66E3"/>
    <w:rsid w:val="00CF6D3D"/>
    <w:rsid w:val="00CF7288"/>
    <w:rsid w:val="00CF731A"/>
    <w:rsid w:val="00CF7553"/>
    <w:rsid w:val="00CF7611"/>
    <w:rsid w:val="00CF7649"/>
    <w:rsid w:val="00CF7657"/>
    <w:rsid w:val="00CF7850"/>
    <w:rsid w:val="00D003C3"/>
    <w:rsid w:val="00D00435"/>
    <w:rsid w:val="00D004EC"/>
    <w:rsid w:val="00D00844"/>
    <w:rsid w:val="00D00AB6"/>
    <w:rsid w:val="00D00CFD"/>
    <w:rsid w:val="00D012FE"/>
    <w:rsid w:val="00D02234"/>
    <w:rsid w:val="00D025DF"/>
    <w:rsid w:val="00D0262C"/>
    <w:rsid w:val="00D02679"/>
    <w:rsid w:val="00D02C47"/>
    <w:rsid w:val="00D02E5A"/>
    <w:rsid w:val="00D03132"/>
    <w:rsid w:val="00D03218"/>
    <w:rsid w:val="00D03963"/>
    <w:rsid w:val="00D04ADE"/>
    <w:rsid w:val="00D05617"/>
    <w:rsid w:val="00D05BB9"/>
    <w:rsid w:val="00D05E3C"/>
    <w:rsid w:val="00D061CC"/>
    <w:rsid w:val="00D062D1"/>
    <w:rsid w:val="00D066D4"/>
    <w:rsid w:val="00D066DC"/>
    <w:rsid w:val="00D06B23"/>
    <w:rsid w:val="00D070A6"/>
    <w:rsid w:val="00D074CF"/>
    <w:rsid w:val="00D0763C"/>
    <w:rsid w:val="00D10415"/>
    <w:rsid w:val="00D10BBA"/>
    <w:rsid w:val="00D11707"/>
    <w:rsid w:val="00D118B2"/>
    <w:rsid w:val="00D11954"/>
    <w:rsid w:val="00D11BA8"/>
    <w:rsid w:val="00D11FAE"/>
    <w:rsid w:val="00D1265D"/>
    <w:rsid w:val="00D12797"/>
    <w:rsid w:val="00D1290D"/>
    <w:rsid w:val="00D1320A"/>
    <w:rsid w:val="00D13495"/>
    <w:rsid w:val="00D134C9"/>
    <w:rsid w:val="00D13A09"/>
    <w:rsid w:val="00D13A29"/>
    <w:rsid w:val="00D13A9B"/>
    <w:rsid w:val="00D13E43"/>
    <w:rsid w:val="00D1483D"/>
    <w:rsid w:val="00D14B99"/>
    <w:rsid w:val="00D14DCF"/>
    <w:rsid w:val="00D14F30"/>
    <w:rsid w:val="00D15313"/>
    <w:rsid w:val="00D1569A"/>
    <w:rsid w:val="00D157E8"/>
    <w:rsid w:val="00D15D1C"/>
    <w:rsid w:val="00D15F32"/>
    <w:rsid w:val="00D16CC5"/>
    <w:rsid w:val="00D16D75"/>
    <w:rsid w:val="00D16DED"/>
    <w:rsid w:val="00D16E39"/>
    <w:rsid w:val="00D17CC2"/>
    <w:rsid w:val="00D200B6"/>
    <w:rsid w:val="00D20694"/>
    <w:rsid w:val="00D207A0"/>
    <w:rsid w:val="00D20DDA"/>
    <w:rsid w:val="00D211DD"/>
    <w:rsid w:val="00D21348"/>
    <w:rsid w:val="00D21851"/>
    <w:rsid w:val="00D21935"/>
    <w:rsid w:val="00D219EC"/>
    <w:rsid w:val="00D21C62"/>
    <w:rsid w:val="00D22E1A"/>
    <w:rsid w:val="00D232E6"/>
    <w:rsid w:val="00D237DD"/>
    <w:rsid w:val="00D237F9"/>
    <w:rsid w:val="00D2388A"/>
    <w:rsid w:val="00D23B74"/>
    <w:rsid w:val="00D23BF9"/>
    <w:rsid w:val="00D23C10"/>
    <w:rsid w:val="00D23DF3"/>
    <w:rsid w:val="00D24266"/>
    <w:rsid w:val="00D24B28"/>
    <w:rsid w:val="00D25170"/>
    <w:rsid w:val="00D2533C"/>
    <w:rsid w:val="00D25642"/>
    <w:rsid w:val="00D258DB"/>
    <w:rsid w:val="00D2599B"/>
    <w:rsid w:val="00D25BC0"/>
    <w:rsid w:val="00D2629B"/>
    <w:rsid w:val="00D26780"/>
    <w:rsid w:val="00D274E9"/>
    <w:rsid w:val="00D277CF"/>
    <w:rsid w:val="00D279B7"/>
    <w:rsid w:val="00D27A2A"/>
    <w:rsid w:val="00D27DE3"/>
    <w:rsid w:val="00D3008A"/>
    <w:rsid w:val="00D305EE"/>
    <w:rsid w:val="00D30F94"/>
    <w:rsid w:val="00D312EE"/>
    <w:rsid w:val="00D314EC"/>
    <w:rsid w:val="00D31F9D"/>
    <w:rsid w:val="00D32471"/>
    <w:rsid w:val="00D32920"/>
    <w:rsid w:val="00D32CD3"/>
    <w:rsid w:val="00D3307D"/>
    <w:rsid w:val="00D3308B"/>
    <w:rsid w:val="00D3357B"/>
    <w:rsid w:val="00D335A6"/>
    <w:rsid w:val="00D33F23"/>
    <w:rsid w:val="00D3442C"/>
    <w:rsid w:val="00D348A9"/>
    <w:rsid w:val="00D34D59"/>
    <w:rsid w:val="00D34EFF"/>
    <w:rsid w:val="00D351B7"/>
    <w:rsid w:val="00D354AE"/>
    <w:rsid w:val="00D35644"/>
    <w:rsid w:val="00D3578B"/>
    <w:rsid w:val="00D35ABF"/>
    <w:rsid w:val="00D35C66"/>
    <w:rsid w:val="00D35C74"/>
    <w:rsid w:val="00D3661B"/>
    <w:rsid w:val="00D36624"/>
    <w:rsid w:val="00D36CCD"/>
    <w:rsid w:val="00D3701A"/>
    <w:rsid w:val="00D372FD"/>
    <w:rsid w:val="00D37B3C"/>
    <w:rsid w:val="00D37D56"/>
    <w:rsid w:val="00D40610"/>
    <w:rsid w:val="00D40728"/>
    <w:rsid w:val="00D40D7C"/>
    <w:rsid w:val="00D411F9"/>
    <w:rsid w:val="00D415A9"/>
    <w:rsid w:val="00D4176F"/>
    <w:rsid w:val="00D41A4B"/>
    <w:rsid w:val="00D41BDC"/>
    <w:rsid w:val="00D41F69"/>
    <w:rsid w:val="00D420A4"/>
    <w:rsid w:val="00D42487"/>
    <w:rsid w:val="00D42555"/>
    <w:rsid w:val="00D42E6E"/>
    <w:rsid w:val="00D43036"/>
    <w:rsid w:val="00D437B5"/>
    <w:rsid w:val="00D43AE3"/>
    <w:rsid w:val="00D44A20"/>
    <w:rsid w:val="00D44AD9"/>
    <w:rsid w:val="00D44B02"/>
    <w:rsid w:val="00D44C25"/>
    <w:rsid w:val="00D44E85"/>
    <w:rsid w:val="00D4555F"/>
    <w:rsid w:val="00D455BA"/>
    <w:rsid w:val="00D458D2"/>
    <w:rsid w:val="00D46086"/>
    <w:rsid w:val="00D4608C"/>
    <w:rsid w:val="00D46602"/>
    <w:rsid w:val="00D4673C"/>
    <w:rsid w:val="00D46C0F"/>
    <w:rsid w:val="00D470E4"/>
    <w:rsid w:val="00D4714C"/>
    <w:rsid w:val="00D47161"/>
    <w:rsid w:val="00D4785C"/>
    <w:rsid w:val="00D47948"/>
    <w:rsid w:val="00D47C60"/>
    <w:rsid w:val="00D50330"/>
    <w:rsid w:val="00D507D3"/>
    <w:rsid w:val="00D5147F"/>
    <w:rsid w:val="00D5153C"/>
    <w:rsid w:val="00D52131"/>
    <w:rsid w:val="00D52F22"/>
    <w:rsid w:val="00D531AF"/>
    <w:rsid w:val="00D5323B"/>
    <w:rsid w:val="00D535E7"/>
    <w:rsid w:val="00D53B0D"/>
    <w:rsid w:val="00D53B1F"/>
    <w:rsid w:val="00D5403B"/>
    <w:rsid w:val="00D54192"/>
    <w:rsid w:val="00D542B7"/>
    <w:rsid w:val="00D54615"/>
    <w:rsid w:val="00D54C64"/>
    <w:rsid w:val="00D556E7"/>
    <w:rsid w:val="00D55786"/>
    <w:rsid w:val="00D55C8D"/>
    <w:rsid w:val="00D560D5"/>
    <w:rsid w:val="00D5654C"/>
    <w:rsid w:val="00D56848"/>
    <w:rsid w:val="00D5708C"/>
    <w:rsid w:val="00D5714A"/>
    <w:rsid w:val="00D571F6"/>
    <w:rsid w:val="00D57248"/>
    <w:rsid w:val="00D57772"/>
    <w:rsid w:val="00D5782D"/>
    <w:rsid w:val="00D57ECB"/>
    <w:rsid w:val="00D57FAE"/>
    <w:rsid w:val="00D60273"/>
    <w:rsid w:val="00D60693"/>
    <w:rsid w:val="00D608EE"/>
    <w:rsid w:val="00D60ABC"/>
    <w:rsid w:val="00D610E5"/>
    <w:rsid w:val="00D611D0"/>
    <w:rsid w:val="00D61536"/>
    <w:rsid w:val="00D61AEB"/>
    <w:rsid w:val="00D61C5F"/>
    <w:rsid w:val="00D61F63"/>
    <w:rsid w:val="00D6228A"/>
    <w:rsid w:val="00D6230F"/>
    <w:rsid w:val="00D6251C"/>
    <w:rsid w:val="00D627E1"/>
    <w:rsid w:val="00D62B75"/>
    <w:rsid w:val="00D62EF0"/>
    <w:rsid w:val="00D631CB"/>
    <w:rsid w:val="00D6321B"/>
    <w:rsid w:val="00D638F1"/>
    <w:rsid w:val="00D6397D"/>
    <w:rsid w:val="00D63C5D"/>
    <w:rsid w:val="00D63D79"/>
    <w:rsid w:val="00D64A51"/>
    <w:rsid w:val="00D650D2"/>
    <w:rsid w:val="00D65304"/>
    <w:rsid w:val="00D65D8E"/>
    <w:rsid w:val="00D666D2"/>
    <w:rsid w:val="00D666F5"/>
    <w:rsid w:val="00D6678B"/>
    <w:rsid w:val="00D6683E"/>
    <w:rsid w:val="00D66900"/>
    <w:rsid w:val="00D66CE8"/>
    <w:rsid w:val="00D67616"/>
    <w:rsid w:val="00D6798F"/>
    <w:rsid w:val="00D67ED8"/>
    <w:rsid w:val="00D704DD"/>
    <w:rsid w:val="00D707DE"/>
    <w:rsid w:val="00D709C8"/>
    <w:rsid w:val="00D71806"/>
    <w:rsid w:val="00D7240A"/>
    <w:rsid w:val="00D72CA6"/>
    <w:rsid w:val="00D7311F"/>
    <w:rsid w:val="00D733EE"/>
    <w:rsid w:val="00D737D9"/>
    <w:rsid w:val="00D741B8"/>
    <w:rsid w:val="00D746B2"/>
    <w:rsid w:val="00D74B17"/>
    <w:rsid w:val="00D7502C"/>
    <w:rsid w:val="00D750E0"/>
    <w:rsid w:val="00D7515A"/>
    <w:rsid w:val="00D75713"/>
    <w:rsid w:val="00D7571A"/>
    <w:rsid w:val="00D75765"/>
    <w:rsid w:val="00D75C2C"/>
    <w:rsid w:val="00D76698"/>
    <w:rsid w:val="00D7679D"/>
    <w:rsid w:val="00D77582"/>
    <w:rsid w:val="00D77C9D"/>
    <w:rsid w:val="00D80101"/>
    <w:rsid w:val="00D80594"/>
    <w:rsid w:val="00D8068D"/>
    <w:rsid w:val="00D81B05"/>
    <w:rsid w:val="00D81FB8"/>
    <w:rsid w:val="00D820CA"/>
    <w:rsid w:val="00D8222C"/>
    <w:rsid w:val="00D82231"/>
    <w:rsid w:val="00D829FC"/>
    <w:rsid w:val="00D83E2D"/>
    <w:rsid w:val="00D8443C"/>
    <w:rsid w:val="00D84516"/>
    <w:rsid w:val="00D845FA"/>
    <w:rsid w:val="00D84C53"/>
    <w:rsid w:val="00D84ED5"/>
    <w:rsid w:val="00D84F95"/>
    <w:rsid w:val="00D851A8"/>
    <w:rsid w:val="00D858C8"/>
    <w:rsid w:val="00D85C4A"/>
    <w:rsid w:val="00D85DB8"/>
    <w:rsid w:val="00D8612A"/>
    <w:rsid w:val="00D86648"/>
    <w:rsid w:val="00D875E5"/>
    <w:rsid w:val="00D87983"/>
    <w:rsid w:val="00D87B5B"/>
    <w:rsid w:val="00D90031"/>
    <w:rsid w:val="00D90285"/>
    <w:rsid w:val="00D903AD"/>
    <w:rsid w:val="00D9065A"/>
    <w:rsid w:val="00D90CFD"/>
    <w:rsid w:val="00D91372"/>
    <w:rsid w:val="00D919E3"/>
    <w:rsid w:val="00D91CA3"/>
    <w:rsid w:val="00D92011"/>
    <w:rsid w:val="00D9203D"/>
    <w:rsid w:val="00D920CD"/>
    <w:rsid w:val="00D9214B"/>
    <w:rsid w:val="00D92798"/>
    <w:rsid w:val="00D92924"/>
    <w:rsid w:val="00D92D90"/>
    <w:rsid w:val="00D9315D"/>
    <w:rsid w:val="00D93592"/>
    <w:rsid w:val="00D93644"/>
    <w:rsid w:val="00D93BB4"/>
    <w:rsid w:val="00D94911"/>
    <w:rsid w:val="00D94C4D"/>
    <w:rsid w:val="00D94F87"/>
    <w:rsid w:val="00D9536D"/>
    <w:rsid w:val="00D9538D"/>
    <w:rsid w:val="00D95972"/>
    <w:rsid w:val="00D95BD6"/>
    <w:rsid w:val="00D95D4B"/>
    <w:rsid w:val="00D95FBF"/>
    <w:rsid w:val="00D96F2F"/>
    <w:rsid w:val="00D96F81"/>
    <w:rsid w:val="00D97042"/>
    <w:rsid w:val="00D970CC"/>
    <w:rsid w:val="00D977E5"/>
    <w:rsid w:val="00D97A52"/>
    <w:rsid w:val="00DA0097"/>
    <w:rsid w:val="00DA01C6"/>
    <w:rsid w:val="00DA0368"/>
    <w:rsid w:val="00DA05A7"/>
    <w:rsid w:val="00DA0E4C"/>
    <w:rsid w:val="00DA0E7E"/>
    <w:rsid w:val="00DA1537"/>
    <w:rsid w:val="00DA203C"/>
    <w:rsid w:val="00DA2045"/>
    <w:rsid w:val="00DA23F4"/>
    <w:rsid w:val="00DA24C7"/>
    <w:rsid w:val="00DA25A4"/>
    <w:rsid w:val="00DA25B9"/>
    <w:rsid w:val="00DA3190"/>
    <w:rsid w:val="00DA322D"/>
    <w:rsid w:val="00DA36BB"/>
    <w:rsid w:val="00DA3FAA"/>
    <w:rsid w:val="00DA3FCA"/>
    <w:rsid w:val="00DA469A"/>
    <w:rsid w:val="00DA4BF4"/>
    <w:rsid w:val="00DA4BFF"/>
    <w:rsid w:val="00DA4C10"/>
    <w:rsid w:val="00DA4CC0"/>
    <w:rsid w:val="00DA50BA"/>
    <w:rsid w:val="00DA5117"/>
    <w:rsid w:val="00DA6A0A"/>
    <w:rsid w:val="00DA71B8"/>
    <w:rsid w:val="00DA76D9"/>
    <w:rsid w:val="00DA780C"/>
    <w:rsid w:val="00DB06BA"/>
    <w:rsid w:val="00DB0A7D"/>
    <w:rsid w:val="00DB0C5D"/>
    <w:rsid w:val="00DB1A86"/>
    <w:rsid w:val="00DB1B0E"/>
    <w:rsid w:val="00DB1D1D"/>
    <w:rsid w:val="00DB203A"/>
    <w:rsid w:val="00DB207E"/>
    <w:rsid w:val="00DB21CF"/>
    <w:rsid w:val="00DB29B0"/>
    <w:rsid w:val="00DB2A24"/>
    <w:rsid w:val="00DB2CFB"/>
    <w:rsid w:val="00DB3271"/>
    <w:rsid w:val="00DB32F3"/>
    <w:rsid w:val="00DB34C0"/>
    <w:rsid w:val="00DB35C2"/>
    <w:rsid w:val="00DB376E"/>
    <w:rsid w:val="00DB3D4D"/>
    <w:rsid w:val="00DB3FBD"/>
    <w:rsid w:val="00DB422F"/>
    <w:rsid w:val="00DB42AC"/>
    <w:rsid w:val="00DB43B6"/>
    <w:rsid w:val="00DB4533"/>
    <w:rsid w:val="00DB4A30"/>
    <w:rsid w:val="00DB4AFF"/>
    <w:rsid w:val="00DB547B"/>
    <w:rsid w:val="00DB5EDA"/>
    <w:rsid w:val="00DB5FF5"/>
    <w:rsid w:val="00DB6250"/>
    <w:rsid w:val="00DB6441"/>
    <w:rsid w:val="00DB6D71"/>
    <w:rsid w:val="00DB7047"/>
    <w:rsid w:val="00DB739B"/>
    <w:rsid w:val="00DB7795"/>
    <w:rsid w:val="00DC04B1"/>
    <w:rsid w:val="00DC0A10"/>
    <w:rsid w:val="00DC0A80"/>
    <w:rsid w:val="00DC0EDF"/>
    <w:rsid w:val="00DC11A1"/>
    <w:rsid w:val="00DC1772"/>
    <w:rsid w:val="00DC1912"/>
    <w:rsid w:val="00DC1985"/>
    <w:rsid w:val="00DC1A9C"/>
    <w:rsid w:val="00DC1AF3"/>
    <w:rsid w:val="00DC1EAD"/>
    <w:rsid w:val="00DC20DA"/>
    <w:rsid w:val="00DC214A"/>
    <w:rsid w:val="00DC230C"/>
    <w:rsid w:val="00DC2664"/>
    <w:rsid w:val="00DC2699"/>
    <w:rsid w:val="00DC278D"/>
    <w:rsid w:val="00DC27A9"/>
    <w:rsid w:val="00DC2809"/>
    <w:rsid w:val="00DC29EA"/>
    <w:rsid w:val="00DC2F06"/>
    <w:rsid w:val="00DC3272"/>
    <w:rsid w:val="00DC3618"/>
    <w:rsid w:val="00DC3C3E"/>
    <w:rsid w:val="00DC45D3"/>
    <w:rsid w:val="00DC47F8"/>
    <w:rsid w:val="00DC4ECD"/>
    <w:rsid w:val="00DC5035"/>
    <w:rsid w:val="00DC51B1"/>
    <w:rsid w:val="00DC554A"/>
    <w:rsid w:val="00DC55D0"/>
    <w:rsid w:val="00DC5651"/>
    <w:rsid w:val="00DC59E6"/>
    <w:rsid w:val="00DC5A4A"/>
    <w:rsid w:val="00DC5A7F"/>
    <w:rsid w:val="00DC5BE1"/>
    <w:rsid w:val="00DC628A"/>
    <w:rsid w:val="00DC62E6"/>
    <w:rsid w:val="00DC6303"/>
    <w:rsid w:val="00DC6C5C"/>
    <w:rsid w:val="00DC72C1"/>
    <w:rsid w:val="00DC7D26"/>
    <w:rsid w:val="00DD077C"/>
    <w:rsid w:val="00DD0FA1"/>
    <w:rsid w:val="00DD1109"/>
    <w:rsid w:val="00DD13E1"/>
    <w:rsid w:val="00DD1446"/>
    <w:rsid w:val="00DD1734"/>
    <w:rsid w:val="00DD2345"/>
    <w:rsid w:val="00DD25B7"/>
    <w:rsid w:val="00DD2836"/>
    <w:rsid w:val="00DD2D72"/>
    <w:rsid w:val="00DD2E46"/>
    <w:rsid w:val="00DD3331"/>
    <w:rsid w:val="00DD38F1"/>
    <w:rsid w:val="00DD3B1D"/>
    <w:rsid w:val="00DD3D8C"/>
    <w:rsid w:val="00DD42AB"/>
    <w:rsid w:val="00DD46A7"/>
    <w:rsid w:val="00DD4A53"/>
    <w:rsid w:val="00DD4C94"/>
    <w:rsid w:val="00DD4FE1"/>
    <w:rsid w:val="00DD524E"/>
    <w:rsid w:val="00DD54B8"/>
    <w:rsid w:val="00DD57EC"/>
    <w:rsid w:val="00DD58C3"/>
    <w:rsid w:val="00DD59C8"/>
    <w:rsid w:val="00DD5A4D"/>
    <w:rsid w:val="00DD5C36"/>
    <w:rsid w:val="00DD6790"/>
    <w:rsid w:val="00DD6AB6"/>
    <w:rsid w:val="00DD6C37"/>
    <w:rsid w:val="00DD6C50"/>
    <w:rsid w:val="00DD787D"/>
    <w:rsid w:val="00DD790B"/>
    <w:rsid w:val="00DD7AD0"/>
    <w:rsid w:val="00DD7EB0"/>
    <w:rsid w:val="00DE027B"/>
    <w:rsid w:val="00DE044C"/>
    <w:rsid w:val="00DE049C"/>
    <w:rsid w:val="00DE049D"/>
    <w:rsid w:val="00DE076A"/>
    <w:rsid w:val="00DE0792"/>
    <w:rsid w:val="00DE0D0F"/>
    <w:rsid w:val="00DE0D59"/>
    <w:rsid w:val="00DE110C"/>
    <w:rsid w:val="00DE11BF"/>
    <w:rsid w:val="00DE1850"/>
    <w:rsid w:val="00DE29E1"/>
    <w:rsid w:val="00DE2BA7"/>
    <w:rsid w:val="00DE2C3D"/>
    <w:rsid w:val="00DE325F"/>
    <w:rsid w:val="00DE3A11"/>
    <w:rsid w:val="00DE49BE"/>
    <w:rsid w:val="00DE50B7"/>
    <w:rsid w:val="00DE5152"/>
    <w:rsid w:val="00DE53D3"/>
    <w:rsid w:val="00DE5426"/>
    <w:rsid w:val="00DE5BBD"/>
    <w:rsid w:val="00DE5CFE"/>
    <w:rsid w:val="00DE62B7"/>
    <w:rsid w:val="00DE65E6"/>
    <w:rsid w:val="00DE6AE4"/>
    <w:rsid w:val="00DE70F1"/>
    <w:rsid w:val="00DE7370"/>
    <w:rsid w:val="00DE7D3F"/>
    <w:rsid w:val="00DF0248"/>
    <w:rsid w:val="00DF051C"/>
    <w:rsid w:val="00DF0532"/>
    <w:rsid w:val="00DF0993"/>
    <w:rsid w:val="00DF10F3"/>
    <w:rsid w:val="00DF12AA"/>
    <w:rsid w:val="00DF1BDC"/>
    <w:rsid w:val="00DF1C44"/>
    <w:rsid w:val="00DF213E"/>
    <w:rsid w:val="00DF240B"/>
    <w:rsid w:val="00DF25DA"/>
    <w:rsid w:val="00DF313C"/>
    <w:rsid w:val="00DF34C9"/>
    <w:rsid w:val="00DF3587"/>
    <w:rsid w:val="00DF4210"/>
    <w:rsid w:val="00DF4329"/>
    <w:rsid w:val="00DF465A"/>
    <w:rsid w:val="00DF4887"/>
    <w:rsid w:val="00DF4E52"/>
    <w:rsid w:val="00DF4FF1"/>
    <w:rsid w:val="00DF567C"/>
    <w:rsid w:val="00DF5CAC"/>
    <w:rsid w:val="00DF5E5A"/>
    <w:rsid w:val="00DF5F21"/>
    <w:rsid w:val="00DF6267"/>
    <w:rsid w:val="00DF6614"/>
    <w:rsid w:val="00DF6684"/>
    <w:rsid w:val="00DF6839"/>
    <w:rsid w:val="00DF6C3D"/>
    <w:rsid w:val="00DF6CC5"/>
    <w:rsid w:val="00DF6DB9"/>
    <w:rsid w:val="00DF7021"/>
    <w:rsid w:val="00DF7C89"/>
    <w:rsid w:val="00E00269"/>
    <w:rsid w:val="00E0056C"/>
    <w:rsid w:val="00E009C9"/>
    <w:rsid w:val="00E00C19"/>
    <w:rsid w:val="00E01A89"/>
    <w:rsid w:val="00E01AD2"/>
    <w:rsid w:val="00E01E86"/>
    <w:rsid w:val="00E01E8F"/>
    <w:rsid w:val="00E0201B"/>
    <w:rsid w:val="00E023B9"/>
    <w:rsid w:val="00E02E6C"/>
    <w:rsid w:val="00E032AF"/>
    <w:rsid w:val="00E03355"/>
    <w:rsid w:val="00E03386"/>
    <w:rsid w:val="00E033B7"/>
    <w:rsid w:val="00E03E62"/>
    <w:rsid w:val="00E042E4"/>
    <w:rsid w:val="00E04BE6"/>
    <w:rsid w:val="00E04C5D"/>
    <w:rsid w:val="00E04DCA"/>
    <w:rsid w:val="00E04F51"/>
    <w:rsid w:val="00E05101"/>
    <w:rsid w:val="00E05B54"/>
    <w:rsid w:val="00E05E00"/>
    <w:rsid w:val="00E069E0"/>
    <w:rsid w:val="00E06E01"/>
    <w:rsid w:val="00E070C1"/>
    <w:rsid w:val="00E07454"/>
    <w:rsid w:val="00E07576"/>
    <w:rsid w:val="00E07AF9"/>
    <w:rsid w:val="00E103BC"/>
    <w:rsid w:val="00E109B2"/>
    <w:rsid w:val="00E10E40"/>
    <w:rsid w:val="00E10FA9"/>
    <w:rsid w:val="00E11236"/>
    <w:rsid w:val="00E115AE"/>
    <w:rsid w:val="00E117DC"/>
    <w:rsid w:val="00E118AF"/>
    <w:rsid w:val="00E11B42"/>
    <w:rsid w:val="00E11CE4"/>
    <w:rsid w:val="00E127B1"/>
    <w:rsid w:val="00E12BB8"/>
    <w:rsid w:val="00E12C37"/>
    <w:rsid w:val="00E13176"/>
    <w:rsid w:val="00E13278"/>
    <w:rsid w:val="00E134AA"/>
    <w:rsid w:val="00E135CD"/>
    <w:rsid w:val="00E13621"/>
    <w:rsid w:val="00E13B33"/>
    <w:rsid w:val="00E13F00"/>
    <w:rsid w:val="00E14820"/>
    <w:rsid w:val="00E15701"/>
    <w:rsid w:val="00E15F4A"/>
    <w:rsid w:val="00E16078"/>
    <w:rsid w:val="00E162CD"/>
    <w:rsid w:val="00E16769"/>
    <w:rsid w:val="00E169D6"/>
    <w:rsid w:val="00E17593"/>
    <w:rsid w:val="00E17798"/>
    <w:rsid w:val="00E17AE7"/>
    <w:rsid w:val="00E17D1B"/>
    <w:rsid w:val="00E17E0F"/>
    <w:rsid w:val="00E201DF"/>
    <w:rsid w:val="00E20397"/>
    <w:rsid w:val="00E20514"/>
    <w:rsid w:val="00E20C3C"/>
    <w:rsid w:val="00E20F58"/>
    <w:rsid w:val="00E21388"/>
    <w:rsid w:val="00E2149A"/>
    <w:rsid w:val="00E21A4C"/>
    <w:rsid w:val="00E21AE6"/>
    <w:rsid w:val="00E21CC5"/>
    <w:rsid w:val="00E224B3"/>
    <w:rsid w:val="00E22820"/>
    <w:rsid w:val="00E22CFC"/>
    <w:rsid w:val="00E22FF4"/>
    <w:rsid w:val="00E23824"/>
    <w:rsid w:val="00E23965"/>
    <w:rsid w:val="00E23D80"/>
    <w:rsid w:val="00E23FD1"/>
    <w:rsid w:val="00E24029"/>
    <w:rsid w:val="00E24086"/>
    <w:rsid w:val="00E24795"/>
    <w:rsid w:val="00E248EC"/>
    <w:rsid w:val="00E24AC1"/>
    <w:rsid w:val="00E24F6A"/>
    <w:rsid w:val="00E25316"/>
    <w:rsid w:val="00E25650"/>
    <w:rsid w:val="00E25914"/>
    <w:rsid w:val="00E25BF4"/>
    <w:rsid w:val="00E25EA5"/>
    <w:rsid w:val="00E25EBA"/>
    <w:rsid w:val="00E26099"/>
    <w:rsid w:val="00E26634"/>
    <w:rsid w:val="00E26A1B"/>
    <w:rsid w:val="00E27036"/>
    <w:rsid w:val="00E270E7"/>
    <w:rsid w:val="00E270F9"/>
    <w:rsid w:val="00E27822"/>
    <w:rsid w:val="00E27B79"/>
    <w:rsid w:val="00E27DF0"/>
    <w:rsid w:val="00E302F6"/>
    <w:rsid w:val="00E30967"/>
    <w:rsid w:val="00E30B1C"/>
    <w:rsid w:val="00E30BE2"/>
    <w:rsid w:val="00E30BEE"/>
    <w:rsid w:val="00E3106B"/>
    <w:rsid w:val="00E31258"/>
    <w:rsid w:val="00E314CC"/>
    <w:rsid w:val="00E31853"/>
    <w:rsid w:val="00E31D3F"/>
    <w:rsid w:val="00E321B0"/>
    <w:rsid w:val="00E3231A"/>
    <w:rsid w:val="00E328D9"/>
    <w:rsid w:val="00E32DF9"/>
    <w:rsid w:val="00E33913"/>
    <w:rsid w:val="00E339D7"/>
    <w:rsid w:val="00E33A1B"/>
    <w:rsid w:val="00E33D3B"/>
    <w:rsid w:val="00E34699"/>
    <w:rsid w:val="00E346EA"/>
    <w:rsid w:val="00E34712"/>
    <w:rsid w:val="00E34B64"/>
    <w:rsid w:val="00E35389"/>
    <w:rsid w:val="00E35817"/>
    <w:rsid w:val="00E359AD"/>
    <w:rsid w:val="00E35D9B"/>
    <w:rsid w:val="00E36521"/>
    <w:rsid w:val="00E36745"/>
    <w:rsid w:val="00E36E4E"/>
    <w:rsid w:val="00E3702D"/>
    <w:rsid w:val="00E402E5"/>
    <w:rsid w:val="00E40B6E"/>
    <w:rsid w:val="00E40E65"/>
    <w:rsid w:val="00E417C8"/>
    <w:rsid w:val="00E4192E"/>
    <w:rsid w:val="00E41A5E"/>
    <w:rsid w:val="00E41AAF"/>
    <w:rsid w:val="00E4219B"/>
    <w:rsid w:val="00E4258D"/>
    <w:rsid w:val="00E42860"/>
    <w:rsid w:val="00E42C6B"/>
    <w:rsid w:val="00E42DC5"/>
    <w:rsid w:val="00E431B3"/>
    <w:rsid w:val="00E434AD"/>
    <w:rsid w:val="00E43A87"/>
    <w:rsid w:val="00E43E23"/>
    <w:rsid w:val="00E44065"/>
    <w:rsid w:val="00E4412D"/>
    <w:rsid w:val="00E44179"/>
    <w:rsid w:val="00E44480"/>
    <w:rsid w:val="00E44669"/>
    <w:rsid w:val="00E447A5"/>
    <w:rsid w:val="00E44B31"/>
    <w:rsid w:val="00E44CB2"/>
    <w:rsid w:val="00E44E76"/>
    <w:rsid w:val="00E45229"/>
    <w:rsid w:val="00E46DAC"/>
    <w:rsid w:val="00E46DAF"/>
    <w:rsid w:val="00E4737C"/>
    <w:rsid w:val="00E475B7"/>
    <w:rsid w:val="00E47D77"/>
    <w:rsid w:val="00E502D1"/>
    <w:rsid w:val="00E50568"/>
    <w:rsid w:val="00E50A50"/>
    <w:rsid w:val="00E50AF9"/>
    <w:rsid w:val="00E50B4C"/>
    <w:rsid w:val="00E5157E"/>
    <w:rsid w:val="00E51682"/>
    <w:rsid w:val="00E51749"/>
    <w:rsid w:val="00E51BDE"/>
    <w:rsid w:val="00E51FF3"/>
    <w:rsid w:val="00E529A9"/>
    <w:rsid w:val="00E52E98"/>
    <w:rsid w:val="00E52EC3"/>
    <w:rsid w:val="00E52EDA"/>
    <w:rsid w:val="00E5311E"/>
    <w:rsid w:val="00E53A38"/>
    <w:rsid w:val="00E54758"/>
    <w:rsid w:val="00E54769"/>
    <w:rsid w:val="00E54F79"/>
    <w:rsid w:val="00E5572A"/>
    <w:rsid w:val="00E5599B"/>
    <w:rsid w:val="00E55D54"/>
    <w:rsid w:val="00E56175"/>
    <w:rsid w:val="00E5640D"/>
    <w:rsid w:val="00E56A3C"/>
    <w:rsid w:val="00E56CCE"/>
    <w:rsid w:val="00E57001"/>
    <w:rsid w:val="00E572A5"/>
    <w:rsid w:val="00E57D93"/>
    <w:rsid w:val="00E600D3"/>
    <w:rsid w:val="00E6020F"/>
    <w:rsid w:val="00E60242"/>
    <w:rsid w:val="00E6056F"/>
    <w:rsid w:val="00E6079B"/>
    <w:rsid w:val="00E60CA1"/>
    <w:rsid w:val="00E60EBD"/>
    <w:rsid w:val="00E616AB"/>
    <w:rsid w:val="00E616AC"/>
    <w:rsid w:val="00E61D8C"/>
    <w:rsid w:val="00E62142"/>
    <w:rsid w:val="00E62168"/>
    <w:rsid w:val="00E62835"/>
    <w:rsid w:val="00E62ABE"/>
    <w:rsid w:val="00E62B60"/>
    <w:rsid w:val="00E62BB6"/>
    <w:rsid w:val="00E62DAC"/>
    <w:rsid w:val="00E634E7"/>
    <w:rsid w:val="00E6354B"/>
    <w:rsid w:val="00E63B64"/>
    <w:rsid w:val="00E63C09"/>
    <w:rsid w:val="00E63F0F"/>
    <w:rsid w:val="00E640B4"/>
    <w:rsid w:val="00E6469F"/>
    <w:rsid w:val="00E646D0"/>
    <w:rsid w:val="00E649C0"/>
    <w:rsid w:val="00E64B92"/>
    <w:rsid w:val="00E64F82"/>
    <w:rsid w:val="00E651BF"/>
    <w:rsid w:val="00E65462"/>
    <w:rsid w:val="00E65E0E"/>
    <w:rsid w:val="00E661BB"/>
    <w:rsid w:val="00E66AB0"/>
    <w:rsid w:val="00E66FF8"/>
    <w:rsid w:val="00E67322"/>
    <w:rsid w:val="00E70335"/>
    <w:rsid w:val="00E70440"/>
    <w:rsid w:val="00E7074D"/>
    <w:rsid w:val="00E7096A"/>
    <w:rsid w:val="00E709BC"/>
    <w:rsid w:val="00E70D73"/>
    <w:rsid w:val="00E70F6E"/>
    <w:rsid w:val="00E70FBF"/>
    <w:rsid w:val="00E71041"/>
    <w:rsid w:val="00E712E5"/>
    <w:rsid w:val="00E71AEF"/>
    <w:rsid w:val="00E721CF"/>
    <w:rsid w:val="00E724EC"/>
    <w:rsid w:val="00E7258D"/>
    <w:rsid w:val="00E72792"/>
    <w:rsid w:val="00E72D21"/>
    <w:rsid w:val="00E72F4E"/>
    <w:rsid w:val="00E735A7"/>
    <w:rsid w:val="00E73AAC"/>
    <w:rsid w:val="00E73D1A"/>
    <w:rsid w:val="00E74105"/>
    <w:rsid w:val="00E7429A"/>
    <w:rsid w:val="00E74863"/>
    <w:rsid w:val="00E749FF"/>
    <w:rsid w:val="00E74A58"/>
    <w:rsid w:val="00E74B79"/>
    <w:rsid w:val="00E74D77"/>
    <w:rsid w:val="00E755D9"/>
    <w:rsid w:val="00E75733"/>
    <w:rsid w:val="00E75FDC"/>
    <w:rsid w:val="00E76CAB"/>
    <w:rsid w:val="00E774D6"/>
    <w:rsid w:val="00E77738"/>
    <w:rsid w:val="00E77DA8"/>
    <w:rsid w:val="00E77EF9"/>
    <w:rsid w:val="00E808F4"/>
    <w:rsid w:val="00E80910"/>
    <w:rsid w:val="00E818BC"/>
    <w:rsid w:val="00E81A73"/>
    <w:rsid w:val="00E81C9B"/>
    <w:rsid w:val="00E82834"/>
    <w:rsid w:val="00E82BA3"/>
    <w:rsid w:val="00E82D17"/>
    <w:rsid w:val="00E8332C"/>
    <w:rsid w:val="00E83760"/>
    <w:rsid w:val="00E839D0"/>
    <w:rsid w:val="00E84BC5"/>
    <w:rsid w:val="00E859F7"/>
    <w:rsid w:val="00E85F71"/>
    <w:rsid w:val="00E872C7"/>
    <w:rsid w:val="00E872F7"/>
    <w:rsid w:val="00E87A42"/>
    <w:rsid w:val="00E87DC5"/>
    <w:rsid w:val="00E90F97"/>
    <w:rsid w:val="00E91148"/>
    <w:rsid w:val="00E91235"/>
    <w:rsid w:val="00E91458"/>
    <w:rsid w:val="00E91784"/>
    <w:rsid w:val="00E917FA"/>
    <w:rsid w:val="00E919B2"/>
    <w:rsid w:val="00E919B6"/>
    <w:rsid w:val="00E92095"/>
    <w:rsid w:val="00E923AB"/>
    <w:rsid w:val="00E92816"/>
    <w:rsid w:val="00E93894"/>
    <w:rsid w:val="00E93AA5"/>
    <w:rsid w:val="00E93EDB"/>
    <w:rsid w:val="00E93F48"/>
    <w:rsid w:val="00E93F9D"/>
    <w:rsid w:val="00E95773"/>
    <w:rsid w:val="00E95B49"/>
    <w:rsid w:val="00E95FDD"/>
    <w:rsid w:val="00E962B3"/>
    <w:rsid w:val="00E966AD"/>
    <w:rsid w:val="00E96D2D"/>
    <w:rsid w:val="00E96D42"/>
    <w:rsid w:val="00E974BB"/>
    <w:rsid w:val="00E97A2C"/>
    <w:rsid w:val="00E97B37"/>
    <w:rsid w:val="00E97E46"/>
    <w:rsid w:val="00EA00EB"/>
    <w:rsid w:val="00EA0542"/>
    <w:rsid w:val="00EA067E"/>
    <w:rsid w:val="00EA1950"/>
    <w:rsid w:val="00EA253C"/>
    <w:rsid w:val="00EA2650"/>
    <w:rsid w:val="00EA27B5"/>
    <w:rsid w:val="00EA2E4F"/>
    <w:rsid w:val="00EA2FEB"/>
    <w:rsid w:val="00EA3223"/>
    <w:rsid w:val="00EA3393"/>
    <w:rsid w:val="00EA352F"/>
    <w:rsid w:val="00EA39DC"/>
    <w:rsid w:val="00EA3F36"/>
    <w:rsid w:val="00EA40A4"/>
    <w:rsid w:val="00EA4764"/>
    <w:rsid w:val="00EA479F"/>
    <w:rsid w:val="00EA53F8"/>
    <w:rsid w:val="00EA5458"/>
    <w:rsid w:val="00EA55B2"/>
    <w:rsid w:val="00EA637C"/>
    <w:rsid w:val="00EA649B"/>
    <w:rsid w:val="00EA6793"/>
    <w:rsid w:val="00EA6A56"/>
    <w:rsid w:val="00EA6D2C"/>
    <w:rsid w:val="00EA7312"/>
    <w:rsid w:val="00EA7979"/>
    <w:rsid w:val="00EA7AC3"/>
    <w:rsid w:val="00EA7C8D"/>
    <w:rsid w:val="00EA7CDB"/>
    <w:rsid w:val="00EA7D37"/>
    <w:rsid w:val="00EA7E9F"/>
    <w:rsid w:val="00EB0077"/>
    <w:rsid w:val="00EB0812"/>
    <w:rsid w:val="00EB10D9"/>
    <w:rsid w:val="00EB1678"/>
    <w:rsid w:val="00EB18EE"/>
    <w:rsid w:val="00EB1F6D"/>
    <w:rsid w:val="00EB2287"/>
    <w:rsid w:val="00EB243C"/>
    <w:rsid w:val="00EB2808"/>
    <w:rsid w:val="00EB2B51"/>
    <w:rsid w:val="00EB2CAF"/>
    <w:rsid w:val="00EB3225"/>
    <w:rsid w:val="00EB3459"/>
    <w:rsid w:val="00EB3FDE"/>
    <w:rsid w:val="00EB4CB1"/>
    <w:rsid w:val="00EB4FF7"/>
    <w:rsid w:val="00EB5BC4"/>
    <w:rsid w:val="00EB5DA8"/>
    <w:rsid w:val="00EB5DBC"/>
    <w:rsid w:val="00EB63F8"/>
    <w:rsid w:val="00EB681B"/>
    <w:rsid w:val="00EB6EC7"/>
    <w:rsid w:val="00EB7090"/>
    <w:rsid w:val="00EB70CE"/>
    <w:rsid w:val="00EC02DA"/>
    <w:rsid w:val="00EC081A"/>
    <w:rsid w:val="00EC0A56"/>
    <w:rsid w:val="00EC0B3C"/>
    <w:rsid w:val="00EC0F4E"/>
    <w:rsid w:val="00EC10C7"/>
    <w:rsid w:val="00EC168B"/>
    <w:rsid w:val="00EC1ACB"/>
    <w:rsid w:val="00EC1F44"/>
    <w:rsid w:val="00EC22D9"/>
    <w:rsid w:val="00EC2421"/>
    <w:rsid w:val="00EC2437"/>
    <w:rsid w:val="00EC300C"/>
    <w:rsid w:val="00EC3507"/>
    <w:rsid w:val="00EC35D6"/>
    <w:rsid w:val="00EC35ED"/>
    <w:rsid w:val="00EC361A"/>
    <w:rsid w:val="00EC407D"/>
    <w:rsid w:val="00EC482A"/>
    <w:rsid w:val="00EC48C1"/>
    <w:rsid w:val="00EC4A62"/>
    <w:rsid w:val="00EC4A6C"/>
    <w:rsid w:val="00EC4EAD"/>
    <w:rsid w:val="00EC4F5E"/>
    <w:rsid w:val="00EC5B83"/>
    <w:rsid w:val="00EC6130"/>
    <w:rsid w:val="00EC6DD4"/>
    <w:rsid w:val="00EC6FF7"/>
    <w:rsid w:val="00EC7086"/>
    <w:rsid w:val="00EC754C"/>
    <w:rsid w:val="00EC76D1"/>
    <w:rsid w:val="00EC7C75"/>
    <w:rsid w:val="00ED092D"/>
    <w:rsid w:val="00ED0AA3"/>
    <w:rsid w:val="00ED0F9A"/>
    <w:rsid w:val="00ED162C"/>
    <w:rsid w:val="00ED1888"/>
    <w:rsid w:val="00ED1C51"/>
    <w:rsid w:val="00ED1F73"/>
    <w:rsid w:val="00ED1F91"/>
    <w:rsid w:val="00ED240B"/>
    <w:rsid w:val="00ED2AC7"/>
    <w:rsid w:val="00ED2F53"/>
    <w:rsid w:val="00ED324F"/>
    <w:rsid w:val="00ED3333"/>
    <w:rsid w:val="00ED3354"/>
    <w:rsid w:val="00ED36F7"/>
    <w:rsid w:val="00ED3A61"/>
    <w:rsid w:val="00ED3B87"/>
    <w:rsid w:val="00ED40D9"/>
    <w:rsid w:val="00ED4829"/>
    <w:rsid w:val="00ED4D5E"/>
    <w:rsid w:val="00ED4D8E"/>
    <w:rsid w:val="00ED5255"/>
    <w:rsid w:val="00ED5311"/>
    <w:rsid w:val="00ED5DDA"/>
    <w:rsid w:val="00ED5DDE"/>
    <w:rsid w:val="00ED60C6"/>
    <w:rsid w:val="00ED6BD4"/>
    <w:rsid w:val="00ED6EC6"/>
    <w:rsid w:val="00ED7823"/>
    <w:rsid w:val="00ED7DA8"/>
    <w:rsid w:val="00EE0512"/>
    <w:rsid w:val="00EE0B5F"/>
    <w:rsid w:val="00EE0E7B"/>
    <w:rsid w:val="00EE1310"/>
    <w:rsid w:val="00EE142E"/>
    <w:rsid w:val="00EE14A1"/>
    <w:rsid w:val="00EE165E"/>
    <w:rsid w:val="00EE170E"/>
    <w:rsid w:val="00EE1825"/>
    <w:rsid w:val="00EE1C86"/>
    <w:rsid w:val="00EE1CB9"/>
    <w:rsid w:val="00EE1E2E"/>
    <w:rsid w:val="00EE1F07"/>
    <w:rsid w:val="00EE1F3E"/>
    <w:rsid w:val="00EE27E2"/>
    <w:rsid w:val="00EE2A06"/>
    <w:rsid w:val="00EE3037"/>
    <w:rsid w:val="00EE320D"/>
    <w:rsid w:val="00EE3228"/>
    <w:rsid w:val="00EE3C00"/>
    <w:rsid w:val="00EE44E0"/>
    <w:rsid w:val="00EE47A4"/>
    <w:rsid w:val="00EE47B1"/>
    <w:rsid w:val="00EE4914"/>
    <w:rsid w:val="00EE4B7F"/>
    <w:rsid w:val="00EE4BB1"/>
    <w:rsid w:val="00EE4F36"/>
    <w:rsid w:val="00EE54F5"/>
    <w:rsid w:val="00EE564D"/>
    <w:rsid w:val="00EE5DE7"/>
    <w:rsid w:val="00EE5E49"/>
    <w:rsid w:val="00EE5F88"/>
    <w:rsid w:val="00EE678F"/>
    <w:rsid w:val="00EE6D7C"/>
    <w:rsid w:val="00EE72A7"/>
    <w:rsid w:val="00EE732B"/>
    <w:rsid w:val="00EE7436"/>
    <w:rsid w:val="00EE78B4"/>
    <w:rsid w:val="00EE7952"/>
    <w:rsid w:val="00EE7DA8"/>
    <w:rsid w:val="00EE7F79"/>
    <w:rsid w:val="00EF001E"/>
    <w:rsid w:val="00EF01B8"/>
    <w:rsid w:val="00EF045E"/>
    <w:rsid w:val="00EF0790"/>
    <w:rsid w:val="00EF0819"/>
    <w:rsid w:val="00EF0A62"/>
    <w:rsid w:val="00EF1EFB"/>
    <w:rsid w:val="00EF2111"/>
    <w:rsid w:val="00EF228F"/>
    <w:rsid w:val="00EF277D"/>
    <w:rsid w:val="00EF2C63"/>
    <w:rsid w:val="00EF2D0B"/>
    <w:rsid w:val="00EF36E4"/>
    <w:rsid w:val="00EF38E7"/>
    <w:rsid w:val="00EF4038"/>
    <w:rsid w:val="00EF411D"/>
    <w:rsid w:val="00EF438D"/>
    <w:rsid w:val="00EF4397"/>
    <w:rsid w:val="00EF52AB"/>
    <w:rsid w:val="00EF5617"/>
    <w:rsid w:val="00EF670A"/>
    <w:rsid w:val="00EF6F51"/>
    <w:rsid w:val="00EF720F"/>
    <w:rsid w:val="00EF745F"/>
    <w:rsid w:val="00EF79C1"/>
    <w:rsid w:val="00EF7E67"/>
    <w:rsid w:val="00F001CB"/>
    <w:rsid w:val="00F00300"/>
    <w:rsid w:val="00F00435"/>
    <w:rsid w:val="00F0047F"/>
    <w:rsid w:val="00F00536"/>
    <w:rsid w:val="00F009F2"/>
    <w:rsid w:val="00F00A90"/>
    <w:rsid w:val="00F0107F"/>
    <w:rsid w:val="00F013C7"/>
    <w:rsid w:val="00F0155A"/>
    <w:rsid w:val="00F01671"/>
    <w:rsid w:val="00F018CE"/>
    <w:rsid w:val="00F01F27"/>
    <w:rsid w:val="00F02355"/>
    <w:rsid w:val="00F0253A"/>
    <w:rsid w:val="00F02FBF"/>
    <w:rsid w:val="00F02FE0"/>
    <w:rsid w:val="00F030EB"/>
    <w:rsid w:val="00F033D4"/>
    <w:rsid w:val="00F04570"/>
    <w:rsid w:val="00F0486E"/>
    <w:rsid w:val="00F04966"/>
    <w:rsid w:val="00F04AF0"/>
    <w:rsid w:val="00F05004"/>
    <w:rsid w:val="00F05D23"/>
    <w:rsid w:val="00F05EC8"/>
    <w:rsid w:val="00F061D7"/>
    <w:rsid w:val="00F0632F"/>
    <w:rsid w:val="00F064F6"/>
    <w:rsid w:val="00F06ADF"/>
    <w:rsid w:val="00F07119"/>
    <w:rsid w:val="00F07D96"/>
    <w:rsid w:val="00F10EA0"/>
    <w:rsid w:val="00F119F2"/>
    <w:rsid w:val="00F120BF"/>
    <w:rsid w:val="00F12226"/>
    <w:rsid w:val="00F1222C"/>
    <w:rsid w:val="00F126F5"/>
    <w:rsid w:val="00F12D8D"/>
    <w:rsid w:val="00F12DC5"/>
    <w:rsid w:val="00F13280"/>
    <w:rsid w:val="00F13375"/>
    <w:rsid w:val="00F143CB"/>
    <w:rsid w:val="00F144F2"/>
    <w:rsid w:val="00F1463B"/>
    <w:rsid w:val="00F14782"/>
    <w:rsid w:val="00F148E7"/>
    <w:rsid w:val="00F14E0B"/>
    <w:rsid w:val="00F150B2"/>
    <w:rsid w:val="00F15418"/>
    <w:rsid w:val="00F154AB"/>
    <w:rsid w:val="00F1598E"/>
    <w:rsid w:val="00F166D8"/>
    <w:rsid w:val="00F16794"/>
    <w:rsid w:val="00F16994"/>
    <w:rsid w:val="00F169C6"/>
    <w:rsid w:val="00F169E0"/>
    <w:rsid w:val="00F16E43"/>
    <w:rsid w:val="00F17AF0"/>
    <w:rsid w:val="00F20118"/>
    <w:rsid w:val="00F20379"/>
    <w:rsid w:val="00F20565"/>
    <w:rsid w:val="00F20736"/>
    <w:rsid w:val="00F2102D"/>
    <w:rsid w:val="00F211DB"/>
    <w:rsid w:val="00F212F8"/>
    <w:rsid w:val="00F213E3"/>
    <w:rsid w:val="00F213FB"/>
    <w:rsid w:val="00F214A2"/>
    <w:rsid w:val="00F21661"/>
    <w:rsid w:val="00F219B0"/>
    <w:rsid w:val="00F229FB"/>
    <w:rsid w:val="00F235F7"/>
    <w:rsid w:val="00F24921"/>
    <w:rsid w:val="00F24A9E"/>
    <w:rsid w:val="00F24AA1"/>
    <w:rsid w:val="00F24E7D"/>
    <w:rsid w:val="00F252C4"/>
    <w:rsid w:val="00F2534B"/>
    <w:rsid w:val="00F25AD5"/>
    <w:rsid w:val="00F25F6C"/>
    <w:rsid w:val="00F262C8"/>
    <w:rsid w:val="00F26873"/>
    <w:rsid w:val="00F2694F"/>
    <w:rsid w:val="00F272E7"/>
    <w:rsid w:val="00F273BF"/>
    <w:rsid w:val="00F274CD"/>
    <w:rsid w:val="00F2772F"/>
    <w:rsid w:val="00F2776D"/>
    <w:rsid w:val="00F278A9"/>
    <w:rsid w:val="00F27B88"/>
    <w:rsid w:val="00F27D31"/>
    <w:rsid w:val="00F27E99"/>
    <w:rsid w:val="00F302C1"/>
    <w:rsid w:val="00F3035B"/>
    <w:rsid w:val="00F30929"/>
    <w:rsid w:val="00F30D81"/>
    <w:rsid w:val="00F31184"/>
    <w:rsid w:val="00F311B0"/>
    <w:rsid w:val="00F312DB"/>
    <w:rsid w:val="00F315D9"/>
    <w:rsid w:val="00F31BEA"/>
    <w:rsid w:val="00F31C25"/>
    <w:rsid w:val="00F31EBE"/>
    <w:rsid w:val="00F3221A"/>
    <w:rsid w:val="00F32291"/>
    <w:rsid w:val="00F32C5E"/>
    <w:rsid w:val="00F32DEB"/>
    <w:rsid w:val="00F32E22"/>
    <w:rsid w:val="00F33018"/>
    <w:rsid w:val="00F33518"/>
    <w:rsid w:val="00F33944"/>
    <w:rsid w:val="00F34101"/>
    <w:rsid w:val="00F34289"/>
    <w:rsid w:val="00F35659"/>
    <w:rsid w:val="00F35DF3"/>
    <w:rsid w:val="00F36147"/>
    <w:rsid w:val="00F363F1"/>
    <w:rsid w:val="00F367D8"/>
    <w:rsid w:val="00F37448"/>
    <w:rsid w:val="00F37493"/>
    <w:rsid w:val="00F374BC"/>
    <w:rsid w:val="00F40159"/>
    <w:rsid w:val="00F4017F"/>
    <w:rsid w:val="00F405B5"/>
    <w:rsid w:val="00F40E79"/>
    <w:rsid w:val="00F413BB"/>
    <w:rsid w:val="00F4157F"/>
    <w:rsid w:val="00F4224E"/>
    <w:rsid w:val="00F42443"/>
    <w:rsid w:val="00F42D2F"/>
    <w:rsid w:val="00F42EA6"/>
    <w:rsid w:val="00F43338"/>
    <w:rsid w:val="00F4373C"/>
    <w:rsid w:val="00F438BC"/>
    <w:rsid w:val="00F43CB3"/>
    <w:rsid w:val="00F43E83"/>
    <w:rsid w:val="00F43EB3"/>
    <w:rsid w:val="00F43FB3"/>
    <w:rsid w:val="00F447C2"/>
    <w:rsid w:val="00F44CFE"/>
    <w:rsid w:val="00F44DF5"/>
    <w:rsid w:val="00F45145"/>
    <w:rsid w:val="00F45313"/>
    <w:rsid w:val="00F45398"/>
    <w:rsid w:val="00F459F4"/>
    <w:rsid w:val="00F45AF6"/>
    <w:rsid w:val="00F45C1A"/>
    <w:rsid w:val="00F462DB"/>
    <w:rsid w:val="00F46A90"/>
    <w:rsid w:val="00F46C63"/>
    <w:rsid w:val="00F46E12"/>
    <w:rsid w:val="00F47208"/>
    <w:rsid w:val="00F47413"/>
    <w:rsid w:val="00F47E98"/>
    <w:rsid w:val="00F502B7"/>
    <w:rsid w:val="00F502D3"/>
    <w:rsid w:val="00F506A4"/>
    <w:rsid w:val="00F5081F"/>
    <w:rsid w:val="00F50847"/>
    <w:rsid w:val="00F50E99"/>
    <w:rsid w:val="00F5110D"/>
    <w:rsid w:val="00F5151B"/>
    <w:rsid w:val="00F5187D"/>
    <w:rsid w:val="00F51D01"/>
    <w:rsid w:val="00F51EFA"/>
    <w:rsid w:val="00F52428"/>
    <w:rsid w:val="00F52FC7"/>
    <w:rsid w:val="00F5316E"/>
    <w:rsid w:val="00F53440"/>
    <w:rsid w:val="00F53625"/>
    <w:rsid w:val="00F536D0"/>
    <w:rsid w:val="00F53762"/>
    <w:rsid w:val="00F537AA"/>
    <w:rsid w:val="00F53B32"/>
    <w:rsid w:val="00F54D60"/>
    <w:rsid w:val="00F55365"/>
    <w:rsid w:val="00F55B20"/>
    <w:rsid w:val="00F55C27"/>
    <w:rsid w:val="00F55C46"/>
    <w:rsid w:val="00F563B4"/>
    <w:rsid w:val="00F567BD"/>
    <w:rsid w:val="00F5687C"/>
    <w:rsid w:val="00F56ED7"/>
    <w:rsid w:val="00F579B7"/>
    <w:rsid w:val="00F57FED"/>
    <w:rsid w:val="00F601EA"/>
    <w:rsid w:val="00F6024E"/>
    <w:rsid w:val="00F606C7"/>
    <w:rsid w:val="00F60B1D"/>
    <w:rsid w:val="00F60C18"/>
    <w:rsid w:val="00F60C40"/>
    <w:rsid w:val="00F60C8A"/>
    <w:rsid w:val="00F61067"/>
    <w:rsid w:val="00F61DAB"/>
    <w:rsid w:val="00F61E1B"/>
    <w:rsid w:val="00F625BB"/>
    <w:rsid w:val="00F636DC"/>
    <w:rsid w:val="00F63E5D"/>
    <w:rsid w:val="00F63FDA"/>
    <w:rsid w:val="00F64CD2"/>
    <w:rsid w:val="00F64F4C"/>
    <w:rsid w:val="00F65650"/>
    <w:rsid w:val="00F656BB"/>
    <w:rsid w:val="00F65E27"/>
    <w:rsid w:val="00F65E97"/>
    <w:rsid w:val="00F66277"/>
    <w:rsid w:val="00F664B9"/>
    <w:rsid w:val="00F672AF"/>
    <w:rsid w:val="00F679E8"/>
    <w:rsid w:val="00F67A31"/>
    <w:rsid w:val="00F67C95"/>
    <w:rsid w:val="00F701F1"/>
    <w:rsid w:val="00F703C7"/>
    <w:rsid w:val="00F70656"/>
    <w:rsid w:val="00F708BE"/>
    <w:rsid w:val="00F70E0D"/>
    <w:rsid w:val="00F7118B"/>
    <w:rsid w:val="00F71A11"/>
    <w:rsid w:val="00F71CC8"/>
    <w:rsid w:val="00F71F41"/>
    <w:rsid w:val="00F71FEA"/>
    <w:rsid w:val="00F72FEF"/>
    <w:rsid w:val="00F732EC"/>
    <w:rsid w:val="00F737A8"/>
    <w:rsid w:val="00F73E25"/>
    <w:rsid w:val="00F74400"/>
    <w:rsid w:val="00F744E4"/>
    <w:rsid w:val="00F74DD2"/>
    <w:rsid w:val="00F75140"/>
    <w:rsid w:val="00F75529"/>
    <w:rsid w:val="00F75601"/>
    <w:rsid w:val="00F75989"/>
    <w:rsid w:val="00F75CAD"/>
    <w:rsid w:val="00F75E3B"/>
    <w:rsid w:val="00F75F25"/>
    <w:rsid w:val="00F76053"/>
    <w:rsid w:val="00F762B0"/>
    <w:rsid w:val="00F762BE"/>
    <w:rsid w:val="00F764AE"/>
    <w:rsid w:val="00F76927"/>
    <w:rsid w:val="00F76973"/>
    <w:rsid w:val="00F76A0A"/>
    <w:rsid w:val="00F76FC4"/>
    <w:rsid w:val="00F77433"/>
    <w:rsid w:val="00F7789E"/>
    <w:rsid w:val="00F8017D"/>
    <w:rsid w:val="00F8097D"/>
    <w:rsid w:val="00F81158"/>
    <w:rsid w:val="00F816C6"/>
    <w:rsid w:val="00F81945"/>
    <w:rsid w:val="00F81BEC"/>
    <w:rsid w:val="00F82210"/>
    <w:rsid w:val="00F822E4"/>
    <w:rsid w:val="00F825FE"/>
    <w:rsid w:val="00F8279B"/>
    <w:rsid w:val="00F831A6"/>
    <w:rsid w:val="00F83984"/>
    <w:rsid w:val="00F83E61"/>
    <w:rsid w:val="00F843F5"/>
    <w:rsid w:val="00F8442E"/>
    <w:rsid w:val="00F845E5"/>
    <w:rsid w:val="00F84B2F"/>
    <w:rsid w:val="00F84D19"/>
    <w:rsid w:val="00F85829"/>
    <w:rsid w:val="00F85C17"/>
    <w:rsid w:val="00F85CEF"/>
    <w:rsid w:val="00F866B8"/>
    <w:rsid w:val="00F86864"/>
    <w:rsid w:val="00F86B30"/>
    <w:rsid w:val="00F86CE8"/>
    <w:rsid w:val="00F87259"/>
    <w:rsid w:val="00F87397"/>
    <w:rsid w:val="00F87527"/>
    <w:rsid w:val="00F87753"/>
    <w:rsid w:val="00F87786"/>
    <w:rsid w:val="00F87B55"/>
    <w:rsid w:val="00F9018C"/>
    <w:rsid w:val="00F9025F"/>
    <w:rsid w:val="00F9027E"/>
    <w:rsid w:val="00F90843"/>
    <w:rsid w:val="00F90E28"/>
    <w:rsid w:val="00F91053"/>
    <w:rsid w:val="00F91131"/>
    <w:rsid w:val="00F913E6"/>
    <w:rsid w:val="00F920AC"/>
    <w:rsid w:val="00F92BEA"/>
    <w:rsid w:val="00F92EEC"/>
    <w:rsid w:val="00F9307E"/>
    <w:rsid w:val="00F93555"/>
    <w:rsid w:val="00F939F9"/>
    <w:rsid w:val="00F93EC8"/>
    <w:rsid w:val="00F94A46"/>
    <w:rsid w:val="00F94B0B"/>
    <w:rsid w:val="00F95211"/>
    <w:rsid w:val="00F95379"/>
    <w:rsid w:val="00F95386"/>
    <w:rsid w:val="00F95656"/>
    <w:rsid w:val="00F95879"/>
    <w:rsid w:val="00F95D98"/>
    <w:rsid w:val="00F96C30"/>
    <w:rsid w:val="00F96ECE"/>
    <w:rsid w:val="00F9713C"/>
    <w:rsid w:val="00F971E3"/>
    <w:rsid w:val="00F975BB"/>
    <w:rsid w:val="00F975F1"/>
    <w:rsid w:val="00F9767D"/>
    <w:rsid w:val="00F97727"/>
    <w:rsid w:val="00F978A3"/>
    <w:rsid w:val="00F97F6E"/>
    <w:rsid w:val="00FA0942"/>
    <w:rsid w:val="00FA123D"/>
    <w:rsid w:val="00FA1422"/>
    <w:rsid w:val="00FA1D20"/>
    <w:rsid w:val="00FA1FEA"/>
    <w:rsid w:val="00FA2A67"/>
    <w:rsid w:val="00FA2E6F"/>
    <w:rsid w:val="00FA351E"/>
    <w:rsid w:val="00FA3695"/>
    <w:rsid w:val="00FA37D4"/>
    <w:rsid w:val="00FA37DC"/>
    <w:rsid w:val="00FA3C40"/>
    <w:rsid w:val="00FA3FDE"/>
    <w:rsid w:val="00FA45C7"/>
    <w:rsid w:val="00FA45CD"/>
    <w:rsid w:val="00FA5156"/>
    <w:rsid w:val="00FA530B"/>
    <w:rsid w:val="00FA5425"/>
    <w:rsid w:val="00FA5F23"/>
    <w:rsid w:val="00FA5FD3"/>
    <w:rsid w:val="00FA6EB0"/>
    <w:rsid w:val="00FA6FA2"/>
    <w:rsid w:val="00FA792D"/>
    <w:rsid w:val="00FA7960"/>
    <w:rsid w:val="00FA7F4F"/>
    <w:rsid w:val="00FB00CA"/>
    <w:rsid w:val="00FB0385"/>
    <w:rsid w:val="00FB0706"/>
    <w:rsid w:val="00FB08B2"/>
    <w:rsid w:val="00FB0B25"/>
    <w:rsid w:val="00FB19A3"/>
    <w:rsid w:val="00FB1CBC"/>
    <w:rsid w:val="00FB1FBF"/>
    <w:rsid w:val="00FB23AE"/>
    <w:rsid w:val="00FB23E2"/>
    <w:rsid w:val="00FB244A"/>
    <w:rsid w:val="00FB2A2F"/>
    <w:rsid w:val="00FB2BB7"/>
    <w:rsid w:val="00FB2E22"/>
    <w:rsid w:val="00FB2EA0"/>
    <w:rsid w:val="00FB32E4"/>
    <w:rsid w:val="00FB35B0"/>
    <w:rsid w:val="00FB36FB"/>
    <w:rsid w:val="00FB3F2D"/>
    <w:rsid w:val="00FB4623"/>
    <w:rsid w:val="00FB530E"/>
    <w:rsid w:val="00FB556E"/>
    <w:rsid w:val="00FB5892"/>
    <w:rsid w:val="00FB5BDE"/>
    <w:rsid w:val="00FB5E8A"/>
    <w:rsid w:val="00FB602E"/>
    <w:rsid w:val="00FB6158"/>
    <w:rsid w:val="00FB664F"/>
    <w:rsid w:val="00FB6FF9"/>
    <w:rsid w:val="00FB7011"/>
    <w:rsid w:val="00FB7410"/>
    <w:rsid w:val="00FB773F"/>
    <w:rsid w:val="00FB7A3C"/>
    <w:rsid w:val="00FB7C05"/>
    <w:rsid w:val="00FB7DBD"/>
    <w:rsid w:val="00FB7DE4"/>
    <w:rsid w:val="00FC087D"/>
    <w:rsid w:val="00FC103F"/>
    <w:rsid w:val="00FC1087"/>
    <w:rsid w:val="00FC134A"/>
    <w:rsid w:val="00FC1BCF"/>
    <w:rsid w:val="00FC1D28"/>
    <w:rsid w:val="00FC21EC"/>
    <w:rsid w:val="00FC24E2"/>
    <w:rsid w:val="00FC2C0C"/>
    <w:rsid w:val="00FC2D70"/>
    <w:rsid w:val="00FC305B"/>
    <w:rsid w:val="00FC30EB"/>
    <w:rsid w:val="00FC3422"/>
    <w:rsid w:val="00FC342B"/>
    <w:rsid w:val="00FC3951"/>
    <w:rsid w:val="00FC3D2C"/>
    <w:rsid w:val="00FC4CE7"/>
    <w:rsid w:val="00FC4DB7"/>
    <w:rsid w:val="00FC4EDC"/>
    <w:rsid w:val="00FC51D7"/>
    <w:rsid w:val="00FC57F4"/>
    <w:rsid w:val="00FC5B14"/>
    <w:rsid w:val="00FC64BF"/>
    <w:rsid w:val="00FC6D26"/>
    <w:rsid w:val="00FC6E3B"/>
    <w:rsid w:val="00FC6F46"/>
    <w:rsid w:val="00FC7003"/>
    <w:rsid w:val="00FC70FE"/>
    <w:rsid w:val="00FC7DFB"/>
    <w:rsid w:val="00FC7EAA"/>
    <w:rsid w:val="00FD03A8"/>
    <w:rsid w:val="00FD04D7"/>
    <w:rsid w:val="00FD0F87"/>
    <w:rsid w:val="00FD0FE5"/>
    <w:rsid w:val="00FD123E"/>
    <w:rsid w:val="00FD186F"/>
    <w:rsid w:val="00FD1A66"/>
    <w:rsid w:val="00FD1C1E"/>
    <w:rsid w:val="00FD2F74"/>
    <w:rsid w:val="00FD3119"/>
    <w:rsid w:val="00FD33DD"/>
    <w:rsid w:val="00FD3646"/>
    <w:rsid w:val="00FD38F4"/>
    <w:rsid w:val="00FD3BEC"/>
    <w:rsid w:val="00FD422C"/>
    <w:rsid w:val="00FD48B8"/>
    <w:rsid w:val="00FD4BB6"/>
    <w:rsid w:val="00FD4C3E"/>
    <w:rsid w:val="00FD5D54"/>
    <w:rsid w:val="00FD5EC6"/>
    <w:rsid w:val="00FD615D"/>
    <w:rsid w:val="00FD6A98"/>
    <w:rsid w:val="00FD7089"/>
    <w:rsid w:val="00FD744F"/>
    <w:rsid w:val="00FD7940"/>
    <w:rsid w:val="00FE033A"/>
    <w:rsid w:val="00FE048B"/>
    <w:rsid w:val="00FE07B3"/>
    <w:rsid w:val="00FE0900"/>
    <w:rsid w:val="00FE0D4C"/>
    <w:rsid w:val="00FE0EDB"/>
    <w:rsid w:val="00FE10B6"/>
    <w:rsid w:val="00FE10DB"/>
    <w:rsid w:val="00FE127A"/>
    <w:rsid w:val="00FE1870"/>
    <w:rsid w:val="00FE19F7"/>
    <w:rsid w:val="00FE23DF"/>
    <w:rsid w:val="00FE2F41"/>
    <w:rsid w:val="00FE3843"/>
    <w:rsid w:val="00FE3985"/>
    <w:rsid w:val="00FE39F4"/>
    <w:rsid w:val="00FE3CED"/>
    <w:rsid w:val="00FE550E"/>
    <w:rsid w:val="00FE5759"/>
    <w:rsid w:val="00FE5A19"/>
    <w:rsid w:val="00FE5B35"/>
    <w:rsid w:val="00FE5CC7"/>
    <w:rsid w:val="00FE6107"/>
    <w:rsid w:val="00FE614B"/>
    <w:rsid w:val="00FE622C"/>
    <w:rsid w:val="00FE63A7"/>
    <w:rsid w:val="00FE6E01"/>
    <w:rsid w:val="00FE6E17"/>
    <w:rsid w:val="00FE6EC5"/>
    <w:rsid w:val="00FE700C"/>
    <w:rsid w:val="00FE764E"/>
    <w:rsid w:val="00FE7A51"/>
    <w:rsid w:val="00FE7D2F"/>
    <w:rsid w:val="00FE7E2E"/>
    <w:rsid w:val="00FE7FD7"/>
    <w:rsid w:val="00FF0A5B"/>
    <w:rsid w:val="00FF0BC7"/>
    <w:rsid w:val="00FF0D67"/>
    <w:rsid w:val="00FF17B8"/>
    <w:rsid w:val="00FF1B0D"/>
    <w:rsid w:val="00FF1D38"/>
    <w:rsid w:val="00FF1D67"/>
    <w:rsid w:val="00FF1E5B"/>
    <w:rsid w:val="00FF1F95"/>
    <w:rsid w:val="00FF1F99"/>
    <w:rsid w:val="00FF2884"/>
    <w:rsid w:val="00FF2A81"/>
    <w:rsid w:val="00FF2AAE"/>
    <w:rsid w:val="00FF3426"/>
    <w:rsid w:val="00FF346C"/>
    <w:rsid w:val="00FF3D4E"/>
    <w:rsid w:val="00FF4225"/>
    <w:rsid w:val="00FF43A1"/>
    <w:rsid w:val="00FF445F"/>
    <w:rsid w:val="00FF4E39"/>
    <w:rsid w:val="00FF50C6"/>
    <w:rsid w:val="00FF51CA"/>
    <w:rsid w:val="00FF51F2"/>
    <w:rsid w:val="00FF52AB"/>
    <w:rsid w:val="00FF5428"/>
    <w:rsid w:val="00FF5739"/>
    <w:rsid w:val="00FF6AC0"/>
    <w:rsid w:val="00FF6DF5"/>
    <w:rsid w:val="00FF7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48F29B"/>
  <w14:defaultImageDpi w14:val="32767"/>
  <w15:chartTrackingRefBased/>
  <w15:docId w15:val="{E810A5C1-0A2D-417A-8366-B626258E4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color w:val="000000" w:themeColor="text1"/>
        <w:kern w:val="2"/>
        <w:sz w:val="28"/>
        <w:szCs w:val="28"/>
        <w:lang w:val="ru-RU" w:eastAsia="en-US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3">
    <w:name w:val="Normal"/>
    <w:qFormat/>
    <w:rsid w:val="00F34101"/>
    <w:rPr>
      <w:rFonts w:ascii="Times New Roman" w:hAnsi="Times New Roman"/>
    </w:rPr>
  </w:style>
  <w:style w:type="paragraph" w:styleId="1">
    <w:name w:val="heading 1"/>
    <w:basedOn w:val="a3"/>
    <w:next w:val="a3"/>
    <w:link w:val="10"/>
    <w:uiPriority w:val="9"/>
    <w:qFormat/>
    <w:rsid w:val="00B738F0"/>
    <w:pPr>
      <w:keepNext/>
      <w:keepLines/>
      <w:numPr>
        <w:numId w:val="16"/>
      </w:numPr>
      <w:spacing w:before="280" w:after="280"/>
      <w:ind w:firstLine="0"/>
      <w:contextualSpacing/>
      <w:jc w:val="center"/>
      <w:outlineLvl w:val="0"/>
    </w:pPr>
    <w:rPr>
      <w:rFonts w:eastAsiaTheme="majorEastAsia" w:cstheme="majorBidi"/>
      <w:b/>
      <w:caps/>
      <w:szCs w:val="40"/>
    </w:rPr>
  </w:style>
  <w:style w:type="paragraph" w:styleId="2">
    <w:name w:val="heading 2"/>
    <w:basedOn w:val="a3"/>
    <w:next w:val="a3"/>
    <w:link w:val="20"/>
    <w:uiPriority w:val="9"/>
    <w:unhideWhenUsed/>
    <w:qFormat/>
    <w:rsid w:val="000B0C12"/>
    <w:pPr>
      <w:keepNext/>
      <w:keepLines/>
      <w:numPr>
        <w:ilvl w:val="1"/>
        <w:numId w:val="16"/>
      </w:numPr>
      <w:spacing w:after="280"/>
      <w:contextualSpacing/>
      <w:outlineLvl w:val="1"/>
    </w:pPr>
    <w:rPr>
      <w:rFonts w:eastAsiaTheme="majorEastAsia" w:cstheme="majorBidi"/>
      <w:b/>
      <w:bCs/>
      <w:szCs w:val="32"/>
    </w:rPr>
  </w:style>
  <w:style w:type="paragraph" w:styleId="3">
    <w:name w:val="heading 3"/>
    <w:basedOn w:val="a3"/>
    <w:next w:val="a3"/>
    <w:link w:val="30"/>
    <w:uiPriority w:val="9"/>
    <w:semiHidden/>
    <w:unhideWhenUsed/>
    <w:qFormat/>
    <w:rsid w:val="009D6EA0"/>
    <w:pPr>
      <w:keepNext/>
      <w:keepLines/>
      <w:numPr>
        <w:ilvl w:val="2"/>
        <w:numId w:val="16"/>
      </w:numPr>
      <w:spacing w:before="280" w:after="280"/>
      <w:contextualSpacing/>
      <w:outlineLvl w:val="2"/>
    </w:pPr>
    <w:rPr>
      <w:rFonts w:eastAsiaTheme="majorEastAsia" w:cstheme="majorBidi"/>
      <w:b/>
    </w:rPr>
  </w:style>
  <w:style w:type="paragraph" w:styleId="4">
    <w:name w:val="heading 4"/>
    <w:basedOn w:val="a3"/>
    <w:next w:val="a3"/>
    <w:link w:val="40"/>
    <w:uiPriority w:val="9"/>
    <w:semiHidden/>
    <w:unhideWhenUsed/>
    <w:qFormat/>
    <w:rsid w:val="008338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3"/>
    <w:next w:val="a3"/>
    <w:link w:val="50"/>
    <w:uiPriority w:val="9"/>
    <w:semiHidden/>
    <w:unhideWhenUsed/>
    <w:qFormat/>
    <w:rsid w:val="008338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3"/>
    <w:next w:val="a3"/>
    <w:link w:val="60"/>
    <w:uiPriority w:val="9"/>
    <w:semiHidden/>
    <w:unhideWhenUsed/>
    <w:qFormat/>
    <w:rsid w:val="008338A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3"/>
    <w:next w:val="a3"/>
    <w:link w:val="70"/>
    <w:uiPriority w:val="9"/>
    <w:semiHidden/>
    <w:unhideWhenUsed/>
    <w:qFormat/>
    <w:rsid w:val="008338A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3"/>
    <w:next w:val="a3"/>
    <w:link w:val="80"/>
    <w:uiPriority w:val="9"/>
    <w:semiHidden/>
    <w:unhideWhenUsed/>
    <w:qFormat/>
    <w:rsid w:val="008338A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3"/>
    <w:next w:val="a3"/>
    <w:link w:val="90"/>
    <w:uiPriority w:val="9"/>
    <w:semiHidden/>
    <w:unhideWhenUsed/>
    <w:qFormat/>
    <w:rsid w:val="008338A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character" w:customStyle="1" w:styleId="10">
    <w:name w:val="Заголовок 1 Знак"/>
    <w:basedOn w:val="a4"/>
    <w:link w:val="1"/>
    <w:uiPriority w:val="9"/>
    <w:rsid w:val="00B738F0"/>
    <w:rPr>
      <w:rFonts w:ascii="Times New Roman" w:eastAsiaTheme="majorEastAsia" w:hAnsi="Times New Roman" w:cstheme="majorBidi"/>
      <w:b/>
      <w:caps/>
      <w:szCs w:val="40"/>
    </w:rPr>
  </w:style>
  <w:style w:type="character" w:customStyle="1" w:styleId="20">
    <w:name w:val="Заголовок 2 Знак"/>
    <w:basedOn w:val="a4"/>
    <w:link w:val="2"/>
    <w:uiPriority w:val="9"/>
    <w:rsid w:val="000B0C12"/>
    <w:rPr>
      <w:rFonts w:ascii="Times New Roman" w:eastAsiaTheme="majorEastAsia" w:hAnsi="Times New Roman" w:cstheme="majorBidi"/>
      <w:b/>
      <w:bCs/>
      <w:szCs w:val="32"/>
    </w:rPr>
  </w:style>
  <w:style w:type="character" w:customStyle="1" w:styleId="30">
    <w:name w:val="Заголовок 3 Знак"/>
    <w:basedOn w:val="a4"/>
    <w:link w:val="3"/>
    <w:uiPriority w:val="9"/>
    <w:semiHidden/>
    <w:rsid w:val="009D6EA0"/>
    <w:rPr>
      <w:rFonts w:ascii="Times New Roman" w:eastAsiaTheme="majorEastAsia" w:hAnsi="Times New Roman" w:cstheme="majorBidi"/>
      <w:b/>
    </w:rPr>
  </w:style>
  <w:style w:type="character" w:customStyle="1" w:styleId="40">
    <w:name w:val="Заголовок 4 Знак"/>
    <w:basedOn w:val="a4"/>
    <w:link w:val="4"/>
    <w:uiPriority w:val="9"/>
    <w:semiHidden/>
    <w:rsid w:val="008338A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4"/>
    <w:link w:val="5"/>
    <w:uiPriority w:val="9"/>
    <w:semiHidden/>
    <w:rsid w:val="008338A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4"/>
    <w:link w:val="6"/>
    <w:uiPriority w:val="9"/>
    <w:semiHidden/>
    <w:rsid w:val="008338A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4"/>
    <w:link w:val="7"/>
    <w:uiPriority w:val="9"/>
    <w:semiHidden/>
    <w:rsid w:val="008338A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4"/>
    <w:link w:val="8"/>
    <w:uiPriority w:val="9"/>
    <w:semiHidden/>
    <w:rsid w:val="008338A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4"/>
    <w:link w:val="9"/>
    <w:uiPriority w:val="9"/>
    <w:semiHidden/>
    <w:rsid w:val="008338AC"/>
    <w:rPr>
      <w:rFonts w:eastAsiaTheme="majorEastAsia" w:cstheme="majorBidi"/>
      <w:color w:val="272727" w:themeColor="text1" w:themeTint="D8"/>
    </w:rPr>
  </w:style>
  <w:style w:type="paragraph" w:styleId="a7">
    <w:name w:val="Title"/>
    <w:basedOn w:val="a3"/>
    <w:next w:val="a3"/>
    <w:link w:val="a8"/>
    <w:uiPriority w:val="10"/>
    <w:qFormat/>
    <w:rsid w:val="006F4476"/>
    <w:pPr>
      <w:spacing w:after="280"/>
      <w:contextualSpacing/>
      <w:jc w:val="center"/>
    </w:pPr>
    <w:rPr>
      <w:rFonts w:eastAsiaTheme="majorEastAsia" w:cstheme="majorBidi"/>
      <w:b/>
      <w:spacing w:val="-10"/>
      <w:kern w:val="28"/>
      <w:szCs w:val="56"/>
    </w:rPr>
  </w:style>
  <w:style w:type="character" w:customStyle="1" w:styleId="a8">
    <w:name w:val="Заголовок Знак"/>
    <w:basedOn w:val="a4"/>
    <w:link w:val="a7"/>
    <w:uiPriority w:val="10"/>
    <w:rsid w:val="006F4476"/>
    <w:rPr>
      <w:rFonts w:ascii="Times New Roman" w:eastAsiaTheme="majorEastAsia" w:hAnsi="Times New Roman" w:cstheme="majorBidi"/>
      <w:b/>
      <w:spacing w:val="-10"/>
      <w:kern w:val="28"/>
      <w:szCs w:val="56"/>
    </w:rPr>
  </w:style>
  <w:style w:type="paragraph" w:styleId="a9">
    <w:name w:val="Subtitle"/>
    <w:basedOn w:val="a3"/>
    <w:next w:val="a3"/>
    <w:link w:val="aa"/>
    <w:uiPriority w:val="11"/>
    <w:rsid w:val="008338A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a">
    <w:name w:val="Подзаголовок Знак"/>
    <w:basedOn w:val="a4"/>
    <w:link w:val="a9"/>
    <w:uiPriority w:val="11"/>
    <w:rsid w:val="008338AC"/>
    <w:rPr>
      <w:rFonts w:eastAsiaTheme="majorEastAsia" w:cstheme="majorBidi"/>
      <w:color w:val="595959" w:themeColor="text1" w:themeTint="A6"/>
      <w:spacing w:val="15"/>
    </w:rPr>
  </w:style>
  <w:style w:type="paragraph" w:styleId="21">
    <w:name w:val="Quote"/>
    <w:basedOn w:val="a3"/>
    <w:next w:val="a3"/>
    <w:link w:val="22"/>
    <w:uiPriority w:val="29"/>
    <w:rsid w:val="008338A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4"/>
    <w:link w:val="21"/>
    <w:uiPriority w:val="29"/>
    <w:rsid w:val="008338AC"/>
    <w:rPr>
      <w:i/>
      <w:iCs/>
      <w:color w:val="404040" w:themeColor="text1" w:themeTint="BF"/>
    </w:rPr>
  </w:style>
  <w:style w:type="paragraph" w:styleId="a1">
    <w:name w:val="List Paragraph"/>
    <w:basedOn w:val="a3"/>
    <w:uiPriority w:val="34"/>
    <w:qFormat/>
    <w:rsid w:val="003E5C02"/>
    <w:pPr>
      <w:numPr>
        <w:numId w:val="3"/>
      </w:numPr>
      <w:ind w:left="935"/>
      <w:contextualSpacing/>
    </w:pPr>
  </w:style>
  <w:style w:type="character" w:styleId="ab">
    <w:name w:val="Intense Emphasis"/>
    <w:basedOn w:val="a4"/>
    <w:uiPriority w:val="21"/>
    <w:rsid w:val="008338AC"/>
    <w:rPr>
      <w:i/>
      <w:iCs/>
      <w:color w:val="0F4761" w:themeColor="accent1" w:themeShade="BF"/>
    </w:rPr>
  </w:style>
  <w:style w:type="paragraph" w:styleId="ac">
    <w:name w:val="Intense Quote"/>
    <w:basedOn w:val="a3"/>
    <w:next w:val="a3"/>
    <w:link w:val="ad"/>
    <w:uiPriority w:val="30"/>
    <w:rsid w:val="008338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Выделенная цитата Знак"/>
    <w:basedOn w:val="a4"/>
    <w:link w:val="ac"/>
    <w:uiPriority w:val="30"/>
    <w:rsid w:val="008338AC"/>
    <w:rPr>
      <w:i/>
      <w:iCs/>
      <w:color w:val="0F4761" w:themeColor="accent1" w:themeShade="BF"/>
    </w:rPr>
  </w:style>
  <w:style w:type="character" w:styleId="ae">
    <w:name w:val="Intense Reference"/>
    <w:basedOn w:val="a4"/>
    <w:uiPriority w:val="32"/>
    <w:rsid w:val="008338AC"/>
    <w:rPr>
      <w:b/>
      <w:bCs/>
      <w:smallCaps/>
      <w:color w:val="0F4761" w:themeColor="accent1" w:themeShade="BF"/>
      <w:spacing w:val="5"/>
    </w:rPr>
  </w:style>
  <w:style w:type="paragraph" w:styleId="af">
    <w:name w:val="No Spacing"/>
    <w:uiPriority w:val="1"/>
    <w:rsid w:val="00244E33"/>
    <w:rPr>
      <w:rFonts w:ascii="Times New Roman" w:hAnsi="Times New Roman"/>
    </w:rPr>
  </w:style>
  <w:style w:type="paragraph" w:styleId="af0">
    <w:name w:val="caption"/>
    <w:basedOn w:val="a3"/>
    <w:next w:val="a3"/>
    <w:link w:val="af1"/>
    <w:uiPriority w:val="35"/>
    <w:unhideWhenUsed/>
    <w:qFormat/>
    <w:rsid w:val="00175997"/>
    <w:pPr>
      <w:spacing w:after="280"/>
      <w:contextualSpacing/>
      <w:jc w:val="center"/>
    </w:pPr>
    <w:rPr>
      <w:iCs/>
      <w:szCs w:val="18"/>
    </w:rPr>
  </w:style>
  <w:style w:type="table" w:styleId="af2">
    <w:name w:val="Table Grid"/>
    <w:basedOn w:val="a5"/>
    <w:uiPriority w:val="39"/>
    <w:rsid w:val="00BD28E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line number"/>
    <w:basedOn w:val="a4"/>
    <w:uiPriority w:val="99"/>
    <w:semiHidden/>
    <w:unhideWhenUsed/>
    <w:rsid w:val="00552A03"/>
  </w:style>
  <w:style w:type="paragraph" w:styleId="af4">
    <w:name w:val="header"/>
    <w:basedOn w:val="a3"/>
    <w:link w:val="af5"/>
    <w:uiPriority w:val="99"/>
    <w:unhideWhenUsed/>
    <w:rsid w:val="00552A03"/>
    <w:pPr>
      <w:tabs>
        <w:tab w:val="center" w:pos="4677"/>
        <w:tab w:val="right" w:pos="9355"/>
      </w:tabs>
    </w:pPr>
  </w:style>
  <w:style w:type="character" w:customStyle="1" w:styleId="af5">
    <w:name w:val="Верхний колонтитул Знак"/>
    <w:basedOn w:val="a4"/>
    <w:link w:val="af4"/>
    <w:uiPriority w:val="99"/>
    <w:rsid w:val="00552A03"/>
    <w:rPr>
      <w:rFonts w:ascii="Times New Roman" w:hAnsi="Times New Roman"/>
    </w:rPr>
  </w:style>
  <w:style w:type="paragraph" w:styleId="af6">
    <w:name w:val="footer"/>
    <w:basedOn w:val="a3"/>
    <w:link w:val="af7"/>
    <w:uiPriority w:val="99"/>
    <w:unhideWhenUsed/>
    <w:rsid w:val="00552A03"/>
    <w:pPr>
      <w:tabs>
        <w:tab w:val="center" w:pos="4677"/>
        <w:tab w:val="right" w:pos="9355"/>
      </w:tabs>
    </w:pPr>
  </w:style>
  <w:style w:type="character" w:customStyle="1" w:styleId="af7">
    <w:name w:val="Нижний колонтитул Знак"/>
    <w:basedOn w:val="a4"/>
    <w:link w:val="af6"/>
    <w:uiPriority w:val="99"/>
    <w:rsid w:val="00552A03"/>
    <w:rPr>
      <w:rFonts w:ascii="Times New Roman" w:hAnsi="Times New Roman"/>
    </w:rPr>
  </w:style>
  <w:style w:type="character" w:styleId="af8">
    <w:name w:val="Placeholder Text"/>
    <w:basedOn w:val="a4"/>
    <w:uiPriority w:val="99"/>
    <w:semiHidden/>
    <w:rsid w:val="00480C27"/>
    <w:rPr>
      <w:color w:val="666666"/>
    </w:rPr>
  </w:style>
  <w:style w:type="paragraph" w:customStyle="1" w:styleId="af9">
    <w:name w:val="Абзац"/>
    <w:basedOn w:val="a3"/>
    <w:link w:val="afa"/>
    <w:qFormat/>
    <w:rsid w:val="00C36B8E"/>
    <w:pPr>
      <w:ind w:firstLine="709"/>
      <w:contextualSpacing/>
    </w:pPr>
    <w:rPr>
      <w:rFonts w:asciiTheme="majorHAnsi" w:hAnsiTheme="majorHAnsi" w:cstheme="majorHAnsi"/>
      <w:color w:val="000000"/>
    </w:rPr>
  </w:style>
  <w:style w:type="character" w:customStyle="1" w:styleId="afa">
    <w:name w:val="Абзац Знак"/>
    <w:basedOn w:val="a4"/>
    <w:link w:val="af9"/>
    <w:rsid w:val="00C36B8E"/>
    <w:rPr>
      <w:rFonts w:asciiTheme="majorHAnsi" w:hAnsiTheme="majorHAnsi" w:cstheme="majorHAnsi"/>
      <w:color w:val="000000"/>
    </w:rPr>
  </w:style>
  <w:style w:type="paragraph" w:styleId="afb">
    <w:name w:val="List"/>
    <w:basedOn w:val="a3"/>
    <w:uiPriority w:val="99"/>
    <w:unhideWhenUsed/>
    <w:rsid w:val="00ED1F73"/>
    <w:pPr>
      <w:ind w:left="283" w:hanging="283"/>
      <w:contextualSpacing/>
    </w:pPr>
  </w:style>
  <w:style w:type="paragraph" w:styleId="a">
    <w:name w:val="List Number"/>
    <w:basedOn w:val="a3"/>
    <w:uiPriority w:val="99"/>
    <w:unhideWhenUsed/>
    <w:rsid w:val="00ED1F73"/>
    <w:pPr>
      <w:numPr>
        <w:numId w:val="7"/>
      </w:numPr>
      <w:contextualSpacing/>
    </w:pPr>
  </w:style>
  <w:style w:type="numbering" w:customStyle="1" w:styleId="a0">
    <w:name w:val="Список элементов"/>
    <w:basedOn w:val="a6"/>
    <w:uiPriority w:val="99"/>
    <w:rsid w:val="00ED1F73"/>
    <w:pPr>
      <w:numPr>
        <w:numId w:val="9"/>
      </w:numPr>
    </w:pPr>
  </w:style>
  <w:style w:type="paragraph" w:customStyle="1" w:styleId="a2">
    <w:name w:val="Списочек"/>
    <w:basedOn w:val="a3"/>
    <w:link w:val="afc"/>
    <w:qFormat/>
    <w:rsid w:val="006C7C07"/>
    <w:pPr>
      <w:numPr>
        <w:numId w:val="44"/>
      </w:numPr>
    </w:pPr>
  </w:style>
  <w:style w:type="character" w:customStyle="1" w:styleId="afc">
    <w:name w:val="Списочек Знак"/>
    <w:basedOn w:val="a4"/>
    <w:link w:val="a2"/>
    <w:rsid w:val="006C7C07"/>
    <w:rPr>
      <w:rFonts w:ascii="Times New Roman" w:hAnsi="Times New Roman"/>
    </w:rPr>
  </w:style>
  <w:style w:type="paragraph" w:customStyle="1" w:styleId="afd">
    <w:name w:val="Изображение"/>
    <w:basedOn w:val="a3"/>
    <w:link w:val="afe"/>
    <w:qFormat/>
    <w:rsid w:val="000742EF"/>
    <w:pPr>
      <w:spacing w:before="400"/>
      <w:contextualSpacing/>
      <w:jc w:val="center"/>
    </w:pPr>
    <w:rPr>
      <w:noProof/>
    </w:rPr>
  </w:style>
  <w:style w:type="character" w:customStyle="1" w:styleId="afe">
    <w:name w:val="Изображение Знак"/>
    <w:basedOn w:val="a4"/>
    <w:link w:val="afd"/>
    <w:rsid w:val="000742EF"/>
    <w:rPr>
      <w:rFonts w:ascii="Times New Roman" w:hAnsi="Times New Roman"/>
      <w:noProof/>
    </w:rPr>
  </w:style>
  <w:style w:type="character" w:styleId="aff">
    <w:name w:val="Hyperlink"/>
    <w:basedOn w:val="a4"/>
    <w:uiPriority w:val="99"/>
    <w:unhideWhenUsed/>
    <w:rsid w:val="00B20B43"/>
    <w:rPr>
      <w:color w:val="467886" w:themeColor="hyperlink"/>
      <w:u w:val="single"/>
    </w:rPr>
  </w:style>
  <w:style w:type="character" w:styleId="aff0">
    <w:name w:val="Unresolved Mention"/>
    <w:basedOn w:val="a4"/>
    <w:uiPriority w:val="99"/>
    <w:semiHidden/>
    <w:unhideWhenUsed/>
    <w:rsid w:val="00B20B43"/>
    <w:rPr>
      <w:color w:val="605E5C"/>
      <w:shd w:val="clear" w:color="auto" w:fill="E1DFDD"/>
    </w:rPr>
  </w:style>
  <w:style w:type="paragraph" w:styleId="aff1">
    <w:name w:val="Normal (Web)"/>
    <w:basedOn w:val="a3"/>
    <w:uiPriority w:val="99"/>
    <w:unhideWhenUsed/>
    <w:rsid w:val="002D4EED"/>
    <w:pPr>
      <w:spacing w:before="100" w:beforeAutospacing="1" w:after="100" w:afterAutospacing="1"/>
      <w:jc w:val="left"/>
    </w:pPr>
    <w:rPr>
      <w:rFonts w:eastAsia="Times New Roman" w:cs="Times New Roman"/>
      <w:color w:val="auto"/>
      <w:kern w:val="0"/>
      <w:sz w:val="24"/>
      <w:szCs w:val="24"/>
      <w:lang w:eastAsia="ru-RU"/>
      <w14:ligatures w14:val="none"/>
    </w:rPr>
  </w:style>
  <w:style w:type="character" w:styleId="aff2">
    <w:name w:val="Strong"/>
    <w:basedOn w:val="a4"/>
    <w:uiPriority w:val="22"/>
    <w:qFormat/>
    <w:rsid w:val="00FF5428"/>
    <w:rPr>
      <w:b/>
      <w:bCs/>
    </w:rPr>
  </w:style>
  <w:style w:type="paragraph" w:customStyle="1" w:styleId="aff3">
    <w:name w:val="Название таблицы"/>
    <w:basedOn w:val="af0"/>
    <w:link w:val="aff4"/>
    <w:qFormat/>
    <w:rsid w:val="00F52428"/>
    <w:pPr>
      <w:keepNext/>
      <w:spacing w:before="280" w:after="0"/>
      <w:jc w:val="both"/>
    </w:pPr>
  </w:style>
  <w:style w:type="character" w:customStyle="1" w:styleId="af1">
    <w:name w:val="Название объекта Знак"/>
    <w:basedOn w:val="a4"/>
    <w:link w:val="af0"/>
    <w:uiPriority w:val="35"/>
    <w:rsid w:val="00F52428"/>
    <w:rPr>
      <w:rFonts w:ascii="Times New Roman" w:hAnsi="Times New Roman"/>
      <w:iCs/>
      <w:szCs w:val="18"/>
    </w:rPr>
  </w:style>
  <w:style w:type="character" w:customStyle="1" w:styleId="aff4">
    <w:name w:val="Название таблицы Знак"/>
    <w:basedOn w:val="af1"/>
    <w:link w:val="aff3"/>
    <w:rsid w:val="00F52428"/>
    <w:rPr>
      <w:rFonts w:ascii="Times New Roman" w:hAnsi="Times New Roman"/>
      <w:iCs/>
      <w:szCs w:val="18"/>
    </w:rPr>
  </w:style>
  <w:style w:type="character" w:customStyle="1" w:styleId="katex-mathml">
    <w:name w:val="katex-mathml"/>
    <w:basedOn w:val="a4"/>
    <w:rsid w:val="00FE63A7"/>
  </w:style>
  <w:style w:type="character" w:customStyle="1" w:styleId="mord">
    <w:name w:val="mord"/>
    <w:basedOn w:val="a4"/>
    <w:rsid w:val="00FE63A7"/>
  </w:style>
  <w:style w:type="character" w:styleId="aff5">
    <w:name w:val="annotation reference"/>
    <w:basedOn w:val="a4"/>
    <w:uiPriority w:val="99"/>
    <w:semiHidden/>
    <w:unhideWhenUsed/>
    <w:rsid w:val="00C20840"/>
    <w:rPr>
      <w:sz w:val="16"/>
      <w:szCs w:val="16"/>
    </w:rPr>
  </w:style>
  <w:style w:type="paragraph" w:styleId="aff6">
    <w:name w:val="annotation text"/>
    <w:basedOn w:val="a3"/>
    <w:link w:val="aff7"/>
    <w:uiPriority w:val="99"/>
    <w:semiHidden/>
    <w:unhideWhenUsed/>
    <w:rsid w:val="00C20840"/>
    <w:rPr>
      <w:sz w:val="20"/>
      <w:szCs w:val="20"/>
    </w:rPr>
  </w:style>
  <w:style w:type="character" w:customStyle="1" w:styleId="aff7">
    <w:name w:val="Текст примечания Знак"/>
    <w:basedOn w:val="a4"/>
    <w:link w:val="aff6"/>
    <w:uiPriority w:val="99"/>
    <w:semiHidden/>
    <w:rsid w:val="00C20840"/>
    <w:rPr>
      <w:rFonts w:ascii="Times New Roman" w:hAnsi="Times New Roman"/>
      <w:sz w:val="20"/>
      <w:szCs w:val="20"/>
    </w:rPr>
  </w:style>
  <w:style w:type="paragraph" w:styleId="aff8">
    <w:name w:val="annotation subject"/>
    <w:basedOn w:val="aff6"/>
    <w:next w:val="aff6"/>
    <w:link w:val="aff9"/>
    <w:uiPriority w:val="99"/>
    <w:semiHidden/>
    <w:unhideWhenUsed/>
    <w:rsid w:val="00C20840"/>
    <w:rPr>
      <w:b/>
      <w:bCs/>
    </w:rPr>
  </w:style>
  <w:style w:type="character" w:customStyle="1" w:styleId="aff9">
    <w:name w:val="Тема примечания Знак"/>
    <w:basedOn w:val="aff7"/>
    <w:link w:val="aff8"/>
    <w:uiPriority w:val="99"/>
    <w:semiHidden/>
    <w:rsid w:val="00C20840"/>
    <w:rPr>
      <w:rFonts w:ascii="Times New Roman" w:hAnsi="Times New Roman"/>
      <w:b/>
      <w:bCs/>
      <w:sz w:val="20"/>
      <w:szCs w:val="20"/>
    </w:rPr>
  </w:style>
  <w:style w:type="character" w:customStyle="1" w:styleId="mopen">
    <w:name w:val="mopen"/>
    <w:basedOn w:val="a4"/>
    <w:rsid w:val="00C20840"/>
  </w:style>
  <w:style w:type="character" w:customStyle="1" w:styleId="vlist-s">
    <w:name w:val="vlist-s"/>
    <w:basedOn w:val="a4"/>
    <w:rsid w:val="00C20840"/>
  </w:style>
  <w:style w:type="character" w:customStyle="1" w:styleId="mclose">
    <w:name w:val="mclose"/>
    <w:basedOn w:val="a4"/>
    <w:rsid w:val="00C20840"/>
  </w:style>
  <w:style w:type="character" w:customStyle="1" w:styleId="mpunct">
    <w:name w:val="mpunct"/>
    <w:basedOn w:val="a4"/>
    <w:rsid w:val="00C20840"/>
  </w:style>
  <w:style w:type="paragraph" w:customStyle="1" w:styleId="break-words">
    <w:name w:val="break-words"/>
    <w:basedOn w:val="a3"/>
    <w:rsid w:val="00C20840"/>
    <w:pPr>
      <w:spacing w:before="100" w:beforeAutospacing="1" w:after="100" w:afterAutospacing="1"/>
      <w:jc w:val="left"/>
    </w:pPr>
    <w:rPr>
      <w:rFonts w:eastAsia="Times New Roman" w:cs="Times New Roman"/>
      <w:color w:val="auto"/>
      <w:kern w:val="0"/>
      <w:sz w:val="24"/>
      <w:szCs w:val="24"/>
      <w:lang w:eastAsia="ru-RU"/>
      <w14:ligatures w14:val="none"/>
    </w:rPr>
  </w:style>
  <w:style w:type="character" w:customStyle="1" w:styleId="mrel">
    <w:name w:val="mrel"/>
    <w:basedOn w:val="a4"/>
    <w:rsid w:val="00C20840"/>
  </w:style>
  <w:style w:type="character" w:customStyle="1" w:styleId="mbin">
    <w:name w:val="mbin"/>
    <w:basedOn w:val="a4"/>
    <w:rsid w:val="001A7A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4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0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1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9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7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6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9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6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64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1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0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0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02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91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85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85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86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70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6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37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28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1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85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53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373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39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86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19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49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12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85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8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74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91375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88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157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3204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6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22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8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36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61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97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2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8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5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1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0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45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695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465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15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1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24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25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42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74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13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7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31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4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1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27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7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4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56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9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24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9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37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0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5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5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63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1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70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67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39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26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74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1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06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83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16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5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1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74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18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67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2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2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49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22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1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34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8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79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33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50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1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1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76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16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9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95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1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1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1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847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082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5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56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28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9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9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57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75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0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0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3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70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0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8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06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9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53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93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2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50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3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54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4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34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0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06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72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9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9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3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1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33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8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95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2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1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04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08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4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56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53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50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lexl\OneDrive\&#1044;&#1086;&#1082;&#1091;&#1084;&#1077;&#1085;&#1090;&#1099;\&#1053;&#1072;&#1089;&#1090;&#1088;&#1072;&#1080;&#1074;&#1072;&#1077;&#1084;&#1099;&#1077;%20&#1096;&#1072;&#1073;&#1083;&#1086;&#1085;&#1099;%20Office\&#1054;&#1090;&#1095;&#1105;&#1090;%20&#1087;&#1086;%20&#1087;&#1088;&#1072;&#1082;&#1090;&#1080;&#1095;&#1077;&#1089;&#1082;&#1086;&#1081;%20&#1088;&#1072;&#1073;&#1086;&#1090;&#1077;.dotm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84159BBAEDF420C9A1F65AD544F52D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4A91C98-1418-478C-9E6A-FDD7E83E2A57}"/>
      </w:docPartPr>
      <w:docPartBody>
        <w:p w:rsidR="00AD3584" w:rsidRDefault="00000000">
          <w:pPr>
            <w:pStyle w:val="D84159BBAEDF420C9A1F65AD544F52D4"/>
          </w:pPr>
          <w:r w:rsidRPr="009C3BDF">
            <w:rPr>
              <w:rStyle w:val="a3"/>
            </w:rPr>
            <w:t>Место для ввода текста.</w:t>
          </w:r>
        </w:p>
      </w:docPartBody>
    </w:docPart>
    <w:docPart>
      <w:docPartPr>
        <w:name w:val="F52C6BC6B61541B38A956148C55B870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B935432-C509-4B7D-9430-A6A5FB8041B4}"/>
      </w:docPartPr>
      <w:docPartBody>
        <w:p w:rsidR="00AD3584" w:rsidRDefault="00000000">
          <w:pPr>
            <w:pStyle w:val="F52C6BC6B61541B38A956148C55B8709"/>
          </w:pPr>
          <w:r w:rsidRPr="009C3BDF">
            <w:rPr>
              <w:rStyle w:val="a3"/>
            </w:rPr>
            <w:t>Место для ввода текста.</w:t>
          </w:r>
        </w:p>
      </w:docPartBody>
    </w:docPart>
    <w:docPart>
      <w:docPartPr>
        <w:name w:val="F308A82D03344465BE823ADE8DA9ECF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53F8C06-07F3-4CC6-A7E6-DBF678CE011A}"/>
      </w:docPartPr>
      <w:docPartBody>
        <w:p w:rsidR="00AD3584" w:rsidRDefault="00000000">
          <w:pPr>
            <w:pStyle w:val="F308A82D03344465BE823ADE8DA9ECFE"/>
          </w:pPr>
          <w:r>
            <w:t>Пересунько Е. О.</w:t>
          </w:r>
        </w:p>
      </w:docPartBody>
    </w:docPart>
    <w:docPart>
      <w:docPartPr>
        <w:name w:val="7729D85F1F2D433FA83F632E0EB8E51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BE41771-76C9-4013-B45F-D1E8CF038432}"/>
      </w:docPartPr>
      <w:docPartBody>
        <w:p w:rsidR="00AD3584" w:rsidRDefault="00000000">
          <w:pPr>
            <w:pStyle w:val="7729D85F1F2D433FA83F632E0EB8E51F"/>
          </w:pPr>
          <w:r w:rsidRPr="009C3BDF">
            <w:rPr>
              <w:rStyle w:val="a3"/>
            </w:rPr>
            <w:t>Место для ввода текста.</w:t>
          </w:r>
        </w:p>
      </w:docPartBody>
    </w:docPart>
    <w:docPart>
      <w:docPartPr>
        <w:name w:val="0B804F642F7642E5977BCD5DCE8C93B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61ABFC3-7FDF-4160-82C4-E04837501535}"/>
      </w:docPartPr>
      <w:docPartBody>
        <w:p w:rsidR="00AD3584" w:rsidRDefault="00000000">
          <w:pPr>
            <w:pStyle w:val="0B804F642F7642E5977BCD5DCE8C93B2"/>
          </w:pPr>
          <w:r w:rsidRPr="00FB7011">
            <w:rPr>
              <w:color w:val="000000" w:themeColor="text1"/>
            </w:rPr>
            <w:t>202</w:t>
          </w:r>
          <w:r>
            <w:t>4</w:t>
          </w:r>
        </w:p>
      </w:docPartBody>
    </w:docPart>
    <w:docPart>
      <w:docPartPr>
        <w:name w:val="580DFA5257F048FCB592B7E158E669C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058C04D-8FC9-446A-9215-5B1B2FABB54B}"/>
      </w:docPartPr>
      <w:docPartBody>
        <w:p w:rsidR="00B10177" w:rsidRDefault="00182E47" w:rsidP="00182E47">
          <w:pPr>
            <w:pStyle w:val="580DFA5257F048FCB592B7E158E669C3"/>
          </w:pPr>
          <w:r w:rsidRPr="009C3BDF">
            <w:rPr>
              <w:rStyle w:val="a3"/>
            </w:rPr>
            <w:t>Место для ввода текста.</w:t>
          </w:r>
        </w:p>
      </w:docPartBody>
    </w:docPart>
    <w:docPart>
      <w:docPartPr>
        <w:name w:val="DefaultPlaceholder_209865978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5374258-90B4-49E6-8517-11A01AB0F6BA}"/>
      </w:docPartPr>
      <w:docPartBody>
        <w:p w:rsidR="00000000" w:rsidRDefault="00C73D0D">
          <w:r w:rsidRPr="00E237A2">
            <w:rPr>
              <w:rStyle w:val="a3"/>
            </w:rPr>
            <w:t>Место для уравнения.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883"/>
    <w:rsid w:val="00012A5E"/>
    <w:rsid w:val="0004144B"/>
    <w:rsid w:val="000544CD"/>
    <w:rsid w:val="00063A50"/>
    <w:rsid w:val="00070164"/>
    <w:rsid w:val="00084212"/>
    <w:rsid w:val="000871C8"/>
    <w:rsid w:val="000F4584"/>
    <w:rsid w:val="00130B75"/>
    <w:rsid w:val="00182E47"/>
    <w:rsid w:val="001B4602"/>
    <w:rsid w:val="002034AE"/>
    <w:rsid w:val="002426AE"/>
    <w:rsid w:val="00245482"/>
    <w:rsid w:val="00281C7B"/>
    <w:rsid w:val="002B1AA7"/>
    <w:rsid w:val="002C62BE"/>
    <w:rsid w:val="002D0517"/>
    <w:rsid w:val="002E78BF"/>
    <w:rsid w:val="003079E1"/>
    <w:rsid w:val="00320FCB"/>
    <w:rsid w:val="003220AF"/>
    <w:rsid w:val="003236A2"/>
    <w:rsid w:val="0032679B"/>
    <w:rsid w:val="00346B8D"/>
    <w:rsid w:val="003668CE"/>
    <w:rsid w:val="0037121B"/>
    <w:rsid w:val="003A6AD1"/>
    <w:rsid w:val="003B405B"/>
    <w:rsid w:val="003C4883"/>
    <w:rsid w:val="003E400F"/>
    <w:rsid w:val="003F1922"/>
    <w:rsid w:val="00401138"/>
    <w:rsid w:val="0041138B"/>
    <w:rsid w:val="004A5AA2"/>
    <w:rsid w:val="004D0B5F"/>
    <w:rsid w:val="00522F6D"/>
    <w:rsid w:val="00546887"/>
    <w:rsid w:val="00582E47"/>
    <w:rsid w:val="00596186"/>
    <w:rsid w:val="005B3343"/>
    <w:rsid w:val="005D5F17"/>
    <w:rsid w:val="005D641D"/>
    <w:rsid w:val="005E70AE"/>
    <w:rsid w:val="00607627"/>
    <w:rsid w:val="00613291"/>
    <w:rsid w:val="00641EDE"/>
    <w:rsid w:val="00670AE7"/>
    <w:rsid w:val="006740EB"/>
    <w:rsid w:val="00696AF9"/>
    <w:rsid w:val="006C378C"/>
    <w:rsid w:val="006D6AAD"/>
    <w:rsid w:val="00707722"/>
    <w:rsid w:val="007C0FF8"/>
    <w:rsid w:val="007D3CB8"/>
    <w:rsid w:val="00843D90"/>
    <w:rsid w:val="0084410F"/>
    <w:rsid w:val="00857D7F"/>
    <w:rsid w:val="00862C79"/>
    <w:rsid w:val="008A7F11"/>
    <w:rsid w:val="008F1665"/>
    <w:rsid w:val="00917919"/>
    <w:rsid w:val="00976957"/>
    <w:rsid w:val="00984A4A"/>
    <w:rsid w:val="009922D3"/>
    <w:rsid w:val="009A3903"/>
    <w:rsid w:val="009C3230"/>
    <w:rsid w:val="009D2743"/>
    <w:rsid w:val="009D7A09"/>
    <w:rsid w:val="00A24740"/>
    <w:rsid w:val="00A33238"/>
    <w:rsid w:val="00A52E3F"/>
    <w:rsid w:val="00A5371D"/>
    <w:rsid w:val="00A773D7"/>
    <w:rsid w:val="00A95187"/>
    <w:rsid w:val="00AD3584"/>
    <w:rsid w:val="00B10177"/>
    <w:rsid w:val="00B31B3F"/>
    <w:rsid w:val="00B41539"/>
    <w:rsid w:val="00B45BEB"/>
    <w:rsid w:val="00B53546"/>
    <w:rsid w:val="00B942F8"/>
    <w:rsid w:val="00BB4713"/>
    <w:rsid w:val="00BB51CF"/>
    <w:rsid w:val="00BE1854"/>
    <w:rsid w:val="00C2333E"/>
    <w:rsid w:val="00C2654B"/>
    <w:rsid w:val="00C6753F"/>
    <w:rsid w:val="00C73D0D"/>
    <w:rsid w:val="00C8047C"/>
    <w:rsid w:val="00C838F3"/>
    <w:rsid w:val="00CC779C"/>
    <w:rsid w:val="00CD3ADF"/>
    <w:rsid w:val="00D4673C"/>
    <w:rsid w:val="00D54219"/>
    <w:rsid w:val="00D571B7"/>
    <w:rsid w:val="00D6020B"/>
    <w:rsid w:val="00D829FC"/>
    <w:rsid w:val="00DD7AD0"/>
    <w:rsid w:val="00E13B33"/>
    <w:rsid w:val="00E510FE"/>
    <w:rsid w:val="00E7230F"/>
    <w:rsid w:val="00E83BDA"/>
    <w:rsid w:val="00EA6A29"/>
    <w:rsid w:val="00F032CE"/>
    <w:rsid w:val="00F03678"/>
    <w:rsid w:val="00F16467"/>
    <w:rsid w:val="00F174CA"/>
    <w:rsid w:val="00F3627B"/>
    <w:rsid w:val="00FA7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C73D0D"/>
    <w:rPr>
      <w:color w:val="666666"/>
    </w:rPr>
  </w:style>
  <w:style w:type="paragraph" w:customStyle="1" w:styleId="D84159BBAEDF420C9A1F65AD544F52D4">
    <w:name w:val="D84159BBAEDF420C9A1F65AD544F52D4"/>
  </w:style>
  <w:style w:type="paragraph" w:customStyle="1" w:styleId="F52C6BC6B61541B38A956148C55B8709">
    <w:name w:val="F52C6BC6B61541B38A956148C55B8709"/>
  </w:style>
  <w:style w:type="paragraph" w:customStyle="1" w:styleId="F308A82D03344465BE823ADE8DA9ECFE">
    <w:name w:val="F308A82D03344465BE823ADE8DA9ECFE"/>
  </w:style>
  <w:style w:type="paragraph" w:customStyle="1" w:styleId="7729D85F1F2D433FA83F632E0EB8E51F">
    <w:name w:val="7729D85F1F2D433FA83F632E0EB8E51F"/>
  </w:style>
  <w:style w:type="paragraph" w:customStyle="1" w:styleId="0B804F642F7642E5977BCD5DCE8C93B2">
    <w:name w:val="0B804F642F7642E5977BCD5DCE8C93B2"/>
  </w:style>
  <w:style w:type="paragraph" w:customStyle="1" w:styleId="580DFA5257F048FCB592B7E158E669C3">
    <w:name w:val="580DFA5257F048FCB592B7E158E669C3"/>
    <w:rsid w:val="00182E4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SFU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17611D-196F-4872-944C-545E556CFA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Отчёт по практической работе.dotm</Template>
  <TotalTime>7598</TotalTime>
  <Pages>6</Pages>
  <Words>390</Words>
  <Characters>2229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Лысаковский</dc:creator>
  <cp:keywords/>
  <dc:description/>
  <cp:lastModifiedBy>Александр Лысаковский</cp:lastModifiedBy>
  <cp:revision>8634</cp:revision>
  <cp:lastPrinted>2025-10-01T18:55:00Z</cp:lastPrinted>
  <dcterms:created xsi:type="dcterms:W3CDTF">2025-03-01T08:16:00Z</dcterms:created>
  <dcterms:modified xsi:type="dcterms:W3CDTF">2025-10-02T12:10:00Z</dcterms:modified>
</cp:coreProperties>
</file>