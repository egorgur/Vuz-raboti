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3709"/>
        <w:gridCol w:w="272"/>
        <w:gridCol w:w="1671"/>
        <w:gridCol w:w="272"/>
        <w:gridCol w:w="2534"/>
      </w:tblGrid>
      <w:tr w:rsidR="00203346" w14:paraId="3A2DD9A9" w14:textId="77777777" w:rsidTr="00343771">
        <w:tc>
          <w:tcPr>
            <w:tcW w:w="9638" w:type="dxa"/>
            <w:gridSpan w:val="6"/>
          </w:tcPr>
          <w:p w14:paraId="0D66C204" w14:textId="77777777" w:rsidR="00203346" w:rsidRPr="00107562" w:rsidRDefault="00203346" w:rsidP="00107562">
            <w:pPr>
              <w:jc w:val="center"/>
              <w:rPr>
                <w:sz w:val="24"/>
                <w:szCs w:val="24"/>
              </w:rPr>
            </w:pPr>
            <w:r w:rsidRPr="00D77F9B">
              <w:t>Министерство науки и высшего образования РФ</w:t>
            </w:r>
          </w:p>
        </w:tc>
      </w:tr>
      <w:tr w:rsidR="00203346" w14:paraId="11F8DC69" w14:textId="77777777" w:rsidTr="00343771">
        <w:tc>
          <w:tcPr>
            <w:tcW w:w="9638" w:type="dxa"/>
            <w:gridSpan w:val="6"/>
          </w:tcPr>
          <w:p w14:paraId="0C0409CE" w14:textId="77777777" w:rsidR="00203346" w:rsidRDefault="00203346" w:rsidP="00203346">
            <w:pPr>
              <w:jc w:val="center"/>
            </w:pPr>
            <w:r w:rsidRPr="00203346">
              <w:t>Федеральное государственное автономное</w:t>
            </w:r>
          </w:p>
        </w:tc>
      </w:tr>
      <w:tr w:rsidR="00203346" w14:paraId="288FCB41" w14:textId="77777777" w:rsidTr="00343771">
        <w:tc>
          <w:tcPr>
            <w:tcW w:w="9638" w:type="dxa"/>
            <w:gridSpan w:val="6"/>
          </w:tcPr>
          <w:p w14:paraId="132C60F1" w14:textId="77777777" w:rsidR="00203346" w:rsidRDefault="00203346" w:rsidP="00203346">
            <w:pPr>
              <w:jc w:val="center"/>
            </w:pPr>
            <w:r w:rsidRPr="00203346">
              <w:t>образовательное учреждение высшего образования</w:t>
            </w:r>
          </w:p>
        </w:tc>
      </w:tr>
      <w:tr w:rsidR="00203346" w14:paraId="3FD67C1A" w14:textId="77777777" w:rsidTr="00343771">
        <w:tc>
          <w:tcPr>
            <w:tcW w:w="9638" w:type="dxa"/>
            <w:gridSpan w:val="6"/>
          </w:tcPr>
          <w:p w14:paraId="2F753DF4" w14:textId="77777777" w:rsidR="00203346" w:rsidRPr="00807EEA" w:rsidRDefault="00203346" w:rsidP="00203346">
            <w:pPr>
              <w:jc w:val="center"/>
              <w:rPr>
                <w:b/>
                <w:bCs/>
              </w:rPr>
            </w:pPr>
            <w:r w:rsidRPr="00807EEA">
              <w:rPr>
                <w:b/>
                <w:bCs/>
              </w:rPr>
              <w:t>«СИБИРСКИЙ ФЕДЕРАЛЬНЫЙ УНИВЕРСИТЕТ»</w:t>
            </w:r>
          </w:p>
        </w:tc>
      </w:tr>
      <w:tr w:rsidR="00203346" w14:paraId="6A24198F" w14:textId="77777777" w:rsidTr="00343771">
        <w:tc>
          <w:tcPr>
            <w:tcW w:w="9638" w:type="dxa"/>
            <w:gridSpan w:val="6"/>
          </w:tcPr>
          <w:p w14:paraId="2263CFB5" w14:textId="77777777" w:rsidR="00203346" w:rsidRDefault="00203346" w:rsidP="00E009C9"/>
        </w:tc>
      </w:tr>
      <w:tr w:rsidR="002247D9" w14:paraId="34B2B7FD" w14:textId="77777777" w:rsidTr="00343771">
        <w:sdt>
          <w:sdtPr>
            <w:alias w:val="Институт"/>
            <w:tag w:val="Институт"/>
            <w:id w:val="-55092808"/>
            <w:placeholder>
              <w:docPart w:val="D84159BBAEDF420C9A1F65AD544F52D4"/>
            </w:placeholder>
            <w:text/>
          </w:sdtPr>
          <w:sdtContent>
            <w:tc>
              <w:tcPr>
                <w:tcW w:w="9638" w:type="dxa"/>
                <w:gridSpan w:val="6"/>
                <w:tcBorders>
                  <w:bottom w:val="single" w:sz="4" w:space="0" w:color="auto"/>
                </w:tcBorders>
              </w:tcPr>
              <w:p w14:paraId="05F575BE" w14:textId="77777777" w:rsidR="002247D9" w:rsidRDefault="00807EEA" w:rsidP="00480C27">
                <w:pPr>
                  <w:jc w:val="center"/>
                </w:pPr>
                <w:r w:rsidRPr="00807EEA">
                  <w:t>Институт космических и информационных технологий</w:t>
                </w:r>
              </w:p>
            </w:tc>
          </w:sdtContent>
        </w:sdt>
      </w:tr>
      <w:tr w:rsidR="00203346" w14:paraId="61382F11" w14:textId="77777777" w:rsidTr="00343771">
        <w:tc>
          <w:tcPr>
            <w:tcW w:w="9638" w:type="dxa"/>
            <w:gridSpan w:val="6"/>
            <w:tcBorders>
              <w:top w:val="single" w:sz="4" w:space="0" w:color="auto"/>
            </w:tcBorders>
          </w:tcPr>
          <w:p w14:paraId="47494711" w14:textId="77777777" w:rsidR="00203346" w:rsidRPr="001F4DAC" w:rsidRDefault="001F4DAC" w:rsidP="001F4DAC">
            <w:pPr>
              <w:jc w:val="center"/>
              <w:rPr>
                <w:sz w:val="20"/>
                <w:szCs w:val="20"/>
              </w:rPr>
            </w:pPr>
            <w:r w:rsidRPr="001F4DAC">
              <w:rPr>
                <w:sz w:val="20"/>
                <w:szCs w:val="20"/>
              </w:rPr>
              <w:t>институт</w:t>
            </w:r>
          </w:p>
        </w:tc>
      </w:tr>
      <w:tr w:rsidR="001F4DAC" w14:paraId="19F83BDC" w14:textId="77777777" w:rsidTr="00343771">
        <w:tc>
          <w:tcPr>
            <w:tcW w:w="9638" w:type="dxa"/>
            <w:gridSpan w:val="6"/>
            <w:tcBorders>
              <w:bottom w:val="single" w:sz="4" w:space="0" w:color="auto"/>
            </w:tcBorders>
          </w:tcPr>
          <w:sdt>
            <w:sdtPr>
              <w:alias w:val="Кафедра"/>
              <w:tag w:val="Кафедра"/>
              <w:id w:val="-120006703"/>
              <w:placeholder>
                <w:docPart w:val="D84159BBAEDF420C9A1F65AD544F52D4"/>
              </w:placeholder>
              <w:text/>
            </w:sdtPr>
            <w:sdtContent>
              <w:p w14:paraId="43727B7D" w14:textId="77777777" w:rsidR="001F4DAC" w:rsidRDefault="00807EEA" w:rsidP="00480C27">
                <w:pPr>
                  <w:jc w:val="center"/>
                </w:pPr>
                <w:r w:rsidRPr="00807EEA">
                  <w:t>Программная инженерия</w:t>
                </w:r>
              </w:p>
            </w:sdtContent>
          </w:sdt>
        </w:tc>
      </w:tr>
      <w:tr w:rsidR="001F4DAC" w14:paraId="71170F5E" w14:textId="77777777" w:rsidTr="00343771">
        <w:tc>
          <w:tcPr>
            <w:tcW w:w="9638" w:type="dxa"/>
            <w:gridSpan w:val="6"/>
            <w:tcBorders>
              <w:top w:val="single" w:sz="4" w:space="0" w:color="auto"/>
            </w:tcBorders>
          </w:tcPr>
          <w:p w14:paraId="631D2B68" w14:textId="77777777" w:rsidR="001F4DAC" w:rsidRPr="001F4DAC" w:rsidRDefault="001F4DAC" w:rsidP="001F4DAC">
            <w:pPr>
              <w:jc w:val="center"/>
              <w:rPr>
                <w:sz w:val="20"/>
                <w:szCs w:val="20"/>
              </w:rPr>
            </w:pPr>
            <w:r w:rsidRPr="001F4DAC">
              <w:rPr>
                <w:sz w:val="20"/>
                <w:szCs w:val="20"/>
              </w:rPr>
              <w:t>кафедра</w:t>
            </w:r>
          </w:p>
        </w:tc>
      </w:tr>
      <w:tr w:rsidR="00107562" w14:paraId="791B8D9E" w14:textId="77777777" w:rsidTr="00343771">
        <w:tc>
          <w:tcPr>
            <w:tcW w:w="9638" w:type="dxa"/>
            <w:gridSpan w:val="6"/>
          </w:tcPr>
          <w:p w14:paraId="1CB57A25" w14:textId="77777777" w:rsidR="00107562" w:rsidRPr="00C303B2" w:rsidRDefault="00107562" w:rsidP="009548A5"/>
        </w:tc>
      </w:tr>
      <w:tr w:rsidR="00107562" w:rsidRPr="00107562" w14:paraId="08B1A15A"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3114DEBC" w14:textId="77777777" w:rsidR="00107562" w:rsidRPr="00470539" w:rsidRDefault="00107562" w:rsidP="009548A5"/>
        </w:tc>
      </w:tr>
      <w:tr w:rsidR="00C303B2" w:rsidRPr="00107562" w14:paraId="6AEBFB19" w14:textId="77777777" w:rsidTr="00466F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21879F03" w14:textId="77777777" w:rsidR="00C303B2" w:rsidRPr="00C303B2" w:rsidRDefault="00C303B2" w:rsidP="009548A5"/>
        </w:tc>
      </w:tr>
      <w:tr w:rsidR="00DF7C89" w:rsidRPr="00107562" w14:paraId="590AC723" w14:textId="77777777" w:rsidTr="00B677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7A0CD315" w14:textId="77777777" w:rsidR="00DF7C89" w:rsidRPr="00C303B2" w:rsidRDefault="00DF7C89" w:rsidP="009548A5"/>
        </w:tc>
      </w:tr>
      <w:tr w:rsidR="00107562" w:rsidRPr="00107562" w14:paraId="778F114A" w14:textId="77777777" w:rsidTr="00C303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0D8662F5" w14:textId="77777777" w:rsidR="00107562" w:rsidRPr="00C303B2" w:rsidRDefault="00107562" w:rsidP="009548A5"/>
        </w:tc>
      </w:tr>
      <w:tr w:rsidR="00C303B2" w:rsidRPr="00107562" w14:paraId="333B9BD4" w14:textId="77777777" w:rsidTr="00C303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46973E3E" w14:textId="77777777" w:rsidR="00C303B2" w:rsidRPr="00C303B2" w:rsidRDefault="00C303B2" w:rsidP="009548A5"/>
        </w:tc>
      </w:tr>
      <w:tr w:rsidR="00C303B2" w:rsidRPr="00107562" w14:paraId="777ABA1A" w14:textId="77777777" w:rsidTr="00C303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10D5DC8D" w14:textId="77777777" w:rsidR="00C303B2" w:rsidRPr="00C303B2" w:rsidRDefault="00C303B2" w:rsidP="009548A5"/>
        </w:tc>
      </w:tr>
      <w:tr w:rsidR="00C303B2" w:rsidRPr="00107562" w14:paraId="21D29A31" w14:textId="77777777" w:rsidTr="00C303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3A427015" w14:textId="77777777" w:rsidR="00C303B2" w:rsidRPr="00C303B2" w:rsidRDefault="00C303B2" w:rsidP="009548A5"/>
        </w:tc>
      </w:tr>
      <w:tr w:rsidR="00C303B2" w:rsidRPr="00107562" w14:paraId="5C367125" w14:textId="77777777" w:rsidTr="00C303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277204FF" w14:textId="77777777" w:rsidR="00C303B2" w:rsidRPr="007B4C94" w:rsidRDefault="00C303B2" w:rsidP="007B4C94"/>
        </w:tc>
      </w:tr>
      <w:tr w:rsidR="00BA7359" w:rsidRPr="00107562" w14:paraId="127FEAE0" w14:textId="77777777" w:rsidTr="00C303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2F9F6F5C" w14:textId="77777777" w:rsidR="00BA7359" w:rsidRPr="004D13C8" w:rsidRDefault="00BA7359" w:rsidP="004D13C8"/>
        </w:tc>
      </w:tr>
      <w:tr w:rsidR="00470539" w:rsidRPr="00107562" w14:paraId="664A7F19" w14:textId="77777777" w:rsidTr="004705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50624DAB" w14:textId="77777777" w:rsidR="00470539" w:rsidRPr="00470539" w:rsidRDefault="00470539" w:rsidP="00470539">
            <w:pPr>
              <w:jc w:val="center"/>
              <w:rPr>
                <w:b/>
                <w:bCs/>
              </w:rPr>
            </w:pPr>
            <w:r w:rsidRPr="00470539">
              <w:rPr>
                <w:b/>
                <w:bCs/>
              </w:rPr>
              <w:t>ОТЧЕТ О ПРАКТИЧЕСКОЙ РАБОТЕ</w:t>
            </w:r>
          </w:p>
        </w:tc>
      </w:tr>
      <w:bookmarkStart w:id="0" w:name="TitleThemeName"/>
      <w:tr w:rsidR="00470539" w:rsidRPr="00107562" w14:paraId="7941704E" w14:textId="77777777" w:rsidTr="004705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single" w:sz="4" w:space="0" w:color="auto"/>
              <w:right w:val="nil"/>
            </w:tcBorders>
          </w:tcPr>
          <w:p w14:paraId="52FAC416" w14:textId="5B96FE40" w:rsidR="00470539" w:rsidRPr="004B197A" w:rsidRDefault="00000000" w:rsidP="00470539">
            <w:pPr>
              <w:jc w:val="center"/>
              <w:rPr>
                <w:sz w:val="20"/>
                <w:szCs w:val="20"/>
              </w:rPr>
            </w:pPr>
            <w:sdt>
              <w:sdtPr>
                <w:rPr>
                  <w:kern w:val="0"/>
                </w:rPr>
                <w:alias w:val="Тема практической"/>
                <w:tag w:val="Тема практической"/>
                <w:id w:val="1819542302"/>
                <w:placeholder>
                  <w:docPart w:val="F52C6BC6B61541B38A956148C55B8709"/>
                </w:placeholder>
                <w:text/>
              </w:sdtPr>
              <w:sdtContent>
                <w:r w:rsidR="006C7495" w:rsidRPr="006C7495">
                  <w:rPr>
                    <w:kern w:val="0"/>
                  </w:rPr>
                  <w:t>Повышение производительности</w:t>
                </w:r>
              </w:sdtContent>
            </w:sdt>
            <w:bookmarkEnd w:id="0"/>
          </w:p>
        </w:tc>
      </w:tr>
      <w:tr w:rsidR="00470539" w:rsidRPr="00107562" w14:paraId="32E56D76" w14:textId="77777777" w:rsidTr="004705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single" w:sz="4" w:space="0" w:color="auto"/>
              <w:left w:val="nil"/>
              <w:bottom w:val="nil"/>
              <w:right w:val="nil"/>
            </w:tcBorders>
          </w:tcPr>
          <w:p w14:paraId="5E7E6B40" w14:textId="77777777" w:rsidR="00470539" w:rsidRPr="00107562" w:rsidRDefault="00470539" w:rsidP="00470539">
            <w:pPr>
              <w:jc w:val="center"/>
            </w:pPr>
            <w:r>
              <w:rPr>
                <w:sz w:val="20"/>
                <w:szCs w:val="20"/>
              </w:rPr>
              <w:t>тема</w:t>
            </w:r>
          </w:p>
        </w:tc>
      </w:tr>
      <w:tr w:rsidR="00470539" w:rsidRPr="00107562" w14:paraId="27FC8F13" w14:textId="77777777" w:rsidTr="00CB36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26A52155" w14:textId="77777777" w:rsidR="00470539" w:rsidRPr="00107562" w:rsidRDefault="00470539" w:rsidP="00470539"/>
        </w:tc>
      </w:tr>
      <w:tr w:rsidR="00470539" w:rsidRPr="00107562" w14:paraId="4D6DBB1F" w14:textId="77777777" w:rsidTr="00CB36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1F099389" w14:textId="77777777" w:rsidR="00470539" w:rsidRPr="00107562" w:rsidRDefault="00470539" w:rsidP="00470539"/>
        </w:tc>
      </w:tr>
      <w:tr w:rsidR="00470539" w:rsidRPr="00107562" w14:paraId="5D03C70A"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05B071A0" w14:textId="77777777" w:rsidR="00470539" w:rsidRPr="00107562" w:rsidRDefault="00470539" w:rsidP="00470539"/>
        </w:tc>
      </w:tr>
      <w:tr w:rsidR="00470539" w:rsidRPr="00107562" w14:paraId="5B146BA3"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74F7A225" w14:textId="77777777" w:rsidR="00470539" w:rsidRPr="00107562" w:rsidRDefault="00470539" w:rsidP="00470539"/>
        </w:tc>
      </w:tr>
      <w:tr w:rsidR="00470539" w:rsidRPr="00107562" w14:paraId="6D02238C"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39723258" w14:textId="77777777" w:rsidR="00470539" w:rsidRPr="00107562" w:rsidRDefault="00470539" w:rsidP="00470539"/>
        </w:tc>
      </w:tr>
      <w:tr w:rsidR="00470539" w:rsidRPr="00107562" w14:paraId="45904B34"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061A99F0" w14:textId="77777777" w:rsidR="00470539" w:rsidRPr="00107562" w:rsidRDefault="00470539" w:rsidP="00470539"/>
        </w:tc>
      </w:tr>
      <w:tr w:rsidR="00470539" w:rsidRPr="00107562" w14:paraId="1B48BE84"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4BA1DA83" w14:textId="77777777" w:rsidR="00470539" w:rsidRPr="00107562" w:rsidRDefault="00470539" w:rsidP="00470539"/>
        </w:tc>
      </w:tr>
      <w:tr w:rsidR="00470539" w:rsidRPr="00107562" w14:paraId="2BB73D50"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50C18925" w14:textId="77777777" w:rsidR="00470539" w:rsidRPr="00107562" w:rsidRDefault="00470539" w:rsidP="00470539"/>
        </w:tc>
      </w:tr>
      <w:tr w:rsidR="00470539" w:rsidRPr="00107562" w14:paraId="4070F7A2"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2FB7FCFB" w14:textId="77777777" w:rsidR="00470539" w:rsidRPr="00107562" w:rsidRDefault="00470539" w:rsidP="00470539"/>
        </w:tc>
      </w:tr>
      <w:tr w:rsidR="00470539" w:rsidRPr="00107562" w14:paraId="43767B34"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48D8E282" w14:textId="77777777" w:rsidR="00470539" w:rsidRPr="00107562" w:rsidRDefault="00470539" w:rsidP="00470539"/>
        </w:tc>
      </w:tr>
      <w:tr w:rsidR="00470539" w:rsidRPr="00107562" w14:paraId="390F5082"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33615BE6" w14:textId="77777777" w:rsidR="00470539" w:rsidRPr="00107562" w:rsidRDefault="00470539" w:rsidP="00470539"/>
        </w:tc>
      </w:tr>
      <w:tr w:rsidR="00470539" w:rsidRPr="00107562" w14:paraId="0F1D1C5B"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1B906FC8" w14:textId="77777777" w:rsidR="00470539" w:rsidRPr="00107562" w:rsidRDefault="00470539" w:rsidP="00470539"/>
        </w:tc>
      </w:tr>
      <w:tr w:rsidR="00470539" w:rsidRPr="00107562" w14:paraId="1F9849EE"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6AD59A96" w14:textId="77777777" w:rsidR="00470539" w:rsidRPr="00107562" w:rsidRDefault="00470539" w:rsidP="00470539"/>
        </w:tc>
      </w:tr>
      <w:tr w:rsidR="00470539" w:rsidRPr="00107562" w14:paraId="5FF2413C"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3058F66B" w14:textId="77777777" w:rsidR="00470539" w:rsidRPr="00107562" w:rsidRDefault="00470539" w:rsidP="00470539"/>
        </w:tc>
      </w:tr>
      <w:tr w:rsidR="00470539" w:rsidRPr="00107562" w14:paraId="5E869F01"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6BBD76E2" w14:textId="77777777" w:rsidR="00470539" w:rsidRPr="00107562" w:rsidRDefault="00470539" w:rsidP="00470539"/>
        </w:tc>
      </w:tr>
      <w:tr w:rsidR="00470539" w:rsidRPr="00107562" w14:paraId="1D4A40DF"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6D8EE092" w14:textId="77777777" w:rsidR="00470539" w:rsidRPr="00107562" w:rsidRDefault="00470539" w:rsidP="00470539"/>
        </w:tc>
      </w:tr>
      <w:tr w:rsidR="00470539" w:rsidRPr="00107562" w14:paraId="53B08C57" w14:textId="77777777" w:rsidTr="00C303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4889" w:type="dxa"/>
            <w:gridSpan w:val="2"/>
            <w:tcBorders>
              <w:top w:val="nil"/>
              <w:left w:val="nil"/>
              <w:bottom w:val="nil"/>
              <w:right w:val="nil"/>
            </w:tcBorders>
          </w:tcPr>
          <w:p w14:paraId="44A759FE" w14:textId="77777777" w:rsidR="00470539" w:rsidRPr="00107562" w:rsidRDefault="00470539" w:rsidP="00470539">
            <w:r>
              <w:t>Преподаватель</w:t>
            </w:r>
          </w:p>
        </w:tc>
        <w:tc>
          <w:tcPr>
            <w:tcW w:w="272" w:type="dxa"/>
            <w:tcBorders>
              <w:top w:val="nil"/>
              <w:left w:val="nil"/>
              <w:bottom w:val="nil"/>
              <w:right w:val="nil"/>
            </w:tcBorders>
          </w:tcPr>
          <w:p w14:paraId="63343AD7" w14:textId="77777777" w:rsidR="00470539" w:rsidRPr="00A623E8" w:rsidRDefault="00470539" w:rsidP="00470539">
            <w:pPr>
              <w:jc w:val="center"/>
            </w:pPr>
          </w:p>
        </w:tc>
        <w:tc>
          <w:tcPr>
            <w:tcW w:w="1671" w:type="dxa"/>
            <w:tcBorders>
              <w:top w:val="nil"/>
              <w:left w:val="nil"/>
              <w:right w:val="nil"/>
            </w:tcBorders>
          </w:tcPr>
          <w:p w14:paraId="65C23494" w14:textId="77777777" w:rsidR="00470539" w:rsidRPr="00107562" w:rsidRDefault="00470539" w:rsidP="00470539">
            <w:pPr>
              <w:jc w:val="center"/>
            </w:pPr>
          </w:p>
        </w:tc>
        <w:tc>
          <w:tcPr>
            <w:tcW w:w="272" w:type="dxa"/>
            <w:tcBorders>
              <w:top w:val="nil"/>
              <w:left w:val="nil"/>
              <w:bottom w:val="nil"/>
              <w:right w:val="nil"/>
            </w:tcBorders>
          </w:tcPr>
          <w:p w14:paraId="6667EFE0" w14:textId="77777777" w:rsidR="00470539" w:rsidRPr="00A623E8" w:rsidRDefault="00470539" w:rsidP="00470539">
            <w:pPr>
              <w:jc w:val="center"/>
            </w:pPr>
          </w:p>
        </w:tc>
        <w:sdt>
          <w:sdtPr>
            <w:alias w:val="Преподаватель. Фамилия, инициалы"/>
            <w:tag w:val="Преподаватель. Фамилия, инициалы"/>
            <w:id w:val="2052420955"/>
            <w:placeholder>
              <w:docPart w:val="F308A82D03344465BE823ADE8DA9ECFE"/>
            </w:placeholder>
            <w:text/>
          </w:sdtPr>
          <w:sdtContent>
            <w:tc>
              <w:tcPr>
                <w:tcW w:w="2534" w:type="dxa"/>
                <w:tcBorders>
                  <w:top w:val="nil"/>
                  <w:left w:val="nil"/>
                  <w:right w:val="nil"/>
                </w:tcBorders>
              </w:tcPr>
              <w:p w14:paraId="3C6A439C" w14:textId="77777777" w:rsidR="00470539" w:rsidRPr="00107562" w:rsidRDefault="00FD0F87" w:rsidP="00DE076A">
                <w:pPr>
                  <w:jc w:val="left"/>
                </w:pPr>
                <w:r>
                  <w:t>А. Д. Вожжов</w:t>
                </w:r>
              </w:p>
            </w:tc>
          </w:sdtContent>
        </w:sdt>
      </w:tr>
      <w:tr w:rsidR="00470539" w:rsidRPr="00107562" w14:paraId="1EC2E375" w14:textId="77777777" w:rsidTr="00C303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2"/>
        </w:trPr>
        <w:tc>
          <w:tcPr>
            <w:tcW w:w="4889" w:type="dxa"/>
            <w:gridSpan w:val="2"/>
            <w:tcBorders>
              <w:top w:val="nil"/>
              <w:left w:val="nil"/>
              <w:bottom w:val="nil"/>
              <w:right w:val="nil"/>
            </w:tcBorders>
          </w:tcPr>
          <w:p w14:paraId="3704C930" w14:textId="77777777" w:rsidR="00470539" w:rsidRPr="00107562" w:rsidRDefault="00470539" w:rsidP="00470539"/>
        </w:tc>
        <w:tc>
          <w:tcPr>
            <w:tcW w:w="272" w:type="dxa"/>
            <w:tcBorders>
              <w:top w:val="nil"/>
              <w:left w:val="nil"/>
              <w:bottom w:val="nil"/>
              <w:right w:val="nil"/>
            </w:tcBorders>
          </w:tcPr>
          <w:p w14:paraId="4DA6F946" w14:textId="77777777" w:rsidR="00470539" w:rsidRPr="00343771" w:rsidRDefault="00470539" w:rsidP="00470539">
            <w:pPr>
              <w:jc w:val="center"/>
              <w:rPr>
                <w:sz w:val="20"/>
                <w:szCs w:val="20"/>
              </w:rPr>
            </w:pPr>
          </w:p>
        </w:tc>
        <w:tc>
          <w:tcPr>
            <w:tcW w:w="1671" w:type="dxa"/>
            <w:tcBorders>
              <w:left w:val="nil"/>
              <w:bottom w:val="nil"/>
              <w:right w:val="nil"/>
            </w:tcBorders>
          </w:tcPr>
          <w:p w14:paraId="19B5CD2C" w14:textId="77777777" w:rsidR="00470539" w:rsidRPr="00343771" w:rsidRDefault="00470539" w:rsidP="00470539">
            <w:pPr>
              <w:jc w:val="center"/>
              <w:rPr>
                <w:sz w:val="20"/>
                <w:szCs w:val="20"/>
              </w:rPr>
            </w:pPr>
            <w:r w:rsidRPr="00A1060C">
              <w:rPr>
                <w:sz w:val="20"/>
                <w:szCs w:val="20"/>
              </w:rPr>
              <w:t>подпись, дата</w:t>
            </w:r>
          </w:p>
        </w:tc>
        <w:tc>
          <w:tcPr>
            <w:tcW w:w="272" w:type="dxa"/>
            <w:tcBorders>
              <w:top w:val="nil"/>
              <w:left w:val="nil"/>
              <w:bottom w:val="nil"/>
              <w:right w:val="nil"/>
            </w:tcBorders>
          </w:tcPr>
          <w:p w14:paraId="6E8CC32F" w14:textId="77777777" w:rsidR="00470539" w:rsidRPr="00343771" w:rsidRDefault="00470539" w:rsidP="00470539">
            <w:pPr>
              <w:jc w:val="center"/>
              <w:rPr>
                <w:sz w:val="20"/>
                <w:szCs w:val="20"/>
              </w:rPr>
            </w:pPr>
          </w:p>
        </w:tc>
        <w:tc>
          <w:tcPr>
            <w:tcW w:w="2534" w:type="dxa"/>
            <w:tcBorders>
              <w:left w:val="nil"/>
              <w:bottom w:val="nil"/>
              <w:right w:val="nil"/>
            </w:tcBorders>
          </w:tcPr>
          <w:p w14:paraId="2928D6BD" w14:textId="77777777" w:rsidR="00470539" w:rsidRPr="00343771" w:rsidRDefault="00470539" w:rsidP="00470539">
            <w:pPr>
              <w:jc w:val="center"/>
              <w:rPr>
                <w:sz w:val="20"/>
                <w:szCs w:val="20"/>
              </w:rPr>
            </w:pPr>
            <w:r>
              <w:rPr>
                <w:sz w:val="20"/>
                <w:szCs w:val="20"/>
              </w:rPr>
              <w:t>и</w:t>
            </w:r>
            <w:r w:rsidRPr="008D50E1">
              <w:rPr>
                <w:sz w:val="20"/>
                <w:szCs w:val="20"/>
              </w:rPr>
              <w:t>нициалы, фамилия</w:t>
            </w:r>
          </w:p>
        </w:tc>
      </w:tr>
      <w:tr w:rsidR="00470539" w:rsidRPr="00107562" w14:paraId="36896B23" w14:textId="77777777" w:rsidTr="009B46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80" w:type="dxa"/>
            <w:tcBorders>
              <w:top w:val="nil"/>
              <w:left w:val="nil"/>
              <w:bottom w:val="nil"/>
              <w:right w:val="nil"/>
            </w:tcBorders>
          </w:tcPr>
          <w:p w14:paraId="359CCE54" w14:textId="77777777" w:rsidR="00470539" w:rsidRPr="00107562" w:rsidRDefault="00470539" w:rsidP="00470539">
            <w:r>
              <w:t>Студент</w:t>
            </w:r>
          </w:p>
        </w:tc>
        <w:tc>
          <w:tcPr>
            <w:tcW w:w="3709" w:type="dxa"/>
            <w:tcBorders>
              <w:top w:val="nil"/>
              <w:left w:val="nil"/>
              <w:bottom w:val="single" w:sz="4" w:space="0" w:color="auto"/>
              <w:right w:val="nil"/>
            </w:tcBorders>
          </w:tcPr>
          <w:p w14:paraId="5BA449A6" w14:textId="77777777" w:rsidR="00470539" w:rsidRPr="00107562" w:rsidRDefault="00DE076A" w:rsidP="00470539">
            <w:r>
              <w:t>КИ23-17/1б, </w:t>
            </w:r>
            <w:r w:rsidRPr="00DE076A">
              <w:t>032320521</w:t>
            </w:r>
          </w:p>
        </w:tc>
        <w:tc>
          <w:tcPr>
            <w:tcW w:w="272" w:type="dxa"/>
            <w:tcBorders>
              <w:top w:val="nil"/>
              <w:left w:val="nil"/>
              <w:bottom w:val="nil"/>
              <w:right w:val="nil"/>
            </w:tcBorders>
          </w:tcPr>
          <w:p w14:paraId="48AA5D0A" w14:textId="77777777" w:rsidR="00470539" w:rsidRPr="00107562" w:rsidRDefault="00470539" w:rsidP="00470539">
            <w:pPr>
              <w:jc w:val="center"/>
            </w:pPr>
          </w:p>
        </w:tc>
        <w:tc>
          <w:tcPr>
            <w:tcW w:w="1671" w:type="dxa"/>
            <w:tcBorders>
              <w:top w:val="nil"/>
              <w:left w:val="nil"/>
              <w:bottom w:val="single" w:sz="4" w:space="0" w:color="auto"/>
              <w:right w:val="nil"/>
            </w:tcBorders>
          </w:tcPr>
          <w:p w14:paraId="4AC02C83" w14:textId="77777777" w:rsidR="00470539" w:rsidRPr="00107562" w:rsidRDefault="00470539" w:rsidP="00470539">
            <w:pPr>
              <w:jc w:val="center"/>
            </w:pPr>
          </w:p>
        </w:tc>
        <w:tc>
          <w:tcPr>
            <w:tcW w:w="272" w:type="dxa"/>
            <w:tcBorders>
              <w:top w:val="nil"/>
              <w:left w:val="nil"/>
              <w:bottom w:val="nil"/>
              <w:right w:val="nil"/>
            </w:tcBorders>
          </w:tcPr>
          <w:p w14:paraId="49787C4D" w14:textId="77777777" w:rsidR="00470539" w:rsidRPr="00107562" w:rsidRDefault="00470539" w:rsidP="00470539">
            <w:pPr>
              <w:jc w:val="center"/>
            </w:pPr>
          </w:p>
        </w:tc>
        <w:sdt>
          <w:sdtPr>
            <w:alias w:val="Студент. Фамилия, инициалы"/>
            <w:tag w:val="Студент. Фамилия, инициалы"/>
            <w:id w:val="1657257502"/>
            <w:placeholder>
              <w:docPart w:val="7729D85F1F2D433FA83F632E0EB8E51F"/>
            </w:placeholder>
            <w:text/>
          </w:sdtPr>
          <w:sdtContent>
            <w:tc>
              <w:tcPr>
                <w:tcW w:w="2534" w:type="dxa"/>
                <w:tcBorders>
                  <w:top w:val="nil"/>
                  <w:left w:val="nil"/>
                  <w:bottom w:val="single" w:sz="4" w:space="0" w:color="auto"/>
                  <w:right w:val="nil"/>
                </w:tcBorders>
              </w:tcPr>
              <w:p w14:paraId="2E45603A" w14:textId="77777777" w:rsidR="00470539" w:rsidRPr="00107562" w:rsidRDefault="00FD0F87" w:rsidP="00DE076A">
                <w:pPr>
                  <w:jc w:val="left"/>
                </w:pPr>
                <w:r>
                  <w:t xml:space="preserve">А. С. </w:t>
                </w:r>
                <w:r w:rsidR="00470539">
                  <w:t>Лысаковский</w:t>
                </w:r>
              </w:p>
            </w:tc>
          </w:sdtContent>
        </w:sdt>
      </w:tr>
      <w:tr w:rsidR="00470539" w:rsidRPr="00107562" w14:paraId="61E2E049" w14:textId="77777777" w:rsidTr="009B46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80" w:type="dxa"/>
            <w:tcBorders>
              <w:top w:val="nil"/>
              <w:left w:val="nil"/>
              <w:bottom w:val="nil"/>
              <w:right w:val="nil"/>
            </w:tcBorders>
          </w:tcPr>
          <w:p w14:paraId="50DFDDED" w14:textId="77777777" w:rsidR="00470539" w:rsidRPr="00107562" w:rsidRDefault="00470539" w:rsidP="00470539"/>
        </w:tc>
        <w:tc>
          <w:tcPr>
            <w:tcW w:w="3709" w:type="dxa"/>
            <w:tcBorders>
              <w:top w:val="single" w:sz="4" w:space="0" w:color="auto"/>
              <w:left w:val="nil"/>
              <w:bottom w:val="nil"/>
              <w:right w:val="nil"/>
            </w:tcBorders>
          </w:tcPr>
          <w:p w14:paraId="3751C07D" w14:textId="77777777" w:rsidR="00470539" w:rsidRPr="00373FCE" w:rsidRDefault="00470539" w:rsidP="00470539">
            <w:pPr>
              <w:jc w:val="center"/>
              <w:rPr>
                <w:sz w:val="20"/>
                <w:szCs w:val="20"/>
              </w:rPr>
            </w:pPr>
            <w:r>
              <w:rPr>
                <w:sz w:val="20"/>
                <w:szCs w:val="20"/>
              </w:rPr>
              <w:t>номер группы, зачётной книжки</w:t>
            </w:r>
          </w:p>
        </w:tc>
        <w:tc>
          <w:tcPr>
            <w:tcW w:w="272" w:type="dxa"/>
            <w:tcBorders>
              <w:top w:val="nil"/>
              <w:left w:val="nil"/>
              <w:bottom w:val="nil"/>
              <w:right w:val="nil"/>
            </w:tcBorders>
          </w:tcPr>
          <w:p w14:paraId="56524AC2" w14:textId="77777777" w:rsidR="00470539" w:rsidRPr="008D50E1" w:rsidRDefault="00470539" w:rsidP="00470539">
            <w:pPr>
              <w:jc w:val="center"/>
              <w:rPr>
                <w:sz w:val="20"/>
                <w:szCs w:val="20"/>
              </w:rPr>
            </w:pPr>
          </w:p>
        </w:tc>
        <w:tc>
          <w:tcPr>
            <w:tcW w:w="1671" w:type="dxa"/>
            <w:tcBorders>
              <w:top w:val="single" w:sz="4" w:space="0" w:color="auto"/>
              <w:left w:val="nil"/>
              <w:bottom w:val="nil"/>
              <w:right w:val="nil"/>
            </w:tcBorders>
          </w:tcPr>
          <w:p w14:paraId="2E0ADC07" w14:textId="77777777" w:rsidR="00470539" w:rsidRPr="008D50E1" w:rsidRDefault="00470539" w:rsidP="00470539">
            <w:pPr>
              <w:jc w:val="center"/>
              <w:rPr>
                <w:sz w:val="20"/>
                <w:szCs w:val="20"/>
              </w:rPr>
            </w:pPr>
            <w:r w:rsidRPr="00A1060C">
              <w:rPr>
                <w:sz w:val="20"/>
                <w:szCs w:val="20"/>
              </w:rPr>
              <w:t>подпись, дата</w:t>
            </w:r>
          </w:p>
        </w:tc>
        <w:tc>
          <w:tcPr>
            <w:tcW w:w="272" w:type="dxa"/>
            <w:tcBorders>
              <w:top w:val="nil"/>
              <w:left w:val="nil"/>
              <w:bottom w:val="nil"/>
              <w:right w:val="nil"/>
            </w:tcBorders>
          </w:tcPr>
          <w:p w14:paraId="71A7D36E" w14:textId="77777777" w:rsidR="00470539" w:rsidRPr="008D50E1" w:rsidRDefault="00470539" w:rsidP="00470539">
            <w:pPr>
              <w:jc w:val="center"/>
              <w:rPr>
                <w:sz w:val="20"/>
                <w:szCs w:val="20"/>
              </w:rPr>
            </w:pPr>
          </w:p>
        </w:tc>
        <w:tc>
          <w:tcPr>
            <w:tcW w:w="2534" w:type="dxa"/>
            <w:tcBorders>
              <w:top w:val="single" w:sz="4" w:space="0" w:color="auto"/>
              <w:left w:val="nil"/>
              <w:bottom w:val="nil"/>
              <w:right w:val="nil"/>
            </w:tcBorders>
          </w:tcPr>
          <w:p w14:paraId="4E670976" w14:textId="77777777" w:rsidR="00470539" w:rsidRPr="008D50E1" w:rsidRDefault="00470539" w:rsidP="00470539">
            <w:pPr>
              <w:jc w:val="center"/>
              <w:rPr>
                <w:sz w:val="20"/>
                <w:szCs w:val="20"/>
              </w:rPr>
            </w:pPr>
            <w:r w:rsidRPr="00FD615D">
              <w:rPr>
                <w:sz w:val="20"/>
                <w:szCs w:val="20"/>
              </w:rPr>
              <w:t>инициалы, фамилия</w:t>
            </w:r>
          </w:p>
        </w:tc>
      </w:tr>
      <w:tr w:rsidR="00470539" w:rsidRPr="00107562" w14:paraId="7A0845DE"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57C34A5A" w14:textId="77777777" w:rsidR="00470539" w:rsidRPr="00107562" w:rsidRDefault="00470539" w:rsidP="00470539"/>
        </w:tc>
      </w:tr>
      <w:tr w:rsidR="00470539" w:rsidRPr="00107562" w14:paraId="4032B5FB"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2A6D5A6C" w14:textId="77777777" w:rsidR="00470539" w:rsidRPr="00107562" w:rsidRDefault="00470539" w:rsidP="00470539"/>
        </w:tc>
      </w:tr>
      <w:tr w:rsidR="00470539" w:rsidRPr="00107562" w14:paraId="593F553A" w14:textId="77777777" w:rsidTr="0034377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8" w:type="dxa"/>
            <w:gridSpan w:val="6"/>
            <w:tcBorders>
              <w:top w:val="nil"/>
              <w:left w:val="nil"/>
              <w:bottom w:val="nil"/>
              <w:right w:val="nil"/>
            </w:tcBorders>
          </w:tcPr>
          <w:p w14:paraId="747C225E" w14:textId="77777777" w:rsidR="00470539" w:rsidRPr="00107562" w:rsidRDefault="00470539" w:rsidP="00470539">
            <w:pPr>
              <w:jc w:val="center"/>
            </w:pPr>
            <w:r>
              <w:t xml:space="preserve">Красноярск </w:t>
            </w:r>
            <w:sdt>
              <w:sdtPr>
                <w:alias w:val="Титульник. Дата"/>
                <w:tag w:val="Титульник. Дата"/>
                <w:id w:val="338363742"/>
                <w:placeholder>
                  <w:docPart w:val="0B804F642F7642E5977BCD5DCE8C93B2"/>
                </w:placeholder>
                <w15:color w:val="000000"/>
                <w:date>
                  <w:dateFormat w:val="yyyy"/>
                  <w:lid w:val="ru-RU"/>
                  <w:storeMappedDataAs w:val="dateTime"/>
                  <w:calendar w:val="gregorian"/>
                </w:date>
              </w:sdtPr>
              <w:sdtContent>
                <w:r w:rsidR="006F4476">
                  <w:t>2025</w:t>
                </w:r>
              </w:sdtContent>
            </w:sdt>
          </w:p>
        </w:tc>
      </w:tr>
    </w:tbl>
    <w:p w14:paraId="6DB56D41" w14:textId="77777777" w:rsidR="008F24DB" w:rsidRPr="008F24DB" w:rsidRDefault="00F47208" w:rsidP="00B738F0">
      <w:pPr>
        <w:pStyle w:val="1"/>
      </w:pPr>
      <w:r w:rsidRPr="008F24DB">
        <w:lastRenderedPageBreak/>
        <w:t>ВВЕДЕНИЕ</w:t>
      </w:r>
    </w:p>
    <w:p w14:paraId="642D58FD" w14:textId="77777777" w:rsidR="005F1304" w:rsidRPr="008F24DB" w:rsidRDefault="00432F37" w:rsidP="008F24DB">
      <w:pPr>
        <w:pStyle w:val="2"/>
      </w:pPr>
      <w:r w:rsidRPr="008F24DB">
        <w:t>Цель работы</w:t>
      </w:r>
    </w:p>
    <w:p w14:paraId="3ABBBDD9" w14:textId="53E1E827" w:rsidR="008B2E19" w:rsidRPr="00FC2D70" w:rsidRDefault="00FC2D70" w:rsidP="006F4476">
      <w:pPr>
        <w:pStyle w:val="af8"/>
      </w:pPr>
      <w:r w:rsidRPr="00FC2D70">
        <w:t>Изучить теоретический материал по</w:t>
      </w:r>
      <w:r w:rsidR="00843F09" w:rsidRPr="00843F09">
        <w:t xml:space="preserve"> </w:t>
      </w:r>
      <w:r w:rsidR="00843F09">
        <w:t>теме «</w:t>
      </w:r>
      <w:r w:rsidR="00EE72A7">
        <w:fldChar w:fldCharType="begin"/>
      </w:r>
      <w:r w:rsidR="00EE72A7">
        <w:instrText xml:space="preserve"> REF TitleThemeName \h </w:instrText>
      </w:r>
      <w:r w:rsidR="00EE72A7">
        <w:fldChar w:fldCharType="separate"/>
      </w:r>
      <w:sdt>
        <w:sdtPr>
          <w:rPr>
            <w:kern w:val="0"/>
          </w:rPr>
          <w:alias w:val="Тема практической"/>
          <w:tag w:val="Тема практической"/>
          <w:id w:val="426776894"/>
          <w:placeholder>
            <w:docPart w:val="8A7B366E9A62409ABDB741C26A2E8886"/>
          </w:placeholder>
          <w:text/>
        </w:sdtPr>
        <w:sdtContent>
          <w:r w:rsidR="00D46602" w:rsidRPr="006C7495">
            <w:rPr>
              <w:kern w:val="0"/>
            </w:rPr>
            <w:t>Повышение производительности</w:t>
          </w:r>
        </w:sdtContent>
      </w:sdt>
      <w:r w:rsidR="00EE72A7">
        <w:fldChar w:fldCharType="end"/>
      </w:r>
      <w:r w:rsidR="00843F09">
        <w:t>»</w:t>
      </w:r>
      <w:r w:rsidRPr="00FC2D70">
        <w:t>.</w:t>
      </w:r>
      <w:r w:rsidR="00843F09">
        <w:t xml:space="preserve"> Выполнить задания.</w:t>
      </w:r>
    </w:p>
    <w:p w14:paraId="4F6F02CD" w14:textId="77777777" w:rsidR="00432F37" w:rsidRDefault="00432F37" w:rsidP="008F24DB">
      <w:pPr>
        <w:pStyle w:val="2"/>
      </w:pPr>
      <w:r>
        <w:t>Задачи</w:t>
      </w:r>
    </w:p>
    <w:p w14:paraId="70CB4B8F" w14:textId="77777777" w:rsidR="00E91235" w:rsidRDefault="00E91235" w:rsidP="006F4476">
      <w:pPr>
        <w:pStyle w:val="af8"/>
      </w:pPr>
      <w:r>
        <w:t>В рамках данной практической работы необходимо выполнить следующие задачи:</w:t>
      </w:r>
    </w:p>
    <w:p w14:paraId="421EAC07" w14:textId="77777777" w:rsidR="00E91235" w:rsidRDefault="00E91235" w:rsidP="00EE72A7">
      <w:pPr>
        <w:pStyle w:val="a2"/>
      </w:pPr>
      <w:r>
        <w:t>изучить теоретический материал по предложенной теме;</w:t>
      </w:r>
    </w:p>
    <w:p w14:paraId="2DBA64C8" w14:textId="77777777" w:rsidR="00E91235" w:rsidRDefault="00E91235" w:rsidP="00EE72A7">
      <w:pPr>
        <w:pStyle w:val="a2"/>
      </w:pPr>
      <w:r>
        <w:t>выполнить задание;</w:t>
      </w:r>
    </w:p>
    <w:p w14:paraId="62B91722" w14:textId="77777777" w:rsidR="00ED1F73" w:rsidRPr="006F4476" w:rsidRDefault="00E91235" w:rsidP="00EE72A7">
      <w:pPr>
        <w:pStyle w:val="a2"/>
        <w:rPr>
          <w:lang w:val="en-US"/>
        </w:rPr>
      </w:pPr>
      <w:r>
        <w:t>предоставить отчёт преподавателю.</w:t>
      </w:r>
    </w:p>
    <w:p w14:paraId="71B96251" w14:textId="77777777" w:rsidR="00255425" w:rsidRDefault="00255425" w:rsidP="008F24DB">
      <w:pPr>
        <w:pStyle w:val="2"/>
      </w:pPr>
      <w:r>
        <w:t>Задание</w:t>
      </w:r>
    </w:p>
    <w:p w14:paraId="6FFDBE00" w14:textId="5A910C8D" w:rsidR="00255425" w:rsidRPr="001B70CE" w:rsidRDefault="00255425" w:rsidP="006F4476">
      <w:pPr>
        <w:pStyle w:val="af8"/>
      </w:pPr>
      <w:r w:rsidRPr="001B70CE">
        <w:t xml:space="preserve">Задание данной практической работы состоит из </w:t>
      </w:r>
      <w:r w:rsidR="006179AF">
        <w:t>следующих</w:t>
      </w:r>
      <w:r w:rsidRPr="001B70CE">
        <w:t xml:space="preserve"> частей:</w:t>
      </w:r>
    </w:p>
    <w:p w14:paraId="746EFA83" w14:textId="745BF52C" w:rsidR="006F4476" w:rsidRDefault="00EE72A7" w:rsidP="00EE72A7">
      <w:pPr>
        <w:pStyle w:val="a2"/>
        <w:numPr>
          <w:ilvl w:val="0"/>
          <w:numId w:val="17"/>
        </w:numPr>
      </w:pPr>
      <w:r>
        <w:t xml:space="preserve">Выполнить задания из главы </w:t>
      </w:r>
      <w:r w:rsidR="000F5827">
        <w:t>10</w:t>
      </w:r>
      <w:r>
        <w:t xml:space="preserve"> из книги на е-курсах.</w:t>
      </w:r>
    </w:p>
    <w:p w14:paraId="608D5ED0" w14:textId="77777777" w:rsidR="006F4476" w:rsidRPr="006F4476" w:rsidRDefault="006F4476" w:rsidP="00EE72A7">
      <w:pPr>
        <w:pStyle w:val="a2"/>
        <w:numPr>
          <w:ilvl w:val="0"/>
          <w:numId w:val="0"/>
        </w:numPr>
        <w:ind w:left="936"/>
      </w:pPr>
    </w:p>
    <w:p w14:paraId="2A7B28B5" w14:textId="77777777" w:rsidR="003E5C02" w:rsidRDefault="003E5C02" w:rsidP="00EE72A7">
      <w:pPr>
        <w:pStyle w:val="a2"/>
      </w:pPr>
      <w:r>
        <w:br w:type="page"/>
      </w:r>
    </w:p>
    <w:p w14:paraId="51D564BF" w14:textId="77777777" w:rsidR="007100B9" w:rsidRPr="006F4476" w:rsidRDefault="00756D3B" w:rsidP="00B738F0">
      <w:pPr>
        <w:pStyle w:val="1"/>
      </w:pPr>
      <w:r>
        <w:lastRenderedPageBreak/>
        <w:t>ХОД РАБОТЫ</w:t>
      </w:r>
    </w:p>
    <w:p w14:paraId="0286C7AF" w14:textId="21CDC565" w:rsidR="00786952" w:rsidRDefault="00AA33F9" w:rsidP="008F24DB">
      <w:pPr>
        <w:pStyle w:val="2"/>
      </w:pPr>
      <w:r>
        <w:t xml:space="preserve">Задание </w:t>
      </w:r>
      <w:r w:rsidR="00D02E5A">
        <w:t>1</w:t>
      </w:r>
    </w:p>
    <w:p w14:paraId="223B87C9" w14:textId="22024C25" w:rsidR="0035666C" w:rsidRDefault="0031047C" w:rsidP="006F4476">
      <w:pPr>
        <w:pStyle w:val="af8"/>
      </w:pPr>
      <w:r>
        <w:t xml:space="preserve">Задание. </w:t>
      </w:r>
      <w:r w:rsidR="0035666C" w:rsidRPr="0035666C">
        <w:t>Как вы думаете, почему при сканировании по индексу оценка стоимости ресурсов, требующихся для выдачи первых результатов, не равна нулю, хотя используется индекс, совпадающий с порядком сортировки?</w:t>
      </w:r>
    </w:p>
    <w:p w14:paraId="07A74551" w14:textId="22729E9C" w:rsidR="00786952" w:rsidRPr="0005762A" w:rsidRDefault="00AA33F9" w:rsidP="006F4476">
      <w:pPr>
        <w:pStyle w:val="af8"/>
      </w:pPr>
      <w:r>
        <w:t>На рисунк</w:t>
      </w:r>
      <w:r w:rsidR="00A5680F">
        <w:t>е 1</w:t>
      </w:r>
      <w:r>
        <w:t xml:space="preserve"> показан результат выполнения задания.</w:t>
      </w:r>
    </w:p>
    <w:p w14:paraId="5FEA57CD" w14:textId="77777777" w:rsidR="000742EF" w:rsidRDefault="000742EF" w:rsidP="000742EF">
      <w:pPr>
        <w:pStyle w:val="afc"/>
        <w:keepNext/>
      </w:pPr>
      <w:r>
        <w:drawing>
          <wp:inline distT="0" distB="0" distL="0" distR="0" wp14:anchorId="12031304" wp14:editId="1AFD4025">
            <wp:extent cx="5857143" cy="11142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7143" cy="1114286"/>
                    </a:xfrm>
                    <a:prstGeom prst="rect">
                      <a:avLst/>
                    </a:prstGeom>
                  </pic:spPr>
                </pic:pic>
              </a:graphicData>
            </a:graphic>
          </wp:inline>
        </w:drawing>
      </w:r>
    </w:p>
    <w:p w14:paraId="3150D1B4" w14:textId="510818A0" w:rsidR="000742EF" w:rsidRDefault="000742EF" w:rsidP="000742EF">
      <w:pPr>
        <w:pStyle w:val="af0"/>
      </w:pPr>
      <w:r>
        <w:t xml:space="preserve">Рисунок </w:t>
      </w:r>
      <w:r>
        <w:fldChar w:fldCharType="begin"/>
      </w:r>
      <w:r>
        <w:instrText xml:space="preserve"> SEQ Рисунок \* ARABIC </w:instrText>
      </w:r>
      <w:r>
        <w:fldChar w:fldCharType="separate"/>
      </w:r>
      <w:r w:rsidR="00D46602">
        <w:rPr>
          <w:noProof/>
        </w:rPr>
        <w:t>1</w:t>
      </w:r>
      <w:r>
        <w:fldChar w:fldCharType="end"/>
      </w:r>
      <w:r w:rsidRPr="0005762A">
        <w:t xml:space="preserve"> – </w:t>
      </w:r>
      <w:r w:rsidR="007F109E">
        <w:t>Запрос</w:t>
      </w:r>
    </w:p>
    <w:p w14:paraId="626AFF89" w14:textId="3B42237E" w:rsidR="007F109E" w:rsidRPr="007F109E" w:rsidRDefault="007F109E" w:rsidP="007F109E">
      <w:pPr>
        <w:pStyle w:val="af8"/>
      </w:pPr>
      <w:r>
        <w:t>Для выдачи первых результатов необходимо сначала найти индекс в специальной таблице. Поэтому начальные затраты и не равны нулю</w:t>
      </w:r>
      <w:r w:rsidR="007770BC">
        <w:t>.</w:t>
      </w:r>
    </w:p>
    <w:p w14:paraId="3A280C08" w14:textId="062E2BB6" w:rsidR="00786952" w:rsidRDefault="00D17CC2" w:rsidP="008F24DB">
      <w:pPr>
        <w:pStyle w:val="2"/>
      </w:pPr>
      <w:r>
        <w:t xml:space="preserve">Задание </w:t>
      </w:r>
      <w:r w:rsidR="00D02E5A">
        <w:t>2</w:t>
      </w:r>
    </w:p>
    <w:p w14:paraId="3ADC27F9" w14:textId="76C8F378" w:rsidR="008A0448" w:rsidRDefault="005B4179" w:rsidP="00D17CC2">
      <w:pPr>
        <w:pStyle w:val="af8"/>
      </w:pPr>
      <w:r>
        <w:t xml:space="preserve">Задание. </w:t>
      </w:r>
      <w:r w:rsidRPr="005B4179">
        <w:t>Как вы думаете, если в запросе присутствует предложение ORDER BY, и создан индекс по тем столбцам, которые фигурируют в предложении ORDER BY, то всегда ли будет использоваться этот индекс или нет? Почему? Проверьте ваши предположения с помощью команды EXPLAIN.</w:t>
      </w:r>
    </w:p>
    <w:p w14:paraId="38764092" w14:textId="2C201F32" w:rsidR="00DB6D71" w:rsidRDefault="00DB6D71" w:rsidP="00D17CC2">
      <w:pPr>
        <w:pStyle w:val="af8"/>
      </w:pPr>
      <w:r>
        <w:t>Ответ. Не всегда.</w:t>
      </w:r>
    </w:p>
    <w:p w14:paraId="2D624FDF" w14:textId="6A1821F8" w:rsidR="00D17CC2" w:rsidRPr="0005762A" w:rsidRDefault="00D17CC2" w:rsidP="00D17CC2">
      <w:pPr>
        <w:pStyle w:val="af8"/>
      </w:pPr>
      <w:r>
        <w:t>На рисунк</w:t>
      </w:r>
      <w:r w:rsidR="00D571F6">
        <w:t>е</w:t>
      </w:r>
      <w:r w:rsidR="00C92AC2">
        <w:t xml:space="preserve"> 2</w:t>
      </w:r>
      <w:r>
        <w:t xml:space="preserve"> показан результат выполнения задания.</w:t>
      </w:r>
    </w:p>
    <w:p w14:paraId="4A6C0CB6" w14:textId="77777777" w:rsidR="008159FA" w:rsidRDefault="008159FA" w:rsidP="008159FA">
      <w:pPr>
        <w:pStyle w:val="afc"/>
        <w:keepNext/>
      </w:pPr>
      <w:r>
        <w:lastRenderedPageBreak/>
        <w:drawing>
          <wp:inline distT="0" distB="0" distL="0" distR="0" wp14:anchorId="13334015" wp14:editId="10E79DE3">
            <wp:extent cx="6120130" cy="3593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593465"/>
                    </a:xfrm>
                    <a:prstGeom prst="rect">
                      <a:avLst/>
                    </a:prstGeom>
                  </pic:spPr>
                </pic:pic>
              </a:graphicData>
            </a:graphic>
          </wp:inline>
        </w:drawing>
      </w:r>
    </w:p>
    <w:p w14:paraId="153E18F7" w14:textId="377CE516" w:rsidR="008159FA" w:rsidRDefault="008159FA" w:rsidP="008159FA">
      <w:pPr>
        <w:pStyle w:val="af0"/>
      </w:pPr>
      <w:r>
        <w:t xml:space="preserve">Рисунок </w:t>
      </w:r>
      <w:r>
        <w:fldChar w:fldCharType="begin"/>
      </w:r>
      <w:r>
        <w:instrText xml:space="preserve"> SEQ Рисунок \* ARABIC </w:instrText>
      </w:r>
      <w:r>
        <w:fldChar w:fldCharType="separate"/>
      </w:r>
      <w:r w:rsidR="00D46602">
        <w:rPr>
          <w:noProof/>
        </w:rPr>
        <w:t>2</w:t>
      </w:r>
      <w:r>
        <w:fldChar w:fldCharType="end"/>
      </w:r>
      <w:r w:rsidRPr="0005762A">
        <w:t xml:space="preserve"> – </w:t>
      </w:r>
      <w:r>
        <w:t>Эксперименты</w:t>
      </w:r>
    </w:p>
    <w:p w14:paraId="746FEB22" w14:textId="4C1ADA0E" w:rsidR="005741BF" w:rsidRPr="00D02234" w:rsidRDefault="005741BF" w:rsidP="005741BF">
      <w:pPr>
        <w:pStyle w:val="af8"/>
        <w:rPr>
          <w:lang w:val="en-US"/>
        </w:rPr>
      </w:pPr>
      <w:r>
        <w:t>Как видно из примеров, не всегда используется поиск по индексу.</w:t>
      </w:r>
      <w:r w:rsidR="00E23D80">
        <w:t xml:space="preserve"> Потому-что планировщик подготавливает несколько планов выполнения запросов и выбирает лучший. Не всегда выгодно обращаться к индексной таблице.</w:t>
      </w:r>
    </w:p>
    <w:p w14:paraId="743FA789" w14:textId="21569E14" w:rsidR="00786952" w:rsidRPr="006F4476" w:rsidRDefault="00D17CC2" w:rsidP="008F24DB">
      <w:pPr>
        <w:pStyle w:val="2"/>
      </w:pPr>
      <w:r>
        <w:t xml:space="preserve">Задание </w:t>
      </w:r>
      <w:r w:rsidR="00C467C8">
        <w:t>3</w:t>
      </w:r>
    </w:p>
    <w:p w14:paraId="4426AF14" w14:textId="0F7E2A4E" w:rsidR="007873E8" w:rsidRDefault="00FE0D4C" w:rsidP="00D17CC2">
      <w:pPr>
        <w:pStyle w:val="af8"/>
      </w:pPr>
      <w:r>
        <w:t xml:space="preserve">Задание. </w:t>
      </w:r>
      <w:r w:rsidR="00E032AF" w:rsidRPr="00E032AF">
        <w:t>Самостоятельно выполните команду EXPLAIN для запроса, содержащего общее табличное выражение (CTE). Посмотрите, на каком уровне находится узел плана, отвечающий за это выражение, как он оформляется. Учтите, что общие табличные выражения всегда материализуются, т.е. вычисляются однократно и результат их вычисления сохраняется в памяти, а затем все последующие обращения в рамках запроса направляются уже к этому материализованному результату.</w:t>
      </w:r>
    </w:p>
    <w:p w14:paraId="490B1DFE" w14:textId="6F2D9E81" w:rsidR="00D17CC2" w:rsidRPr="00D02234" w:rsidRDefault="00D02234" w:rsidP="00D17CC2">
      <w:pPr>
        <w:pStyle w:val="af8"/>
      </w:pPr>
      <w:r>
        <w:t xml:space="preserve">На рисунке </w:t>
      </w:r>
      <w:r w:rsidR="00940A83">
        <w:t>3</w:t>
      </w:r>
      <w:r>
        <w:t xml:space="preserve"> показан прогресс работы.</w:t>
      </w:r>
    </w:p>
    <w:p w14:paraId="4B70C98D" w14:textId="6B4FA5A5" w:rsidR="00737869" w:rsidRDefault="00A66335" w:rsidP="00737869">
      <w:pPr>
        <w:pStyle w:val="afc"/>
        <w:keepNext/>
      </w:pPr>
      <w:r>
        <w:lastRenderedPageBreak/>
        <w:drawing>
          <wp:inline distT="0" distB="0" distL="0" distR="0" wp14:anchorId="6992A945" wp14:editId="3A749F7F">
            <wp:extent cx="4876190" cy="2076190"/>
            <wp:effectExtent l="0" t="0" r="63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190" cy="2076190"/>
                    </a:xfrm>
                    <a:prstGeom prst="rect">
                      <a:avLst/>
                    </a:prstGeom>
                  </pic:spPr>
                </pic:pic>
              </a:graphicData>
            </a:graphic>
          </wp:inline>
        </w:drawing>
      </w:r>
    </w:p>
    <w:p w14:paraId="5D07E508" w14:textId="69CB872D" w:rsidR="00D02234" w:rsidRDefault="00737869" w:rsidP="00737869">
      <w:pPr>
        <w:pStyle w:val="af0"/>
      </w:pPr>
      <w:r>
        <w:t xml:space="preserve">Рисунок </w:t>
      </w:r>
      <w:r>
        <w:fldChar w:fldCharType="begin"/>
      </w:r>
      <w:r>
        <w:instrText xml:space="preserve"> SEQ Рисунок \* ARABIC </w:instrText>
      </w:r>
      <w:r>
        <w:fldChar w:fldCharType="separate"/>
      </w:r>
      <w:r w:rsidR="00D46602">
        <w:rPr>
          <w:noProof/>
        </w:rPr>
        <w:t>3</w:t>
      </w:r>
      <w:r>
        <w:fldChar w:fldCharType="end"/>
      </w:r>
      <w:r>
        <w:t xml:space="preserve"> </w:t>
      </w:r>
      <w:r w:rsidRPr="00737869">
        <w:t>–</w:t>
      </w:r>
      <w:r>
        <w:t xml:space="preserve"> </w:t>
      </w:r>
      <w:r w:rsidR="008D6C95">
        <w:rPr>
          <w:lang w:val="en-US"/>
        </w:rPr>
        <w:t>CTE</w:t>
      </w:r>
      <w:r w:rsidR="008D6C95" w:rsidRPr="0005762A">
        <w:t xml:space="preserve"> </w:t>
      </w:r>
      <w:r w:rsidR="008D6C95">
        <w:t>запрос</w:t>
      </w:r>
    </w:p>
    <w:p w14:paraId="19ABDF91" w14:textId="78DE9FF1" w:rsidR="006B5A5F" w:rsidRPr="006B5A5F" w:rsidRDefault="006B5A5F" w:rsidP="006B5A5F">
      <w:pPr>
        <w:pStyle w:val="af8"/>
      </w:pPr>
      <w:r>
        <w:rPr>
          <w:lang w:val="en-US"/>
        </w:rPr>
        <w:t>CTE</w:t>
      </w:r>
      <w:r w:rsidRPr="006B5A5F">
        <w:t xml:space="preserve"> </w:t>
      </w:r>
      <w:r>
        <w:t>находится в самом низу.</w:t>
      </w:r>
    </w:p>
    <w:p w14:paraId="5623005E" w14:textId="49609B1F" w:rsidR="00C54C79" w:rsidRDefault="00D17CC2" w:rsidP="008F24DB">
      <w:pPr>
        <w:pStyle w:val="2"/>
      </w:pPr>
      <w:r>
        <w:t xml:space="preserve">Задание </w:t>
      </w:r>
      <w:r w:rsidR="00C467C8">
        <w:t>4</w:t>
      </w:r>
    </w:p>
    <w:p w14:paraId="6CE5BDDA" w14:textId="32A8238C" w:rsidR="00F00435" w:rsidRDefault="00F00435" w:rsidP="00F00435">
      <w:pPr>
        <w:pStyle w:val="af8"/>
      </w:pPr>
      <w:r>
        <w:t>Прокомментируйте следующий план, попробуйте объяснить значения всех его</w:t>
      </w:r>
      <w:r w:rsidR="00EF0819">
        <w:t xml:space="preserve"> </w:t>
      </w:r>
      <w:r>
        <w:t>узлов и параметров</w:t>
      </w:r>
    </w:p>
    <w:p w14:paraId="40C1F3D0" w14:textId="0CF9F983" w:rsidR="00382384" w:rsidRDefault="00D17CC2" w:rsidP="00382384">
      <w:pPr>
        <w:pStyle w:val="af8"/>
      </w:pPr>
      <w:r>
        <w:t xml:space="preserve">На </w:t>
      </w:r>
      <w:r w:rsidR="0003242C">
        <w:t xml:space="preserve">рисунке </w:t>
      </w:r>
      <w:r w:rsidR="008427BF">
        <w:t>4</w:t>
      </w:r>
      <w:r w:rsidR="00BD6121">
        <w:t xml:space="preserve"> </w:t>
      </w:r>
      <w:r>
        <w:t>показан результат выполнения задания.</w:t>
      </w:r>
    </w:p>
    <w:p w14:paraId="5EAA5B65" w14:textId="77777777" w:rsidR="00FC7EAA" w:rsidRDefault="00FC7EAA" w:rsidP="00FC7EAA">
      <w:pPr>
        <w:pStyle w:val="afc"/>
        <w:keepNext/>
      </w:pPr>
      <w:r>
        <w:drawing>
          <wp:inline distT="0" distB="0" distL="0" distR="0" wp14:anchorId="216B7915" wp14:editId="2DF4F767">
            <wp:extent cx="6120130" cy="19297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929765"/>
                    </a:xfrm>
                    <a:prstGeom prst="rect">
                      <a:avLst/>
                    </a:prstGeom>
                  </pic:spPr>
                </pic:pic>
              </a:graphicData>
            </a:graphic>
          </wp:inline>
        </w:drawing>
      </w:r>
    </w:p>
    <w:p w14:paraId="597BC0AB" w14:textId="06A1C258" w:rsidR="00FC7EAA" w:rsidRDefault="00FC7EAA" w:rsidP="00FC7EAA">
      <w:pPr>
        <w:pStyle w:val="af0"/>
      </w:pPr>
      <w:r>
        <w:t xml:space="preserve">Рисунок </w:t>
      </w:r>
      <w:r>
        <w:fldChar w:fldCharType="begin"/>
      </w:r>
      <w:r>
        <w:instrText xml:space="preserve"> SEQ Рисунок \* ARABIC </w:instrText>
      </w:r>
      <w:r>
        <w:fldChar w:fldCharType="separate"/>
      </w:r>
      <w:r w:rsidR="00D46602">
        <w:rPr>
          <w:noProof/>
        </w:rPr>
        <w:t>4</w:t>
      </w:r>
      <w:r>
        <w:fldChar w:fldCharType="end"/>
      </w:r>
      <w:r>
        <w:t xml:space="preserve"> </w:t>
      </w:r>
      <w:r w:rsidRPr="00FC7EAA">
        <w:t>–</w:t>
      </w:r>
      <w:r>
        <w:t xml:space="preserve"> Анализ</w:t>
      </w:r>
    </w:p>
    <w:p w14:paraId="2222A9AB" w14:textId="44BC3583" w:rsidR="008427BF" w:rsidRPr="0005762A" w:rsidRDefault="0086132B" w:rsidP="008427BF">
      <w:pPr>
        <w:pStyle w:val="af8"/>
      </w:pPr>
      <w:r>
        <w:t xml:space="preserve">Производится запрос на возврат из таблицы </w:t>
      </w:r>
      <w:r>
        <w:rPr>
          <w:lang w:val="en-US"/>
        </w:rPr>
        <w:t>bookings</w:t>
      </w:r>
      <w:r>
        <w:t xml:space="preserve"> столбца </w:t>
      </w:r>
      <w:r>
        <w:rPr>
          <w:lang w:val="en-US"/>
        </w:rPr>
        <w:t>total</w:t>
      </w:r>
      <w:r w:rsidRPr="0086132B">
        <w:t>_</w:t>
      </w:r>
      <w:r>
        <w:rPr>
          <w:lang w:val="en-US"/>
        </w:rPr>
        <w:t>amount</w:t>
      </w:r>
      <w:r w:rsidRPr="0086132B">
        <w:t xml:space="preserve">. </w:t>
      </w:r>
      <w:r>
        <w:t xml:space="preserve">Затем данные сортируются по убыванию столбца </w:t>
      </w:r>
      <w:r>
        <w:rPr>
          <w:lang w:val="en-US"/>
        </w:rPr>
        <w:t>total</w:t>
      </w:r>
      <w:r w:rsidRPr="0086132B">
        <w:t>_</w:t>
      </w:r>
      <w:r>
        <w:rPr>
          <w:lang w:val="en-US"/>
        </w:rPr>
        <w:t>amount</w:t>
      </w:r>
      <w:r w:rsidRPr="0086132B">
        <w:t>.</w:t>
      </w:r>
      <w:r>
        <w:t xml:space="preserve"> Стоит отметить, что данные задачи выполняются параллельно. Следующим шагом происходит объединение параллельной работы запросов выше. Наконец, ограничение вывода первыми пятью результатами с учётом сортировки.</w:t>
      </w:r>
    </w:p>
    <w:p w14:paraId="0252DC53" w14:textId="1E3B055C" w:rsidR="00D17CC2" w:rsidRDefault="00D17CC2" w:rsidP="00382384">
      <w:pPr>
        <w:pStyle w:val="2"/>
      </w:pPr>
      <w:r>
        <w:t xml:space="preserve">Задание </w:t>
      </w:r>
      <w:r w:rsidR="00C467C8">
        <w:t>5</w:t>
      </w:r>
    </w:p>
    <w:p w14:paraId="227CDC5D" w14:textId="56E8AEDD" w:rsidR="008E4AC0" w:rsidRDefault="00921398" w:rsidP="008E4AC0">
      <w:pPr>
        <w:pStyle w:val="af8"/>
      </w:pPr>
      <w:r>
        <w:t xml:space="preserve">Задание. </w:t>
      </w:r>
      <w:r w:rsidR="008E4AC0">
        <w:t>В подавляющем большинстве городов только один аэропорт, но есть и такие города, в которых более одного аэропорта. Давайте их выявим.</w:t>
      </w:r>
    </w:p>
    <w:p w14:paraId="539F707E" w14:textId="7F503DCC" w:rsidR="00C8729B" w:rsidRDefault="002C35CB" w:rsidP="002C35CB">
      <w:pPr>
        <w:pStyle w:val="af8"/>
      </w:pPr>
      <w:r>
        <w:t>Как вы думаете, чем можно объяснить, что вторая оценка стоимости в параметре cost для узла Seq Scan, равная 3,04, не совпадает с первой оценкой стоимости в параметре cost для узла HashAggregate?</w:t>
      </w:r>
    </w:p>
    <w:p w14:paraId="3FDB0237" w14:textId="5A26EDC7" w:rsidR="003A2598" w:rsidRDefault="00F55365" w:rsidP="003A2598">
      <w:pPr>
        <w:pStyle w:val="af8"/>
      </w:pPr>
      <w:r>
        <w:lastRenderedPageBreak/>
        <w:t>На рисунке 5 показан прогресс работы.</w:t>
      </w:r>
    </w:p>
    <w:p w14:paraId="2E088769" w14:textId="77777777" w:rsidR="00F55365" w:rsidRDefault="00F55365" w:rsidP="00F55365">
      <w:pPr>
        <w:pStyle w:val="afc"/>
        <w:keepNext/>
      </w:pPr>
      <w:r>
        <w:drawing>
          <wp:inline distT="0" distB="0" distL="0" distR="0" wp14:anchorId="30155EA1" wp14:editId="3EDC20A1">
            <wp:extent cx="4390476" cy="1638095"/>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0476" cy="1638095"/>
                    </a:xfrm>
                    <a:prstGeom prst="rect">
                      <a:avLst/>
                    </a:prstGeom>
                  </pic:spPr>
                </pic:pic>
              </a:graphicData>
            </a:graphic>
          </wp:inline>
        </w:drawing>
      </w:r>
    </w:p>
    <w:p w14:paraId="2D0BA149" w14:textId="4075D85B" w:rsidR="00F55365" w:rsidRDefault="00F55365" w:rsidP="00F55365">
      <w:pPr>
        <w:pStyle w:val="af0"/>
      </w:pPr>
      <w:r>
        <w:t xml:space="preserve">Рисунок </w:t>
      </w:r>
      <w:r>
        <w:fldChar w:fldCharType="begin"/>
      </w:r>
      <w:r>
        <w:instrText xml:space="preserve"> SEQ Рисунок \* ARABIC </w:instrText>
      </w:r>
      <w:r>
        <w:fldChar w:fldCharType="separate"/>
      </w:r>
      <w:r w:rsidR="00D46602">
        <w:rPr>
          <w:noProof/>
        </w:rPr>
        <w:t>5</w:t>
      </w:r>
      <w:r>
        <w:fldChar w:fldCharType="end"/>
      </w:r>
      <w:r>
        <w:t xml:space="preserve"> </w:t>
      </w:r>
      <w:r w:rsidRPr="00F55365">
        <w:t>–</w:t>
      </w:r>
      <w:r>
        <w:t xml:space="preserve"> Анализ запроса</w:t>
      </w:r>
    </w:p>
    <w:p w14:paraId="23F490EC" w14:textId="1E709C2B" w:rsidR="00F55365" w:rsidRPr="00F55365" w:rsidRDefault="00BC6D30" w:rsidP="00BC6D30">
      <w:pPr>
        <w:pStyle w:val="af8"/>
      </w:pPr>
      <w:r>
        <w:t xml:space="preserve">Расходы не сходятся, потому что создаются дополнительные структуры данных, например хэш-таблица, и фильтрация. </w:t>
      </w:r>
      <w:r w:rsidR="00E4258D">
        <w:t>Эти действия создают дополнительные расходы.</w:t>
      </w:r>
    </w:p>
    <w:p w14:paraId="60F45285" w14:textId="6F5D5E45" w:rsidR="003A2598" w:rsidRDefault="003A2598" w:rsidP="003A2598">
      <w:pPr>
        <w:pStyle w:val="2"/>
      </w:pPr>
      <w:r>
        <w:t xml:space="preserve">Задание </w:t>
      </w:r>
      <w:r w:rsidR="00C467C8">
        <w:t>6</w:t>
      </w:r>
    </w:p>
    <w:p w14:paraId="7E2E3514" w14:textId="77777777" w:rsidR="0008028E" w:rsidRDefault="0008028E" w:rsidP="0008028E">
      <w:pPr>
        <w:pStyle w:val="af8"/>
      </w:pPr>
      <w:r>
        <w:t>Выполните команду EXPLAIN для запроса, в котором использована какая-</w:t>
      </w:r>
    </w:p>
    <w:p w14:paraId="266E05F9" w14:textId="5125875D" w:rsidR="0008028E" w:rsidRDefault="0008028E" w:rsidP="0008028E">
      <w:pPr>
        <w:pStyle w:val="af8"/>
      </w:pPr>
      <w:r>
        <w:t>нибудь из оконных функций. Найдите в плане выполнения запроса узел с именем WindowAgg. Попробуйте объяснить, почему он занимает именно этот уровень в плане.</w:t>
      </w:r>
    </w:p>
    <w:p w14:paraId="540D3DB7" w14:textId="2161224F" w:rsidR="00EC35ED" w:rsidRDefault="00C1677E" w:rsidP="00D41A4B">
      <w:pPr>
        <w:pStyle w:val="af8"/>
      </w:pPr>
      <w:r>
        <w:t>На рисунк</w:t>
      </w:r>
      <w:r w:rsidR="00556568">
        <w:t xml:space="preserve">ах </w:t>
      </w:r>
      <w:r w:rsidR="00F708BE">
        <w:t>6</w:t>
      </w:r>
      <w:r>
        <w:t xml:space="preserve"> показан результат выполнения задания.</w:t>
      </w:r>
    </w:p>
    <w:p w14:paraId="5EA499FC" w14:textId="77777777" w:rsidR="00180D48" w:rsidRDefault="00F708BE" w:rsidP="00180D48">
      <w:pPr>
        <w:pStyle w:val="afc"/>
        <w:keepNext/>
      </w:pPr>
      <w:r>
        <w:lastRenderedPageBreak/>
        <w:drawing>
          <wp:inline distT="0" distB="0" distL="0" distR="0" wp14:anchorId="7E23ED7F" wp14:editId="435B1C9E">
            <wp:extent cx="5952381" cy="403809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381" cy="4038095"/>
                    </a:xfrm>
                    <a:prstGeom prst="rect">
                      <a:avLst/>
                    </a:prstGeom>
                  </pic:spPr>
                </pic:pic>
              </a:graphicData>
            </a:graphic>
          </wp:inline>
        </w:drawing>
      </w:r>
    </w:p>
    <w:p w14:paraId="2BA44C55" w14:textId="6C8BC524" w:rsidR="00F708BE" w:rsidRDefault="00180D48" w:rsidP="00180D48">
      <w:pPr>
        <w:pStyle w:val="af0"/>
      </w:pPr>
      <w:r>
        <w:t xml:space="preserve">Рисунок </w:t>
      </w:r>
      <w:r>
        <w:fldChar w:fldCharType="begin"/>
      </w:r>
      <w:r>
        <w:instrText xml:space="preserve"> SEQ Рисунок \* ARABIC </w:instrText>
      </w:r>
      <w:r>
        <w:fldChar w:fldCharType="separate"/>
      </w:r>
      <w:r w:rsidR="00D46602">
        <w:rPr>
          <w:noProof/>
        </w:rPr>
        <w:t>6</w:t>
      </w:r>
      <w:r>
        <w:fldChar w:fldCharType="end"/>
      </w:r>
      <w:r>
        <w:t xml:space="preserve"> </w:t>
      </w:r>
      <w:r w:rsidRPr="00180D48">
        <w:t>–</w:t>
      </w:r>
      <w:r>
        <w:t xml:space="preserve"> Анализ</w:t>
      </w:r>
    </w:p>
    <w:p w14:paraId="0944DFB6" w14:textId="3F2D031F" w:rsidR="00180D48" w:rsidRPr="0005762A" w:rsidRDefault="005F09E7" w:rsidP="00180D48">
      <w:pPr>
        <w:pStyle w:val="af8"/>
      </w:pPr>
      <w:r>
        <w:t xml:space="preserve">Такая позиция </w:t>
      </w:r>
      <w:r>
        <w:rPr>
          <w:lang w:val="en-US"/>
        </w:rPr>
        <w:t>WindowAgg</w:t>
      </w:r>
      <w:r w:rsidRPr="005F09E7">
        <w:t xml:space="preserve"> </w:t>
      </w:r>
      <w:r>
        <w:t>обусловлена тем, что оконные функции выполняются после сортировок и фильтров, но до ограничений выводов (</w:t>
      </w:r>
      <w:r>
        <w:rPr>
          <w:lang w:val="en-US"/>
        </w:rPr>
        <w:t>LIMIT</w:t>
      </w:r>
      <w:r w:rsidRPr="005F09E7">
        <w:t>).</w:t>
      </w:r>
    </w:p>
    <w:p w14:paraId="531FB333" w14:textId="6AE88989" w:rsidR="00C1677E" w:rsidRDefault="00C1677E" w:rsidP="00C1677E">
      <w:pPr>
        <w:pStyle w:val="2"/>
      </w:pPr>
      <w:r>
        <w:t xml:space="preserve">Задание </w:t>
      </w:r>
      <w:r w:rsidR="00C467C8">
        <w:t>7</w:t>
      </w:r>
    </w:p>
    <w:p w14:paraId="66640CE6" w14:textId="0ABF1F9D" w:rsidR="00B16AB9" w:rsidRDefault="003B753B" w:rsidP="003B753B">
      <w:pPr>
        <w:pStyle w:val="af8"/>
      </w:pPr>
      <w:r>
        <w:t>Проанализируйте план выполнения операций вставки и удаления строк. Причем сделайте это таким образом, чтобы данные в таблицах фактически изменены не были.</w:t>
      </w:r>
    </w:p>
    <w:p w14:paraId="6A1BE9A8" w14:textId="18A75491" w:rsidR="00382384" w:rsidRPr="008068EB" w:rsidRDefault="008068EB" w:rsidP="00382384">
      <w:pPr>
        <w:pStyle w:val="af8"/>
      </w:pPr>
      <w:r>
        <w:t>На рисунке 7 показан прогресс работы.</w:t>
      </w:r>
    </w:p>
    <w:p w14:paraId="678CCE47" w14:textId="77777777" w:rsidR="008068EB" w:rsidRDefault="008068EB" w:rsidP="008068EB">
      <w:pPr>
        <w:pStyle w:val="afc"/>
        <w:keepNext/>
      </w:pPr>
      <w:r>
        <w:lastRenderedPageBreak/>
        <w:drawing>
          <wp:inline distT="0" distB="0" distL="0" distR="0" wp14:anchorId="348CB029" wp14:editId="144EE166">
            <wp:extent cx="4304762" cy="3466667"/>
            <wp:effectExtent l="0" t="0" r="63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4762" cy="3466667"/>
                    </a:xfrm>
                    <a:prstGeom prst="rect">
                      <a:avLst/>
                    </a:prstGeom>
                  </pic:spPr>
                </pic:pic>
              </a:graphicData>
            </a:graphic>
          </wp:inline>
        </w:drawing>
      </w:r>
    </w:p>
    <w:p w14:paraId="568F2CB4" w14:textId="559212D5" w:rsidR="008068EB" w:rsidRPr="008068EB" w:rsidRDefault="008068EB" w:rsidP="008068EB">
      <w:pPr>
        <w:pStyle w:val="af0"/>
        <w:rPr>
          <w:lang w:val="en-US"/>
        </w:rPr>
      </w:pPr>
      <w:r>
        <w:t xml:space="preserve">Рисунок </w:t>
      </w:r>
      <w:r>
        <w:fldChar w:fldCharType="begin"/>
      </w:r>
      <w:r>
        <w:instrText xml:space="preserve"> SEQ Рисунок \* ARABIC </w:instrText>
      </w:r>
      <w:r>
        <w:fldChar w:fldCharType="separate"/>
      </w:r>
      <w:r w:rsidR="00D46602">
        <w:rPr>
          <w:noProof/>
        </w:rPr>
        <w:t>7</w:t>
      </w:r>
      <w:r>
        <w:fldChar w:fldCharType="end"/>
      </w:r>
      <w:r w:rsidR="004D7279">
        <w:t xml:space="preserve"> </w:t>
      </w:r>
      <w:r w:rsidR="004D7279" w:rsidRPr="004D7279">
        <w:t>–</w:t>
      </w:r>
      <w:r w:rsidR="004D7279">
        <w:t xml:space="preserve"> Анализ операций</w:t>
      </w:r>
    </w:p>
    <w:p w14:paraId="1F1F20EF" w14:textId="4DE2C8AF" w:rsidR="00C1677E" w:rsidRDefault="00C1677E" w:rsidP="00382384">
      <w:pPr>
        <w:pStyle w:val="2"/>
      </w:pPr>
      <w:r>
        <w:t>Задание</w:t>
      </w:r>
      <w:r w:rsidR="00C467C8">
        <w:t xml:space="preserve"> 8</w:t>
      </w:r>
    </w:p>
    <w:p w14:paraId="2A55A22B" w14:textId="77777777" w:rsidR="00192729" w:rsidRDefault="00192729" w:rsidP="00192729">
      <w:pPr>
        <w:pStyle w:val="af8"/>
      </w:pPr>
      <w:r>
        <w:t xml:space="preserve">Задание. </w:t>
      </w:r>
      <w:r>
        <w:t>Замена коррелированного подзапроса соединением таблиц является одним из способов повышения производительности. Предположим, что мы задались вопросом: сколько маршрутов обслуживают самолеты каждого типа? При этом нужно учитывать, что может иметь место такая ситуация, когда самолеты какого-либо типа не обслуживают ни одного маршрута. Поэтому необходимо использовать не только представление «Маршруты» (routes), но и таблицу «Самолеты» (aircrafts).</w:t>
      </w:r>
    </w:p>
    <w:p w14:paraId="323B1846" w14:textId="77777777" w:rsidR="00192729" w:rsidRDefault="00192729" w:rsidP="00192729">
      <w:pPr>
        <w:pStyle w:val="af8"/>
      </w:pPr>
    </w:p>
    <w:p w14:paraId="201F084D" w14:textId="77777777" w:rsidR="00192729" w:rsidRDefault="00192729" w:rsidP="00192729">
      <w:pPr>
        <w:pStyle w:val="af8"/>
      </w:pPr>
      <w:r>
        <w:t>Это первый вариант запроса, в нем используется коррелированный подзапрос.</w:t>
      </w:r>
    </w:p>
    <w:p w14:paraId="618E47C4" w14:textId="77777777" w:rsidR="00192729" w:rsidRPr="00443C6D" w:rsidRDefault="00192729" w:rsidP="00192729">
      <w:pPr>
        <w:pStyle w:val="af8"/>
        <w:rPr>
          <w:lang w:val="en-US"/>
        </w:rPr>
      </w:pPr>
      <w:r w:rsidRPr="00443C6D">
        <w:rPr>
          <w:lang w:val="en-US"/>
        </w:rPr>
        <w:t>EXPLAIN ANALYZE</w:t>
      </w:r>
    </w:p>
    <w:p w14:paraId="2A640338" w14:textId="77777777" w:rsidR="00192729" w:rsidRPr="00443C6D" w:rsidRDefault="00192729" w:rsidP="00192729">
      <w:pPr>
        <w:pStyle w:val="af8"/>
        <w:rPr>
          <w:lang w:val="en-US"/>
        </w:rPr>
      </w:pPr>
      <w:r w:rsidRPr="00443C6D">
        <w:rPr>
          <w:lang w:val="en-US"/>
        </w:rPr>
        <w:t>SELECT a.aircraft_code AS a_code,</w:t>
      </w:r>
    </w:p>
    <w:p w14:paraId="59DC4D17" w14:textId="77777777" w:rsidR="00192729" w:rsidRPr="00443C6D" w:rsidRDefault="00192729" w:rsidP="00192729">
      <w:pPr>
        <w:pStyle w:val="af8"/>
        <w:rPr>
          <w:lang w:val="en-US"/>
        </w:rPr>
      </w:pPr>
      <w:r w:rsidRPr="00443C6D">
        <w:rPr>
          <w:lang w:val="en-US"/>
        </w:rPr>
        <w:t>a.model,</w:t>
      </w:r>
    </w:p>
    <w:p w14:paraId="73864BB6" w14:textId="77777777" w:rsidR="00192729" w:rsidRPr="00443C6D" w:rsidRDefault="00192729" w:rsidP="00192729">
      <w:pPr>
        <w:pStyle w:val="af8"/>
        <w:rPr>
          <w:lang w:val="en-US"/>
        </w:rPr>
      </w:pPr>
      <w:r w:rsidRPr="00443C6D">
        <w:rPr>
          <w:lang w:val="en-US"/>
        </w:rPr>
        <w:t>( SELECT count( r.aircraft_code )</w:t>
      </w:r>
    </w:p>
    <w:p w14:paraId="02137597" w14:textId="77777777" w:rsidR="00192729" w:rsidRPr="00443C6D" w:rsidRDefault="00192729" w:rsidP="00192729">
      <w:pPr>
        <w:pStyle w:val="af8"/>
        <w:rPr>
          <w:lang w:val="en-US"/>
        </w:rPr>
      </w:pPr>
      <w:r w:rsidRPr="00443C6D">
        <w:rPr>
          <w:lang w:val="en-US"/>
        </w:rPr>
        <w:t>FROM routes r</w:t>
      </w:r>
    </w:p>
    <w:p w14:paraId="3F92C7B2" w14:textId="77777777" w:rsidR="00192729" w:rsidRPr="00443C6D" w:rsidRDefault="00192729" w:rsidP="00192729">
      <w:pPr>
        <w:pStyle w:val="af8"/>
        <w:rPr>
          <w:lang w:val="en-US"/>
        </w:rPr>
      </w:pPr>
      <w:r w:rsidRPr="00443C6D">
        <w:rPr>
          <w:lang w:val="en-US"/>
        </w:rPr>
        <w:t>WHERE r.aircraft_code = a.aircraft_code</w:t>
      </w:r>
    </w:p>
    <w:p w14:paraId="7D03C716" w14:textId="77777777" w:rsidR="00192729" w:rsidRPr="00443C6D" w:rsidRDefault="00192729" w:rsidP="00192729">
      <w:pPr>
        <w:pStyle w:val="af8"/>
        <w:rPr>
          <w:lang w:val="en-US"/>
        </w:rPr>
      </w:pPr>
      <w:r w:rsidRPr="00443C6D">
        <w:rPr>
          <w:lang w:val="en-US"/>
        </w:rPr>
        <w:t>) AS num_routes</w:t>
      </w:r>
    </w:p>
    <w:p w14:paraId="14F99C84" w14:textId="77777777" w:rsidR="00192729" w:rsidRPr="00443C6D" w:rsidRDefault="00192729" w:rsidP="00192729">
      <w:pPr>
        <w:pStyle w:val="af8"/>
        <w:rPr>
          <w:lang w:val="en-US"/>
        </w:rPr>
      </w:pPr>
      <w:r w:rsidRPr="00443C6D">
        <w:rPr>
          <w:lang w:val="en-US"/>
        </w:rPr>
        <w:t>FROM aircrafts a</w:t>
      </w:r>
    </w:p>
    <w:p w14:paraId="46F641CE" w14:textId="77777777" w:rsidR="00192729" w:rsidRPr="00443C6D" w:rsidRDefault="00192729" w:rsidP="00192729">
      <w:pPr>
        <w:pStyle w:val="af8"/>
        <w:rPr>
          <w:lang w:val="en-US"/>
        </w:rPr>
      </w:pPr>
      <w:r w:rsidRPr="00443C6D">
        <w:rPr>
          <w:lang w:val="en-US"/>
        </w:rPr>
        <w:t>GROUP BY 1, 2</w:t>
      </w:r>
    </w:p>
    <w:p w14:paraId="70474B1C" w14:textId="77777777" w:rsidR="00192729" w:rsidRPr="00443C6D" w:rsidRDefault="00192729" w:rsidP="00192729">
      <w:pPr>
        <w:pStyle w:val="af8"/>
        <w:rPr>
          <w:lang w:val="en-US"/>
        </w:rPr>
      </w:pPr>
      <w:r w:rsidRPr="00443C6D">
        <w:rPr>
          <w:lang w:val="en-US"/>
        </w:rPr>
        <w:t>ORDER BY 3 DESC;</w:t>
      </w:r>
    </w:p>
    <w:p w14:paraId="7A1951C0" w14:textId="77777777" w:rsidR="00192729" w:rsidRPr="00443C6D" w:rsidRDefault="00192729" w:rsidP="00192729">
      <w:pPr>
        <w:pStyle w:val="af8"/>
        <w:rPr>
          <w:lang w:val="en-US"/>
        </w:rPr>
      </w:pPr>
    </w:p>
    <w:p w14:paraId="38623833" w14:textId="77777777" w:rsidR="00192729" w:rsidRDefault="00192729" w:rsidP="00192729">
      <w:pPr>
        <w:pStyle w:val="af8"/>
      </w:pPr>
      <w:r>
        <w:t>А в этом варианте коррелированный подзапрос раскрыт и заменен внешним соединением:</w:t>
      </w:r>
    </w:p>
    <w:p w14:paraId="2B12C356" w14:textId="77777777" w:rsidR="00192729" w:rsidRPr="00443C6D" w:rsidRDefault="00192729" w:rsidP="00192729">
      <w:pPr>
        <w:pStyle w:val="af8"/>
        <w:rPr>
          <w:lang w:val="en-US"/>
        </w:rPr>
      </w:pPr>
      <w:r w:rsidRPr="00443C6D">
        <w:rPr>
          <w:lang w:val="en-US"/>
        </w:rPr>
        <w:lastRenderedPageBreak/>
        <w:t>EXPLAIN ANALYZE</w:t>
      </w:r>
    </w:p>
    <w:p w14:paraId="09DC86AC" w14:textId="77777777" w:rsidR="00192729" w:rsidRPr="00443C6D" w:rsidRDefault="00192729" w:rsidP="00192729">
      <w:pPr>
        <w:pStyle w:val="af8"/>
        <w:rPr>
          <w:lang w:val="en-US"/>
        </w:rPr>
      </w:pPr>
      <w:r w:rsidRPr="00443C6D">
        <w:rPr>
          <w:lang w:val="en-US"/>
        </w:rPr>
        <w:t>SELECT a.aircraft_code AS a_code,</w:t>
      </w:r>
    </w:p>
    <w:p w14:paraId="6C273273" w14:textId="77777777" w:rsidR="00192729" w:rsidRPr="00443C6D" w:rsidRDefault="00192729" w:rsidP="00192729">
      <w:pPr>
        <w:pStyle w:val="af8"/>
        <w:rPr>
          <w:lang w:val="en-US"/>
        </w:rPr>
      </w:pPr>
      <w:r w:rsidRPr="00443C6D">
        <w:rPr>
          <w:lang w:val="en-US"/>
        </w:rPr>
        <w:t>a.model,</w:t>
      </w:r>
    </w:p>
    <w:p w14:paraId="36C747EF" w14:textId="77777777" w:rsidR="00192729" w:rsidRPr="00443C6D" w:rsidRDefault="00192729" w:rsidP="00192729">
      <w:pPr>
        <w:pStyle w:val="af8"/>
        <w:rPr>
          <w:lang w:val="en-US"/>
        </w:rPr>
      </w:pPr>
      <w:r w:rsidRPr="00443C6D">
        <w:rPr>
          <w:lang w:val="en-US"/>
        </w:rPr>
        <w:t>count( r.aircraft_code ) AS num_routes</w:t>
      </w:r>
    </w:p>
    <w:p w14:paraId="161F73DE" w14:textId="77777777" w:rsidR="00192729" w:rsidRPr="00443C6D" w:rsidRDefault="00192729" w:rsidP="00192729">
      <w:pPr>
        <w:pStyle w:val="af8"/>
        <w:rPr>
          <w:lang w:val="en-US"/>
        </w:rPr>
      </w:pPr>
      <w:r w:rsidRPr="00443C6D">
        <w:rPr>
          <w:lang w:val="en-US"/>
        </w:rPr>
        <w:t>FROM aircrafts a</w:t>
      </w:r>
    </w:p>
    <w:p w14:paraId="4FACCF88" w14:textId="77777777" w:rsidR="00192729" w:rsidRPr="00443C6D" w:rsidRDefault="00192729" w:rsidP="00192729">
      <w:pPr>
        <w:pStyle w:val="af8"/>
        <w:rPr>
          <w:lang w:val="en-US"/>
        </w:rPr>
      </w:pPr>
      <w:r w:rsidRPr="00443C6D">
        <w:rPr>
          <w:lang w:val="en-US"/>
        </w:rPr>
        <w:t>LEFT OUTER JOIN routes r</w:t>
      </w:r>
    </w:p>
    <w:p w14:paraId="33A283FA" w14:textId="77777777" w:rsidR="00192729" w:rsidRPr="00443C6D" w:rsidRDefault="00192729" w:rsidP="00192729">
      <w:pPr>
        <w:pStyle w:val="af8"/>
        <w:rPr>
          <w:lang w:val="en-US"/>
        </w:rPr>
      </w:pPr>
      <w:r w:rsidRPr="00443C6D">
        <w:rPr>
          <w:lang w:val="en-US"/>
        </w:rPr>
        <w:t>ON r.aircraft_code = a.aircraft_code</w:t>
      </w:r>
    </w:p>
    <w:p w14:paraId="7CADD30D" w14:textId="77777777" w:rsidR="00192729" w:rsidRPr="00443C6D" w:rsidRDefault="00192729" w:rsidP="00192729">
      <w:pPr>
        <w:pStyle w:val="af8"/>
        <w:rPr>
          <w:lang w:val="en-US"/>
        </w:rPr>
      </w:pPr>
      <w:r w:rsidRPr="00443C6D">
        <w:rPr>
          <w:lang w:val="en-US"/>
        </w:rPr>
        <w:t>GROUP BY 1, 2</w:t>
      </w:r>
    </w:p>
    <w:p w14:paraId="338693A2" w14:textId="77777777" w:rsidR="00192729" w:rsidRPr="00443C6D" w:rsidRDefault="00192729" w:rsidP="00192729">
      <w:pPr>
        <w:pStyle w:val="af8"/>
        <w:rPr>
          <w:lang w:val="en-US"/>
        </w:rPr>
      </w:pPr>
      <w:r w:rsidRPr="00443C6D">
        <w:rPr>
          <w:lang w:val="en-US"/>
        </w:rPr>
        <w:t>ORDER BY 3 DESC;</w:t>
      </w:r>
    </w:p>
    <w:p w14:paraId="4CDA75B5" w14:textId="77777777" w:rsidR="00192729" w:rsidRPr="00443C6D" w:rsidRDefault="00192729" w:rsidP="00192729">
      <w:pPr>
        <w:pStyle w:val="af8"/>
        <w:rPr>
          <w:lang w:val="en-US"/>
        </w:rPr>
      </w:pPr>
    </w:p>
    <w:p w14:paraId="73E28202" w14:textId="77777777" w:rsidR="00192729" w:rsidRDefault="00192729" w:rsidP="00192729">
      <w:pPr>
        <w:pStyle w:val="af8"/>
      </w:pPr>
      <w:r>
        <w:t>Причина использования внешнего соединения в том, что может найтись модель самолета, не обслуживающая ни одного маршрута, и если не использовать внешнее соединение, она вообще не попадет в результирующую выборку.</w:t>
      </w:r>
    </w:p>
    <w:p w14:paraId="53A27E16" w14:textId="77777777" w:rsidR="00192729" w:rsidRDefault="00192729" w:rsidP="00192729">
      <w:pPr>
        <w:pStyle w:val="af8"/>
      </w:pPr>
    </w:p>
    <w:p w14:paraId="1BCBF978" w14:textId="77777777" w:rsidR="00192729" w:rsidRDefault="00192729" w:rsidP="00192729">
      <w:pPr>
        <w:pStyle w:val="af8"/>
      </w:pPr>
      <w:r>
        <w:t>Исследуйте планы выполнения обоих запросов. Попытайтесь найти объяснение различиям в эффективности их выполнения. Чтобы получить усредненную картину, выполните каждый запрос несколько раз. Поскольку таблицы, участвующие в запросах, небольшие, то различие по абсолютным затратам времени выполнения будет незначительным. Но если бы число строк в таблицах было большим, то экономия ресурсов сервера могла оказаться заметной.</w:t>
      </w:r>
    </w:p>
    <w:p w14:paraId="7B2E4483" w14:textId="77777777" w:rsidR="00192729" w:rsidRDefault="00192729" w:rsidP="00192729">
      <w:pPr>
        <w:pStyle w:val="af8"/>
      </w:pPr>
    </w:p>
    <w:p w14:paraId="39074037" w14:textId="77777777" w:rsidR="00192729" w:rsidRDefault="00192729" w:rsidP="00192729">
      <w:pPr>
        <w:pStyle w:val="af8"/>
      </w:pPr>
      <w:r>
        <w:t>Предложите аналогичную пару запросов к базе данных «Авиаперевозки». Проведите необходимые эксперименты с вашими запросами.</w:t>
      </w:r>
    </w:p>
    <w:p w14:paraId="5A4EB78E" w14:textId="663743BD" w:rsidR="00443A79" w:rsidRDefault="00443A79" w:rsidP="00C1677E">
      <w:pPr>
        <w:pStyle w:val="af8"/>
      </w:pPr>
    </w:p>
    <w:p w14:paraId="083F335D" w14:textId="7168BE05" w:rsidR="00C1677E" w:rsidRDefault="00E82BA3" w:rsidP="00C1677E">
      <w:pPr>
        <w:pStyle w:val="af8"/>
      </w:pPr>
      <w:r>
        <w:t xml:space="preserve">На рисунках с 8 по </w:t>
      </w:r>
      <w:r w:rsidR="00E3106B">
        <w:t>15 показан прогресс работы.</w:t>
      </w:r>
    </w:p>
    <w:p w14:paraId="23EF8EEF" w14:textId="77777777" w:rsidR="00E82BA3" w:rsidRDefault="00E82BA3" w:rsidP="00E82BA3">
      <w:pPr>
        <w:pStyle w:val="afc"/>
        <w:keepNext/>
      </w:pPr>
      <w:r>
        <w:drawing>
          <wp:inline distT="0" distB="0" distL="0" distR="0" wp14:anchorId="0A74B625" wp14:editId="101B33AB">
            <wp:extent cx="6120130" cy="273431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734310"/>
                    </a:xfrm>
                    <a:prstGeom prst="rect">
                      <a:avLst/>
                    </a:prstGeom>
                    <a:noFill/>
                    <a:ln>
                      <a:noFill/>
                    </a:ln>
                  </pic:spPr>
                </pic:pic>
              </a:graphicData>
            </a:graphic>
          </wp:inline>
        </w:drawing>
      </w:r>
    </w:p>
    <w:p w14:paraId="384B3DD1" w14:textId="56EA2E96" w:rsidR="00E82BA3" w:rsidRDefault="00E82BA3" w:rsidP="00E82BA3">
      <w:pPr>
        <w:pStyle w:val="af0"/>
      </w:pPr>
      <w:r>
        <w:t xml:space="preserve">Рисунок </w:t>
      </w:r>
      <w:r>
        <w:fldChar w:fldCharType="begin"/>
      </w:r>
      <w:r>
        <w:instrText xml:space="preserve"> SEQ Рисунок \* ARABIC </w:instrText>
      </w:r>
      <w:r>
        <w:fldChar w:fldCharType="separate"/>
      </w:r>
      <w:r w:rsidR="00D46602">
        <w:rPr>
          <w:noProof/>
        </w:rPr>
        <w:t>8</w:t>
      </w:r>
      <w:r>
        <w:fldChar w:fldCharType="end"/>
      </w:r>
      <w:r>
        <w:t xml:space="preserve"> </w:t>
      </w:r>
      <w:r w:rsidRPr="00E82BA3">
        <w:t>–</w:t>
      </w:r>
      <w:r>
        <w:t xml:space="preserve"> </w:t>
      </w:r>
      <w:r w:rsidR="009B21CE">
        <w:t>Коррелированный подзапрос 1</w:t>
      </w:r>
    </w:p>
    <w:p w14:paraId="104D354E" w14:textId="77777777" w:rsidR="00E82BA3" w:rsidRDefault="00E82BA3" w:rsidP="00E82BA3">
      <w:pPr>
        <w:pStyle w:val="afc"/>
        <w:keepNext/>
      </w:pPr>
      <w:r>
        <w:lastRenderedPageBreak/>
        <w:drawing>
          <wp:inline distT="0" distB="0" distL="0" distR="0" wp14:anchorId="3A7C7160" wp14:editId="2ABD74FB">
            <wp:extent cx="6120130" cy="2780030"/>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780030"/>
                    </a:xfrm>
                    <a:prstGeom prst="rect">
                      <a:avLst/>
                    </a:prstGeom>
                    <a:noFill/>
                    <a:ln>
                      <a:noFill/>
                    </a:ln>
                  </pic:spPr>
                </pic:pic>
              </a:graphicData>
            </a:graphic>
          </wp:inline>
        </w:drawing>
      </w:r>
    </w:p>
    <w:p w14:paraId="7D02A901" w14:textId="439AEC63" w:rsidR="00E82BA3" w:rsidRDefault="00E82BA3" w:rsidP="00E82BA3">
      <w:pPr>
        <w:pStyle w:val="af0"/>
      </w:pPr>
      <w:r>
        <w:t xml:space="preserve">Рисунок </w:t>
      </w:r>
      <w:r>
        <w:fldChar w:fldCharType="begin"/>
      </w:r>
      <w:r>
        <w:instrText xml:space="preserve"> SEQ Рисунок \* ARABIC </w:instrText>
      </w:r>
      <w:r>
        <w:fldChar w:fldCharType="separate"/>
      </w:r>
      <w:r w:rsidR="00D46602">
        <w:rPr>
          <w:noProof/>
        </w:rPr>
        <w:t>9</w:t>
      </w:r>
      <w:r>
        <w:fldChar w:fldCharType="end"/>
      </w:r>
      <w:r>
        <w:t xml:space="preserve"> </w:t>
      </w:r>
      <w:r w:rsidRPr="00E82BA3">
        <w:t>–</w:t>
      </w:r>
      <w:r>
        <w:t xml:space="preserve"> </w:t>
      </w:r>
      <w:r w:rsidR="009B21CE" w:rsidRPr="009B21CE">
        <w:t xml:space="preserve">Коррелированный подзапрос </w:t>
      </w:r>
      <w:r w:rsidR="009B21CE">
        <w:t>2</w:t>
      </w:r>
    </w:p>
    <w:p w14:paraId="22AD70C9" w14:textId="77777777" w:rsidR="00E82BA3" w:rsidRDefault="00E82BA3" w:rsidP="00E82BA3">
      <w:pPr>
        <w:pStyle w:val="afc"/>
        <w:keepNext/>
      </w:pPr>
      <w:r>
        <w:drawing>
          <wp:inline distT="0" distB="0" distL="0" distR="0" wp14:anchorId="531631BC" wp14:editId="55C0CB60">
            <wp:extent cx="6120130" cy="254254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42540"/>
                    </a:xfrm>
                    <a:prstGeom prst="rect">
                      <a:avLst/>
                    </a:prstGeom>
                    <a:noFill/>
                    <a:ln>
                      <a:noFill/>
                    </a:ln>
                  </pic:spPr>
                </pic:pic>
              </a:graphicData>
            </a:graphic>
          </wp:inline>
        </w:drawing>
      </w:r>
    </w:p>
    <w:p w14:paraId="72CC94C6" w14:textId="527E3B3B" w:rsidR="00E82BA3" w:rsidRDefault="00E82BA3" w:rsidP="00E82BA3">
      <w:pPr>
        <w:pStyle w:val="af0"/>
      </w:pPr>
      <w:r>
        <w:t xml:space="preserve">Рисунок </w:t>
      </w:r>
      <w:r>
        <w:fldChar w:fldCharType="begin"/>
      </w:r>
      <w:r>
        <w:instrText xml:space="preserve"> SEQ Рисунок \* ARABIC </w:instrText>
      </w:r>
      <w:r>
        <w:fldChar w:fldCharType="separate"/>
      </w:r>
      <w:r w:rsidR="00D46602">
        <w:rPr>
          <w:noProof/>
        </w:rPr>
        <w:t>10</w:t>
      </w:r>
      <w:r>
        <w:fldChar w:fldCharType="end"/>
      </w:r>
      <w:r>
        <w:t xml:space="preserve"> </w:t>
      </w:r>
      <w:r w:rsidRPr="00E82BA3">
        <w:t>–</w:t>
      </w:r>
      <w:r>
        <w:t xml:space="preserve"> </w:t>
      </w:r>
      <w:r w:rsidR="007D6C77">
        <w:t>Внешнее соединение 1</w:t>
      </w:r>
    </w:p>
    <w:p w14:paraId="1289AE8F" w14:textId="77777777" w:rsidR="00E82BA3" w:rsidRDefault="00E82BA3" w:rsidP="00E82BA3">
      <w:pPr>
        <w:pStyle w:val="afc"/>
        <w:keepNext/>
      </w:pPr>
      <w:r>
        <w:drawing>
          <wp:inline distT="0" distB="0" distL="0" distR="0" wp14:anchorId="157EEC8A" wp14:editId="14C3611E">
            <wp:extent cx="612013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533650"/>
                    </a:xfrm>
                    <a:prstGeom prst="rect">
                      <a:avLst/>
                    </a:prstGeom>
                    <a:noFill/>
                    <a:ln>
                      <a:noFill/>
                    </a:ln>
                  </pic:spPr>
                </pic:pic>
              </a:graphicData>
            </a:graphic>
          </wp:inline>
        </w:drawing>
      </w:r>
    </w:p>
    <w:p w14:paraId="5AE25513" w14:textId="1282AA2B" w:rsidR="00E82BA3" w:rsidRDefault="00E82BA3" w:rsidP="00E82BA3">
      <w:pPr>
        <w:pStyle w:val="af0"/>
      </w:pPr>
      <w:r>
        <w:t xml:space="preserve">Рисунок </w:t>
      </w:r>
      <w:r>
        <w:fldChar w:fldCharType="begin"/>
      </w:r>
      <w:r>
        <w:instrText xml:space="preserve"> SEQ Рисунок \* ARABIC </w:instrText>
      </w:r>
      <w:r>
        <w:fldChar w:fldCharType="separate"/>
      </w:r>
      <w:r w:rsidR="00D46602">
        <w:rPr>
          <w:noProof/>
        </w:rPr>
        <w:t>11</w:t>
      </w:r>
      <w:r>
        <w:fldChar w:fldCharType="end"/>
      </w:r>
      <w:r>
        <w:t xml:space="preserve"> </w:t>
      </w:r>
      <w:r w:rsidRPr="00E82BA3">
        <w:t>–</w:t>
      </w:r>
      <w:r>
        <w:t xml:space="preserve"> </w:t>
      </w:r>
      <w:r w:rsidR="007D6C77" w:rsidRPr="007D6C77">
        <w:t xml:space="preserve">Внешнее соединение </w:t>
      </w:r>
      <w:r w:rsidR="007D6C77">
        <w:t>2</w:t>
      </w:r>
    </w:p>
    <w:p w14:paraId="68C16EFC" w14:textId="77777777" w:rsidR="000B3ECB" w:rsidRDefault="000B3ECB" w:rsidP="000B3ECB">
      <w:pPr>
        <w:pStyle w:val="afc"/>
        <w:keepNext/>
      </w:pPr>
      <w:r>
        <w:lastRenderedPageBreak/>
        <w:drawing>
          <wp:inline distT="0" distB="0" distL="0" distR="0" wp14:anchorId="5C46453D" wp14:editId="09FD9147">
            <wp:extent cx="6120130" cy="2165350"/>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165350"/>
                    </a:xfrm>
                    <a:prstGeom prst="rect">
                      <a:avLst/>
                    </a:prstGeom>
                    <a:noFill/>
                    <a:ln>
                      <a:noFill/>
                    </a:ln>
                  </pic:spPr>
                </pic:pic>
              </a:graphicData>
            </a:graphic>
          </wp:inline>
        </w:drawing>
      </w:r>
    </w:p>
    <w:p w14:paraId="5FCB9D20" w14:textId="3C68B213" w:rsidR="000B3ECB" w:rsidRDefault="000B3ECB" w:rsidP="000B3ECB">
      <w:pPr>
        <w:pStyle w:val="af0"/>
      </w:pPr>
      <w:r>
        <w:t xml:space="preserve">Рисунок </w:t>
      </w:r>
      <w:r>
        <w:fldChar w:fldCharType="begin"/>
      </w:r>
      <w:r>
        <w:instrText xml:space="preserve"> SEQ Рисунок \* ARABIC </w:instrText>
      </w:r>
      <w:r>
        <w:fldChar w:fldCharType="separate"/>
      </w:r>
      <w:r w:rsidR="00D46602">
        <w:rPr>
          <w:noProof/>
        </w:rPr>
        <w:t>12</w:t>
      </w:r>
      <w:r>
        <w:fldChar w:fldCharType="end"/>
      </w:r>
      <w:r>
        <w:t xml:space="preserve"> </w:t>
      </w:r>
      <w:r w:rsidRPr="000B3ECB">
        <w:t>–</w:t>
      </w:r>
      <w:r>
        <w:t xml:space="preserve"> </w:t>
      </w:r>
      <w:r w:rsidR="007C1DD7">
        <w:t xml:space="preserve">Свой коррелированный </w:t>
      </w:r>
      <w:r w:rsidR="00D35C66" w:rsidRPr="00D35C66">
        <w:t>под</w:t>
      </w:r>
      <w:r w:rsidR="007C1DD7">
        <w:t>запрос 1</w:t>
      </w:r>
    </w:p>
    <w:p w14:paraId="3A9B78D4" w14:textId="77777777" w:rsidR="000B3ECB" w:rsidRDefault="000B3ECB" w:rsidP="000B3ECB">
      <w:pPr>
        <w:pStyle w:val="afc"/>
        <w:keepNext/>
      </w:pPr>
      <w:r>
        <w:drawing>
          <wp:inline distT="0" distB="0" distL="0" distR="0" wp14:anchorId="0EDB0C0B" wp14:editId="36589421">
            <wp:extent cx="6120130" cy="216789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167890"/>
                    </a:xfrm>
                    <a:prstGeom prst="rect">
                      <a:avLst/>
                    </a:prstGeom>
                    <a:noFill/>
                    <a:ln>
                      <a:noFill/>
                    </a:ln>
                  </pic:spPr>
                </pic:pic>
              </a:graphicData>
            </a:graphic>
          </wp:inline>
        </w:drawing>
      </w:r>
    </w:p>
    <w:p w14:paraId="79771D87" w14:textId="2F0D0D28" w:rsidR="000B3ECB" w:rsidRDefault="000B3ECB" w:rsidP="000B3ECB">
      <w:pPr>
        <w:pStyle w:val="af0"/>
      </w:pPr>
      <w:r>
        <w:t xml:space="preserve">Рисунок </w:t>
      </w:r>
      <w:r>
        <w:fldChar w:fldCharType="begin"/>
      </w:r>
      <w:r>
        <w:instrText xml:space="preserve"> SEQ Рисунок \* ARABIC </w:instrText>
      </w:r>
      <w:r>
        <w:fldChar w:fldCharType="separate"/>
      </w:r>
      <w:r w:rsidR="00D46602">
        <w:rPr>
          <w:noProof/>
        </w:rPr>
        <w:t>13</w:t>
      </w:r>
      <w:r>
        <w:fldChar w:fldCharType="end"/>
      </w:r>
      <w:r>
        <w:t xml:space="preserve"> </w:t>
      </w:r>
      <w:r w:rsidRPr="000B3ECB">
        <w:t>–</w:t>
      </w:r>
      <w:r>
        <w:t xml:space="preserve"> </w:t>
      </w:r>
      <w:r w:rsidR="007C1DD7" w:rsidRPr="007C1DD7">
        <w:t xml:space="preserve">Свой коррелированный </w:t>
      </w:r>
      <w:r w:rsidR="00D35C66" w:rsidRPr="00D35C66">
        <w:t>под</w:t>
      </w:r>
      <w:r w:rsidR="007C1DD7" w:rsidRPr="007C1DD7">
        <w:t xml:space="preserve">запрос </w:t>
      </w:r>
      <w:r w:rsidR="007C1DD7">
        <w:t>2</w:t>
      </w:r>
    </w:p>
    <w:p w14:paraId="77532743" w14:textId="21970B5B" w:rsidR="000B3ECB" w:rsidRDefault="000B3ECB" w:rsidP="000B3ECB">
      <w:pPr>
        <w:pStyle w:val="afc"/>
        <w:keepNext/>
      </w:pPr>
      <w:r>
        <w:drawing>
          <wp:inline distT="0" distB="0" distL="0" distR="0" wp14:anchorId="0469C822" wp14:editId="485C6D65">
            <wp:extent cx="6120130" cy="2454910"/>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454910"/>
                    </a:xfrm>
                    <a:prstGeom prst="rect">
                      <a:avLst/>
                    </a:prstGeom>
                    <a:noFill/>
                    <a:ln>
                      <a:noFill/>
                    </a:ln>
                  </pic:spPr>
                </pic:pic>
              </a:graphicData>
            </a:graphic>
          </wp:inline>
        </w:drawing>
      </w:r>
    </w:p>
    <w:p w14:paraId="4C163FA8" w14:textId="3ACDDC3A" w:rsidR="000B3ECB" w:rsidRDefault="000B3ECB" w:rsidP="000B3ECB">
      <w:pPr>
        <w:pStyle w:val="af0"/>
      </w:pPr>
      <w:r>
        <w:t xml:space="preserve">Рисунок </w:t>
      </w:r>
      <w:r>
        <w:fldChar w:fldCharType="begin"/>
      </w:r>
      <w:r>
        <w:instrText xml:space="preserve"> SEQ Рисунок \* ARABIC </w:instrText>
      </w:r>
      <w:r>
        <w:fldChar w:fldCharType="separate"/>
      </w:r>
      <w:r w:rsidR="00D46602">
        <w:rPr>
          <w:noProof/>
        </w:rPr>
        <w:t>14</w:t>
      </w:r>
      <w:r>
        <w:fldChar w:fldCharType="end"/>
      </w:r>
      <w:r>
        <w:t xml:space="preserve"> </w:t>
      </w:r>
      <w:r w:rsidRPr="000B3ECB">
        <w:t>–</w:t>
      </w:r>
      <w:r>
        <w:t xml:space="preserve"> </w:t>
      </w:r>
      <w:r w:rsidR="009159C3" w:rsidRPr="009159C3">
        <w:t xml:space="preserve">Свой запрос </w:t>
      </w:r>
      <w:r w:rsidR="009159C3">
        <w:t xml:space="preserve">с внешним соединением </w:t>
      </w:r>
      <w:r w:rsidR="009159C3" w:rsidRPr="009159C3">
        <w:t>1</w:t>
      </w:r>
    </w:p>
    <w:p w14:paraId="30468BA6" w14:textId="77777777" w:rsidR="000B3ECB" w:rsidRDefault="000B3ECB" w:rsidP="000B3ECB">
      <w:pPr>
        <w:pStyle w:val="afc"/>
        <w:keepNext/>
      </w:pPr>
      <w:r>
        <w:lastRenderedPageBreak/>
        <w:drawing>
          <wp:inline distT="0" distB="0" distL="0" distR="0" wp14:anchorId="692F746D" wp14:editId="35D60905">
            <wp:extent cx="6120130" cy="24282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428240"/>
                    </a:xfrm>
                    <a:prstGeom prst="rect">
                      <a:avLst/>
                    </a:prstGeom>
                    <a:noFill/>
                    <a:ln>
                      <a:noFill/>
                    </a:ln>
                  </pic:spPr>
                </pic:pic>
              </a:graphicData>
            </a:graphic>
          </wp:inline>
        </w:drawing>
      </w:r>
    </w:p>
    <w:p w14:paraId="024256DD" w14:textId="079457E8" w:rsidR="000B3ECB" w:rsidRDefault="000B3ECB" w:rsidP="000B3ECB">
      <w:pPr>
        <w:pStyle w:val="af0"/>
      </w:pPr>
      <w:r>
        <w:t xml:space="preserve">Рисунок </w:t>
      </w:r>
      <w:r>
        <w:fldChar w:fldCharType="begin"/>
      </w:r>
      <w:r>
        <w:instrText xml:space="preserve"> SEQ Рисунок \* ARABIC </w:instrText>
      </w:r>
      <w:r>
        <w:fldChar w:fldCharType="separate"/>
      </w:r>
      <w:r w:rsidR="00D46602">
        <w:rPr>
          <w:noProof/>
        </w:rPr>
        <w:t>15</w:t>
      </w:r>
      <w:r>
        <w:fldChar w:fldCharType="end"/>
      </w:r>
      <w:r>
        <w:t xml:space="preserve"> </w:t>
      </w:r>
      <w:r w:rsidRPr="000B3ECB">
        <w:t>–</w:t>
      </w:r>
      <w:r>
        <w:t xml:space="preserve"> </w:t>
      </w:r>
      <w:r w:rsidR="009159C3" w:rsidRPr="009159C3">
        <w:t xml:space="preserve">Свой запрос с внешним соединением </w:t>
      </w:r>
      <w:r w:rsidR="009159C3">
        <w:t>2</w:t>
      </w:r>
    </w:p>
    <w:p w14:paraId="2CC94E42" w14:textId="0944F57A" w:rsidR="000B673F" w:rsidRPr="0005762A" w:rsidRDefault="0037641F" w:rsidP="000B673F">
      <w:pPr>
        <w:pStyle w:val="af8"/>
      </w:pPr>
      <w:r>
        <w:t xml:space="preserve">Низкая скорость коррелированных подзапросов обусловлена в необходимости анализировать таблицу много раз. Внешние соединения позволяют выполнить анализ таблиц условно 1 раз и далее уже </w:t>
      </w:r>
      <w:r w:rsidR="001C71D0">
        <w:t>выполнять группировку</w:t>
      </w:r>
      <w:r w:rsidR="00CE203C">
        <w:t>.</w:t>
      </w:r>
      <w:r w:rsidR="000E49D7">
        <w:t xml:space="preserve"> По итогу внешние соединения использовать выгоднее на больших выборках, нежели коррелированные подзапросы.</w:t>
      </w:r>
    </w:p>
    <w:p w14:paraId="6A6C5E27" w14:textId="1350323E" w:rsidR="009D6EA0" w:rsidRDefault="009D6EA0" w:rsidP="009D6EA0">
      <w:pPr>
        <w:pStyle w:val="2"/>
      </w:pPr>
      <w:r>
        <w:t xml:space="preserve">Задание </w:t>
      </w:r>
      <w:r w:rsidR="00C467C8">
        <w:t>9</w:t>
      </w:r>
    </w:p>
    <w:p w14:paraId="4B9AC00C" w14:textId="77777777" w:rsidR="00356CD0" w:rsidRDefault="00356CD0" w:rsidP="00356CD0">
      <w:pPr>
        <w:pStyle w:val="af8"/>
      </w:pPr>
      <w:r>
        <w:t>Одним из способов повышения производительности является изменение схемы данных, связанное с денормализацией, а именно: создание материализованных представлений. В главе 5 было описано такое материализованное представление - "Маршруты" (routes). Команда для его создания была приведена в главе 6.</w:t>
      </w:r>
    </w:p>
    <w:p w14:paraId="0AC66382" w14:textId="77777777" w:rsidR="00356CD0" w:rsidRDefault="00356CD0" w:rsidP="00356CD0">
      <w:pPr>
        <w:pStyle w:val="af8"/>
      </w:pPr>
    </w:p>
    <w:p w14:paraId="77E41FDB" w14:textId="77777777" w:rsidR="00356CD0" w:rsidRDefault="00356CD0" w:rsidP="00356CD0">
      <w:pPr>
        <w:pStyle w:val="af8"/>
      </w:pPr>
      <w:r>
        <w:t>Проведите эксперимент: сначала выполните выборку из готового представления, а затем ту выборку, которая это представление формирует.</w:t>
      </w:r>
    </w:p>
    <w:p w14:paraId="05A70627" w14:textId="77777777" w:rsidR="00356CD0" w:rsidRDefault="00356CD0" w:rsidP="00356CD0">
      <w:pPr>
        <w:pStyle w:val="af8"/>
      </w:pPr>
    </w:p>
    <w:p w14:paraId="73A3C7BA" w14:textId="77777777" w:rsidR="00356CD0" w:rsidRPr="00356CD0" w:rsidRDefault="00356CD0" w:rsidP="00356CD0">
      <w:pPr>
        <w:pStyle w:val="af8"/>
        <w:rPr>
          <w:lang w:val="en-US"/>
        </w:rPr>
      </w:pPr>
      <w:r w:rsidRPr="00356CD0">
        <w:rPr>
          <w:lang w:val="en-US"/>
        </w:rPr>
        <w:t>EXPLAIN ANALYZE</w:t>
      </w:r>
    </w:p>
    <w:p w14:paraId="6D32284C" w14:textId="77777777" w:rsidR="00356CD0" w:rsidRPr="00356CD0" w:rsidRDefault="00356CD0" w:rsidP="00356CD0">
      <w:pPr>
        <w:pStyle w:val="af8"/>
        <w:rPr>
          <w:lang w:val="en-US"/>
        </w:rPr>
      </w:pPr>
      <w:r w:rsidRPr="00356CD0">
        <w:rPr>
          <w:lang w:val="en-US"/>
        </w:rPr>
        <w:t>SELECT * FROM routes;</w:t>
      </w:r>
    </w:p>
    <w:p w14:paraId="3840E405" w14:textId="77777777" w:rsidR="00356CD0" w:rsidRPr="00356CD0" w:rsidRDefault="00356CD0" w:rsidP="00356CD0">
      <w:pPr>
        <w:pStyle w:val="af8"/>
        <w:rPr>
          <w:lang w:val="en-US"/>
        </w:rPr>
      </w:pPr>
    </w:p>
    <w:p w14:paraId="2C7869C3" w14:textId="77777777" w:rsidR="00356CD0" w:rsidRPr="00356CD0" w:rsidRDefault="00356CD0" w:rsidP="00356CD0">
      <w:pPr>
        <w:pStyle w:val="af8"/>
        <w:rPr>
          <w:lang w:val="en-US"/>
        </w:rPr>
      </w:pPr>
      <w:r w:rsidRPr="00356CD0">
        <w:rPr>
          <w:lang w:val="en-US"/>
        </w:rPr>
        <w:t>EXPLAIN ANALYZE</w:t>
      </w:r>
    </w:p>
    <w:p w14:paraId="227E1E6E" w14:textId="77777777" w:rsidR="00356CD0" w:rsidRPr="00356CD0" w:rsidRDefault="00356CD0" w:rsidP="00356CD0">
      <w:pPr>
        <w:pStyle w:val="af8"/>
        <w:rPr>
          <w:lang w:val="en-US"/>
        </w:rPr>
      </w:pPr>
      <w:r w:rsidRPr="00356CD0">
        <w:rPr>
          <w:lang w:val="en-US"/>
        </w:rPr>
        <w:t>WITH f3 AS (SELECT f2.flight_no, ...</w:t>
      </w:r>
    </w:p>
    <w:p w14:paraId="5B622B77" w14:textId="77777777" w:rsidR="00356CD0" w:rsidRPr="00356CD0" w:rsidRDefault="00356CD0" w:rsidP="00356CD0">
      <w:pPr>
        <w:pStyle w:val="af8"/>
        <w:rPr>
          <w:lang w:val="en-US"/>
        </w:rPr>
      </w:pPr>
    </w:p>
    <w:p w14:paraId="602A5556" w14:textId="77777777" w:rsidR="00356CD0" w:rsidRDefault="00356CD0" w:rsidP="00356CD0">
      <w:pPr>
        <w:pStyle w:val="af8"/>
      </w:pPr>
      <w:r>
        <w:t>Поскольку второй запрос очень громоздкий, то можно поступить таким образом: сначала сохраните его в текстовом файле, а затем выполните с помощью команды \i утилиты psql.</w:t>
      </w:r>
    </w:p>
    <w:p w14:paraId="5318ADAA" w14:textId="77777777" w:rsidR="00356CD0" w:rsidRDefault="00356CD0" w:rsidP="00356CD0">
      <w:pPr>
        <w:pStyle w:val="af8"/>
      </w:pPr>
    </w:p>
    <w:p w14:paraId="048FE676" w14:textId="74CB4266" w:rsidR="00443C6D" w:rsidRDefault="00356CD0" w:rsidP="00356CD0">
      <w:pPr>
        <w:pStyle w:val="af8"/>
      </w:pPr>
      <w:r>
        <w:t>Вы увидите, что затраты времени отличаются практически на два порядка. Конечно, нужно помнить, что материализованные представления необходимо периодически обновлять, чтобы их содержимое было актуальным.</w:t>
      </w:r>
    </w:p>
    <w:p w14:paraId="4559C27F" w14:textId="6A02B2BD" w:rsidR="000B79FA" w:rsidRPr="00592F63" w:rsidRDefault="00592F63" w:rsidP="000055EA">
      <w:pPr>
        <w:pStyle w:val="af8"/>
      </w:pPr>
      <w:r>
        <w:t>На рисунках 16-17 показан прогресс работы.</w:t>
      </w:r>
    </w:p>
    <w:p w14:paraId="48495C7F" w14:textId="77777777" w:rsidR="00CB4EEE" w:rsidRDefault="00CB4EEE" w:rsidP="00CB4EEE">
      <w:pPr>
        <w:pStyle w:val="afc"/>
        <w:keepNext/>
      </w:pPr>
      <w:r>
        <w:lastRenderedPageBreak/>
        <w:drawing>
          <wp:inline distT="0" distB="0" distL="0" distR="0" wp14:anchorId="7E678576" wp14:editId="22647E3F">
            <wp:extent cx="6120130" cy="10096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09650"/>
                    </a:xfrm>
                    <a:prstGeom prst="rect">
                      <a:avLst/>
                    </a:prstGeom>
                  </pic:spPr>
                </pic:pic>
              </a:graphicData>
            </a:graphic>
          </wp:inline>
        </w:drawing>
      </w:r>
    </w:p>
    <w:p w14:paraId="74D94A0B" w14:textId="63128EB7" w:rsidR="00CB4EEE" w:rsidRPr="00CB4EEE" w:rsidRDefault="00CB4EEE" w:rsidP="00CB4EEE">
      <w:pPr>
        <w:pStyle w:val="af0"/>
      </w:pPr>
      <w:r>
        <w:t xml:space="preserve">Рисунок </w:t>
      </w:r>
      <w:r>
        <w:fldChar w:fldCharType="begin"/>
      </w:r>
      <w:r>
        <w:instrText xml:space="preserve"> SEQ Рисунок \* ARABIC </w:instrText>
      </w:r>
      <w:r>
        <w:fldChar w:fldCharType="separate"/>
      </w:r>
      <w:r w:rsidR="00D46602">
        <w:rPr>
          <w:noProof/>
        </w:rPr>
        <w:t>16</w:t>
      </w:r>
      <w:r>
        <w:fldChar w:fldCharType="end"/>
      </w:r>
      <w:r>
        <w:rPr>
          <w:lang w:val="en-US"/>
        </w:rPr>
        <w:t xml:space="preserve"> </w:t>
      </w:r>
      <w:r w:rsidRPr="00CB4EEE">
        <w:rPr>
          <w:lang w:val="en-US"/>
        </w:rPr>
        <w:t>–</w:t>
      </w:r>
      <w:r>
        <w:rPr>
          <w:lang w:val="en-US"/>
        </w:rPr>
        <w:t xml:space="preserve"> </w:t>
      </w:r>
      <w:r>
        <w:t>Запрос к представлению</w:t>
      </w:r>
    </w:p>
    <w:p w14:paraId="7CF2151F" w14:textId="77777777" w:rsidR="00CB4EEE" w:rsidRDefault="00CB4EEE" w:rsidP="00CB4EEE">
      <w:pPr>
        <w:pStyle w:val="afc"/>
        <w:keepNext/>
      </w:pPr>
      <w:r>
        <w:drawing>
          <wp:inline distT="0" distB="0" distL="0" distR="0" wp14:anchorId="1631B715" wp14:editId="7B79A0F9">
            <wp:extent cx="6120130" cy="90360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903605"/>
                    </a:xfrm>
                    <a:prstGeom prst="rect">
                      <a:avLst/>
                    </a:prstGeom>
                  </pic:spPr>
                </pic:pic>
              </a:graphicData>
            </a:graphic>
          </wp:inline>
        </w:drawing>
      </w:r>
    </w:p>
    <w:p w14:paraId="6B355765" w14:textId="77973C18" w:rsidR="00CB4EEE" w:rsidRPr="004062F2" w:rsidRDefault="00CB4EEE" w:rsidP="00CB4EEE">
      <w:pPr>
        <w:pStyle w:val="af0"/>
      </w:pPr>
      <w:r>
        <w:t xml:space="preserve">Рисунок </w:t>
      </w:r>
      <w:r>
        <w:fldChar w:fldCharType="begin"/>
      </w:r>
      <w:r>
        <w:instrText xml:space="preserve"> SEQ Рисунок \* ARABIC </w:instrText>
      </w:r>
      <w:r>
        <w:fldChar w:fldCharType="separate"/>
      </w:r>
      <w:r w:rsidR="00D46602">
        <w:rPr>
          <w:noProof/>
        </w:rPr>
        <w:t>17</w:t>
      </w:r>
      <w:r>
        <w:fldChar w:fldCharType="end"/>
      </w:r>
      <w:r w:rsidRPr="00CB4EEE">
        <w:t xml:space="preserve"> – </w:t>
      </w:r>
      <w:r>
        <w:t>Запрос к исходному запросу представления</w:t>
      </w:r>
    </w:p>
    <w:p w14:paraId="7CC665D0" w14:textId="7FEE49B3" w:rsidR="000D6FC7" w:rsidRDefault="000D6FC7" w:rsidP="000D6FC7">
      <w:pPr>
        <w:pStyle w:val="2"/>
      </w:pPr>
      <w:r>
        <w:t>Задание 10</w:t>
      </w:r>
    </w:p>
    <w:p w14:paraId="6FF53472" w14:textId="2CEA96B8" w:rsidR="001E605D" w:rsidRDefault="001E605D" w:rsidP="001E605D">
      <w:pPr>
        <w:pStyle w:val="af8"/>
      </w:pPr>
      <w:r>
        <w:t>Одним из способов повышения производительности является изменение схемы данных, связанное с денормализацией, а именно: использование вычисляемых столбцов. Для примера рассмотрим таблицу "Бронирования" (bookings). В ней столбец "Полная сумма бронирования" (total_amount) является вычисляемым. Мы не будем сейчас говорить о том, каким образом его значения синхронизируются с данными в таблице "Перелеты" (ticket_flights), а лишь рассмотрим два запроса, возвращающие полные суммы бронирований.</w:t>
      </w:r>
    </w:p>
    <w:p w14:paraId="2CE9E1B7" w14:textId="77777777" w:rsidR="001E605D" w:rsidRDefault="001E605D" w:rsidP="001E605D">
      <w:pPr>
        <w:pStyle w:val="af8"/>
      </w:pPr>
    </w:p>
    <w:p w14:paraId="2384FD54" w14:textId="77777777" w:rsidR="001E605D" w:rsidRDefault="001E605D" w:rsidP="001E605D">
      <w:pPr>
        <w:pStyle w:val="af8"/>
      </w:pPr>
      <w:r>
        <w:t>Предположим, что указанного столбца в таблице bookings не было бы. Тогда запрос, возвращающий полные суммы бронирований, выглядел бы так:</w:t>
      </w:r>
    </w:p>
    <w:p w14:paraId="3FF73CCF" w14:textId="77777777" w:rsidR="001E605D" w:rsidRDefault="001E605D" w:rsidP="001E605D">
      <w:pPr>
        <w:pStyle w:val="af8"/>
      </w:pPr>
    </w:p>
    <w:p w14:paraId="0AE49B02" w14:textId="77777777" w:rsidR="001E605D" w:rsidRDefault="001E605D" w:rsidP="001E605D">
      <w:pPr>
        <w:pStyle w:val="af8"/>
      </w:pPr>
      <w:r>
        <w:t>EXPLAIN ANALYZE</w:t>
      </w:r>
    </w:p>
    <w:p w14:paraId="7F1B4BFA" w14:textId="77777777" w:rsidR="001E605D" w:rsidRPr="001E605D" w:rsidRDefault="001E605D" w:rsidP="001E605D">
      <w:pPr>
        <w:pStyle w:val="af8"/>
        <w:rPr>
          <w:lang w:val="en-US"/>
        </w:rPr>
      </w:pPr>
      <w:r w:rsidRPr="001E605D">
        <w:rPr>
          <w:lang w:val="en-US"/>
        </w:rPr>
        <w:t>SELECT b.book_ref, sum(tf.amount)</w:t>
      </w:r>
    </w:p>
    <w:p w14:paraId="553EB51F" w14:textId="77777777" w:rsidR="001E605D" w:rsidRPr="001E605D" w:rsidRDefault="001E605D" w:rsidP="001E605D">
      <w:pPr>
        <w:pStyle w:val="af8"/>
        <w:rPr>
          <w:lang w:val="en-US"/>
        </w:rPr>
      </w:pPr>
      <w:r w:rsidRPr="001E605D">
        <w:rPr>
          <w:lang w:val="en-US"/>
        </w:rPr>
        <w:t>FROM bookings b, tickets t, ticket_flights tf</w:t>
      </w:r>
    </w:p>
    <w:p w14:paraId="61B7577A" w14:textId="77777777" w:rsidR="001E605D" w:rsidRPr="001E605D" w:rsidRDefault="001E605D" w:rsidP="001E605D">
      <w:pPr>
        <w:pStyle w:val="af8"/>
        <w:rPr>
          <w:lang w:val="en-US"/>
        </w:rPr>
      </w:pPr>
      <w:r w:rsidRPr="001E605D">
        <w:rPr>
          <w:lang w:val="en-US"/>
        </w:rPr>
        <w:t>WHERE b.book_ref = t.book_ref</w:t>
      </w:r>
    </w:p>
    <w:p w14:paraId="51A3CEC4" w14:textId="77777777" w:rsidR="001E605D" w:rsidRPr="001E605D" w:rsidRDefault="001E605D" w:rsidP="001E605D">
      <w:pPr>
        <w:pStyle w:val="af8"/>
        <w:rPr>
          <w:lang w:val="en-US"/>
        </w:rPr>
      </w:pPr>
      <w:r w:rsidRPr="001E605D">
        <w:rPr>
          <w:lang w:val="en-US"/>
        </w:rPr>
        <w:t>AND t.ticket_no = tf.ticket_no</w:t>
      </w:r>
    </w:p>
    <w:p w14:paraId="1440212E" w14:textId="77777777" w:rsidR="001E605D" w:rsidRDefault="001E605D" w:rsidP="001E605D">
      <w:pPr>
        <w:pStyle w:val="af8"/>
      </w:pPr>
      <w:r>
        <w:t>GROUP BY 1</w:t>
      </w:r>
    </w:p>
    <w:p w14:paraId="7B458B5E" w14:textId="77777777" w:rsidR="001E605D" w:rsidRDefault="001E605D" w:rsidP="001E605D">
      <w:pPr>
        <w:pStyle w:val="af8"/>
      </w:pPr>
      <w:r>
        <w:t>ORDER BY 1;</w:t>
      </w:r>
    </w:p>
    <w:p w14:paraId="3600950D" w14:textId="77777777" w:rsidR="001E605D" w:rsidRDefault="001E605D" w:rsidP="001E605D">
      <w:pPr>
        <w:pStyle w:val="af8"/>
      </w:pPr>
    </w:p>
    <w:p w14:paraId="4F62EFF5" w14:textId="77777777" w:rsidR="001E605D" w:rsidRDefault="001E605D" w:rsidP="001E605D">
      <w:pPr>
        <w:pStyle w:val="af8"/>
      </w:pPr>
      <w:r>
        <w:t>Но благодаря наличию вычисляемого столбца total_amount те же сведения можно получить с гораздо меньшими затратами ресурсов:</w:t>
      </w:r>
    </w:p>
    <w:p w14:paraId="219C7AD9" w14:textId="77777777" w:rsidR="001E605D" w:rsidRDefault="001E605D" w:rsidP="001E605D">
      <w:pPr>
        <w:pStyle w:val="af8"/>
      </w:pPr>
    </w:p>
    <w:p w14:paraId="0B219F71" w14:textId="77777777" w:rsidR="001E605D" w:rsidRPr="00035794" w:rsidRDefault="001E605D" w:rsidP="001E605D">
      <w:pPr>
        <w:pStyle w:val="af8"/>
        <w:rPr>
          <w:lang w:val="en-US"/>
        </w:rPr>
      </w:pPr>
      <w:r w:rsidRPr="00035794">
        <w:rPr>
          <w:lang w:val="en-US"/>
        </w:rPr>
        <w:t>EXPLAIN ANALYZE</w:t>
      </w:r>
    </w:p>
    <w:p w14:paraId="23EE65E7" w14:textId="77777777" w:rsidR="001E605D" w:rsidRPr="00035794" w:rsidRDefault="001E605D" w:rsidP="001E605D">
      <w:pPr>
        <w:pStyle w:val="af8"/>
        <w:rPr>
          <w:lang w:val="en-US"/>
        </w:rPr>
      </w:pPr>
      <w:r w:rsidRPr="00035794">
        <w:rPr>
          <w:lang w:val="en-US"/>
        </w:rPr>
        <w:t>SELECT book_ref, total_amount</w:t>
      </w:r>
    </w:p>
    <w:p w14:paraId="0BC81D12" w14:textId="77777777" w:rsidR="001E605D" w:rsidRDefault="001E605D" w:rsidP="001E605D">
      <w:pPr>
        <w:pStyle w:val="af8"/>
      </w:pPr>
      <w:r>
        <w:t>FROM bookings</w:t>
      </w:r>
    </w:p>
    <w:p w14:paraId="17100053" w14:textId="77777777" w:rsidR="001E605D" w:rsidRDefault="001E605D" w:rsidP="001E605D">
      <w:pPr>
        <w:pStyle w:val="af8"/>
      </w:pPr>
      <w:r>
        <w:t>ORDER BY 1;</w:t>
      </w:r>
    </w:p>
    <w:p w14:paraId="5BE94040" w14:textId="77777777" w:rsidR="001E605D" w:rsidRDefault="001E605D" w:rsidP="001E605D">
      <w:pPr>
        <w:pStyle w:val="af8"/>
      </w:pPr>
    </w:p>
    <w:p w14:paraId="1E52B7C3" w14:textId="77777777" w:rsidR="001E605D" w:rsidRDefault="001E605D" w:rsidP="001E605D">
      <w:pPr>
        <w:pStyle w:val="af8"/>
      </w:pPr>
      <w:r>
        <w:t xml:space="preserve">В качестве другого примера можно предложить добавить вычисляемый столбец "Количество билетов" (tickets_count) в таблицу bookings, который будет </w:t>
      </w:r>
      <w:r>
        <w:lastRenderedPageBreak/>
        <w:t>хранить количество билетов в каждом бронировании. Это позволит избежать сложных соединений таблиц при подсчете количества билетов:</w:t>
      </w:r>
    </w:p>
    <w:p w14:paraId="66606584" w14:textId="77777777" w:rsidR="001E605D" w:rsidRDefault="001E605D" w:rsidP="001E605D">
      <w:pPr>
        <w:pStyle w:val="af8"/>
      </w:pPr>
    </w:p>
    <w:p w14:paraId="1B236334" w14:textId="77777777" w:rsidR="001E605D" w:rsidRPr="00035794" w:rsidRDefault="001E605D" w:rsidP="001E605D">
      <w:pPr>
        <w:pStyle w:val="af8"/>
        <w:rPr>
          <w:lang w:val="en-US"/>
        </w:rPr>
      </w:pPr>
      <w:r w:rsidRPr="00035794">
        <w:rPr>
          <w:lang w:val="en-US"/>
        </w:rPr>
        <w:t xml:space="preserve">-- </w:t>
      </w:r>
      <w:r>
        <w:t>Без</w:t>
      </w:r>
      <w:r w:rsidRPr="00035794">
        <w:rPr>
          <w:lang w:val="en-US"/>
        </w:rPr>
        <w:t xml:space="preserve"> </w:t>
      </w:r>
      <w:r>
        <w:t>вычисляемого</w:t>
      </w:r>
      <w:r w:rsidRPr="00035794">
        <w:rPr>
          <w:lang w:val="en-US"/>
        </w:rPr>
        <w:t xml:space="preserve"> </w:t>
      </w:r>
      <w:r>
        <w:t>столбца</w:t>
      </w:r>
      <w:r w:rsidRPr="00035794">
        <w:rPr>
          <w:lang w:val="en-US"/>
        </w:rPr>
        <w:t>:</w:t>
      </w:r>
    </w:p>
    <w:p w14:paraId="37A18B19" w14:textId="77777777" w:rsidR="001E605D" w:rsidRPr="00035794" w:rsidRDefault="001E605D" w:rsidP="001E605D">
      <w:pPr>
        <w:pStyle w:val="af8"/>
        <w:rPr>
          <w:lang w:val="en-US"/>
        </w:rPr>
      </w:pPr>
      <w:r w:rsidRPr="00035794">
        <w:rPr>
          <w:lang w:val="en-US"/>
        </w:rPr>
        <w:t>EXPLAIN ANALYZE</w:t>
      </w:r>
    </w:p>
    <w:p w14:paraId="4B620351" w14:textId="77777777" w:rsidR="001E605D" w:rsidRPr="00035794" w:rsidRDefault="001E605D" w:rsidP="001E605D">
      <w:pPr>
        <w:pStyle w:val="af8"/>
        <w:rPr>
          <w:lang w:val="en-US"/>
        </w:rPr>
      </w:pPr>
      <w:r w:rsidRPr="00035794">
        <w:rPr>
          <w:lang w:val="en-US"/>
        </w:rPr>
        <w:t>SELECT b.book_ref, count(t.ticket_no)</w:t>
      </w:r>
    </w:p>
    <w:p w14:paraId="0A260DF9" w14:textId="77777777" w:rsidR="001E605D" w:rsidRPr="00035794" w:rsidRDefault="001E605D" w:rsidP="001E605D">
      <w:pPr>
        <w:pStyle w:val="af8"/>
        <w:rPr>
          <w:lang w:val="en-US"/>
        </w:rPr>
      </w:pPr>
      <w:r w:rsidRPr="00035794">
        <w:rPr>
          <w:lang w:val="en-US"/>
        </w:rPr>
        <w:t>FROM bookings b JOIN tickets t ON b.book_ref = t.book_ref</w:t>
      </w:r>
    </w:p>
    <w:p w14:paraId="70F2D13C" w14:textId="77777777" w:rsidR="001E605D" w:rsidRDefault="001E605D" w:rsidP="001E605D">
      <w:pPr>
        <w:pStyle w:val="af8"/>
      </w:pPr>
      <w:r>
        <w:t>GROUP BY 1;</w:t>
      </w:r>
    </w:p>
    <w:p w14:paraId="2E51EB73" w14:textId="77777777" w:rsidR="001E605D" w:rsidRDefault="001E605D" w:rsidP="001E605D">
      <w:pPr>
        <w:pStyle w:val="af8"/>
      </w:pPr>
    </w:p>
    <w:p w14:paraId="17C26FF9" w14:textId="77777777" w:rsidR="001E605D" w:rsidRDefault="001E605D" w:rsidP="001E605D">
      <w:pPr>
        <w:pStyle w:val="af8"/>
      </w:pPr>
      <w:r>
        <w:t>-- С вычисляемым столбцом:</w:t>
      </w:r>
    </w:p>
    <w:p w14:paraId="194E6B17" w14:textId="77777777" w:rsidR="001E605D" w:rsidRPr="00035794" w:rsidRDefault="001E605D" w:rsidP="001E605D">
      <w:pPr>
        <w:pStyle w:val="af8"/>
        <w:rPr>
          <w:lang w:val="en-US"/>
        </w:rPr>
      </w:pPr>
      <w:r w:rsidRPr="00035794">
        <w:rPr>
          <w:lang w:val="en-US"/>
        </w:rPr>
        <w:t>EXPLAIN ANALYZE</w:t>
      </w:r>
    </w:p>
    <w:p w14:paraId="706F1DB4" w14:textId="77777777" w:rsidR="001E605D" w:rsidRPr="00035794" w:rsidRDefault="001E605D" w:rsidP="001E605D">
      <w:pPr>
        <w:pStyle w:val="af8"/>
        <w:rPr>
          <w:lang w:val="en-US"/>
        </w:rPr>
      </w:pPr>
      <w:r w:rsidRPr="00035794">
        <w:rPr>
          <w:lang w:val="en-US"/>
        </w:rPr>
        <w:t>SELECT book_ref, tickets_count</w:t>
      </w:r>
    </w:p>
    <w:p w14:paraId="71D3861D" w14:textId="77777777" w:rsidR="001E605D" w:rsidRDefault="001E605D" w:rsidP="001E605D">
      <w:pPr>
        <w:pStyle w:val="af8"/>
      </w:pPr>
      <w:r>
        <w:t>FROM bookings;</w:t>
      </w:r>
    </w:p>
    <w:p w14:paraId="5ACCECF6" w14:textId="77777777" w:rsidR="001E605D" w:rsidRDefault="001E605D" w:rsidP="001E605D">
      <w:pPr>
        <w:pStyle w:val="af8"/>
      </w:pPr>
    </w:p>
    <w:p w14:paraId="347219F5" w14:textId="02AB7EE6" w:rsidR="001F049B" w:rsidRDefault="001E605D" w:rsidP="001E605D">
      <w:pPr>
        <w:pStyle w:val="af8"/>
      </w:pPr>
      <w:r>
        <w:t>Эксперименты покажут значительное сокращение времени выполнения запроса и уменьшение нагрузки на сервер, особенно при частых обращениях к этой информации. Однако следует помнить о необходимости поддержания актуальности данных в вычисляемом столбце при изменении связанных таблиц.</w:t>
      </w:r>
    </w:p>
    <w:p w14:paraId="2F70241A" w14:textId="4C27F86C" w:rsidR="004062F2" w:rsidRDefault="00C54A23" w:rsidP="000C2CEC">
      <w:pPr>
        <w:pStyle w:val="af8"/>
      </w:pPr>
      <w:r>
        <w:t xml:space="preserve">На рисунках </w:t>
      </w:r>
      <w:r w:rsidR="004062F2">
        <w:t xml:space="preserve">18-19 </w:t>
      </w:r>
      <w:r>
        <w:t>показан результат работы.</w:t>
      </w:r>
    </w:p>
    <w:p w14:paraId="258A57BA" w14:textId="77777777" w:rsidR="004062F2" w:rsidRDefault="00592F63" w:rsidP="004062F2">
      <w:pPr>
        <w:pStyle w:val="afc"/>
        <w:keepNext/>
      </w:pPr>
      <w:r>
        <w:drawing>
          <wp:inline distT="0" distB="0" distL="0" distR="0" wp14:anchorId="3170A517" wp14:editId="4105C024">
            <wp:extent cx="6120130" cy="2529840"/>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529840"/>
                    </a:xfrm>
                    <a:prstGeom prst="rect">
                      <a:avLst/>
                    </a:prstGeom>
                    <a:noFill/>
                    <a:ln>
                      <a:noFill/>
                    </a:ln>
                  </pic:spPr>
                </pic:pic>
              </a:graphicData>
            </a:graphic>
          </wp:inline>
        </w:drawing>
      </w:r>
    </w:p>
    <w:p w14:paraId="33D6FD2C" w14:textId="165ACD7C" w:rsidR="00592F63" w:rsidRDefault="004062F2" w:rsidP="004062F2">
      <w:pPr>
        <w:pStyle w:val="af0"/>
      </w:pPr>
      <w:r>
        <w:t xml:space="preserve">Рисунок </w:t>
      </w:r>
      <w:r>
        <w:fldChar w:fldCharType="begin"/>
      </w:r>
      <w:r>
        <w:instrText xml:space="preserve"> SEQ Рисунок \* ARABIC </w:instrText>
      </w:r>
      <w:r>
        <w:fldChar w:fldCharType="separate"/>
      </w:r>
      <w:r w:rsidR="00D46602">
        <w:rPr>
          <w:noProof/>
        </w:rPr>
        <w:t>18</w:t>
      </w:r>
      <w:r>
        <w:fldChar w:fldCharType="end"/>
      </w:r>
      <w:r>
        <w:t xml:space="preserve"> </w:t>
      </w:r>
      <w:r w:rsidRPr="004062F2">
        <w:t>–</w:t>
      </w:r>
      <w:r>
        <w:t xml:space="preserve"> Запрос без вычисляемого столбца</w:t>
      </w:r>
    </w:p>
    <w:p w14:paraId="2706F9AC" w14:textId="77777777" w:rsidR="004062F2" w:rsidRDefault="004062F2" w:rsidP="004062F2">
      <w:pPr>
        <w:pStyle w:val="afc"/>
        <w:keepNext/>
      </w:pPr>
      <w:r>
        <w:drawing>
          <wp:inline distT="0" distB="0" distL="0" distR="0" wp14:anchorId="6090A297" wp14:editId="1F7C9591">
            <wp:extent cx="6120130" cy="929005"/>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929005"/>
                    </a:xfrm>
                    <a:prstGeom prst="rect">
                      <a:avLst/>
                    </a:prstGeom>
                  </pic:spPr>
                </pic:pic>
              </a:graphicData>
            </a:graphic>
          </wp:inline>
        </w:drawing>
      </w:r>
    </w:p>
    <w:p w14:paraId="2F6ABF12" w14:textId="1D967F76" w:rsidR="004062F2" w:rsidRPr="005553F0" w:rsidRDefault="004062F2" w:rsidP="004062F2">
      <w:pPr>
        <w:pStyle w:val="af0"/>
      </w:pPr>
      <w:r>
        <w:t xml:space="preserve">Рисунок </w:t>
      </w:r>
      <w:r>
        <w:fldChar w:fldCharType="begin"/>
      </w:r>
      <w:r>
        <w:instrText xml:space="preserve"> SEQ Рисунок \* ARABIC </w:instrText>
      </w:r>
      <w:r>
        <w:fldChar w:fldCharType="separate"/>
      </w:r>
      <w:r w:rsidR="00D46602">
        <w:rPr>
          <w:noProof/>
        </w:rPr>
        <w:t>19</w:t>
      </w:r>
      <w:r>
        <w:fldChar w:fldCharType="end"/>
      </w:r>
      <w:r>
        <w:t xml:space="preserve"> </w:t>
      </w:r>
      <w:r w:rsidRPr="004062F2">
        <w:t>–</w:t>
      </w:r>
      <w:r>
        <w:t xml:space="preserve"> Запрос с вычисляемым столбцом</w:t>
      </w:r>
    </w:p>
    <w:p w14:paraId="4FD8F363" w14:textId="26122B08" w:rsidR="00344324" w:rsidRDefault="00344324" w:rsidP="00344324">
      <w:pPr>
        <w:pStyle w:val="2"/>
      </w:pPr>
      <w:r>
        <w:lastRenderedPageBreak/>
        <w:t>Задание 11</w:t>
      </w:r>
    </w:p>
    <w:p w14:paraId="4F98E8D5" w14:textId="77777777" w:rsidR="001C7D81" w:rsidRPr="001C7D81" w:rsidRDefault="001C7D81" w:rsidP="001C7D81">
      <w:pPr>
        <w:pStyle w:val="af8"/>
      </w:pPr>
      <w:r w:rsidRPr="001C7D81">
        <w:t>Одним из способов повышения производительности является использование временных таблиц. Если нужно сделать много выборок из представления "Рейсы" (</w:t>
      </w:r>
      <w:r w:rsidRPr="001C7D81">
        <w:rPr>
          <w:lang w:val="en-US"/>
        </w:rPr>
        <w:t>flights</w:t>
      </w:r>
      <w:r w:rsidRPr="001C7D81">
        <w:t>_</w:t>
      </w:r>
      <w:r w:rsidRPr="001C7D81">
        <w:rPr>
          <w:lang w:val="en-US"/>
        </w:rPr>
        <w:t>v</w:t>
      </w:r>
      <w:r w:rsidRPr="001C7D81">
        <w:t>), стоит создать временную таблицу:</w:t>
      </w:r>
    </w:p>
    <w:p w14:paraId="38292618" w14:textId="77777777" w:rsidR="001C7D81" w:rsidRPr="001C7D81" w:rsidRDefault="001C7D81" w:rsidP="001C7D81">
      <w:pPr>
        <w:pStyle w:val="af8"/>
      </w:pPr>
    </w:p>
    <w:p w14:paraId="1DA74415" w14:textId="77777777" w:rsidR="001C7D81" w:rsidRPr="001C7D81" w:rsidRDefault="001C7D81" w:rsidP="001C7D81">
      <w:pPr>
        <w:pStyle w:val="af8"/>
        <w:rPr>
          <w:lang w:val="en-US"/>
        </w:rPr>
      </w:pPr>
      <w:r w:rsidRPr="001C7D81">
        <w:rPr>
          <w:lang w:val="en-US"/>
        </w:rPr>
        <w:t>CREATE TEMP TABLE flights_tt AS SELECT * FROM flights_v;</w:t>
      </w:r>
    </w:p>
    <w:p w14:paraId="34EB998B" w14:textId="77777777" w:rsidR="001C7D81" w:rsidRPr="001C7D81" w:rsidRDefault="001C7D81" w:rsidP="001C7D81">
      <w:pPr>
        <w:pStyle w:val="af8"/>
        <w:rPr>
          <w:lang w:val="en-US"/>
        </w:rPr>
      </w:pPr>
    </w:p>
    <w:p w14:paraId="4D6E4103" w14:textId="77777777" w:rsidR="001C7D81" w:rsidRPr="001C7D81" w:rsidRDefault="001C7D81" w:rsidP="001C7D81">
      <w:pPr>
        <w:pStyle w:val="af8"/>
        <w:rPr>
          <w:lang w:val="en-US"/>
        </w:rPr>
      </w:pPr>
      <w:r w:rsidRPr="001C7D81">
        <w:rPr>
          <w:lang w:val="en-US"/>
        </w:rPr>
        <w:t>Сравним планы выполнения запросов:</w:t>
      </w:r>
    </w:p>
    <w:p w14:paraId="19C0EFED" w14:textId="77777777" w:rsidR="001C7D81" w:rsidRPr="001C7D81" w:rsidRDefault="001C7D81" w:rsidP="001C7D81">
      <w:pPr>
        <w:pStyle w:val="af8"/>
        <w:rPr>
          <w:lang w:val="en-US"/>
        </w:rPr>
      </w:pPr>
      <w:r w:rsidRPr="001C7D81">
        <w:rPr>
          <w:lang w:val="en-US"/>
        </w:rPr>
        <w:t>EXPLAIN ANALYZE SELECT * FROM flights_v;</w:t>
      </w:r>
    </w:p>
    <w:p w14:paraId="19C116CA" w14:textId="77777777" w:rsidR="001C7D81" w:rsidRPr="001C7D81" w:rsidRDefault="001C7D81" w:rsidP="001C7D81">
      <w:pPr>
        <w:pStyle w:val="af8"/>
        <w:rPr>
          <w:lang w:val="en-US"/>
        </w:rPr>
      </w:pPr>
      <w:r w:rsidRPr="001C7D81">
        <w:rPr>
          <w:lang w:val="en-US"/>
        </w:rPr>
        <w:t>EXPLAIN ANALYZE SELECT * FROM flights_tt;</w:t>
      </w:r>
    </w:p>
    <w:p w14:paraId="1F9405FF" w14:textId="77777777" w:rsidR="001C7D81" w:rsidRPr="001C7D81" w:rsidRDefault="001C7D81" w:rsidP="001C7D81">
      <w:pPr>
        <w:pStyle w:val="af8"/>
        <w:rPr>
          <w:lang w:val="en-US"/>
        </w:rPr>
      </w:pPr>
    </w:p>
    <w:p w14:paraId="0CB6CD79" w14:textId="77777777" w:rsidR="001C7D81" w:rsidRPr="001C7D81" w:rsidRDefault="001C7D81" w:rsidP="001C7D81">
      <w:pPr>
        <w:pStyle w:val="af8"/>
      </w:pPr>
      <w:r w:rsidRPr="001C7D81">
        <w:t>План для представления многоуровневый, потому что представление каждый раз пересчитывает данные из исходных таблиц. Для временной таблицы план проще, так как данные уже сохранены.</w:t>
      </w:r>
    </w:p>
    <w:p w14:paraId="5BF55985" w14:textId="77777777" w:rsidR="001C7D81" w:rsidRPr="001C7D81" w:rsidRDefault="001C7D81" w:rsidP="001C7D81">
      <w:pPr>
        <w:pStyle w:val="af8"/>
      </w:pPr>
    </w:p>
    <w:p w14:paraId="6E7836DA" w14:textId="77777777" w:rsidR="001C7D81" w:rsidRPr="001C7D81" w:rsidRDefault="001C7D81" w:rsidP="001C7D81">
      <w:pPr>
        <w:pStyle w:val="af8"/>
        <w:rPr>
          <w:lang w:val="en-US"/>
        </w:rPr>
      </w:pPr>
      <w:r w:rsidRPr="001C7D81">
        <w:rPr>
          <w:lang w:val="en-US"/>
        </w:rPr>
        <w:t>Для более сложных запросов:</w:t>
      </w:r>
    </w:p>
    <w:p w14:paraId="14DD4CD9" w14:textId="77777777" w:rsidR="001C7D81" w:rsidRPr="001C7D81" w:rsidRDefault="001C7D81" w:rsidP="001C7D81">
      <w:pPr>
        <w:pStyle w:val="af8"/>
        <w:rPr>
          <w:lang w:val="en-US"/>
        </w:rPr>
      </w:pPr>
      <w:r w:rsidRPr="001C7D81">
        <w:rPr>
          <w:lang w:val="en-US"/>
        </w:rPr>
        <w:t>EXPLAIN ANALYZE SELECT departure_city, count(*) FROM flights_v WHERE status = 'Scheduled' GROUP BY 1;</w:t>
      </w:r>
    </w:p>
    <w:p w14:paraId="6D015DCA" w14:textId="08D9D9DB" w:rsidR="005167B2" w:rsidRPr="001C7D81" w:rsidRDefault="001C7D81" w:rsidP="001C7D81">
      <w:pPr>
        <w:pStyle w:val="af8"/>
        <w:rPr>
          <w:lang w:val="en-US"/>
        </w:rPr>
      </w:pPr>
      <w:r w:rsidRPr="001C7D81">
        <w:rPr>
          <w:lang w:val="en-US"/>
        </w:rPr>
        <w:t>EXPLAIN ANALYZE SELECT departure_city, count(*) FROM flights_tt WHERE status = 'Scheduled' GROUP BY 1;</w:t>
      </w:r>
    </w:p>
    <w:p w14:paraId="62B36DBF" w14:textId="609C7355" w:rsidR="00344324" w:rsidRDefault="005541E7" w:rsidP="00344324">
      <w:pPr>
        <w:pStyle w:val="af8"/>
      </w:pPr>
      <w:r>
        <w:t>На рисунках показан прогресс работы.</w:t>
      </w:r>
    </w:p>
    <w:p w14:paraId="2DB4318F" w14:textId="77777777" w:rsidR="00820614" w:rsidRDefault="00820614" w:rsidP="00820614">
      <w:pPr>
        <w:pStyle w:val="afc"/>
        <w:keepNext/>
      </w:pPr>
      <w:r>
        <w:drawing>
          <wp:inline distT="0" distB="0" distL="0" distR="0" wp14:anchorId="43969BC8" wp14:editId="110ED304">
            <wp:extent cx="6120130" cy="313944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139440"/>
                    </a:xfrm>
                    <a:prstGeom prst="rect">
                      <a:avLst/>
                    </a:prstGeom>
                  </pic:spPr>
                </pic:pic>
              </a:graphicData>
            </a:graphic>
          </wp:inline>
        </w:drawing>
      </w:r>
    </w:p>
    <w:p w14:paraId="75306602" w14:textId="23FB627D" w:rsidR="00820614" w:rsidRDefault="00820614" w:rsidP="00820614">
      <w:pPr>
        <w:pStyle w:val="af0"/>
      </w:pPr>
      <w:r>
        <w:t xml:space="preserve">Рисунок </w:t>
      </w:r>
      <w:r>
        <w:fldChar w:fldCharType="begin"/>
      </w:r>
      <w:r>
        <w:instrText xml:space="preserve"> SEQ Рисунок \* ARABIC </w:instrText>
      </w:r>
      <w:r>
        <w:fldChar w:fldCharType="separate"/>
      </w:r>
      <w:r w:rsidR="00D46602">
        <w:rPr>
          <w:noProof/>
        </w:rPr>
        <w:t>20</w:t>
      </w:r>
      <w:r>
        <w:fldChar w:fldCharType="end"/>
      </w:r>
      <w:r>
        <w:t xml:space="preserve"> </w:t>
      </w:r>
      <w:r w:rsidRPr="00820614">
        <w:t>–</w:t>
      </w:r>
      <w:r>
        <w:t xml:space="preserve"> Работа</w:t>
      </w:r>
    </w:p>
    <w:p w14:paraId="1B74ED2F" w14:textId="295D8D48" w:rsidR="00820614" w:rsidRDefault="00820614" w:rsidP="00820614">
      <w:pPr>
        <w:pStyle w:val="af8"/>
      </w:pPr>
      <w:r>
        <w:t xml:space="preserve">Большой план к представлению обусловлен тем, что представление – это просто ссылка на сохранённый запрос. </w:t>
      </w:r>
      <w:r w:rsidR="005553F0">
        <w:t>Потому,</w:t>
      </w:r>
      <w:r>
        <w:t xml:space="preserve"> когда мы инспектируем представление, мы инспектируем запрос этого представления.</w:t>
      </w:r>
    </w:p>
    <w:p w14:paraId="42933E00" w14:textId="5F0F4A44" w:rsidR="005553F0" w:rsidRDefault="005553F0" w:rsidP="00820614">
      <w:pPr>
        <w:pStyle w:val="af8"/>
      </w:pPr>
      <w:r>
        <w:t>Сравнение сложных планов представлено на рисунке 21.</w:t>
      </w:r>
    </w:p>
    <w:p w14:paraId="75ACFE3C" w14:textId="77777777" w:rsidR="005553F0" w:rsidRDefault="005553F0" w:rsidP="005553F0">
      <w:pPr>
        <w:pStyle w:val="afc"/>
        <w:keepNext/>
      </w:pPr>
      <w:r>
        <w:lastRenderedPageBreak/>
        <w:drawing>
          <wp:inline distT="0" distB="0" distL="0" distR="0" wp14:anchorId="06899DAA" wp14:editId="04F88B71">
            <wp:extent cx="6120130" cy="307467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74670"/>
                    </a:xfrm>
                    <a:prstGeom prst="rect">
                      <a:avLst/>
                    </a:prstGeom>
                  </pic:spPr>
                </pic:pic>
              </a:graphicData>
            </a:graphic>
          </wp:inline>
        </w:drawing>
      </w:r>
    </w:p>
    <w:p w14:paraId="003ADDB4" w14:textId="0D478CC1" w:rsidR="005553F0" w:rsidRDefault="005553F0" w:rsidP="005553F0">
      <w:pPr>
        <w:pStyle w:val="af0"/>
      </w:pPr>
      <w:r>
        <w:t xml:space="preserve">Рисунок </w:t>
      </w:r>
      <w:r>
        <w:fldChar w:fldCharType="begin"/>
      </w:r>
      <w:r>
        <w:instrText xml:space="preserve"> SEQ Рисунок \* ARABIC </w:instrText>
      </w:r>
      <w:r>
        <w:fldChar w:fldCharType="separate"/>
      </w:r>
      <w:r w:rsidR="00D46602">
        <w:rPr>
          <w:noProof/>
        </w:rPr>
        <w:t>21</w:t>
      </w:r>
      <w:r>
        <w:fldChar w:fldCharType="end"/>
      </w:r>
      <w:r>
        <w:t xml:space="preserve"> </w:t>
      </w:r>
      <w:r w:rsidRPr="005553F0">
        <w:t>–</w:t>
      </w:r>
      <w:r>
        <w:t xml:space="preserve"> Сравнение запросов</w:t>
      </w:r>
    </w:p>
    <w:p w14:paraId="574C5028" w14:textId="2747A281" w:rsidR="005553F0" w:rsidRDefault="005553F0" w:rsidP="005553F0">
      <w:pPr>
        <w:pStyle w:val="af8"/>
      </w:pPr>
      <w:r>
        <w:t>Временная таблица выигрывает по времени.</w:t>
      </w:r>
    </w:p>
    <w:p w14:paraId="6B207BE4" w14:textId="1601F054" w:rsidR="006E6FDB" w:rsidRDefault="006E6FDB" w:rsidP="005553F0">
      <w:pPr>
        <w:pStyle w:val="af8"/>
      </w:pPr>
      <w:r>
        <w:t>Решение для базы данных «Авиаперевозки» представлено на рисунк</w:t>
      </w:r>
      <w:r w:rsidR="007C139A">
        <w:t>ах</w:t>
      </w:r>
      <w:r>
        <w:t xml:space="preserve"> 22</w:t>
      </w:r>
      <w:r w:rsidR="007C139A">
        <w:t>-24</w:t>
      </w:r>
      <w:r w:rsidR="00F214A2">
        <w:t>.</w:t>
      </w:r>
    </w:p>
    <w:p w14:paraId="39585FA6" w14:textId="77777777" w:rsidR="00034F3D" w:rsidRDefault="00034F3D" w:rsidP="00034F3D">
      <w:pPr>
        <w:pStyle w:val="afc"/>
        <w:keepNext/>
      </w:pPr>
      <w:r>
        <w:drawing>
          <wp:inline distT="0" distB="0" distL="0" distR="0" wp14:anchorId="343C3BE3" wp14:editId="6A150D5C">
            <wp:extent cx="6000750" cy="12192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1219200"/>
                    </a:xfrm>
                    <a:prstGeom prst="rect">
                      <a:avLst/>
                    </a:prstGeom>
                    <a:noFill/>
                    <a:ln>
                      <a:noFill/>
                    </a:ln>
                  </pic:spPr>
                </pic:pic>
              </a:graphicData>
            </a:graphic>
          </wp:inline>
        </w:drawing>
      </w:r>
    </w:p>
    <w:p w14:paraId="2A555A36" w14:textId="3C555653" w:rsidR="00034F3D" w:rsidRPr="00034F3D" w:rsidRDefault="00034F3D" w:rsidP="00034F3D">
      <w:pPr>
        <w:pStyle w:val="af0"/>
      </w:pPr>
      <w:r>
        <w:t xml:space="preserve">Рисунок </w:t>
      </w:r>
      <w:r>
        <w:fldChar w:fldCharType="begin"/>
      </w:r>
      <w:r>
        <w:instrText xml:space="preserve"> SEQ Рисунок \* ARABIC </w:instrText>
      </w:r>
      <w:r>
        <w:fldChar w:fldCharType="separate"/>
      </w:r>
      <w:r w:rsidR="00D46602">
        <w:rPr>
          <w:noProof/>
        </w:rPr>
        <w:t>22</w:t>
      </w:r>
      <w:r>
        <w:fldChar w:fldCharType="end"/>
      </w:r>
      <w:r>
        <w:rPr>
          <w:lang w:val="en-US"/>
        </w:rPr>
        <w:t xml:space="preserve"> </w:t>
      </w:r>
      <w:r w:rsidRPr="00034F3D">
        <w:rPr>
          <w:lang w:val="en-US"/>
        </w:rPr>
        <w:t>–</w:t>
      </w:r>
      <w:r>
        <w:rPr>
          <w:lang w:val="en-US"/>
        </w:rPr>
        <w:t xml:space="preserve"> </w:t>
      </w:r>
      <w:r>
        <w:t>Создание временной таблицы</w:t>
      </w:r>
    </w:p>
    <w:p w14:paraId="7BEED158" w14:textId="77777777" w:rsidR="00034F3D" w:rsidRDefault="00034F3D" w:rsidP="00034F3D">
      <w:pPr>
        <w:pStyle w:val="afc"/>
        <w:keepNext/>
      </w:pPr>
      <w:r>
        <w:drawing>
          <wp:inline distT="0" distB="0" distL="0" distR="0" wp14:anchorId="560B9C09" wp14:editId="4EF64AB1">
            <wp:extent cx="6120130" cy="28016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801620"/>
                    </a:xfrm>
                    <a:prstGeom prst="rect">
                      <a:avLst/>
                    </a:prstGeom>
                    <a:noFill/>
                    <a:ln>
                      <a:noFill/>
                    </a:ln>
                  </pic:spPr>
                </pic:pic>
              </a:graphicData>
            </a:graphic>
          </wp:inline>
        </w:drawing>
      </w:r>
    </w:p>
    <w:p w14:paraId="53A8432E" w14:textId="645E0C42" w:rsidR="00034F3D" w:rsidRDefault="00034F3D" w:rsidP="00034F3D">
      <w:pPr>
        <w:pStyle w:val="af0"/>
      </w:pPr>
      <w:r>
        <w:t xml:space="preserve">Рисунок </w:t>
      </w:r>
      <w:r>
        <w:fldChar w:fldCharType="begin"/>
      </w:r>
      <w:r>
        <w:instrText xml:space="preserve"> SEQ Рисунок \* ARABIC </w:instrText>
      </w:r>
      <w:r>
        <w:fldChar w:fldCharType="separate"/>
      </w:r>
      <w:r w:rsidR="00D46602">
        <w:rPr>
          <w:noProof/>
        </w:rPr>
        <w:t>23</w:t>
      </w:r>
      <w:r>
        <w:fldChar w:fldCharType="end"/>
      </w:r>
      <w:r w:rsidR="00D23DF3">
        <w:t xml:space="preserve"> </w:t>
      </w:r>
      <w:r w:rsidR="00D23DF3" w:rsidRPr="00D23DF3">
        <w:t>–</w:t>
      </w:r>
      <w:r w:rsidR="00D23DF3">
        <w:t xml:space="preserve"> Запрос без временной таблицы</w:t>
      </w:r>
    </w:p>
    <w:p w14:paraId="78DC5420" w14:textId="77777777" w:rsidR="00827F75" w:rsidRDefault="00827F75" w:rsidP="00827F75">
      <w:pPr>
        <w:pStyle w:val="afc"/>
        <w:keepNext/>
      </w:pPr>
      <w:r>
        <w:lastRenderedPageBreak/>
        <w:drawing>
          <wp:inline distT="0" distB="0" distL="0" distR="0" wp14:anchorId="704B08AA" wp14:editId="32497295">
            <wp:extent cx="6120130" cy="12884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288415"/>
                    </a:xfrm>
                    <a:prstGeom prst="rect">
                      <a:avLst/>
                    </a:prstGeom>
                  </pic:spPr>
                </pic:pic>
              </a:graphicData>
            </a:graphic>
          </wp:inline>
        </w:drawing>
      </w:r>
    </w:p>
    <w:p w14:paraId="100008DA" w14:textId="57DF6602" w:rsidR="00D23DF3" w:rsidRPr="00827F75" w:rsidRDefault="00827F75" w:rsidP="00827F75">
      <w:pPr>
        <w:pStyle w:val="af0"/>
      </w:pPr>
      <w:r>
        <w:t xml:space="preserve">Рисунок </w:t>
      </w:r>
      <w:r>
        <w:fldChar w:fldCharType="begin"/>
      </w:r>
      <w:r>
        <w:instrText xml:space="preserve"> SEQ Рисунок \* ARABIC </w:instrText>
      </w:r>
      <w:r>
        <w:fldChar w:fldCharType="separate"/>
      </w:r>
      <w:r w:rsidR="00D46602">
        <w:rPr>
          <w:noProof/>
        </w:rPr>
        <w:t>24</w:t>
      </w:r>
      <w:r>
        <w:fldChar w:fldCharType="end"/>
      </w:r>
      <w:r>
        <w:t xml:space="preserve"> </w:t>
      </w:r>
      <w:r w:rsidRPr="00827F75">
        <w:t>–</w:t>
      </w:r>
      <w:r>
        <w:t xml:space="preserve"> Запрос с временной таблицей</w:t>
      </w:r>
    </w:p>
    <w:p w14:paraId="718E6ECE" w14:textId="33E76199" w:rsidR="00344324" w:rsidRDefault="00344324" w:rsidP="00344324">
      <w:pPr>
        <w:pStyle w:val="2"/>
      </w:pPr>
      <w:r>
        <w:t>Задание 12</w:t>
      </w:r>
    </w:p>
    <w:p w14:paraId="33D3FBB5" w14:textId="77777777" w:rsidR="0016065E" w:rsidRPr="00D6678B" w:rsidRDefault="00BF5925" w:rsidP="00344324">
      <w:pPr>
        <w:pStyle w:val="af8"/>
        <w:rPr>
          <w:lang w:val="en-US"/>
        </w:rPr>
      </w:pPr>
      <w:r w:rsidRPr="00BF5925">
        <w:t>Одним из способов повышения производительности является изменение схемы данных, связанное с денормализацией, а именно: создание индексов. Выполните</w:t>
      </w:r>
      <w:r w:rsidRPr="00D6678B">
        <w:rPr>
          <w:lang w:val="en-US"/>
        </w:rPr>
        <w:t xml:space="preserve"> </w:t>
      </w:r>
      <w:r w:rsidRPr="00BF5925">
        <w:t>следующий</w:t>
      </w:r>
      <w:r w:rsidRPr="00D6678B">
        <w:rPr>
          <w:lang w:val="en-US"/>
        </w:rPr>
        <w:t xml:space="preserve"> </w:t>
      </w:r>
      <w:r w:rsidRPr="00BF5925">
        <w:t>простой</w:t>
      </w:r>
      <w:r w:rsidRPr="00D6678B">
        <w:rPr>
          <w:lang w:val="en-US"/>
        </w:rPr>
        <w:t xml:space="preserve"> </w:t>
      </w:r>
      <w:r w:rsidRPr="00BF5925">
        <w:t>запрос</w:t>
      </w:r>
      <w:r w:rsidRPr="00D6678B">
        <w:rPr>
          <w:lang w:val="en-US"/>
        </w:rPr>
        <w:t xml:space="preserve"> </w:t>
      </w:r>
      <w:r w:rsidRPr="00BF5925">
        <w:t>к</w:t>
      </w:r>
      <w:r w:rsidRPr="00D6678B">
        <w:rPr>
          <w:lang w:val="en-US"/>
        </w:rPr>
        <w:t xml:space="preserve"> </w:t>
      </w:r>
      <w:r w:rsidRPr="00BF5925">
        <w:t>таблице</w:t>
      </w:r>
      <w:r w:rsidRPr="00D6678B">
        <w:rPr>
          <w:lang w:val="en-US"/>
        </w:rPr>
        <w:t xml:space="preserve"> «</w:t>
      </w:r>
      <w:r w:rsidRPr="00BF5925">
        <w:t>Билеты</w:t>
      </w:r>
      <w:r w:rsidRPr="00D6678B">
        <w:rPr>
          <w:lang w:val="en-US"/>
        </w:rPr>
        <w:t>»:</w:t>
      </w:r>
    </w:p>
    <w:p w14:paraId="5D9AA9AF" w14:textId="77777777" w:rsidR="0016065E" w:rsidRPr="00D6678B" w:rsidRDefault="00BF5925" w:rsidP="00344324">
      <w:pPr>
        <w:pStyle w:val="af8"/>
        <w:rPr>
          <w:lang w:val="en-US"/>
        </w:rPr>
      </w:pPr>
      <w:r w:rsidRPr="00D6678B">
        <w:rPr>
          <w:lang w:val="en-US"/>
        </w:rPr>
        <w:t xml:space="preserve"> EXPLAIN ANALYZE SELECT count( * ) FROM tickets WHERE passenger_name = 'IVAN IVANOV'; </w:t>
      </w:r>
    </w:p>
    <w:p w14:paraId="2178750E" w14:textId="77777777" w:rsidR="00E52EDA" w:rsidRDefault="00BF5925" w:rsidP="00344324">
      <w:pPr>
        <w:pStyle w:val="af8"/>
      </w:pPr>
      <w:r w:rsidRPr="00BF5925">
        <w:t xml:space="preserve">Создайте индекс по столбцу passenger_name: </w:t>
      </w:r>
    </w:p>
    <w:p w14:paraId="237476D7" w14:textId="77777777" w:rsidR="00E52EDA" w:rsidRPr="00D6678B" w:rsidRDefault="00BF5925" w:rsidP="00344324">
      <w:pPr>
        <w:pStyle w:val="af8"/>
        <w:rPr>
          <w:lang w:val="en-US"/>
        </w:rPr>
      </w:pPr>
      <w:r w:rsidRPr="00D6678B">
        <w:rPr>
          <w:lang w:val="en-US"/>
        </w:rPr>
        <w:t>CREATE INDEX passenger_name_key ON tickets ( passenger_name );</w:t>
      </w:r>
    </w:p>
    <w:p w14:paraId="3116483D" w14:textId="45FFD20C" w:rsidR="000F6104" w:rsidRDefault="00BF5925" w:rsidP="00344324">
      <w:pPr>
        <w:pStyle w:val="af8"/>
      </w:pPr>
      <w:r w:rsidRPr="00BF5925">
        <w:t>Теперь повторите запрос и сравните полученные планы и фактические результаты. Предложите какой-нибудь запрос к базе данных «Авиаперевозки», для выполнения которого было бы целесообразно создать индекс. Создайте индекс и повторите запрос. Изучите полученный план, посмотрите, используется ли индекс планировщиком.</w:t>
      </w:r>
    </w:p>
    <w:p w14:paraId="003DB978" w14:textId="1754F3B6" w:rsidR="00344324" w:rsidRDefault="00D95972" w:rsidP="00344324">
      <w:pPr>
        <w:pStyle w:val="af8"/>
      </w:pPr>
      <w:r>
        <w:t>На рисунках</w:t>
      </w:r>
      <w:r w:rsidR="005325E0">
        <w:t xml:space="preserve"> 25-26</w:t>
      </w:r>
      <w:r>
        <w:t xml:space="preserve"> представлен прогресс работы.</w:t>
      </w:r>
    </w:p>
    <w:p w14:paraId="6282B8B4" w14:textId="77777777" w:rsidR="005325E0" w:rsidRDefault="005325E0" w:rsidP="005325E0">
      <w:pPr>
        <w:pStyle w:val="afc"/>
        <w:keepNext/>
      </w:pPr>
      <w:r>
        <w:drawing>
          <wp:inline distT="0" distB="0" distL="0" distR="0" wp14:anchorId="04A01C95" wp14:editId="31D47C7A">
            <wp:extent cx="6120130" cy="2529840"/>
            <wp:effectExtent l="0" t="0" r="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529840"/>
                    </a:xfrm>
                    <a:prstGeom prst="rect">
                      <a:avLst/>
                    </a:prstGeom>
                  </pic:spPr>
                </pic:pic>
              </a:graphicData>
            </a:graphic>
          </wp:inline>
        </w:drawing>
      </w:r>
    </w:p>
    <w:p w14:paraId="4AC5E0CE" w14:textId="5B8B05B7" w:rsidR="007C139A" w:rsidRPr="00565500" w:rsidRDefault="005325E0" w:rsidP="005325E0">
      <w:pPr>
        <w:pStyle w:val="af0"/>
      </w:pPr>
      <w:r>
        <w:t xml:space="preserve">Рисунок </w:t>
      </w:r>
      <w:r>
        <w:fldChar w:fldCharType="begin"/>
      </w:r>
      <w:r>
        <w:instrText xml:space="preserve"> SEQ Рисунок \* ARABIC </w:instrText>
      </w:r>
      <w:r>
        <w:fldChar w:fldCharType="separate"/>
      </w:r>
      <w:r w:rsidR="00D46602">
        <w:rPr>
          <w:noProof/>
        </w:rPr>
        <w:t>25</w:t>
      </w:r>
      <w:r>
        <w:fldChar w:fldCharType="end"/>
      </w:r>
      <w:r>
        <w:t xml:space="preserve"> </w:t>
      </w:r>
      <w:r w:rsidR="00565500" w:rsidRPr="00565500">
        <w:t>–</w:t>
      </w:r>
      <w:r w:rsidR="00565500">
        <w:rPr>
          <w:lang w:val="en-US"/>
        </w:rPr>
        <w:t xml:space="preserve"> </w:t>
      </w:r>
      <w:r w:rsidR="00565500">
        <w:t>Прогресс работы</w:t>
      </w:r>
    </w:p>
    <w:p w14:paraId="1F85812C" w14:textId="77777777" w:rsidR="00565500" w:rsidRDefault="00565500" w:rsidP="00565500">
      <w:pPr>
        <w:pStyle w:val="afc"/>
        <w:keepNext/>
      </w:pPr>
      <w:r>
        <w:lastRenderedPageBreak/>
        <w:drawing>
          <wp:inline distT="0" distB="0" distL="0" distR="0" wp14:anchorId="4099F7B3" wp14:editId="468A5450">
            <wp:extent cx="6120130" cy="2391410"/>
            <wp:effectExtent l="0" t="0" r="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391410"/>
                    </a:xfrm>
                    <a:prstGeom prst="rect">
                      <a:avLst/>
                    </a:prstGeom>
                  </pic:spPr>
                </pic:pic>
              </a:graphicData>
            </a:graphic>
          </wp:inline>
        </w:drawing>
      </w:r>
    </w:p>
    <w:p w14:paraId="79F34C13" w14:textId="01C8A16C" w:rsidR="00565500" w:rsidRPr="00565500" w:rsidRDefault="00565500" w:rsidP="00565500">
      <w:pPr>
        <w:pStyle w:val="af0"/>
      </w:pPr>
      <w:r>
        <w:t xml:space="preserve">Рисунок </w:t>
      </w:r>
      <w:r>
        <w:fldChar w:fldCharType="begin"/>
      </w:r>
      <w:r>
        <w:instrText xml:space="preserve"> SEQ Рисунок \* ARABIC </w:instrText>
      </w:r>
      <w:r>
        <w:fldChar w:fldCharType="separate"/>
      </w:r>
      <w:r w:rsidR="00D46602">
        <w:rPr>
          <w:noProof/>
        </w:rPr>
        <w:t>26</w:t>
      </w:r>
      <w:r>
        <w:fldChar w:fldCharType="end"/>
      </w:r>
      <w:r>
        <w:t xml:space="preserve"> </w:t>
      </w:r>
      <w:r w:rsidRPr="00565500">
        <w:t>–</w:t>
      </w:r>
      <w:r>
        <w:t xml:space="preserve"> Своё решение для индексов</w:t>
      </w:r>
    </w:p>
    <w:p w14:paraId="5B00E1F8" w14:textId="68D8CB44" w:rsidR="00344324" w:rsidRDefault="00344324" w:rsidP="00344324">
      <w:pPr>
        <w:pStyle w:val="2"/>
      </w:pPr>
      <w:r>
        <w:t>Задание 13</w:t>
      </w:r>
    </w:p>
    <w:p w14:paraId="6B79ED30" w14:textId="77777777" w:rsidR="00565A95" w:rsidRPr="00565A95" w:rsidRDefault="00565A95" w:rsidP="00565A95">
      <w:pPr>
        <w:pStyle w:val="af8"/>
        <w:rPr>
          <w:lang w:val="en-US"/>
        </w:rPr>
      </w:pPr>
      <w:r>
        <w:t>В самом конце главы мы выполняли оптимизацию запроса путем создания индекса и модификации текста запроса. Был</w:t>
      </w:r>
      <w:r w:rsidRPr="00565A95">
        <w:rPr>
          <w:lang w:val="en-US"/>
        </w:rPr>
        <w:t xml:space="preserve"> </w:t>
      </w:r>
      <w:r>
        <w:t>сформирован</w:t>
      </w:r>
      <w:r w:rsidRPr="00565A95">
        <w:rPr>
          <w:lang w:val="en-US"/>
        </w:rPr>
        <w:t xml:space="preserve"> </w:t>
      </w:r>
      <w:r>
        <w:t>такой</w:t>
      </w:r>
      <w:r w:rsidRPr="00565A95">
        <w:rPr>
          <w:lang w:val="en-US"/>
        </w:rPr>
        <w:t xml:space="preserve"> </w:t>
      </w:r>
      <w:r>
        <w:t>запрос</w:t>
      </w:r>
      <w:r w:rsidRPr="00565A95">
        <w:rPr>
          <w:lang w:val="en-US"/>
        </w:rPr>
        <w:t>:</w:t>
      </w:r>
    </w:p>
    <w:p w14:paraId="3F8D44CC" w14:textId="77777777" w:rsidR="00565A95" w:rsidRPr="00565A95" w:rsidRDefault="00565A95" w:rsidP="00565A95">
      <w:pPr>
        <w:pStyle w:val="af8"/>
        <w:rPr>
          <w:lang w:val="en-US"/>
        </w:rPr>
      </w:pPr>
    </w:p>
    <w:p w14:paraId="2995116A" w14:textId="77777777" w:rsidR="00565A95" w:rsidRPr="00565A95" w:rsidRDefault="00565A95" w:rsidP="00565A95">
      <w:pPr>
        <w:pStyle w:val="af8"/>
        <w:rPr>
          <w:lang w:val="en-US"/>
        </w:rPr>
      </w:pPr>
      <w:r w:rsidRPr="00565A95">
        <w:rPr>
          <w:lang w:val="en-US"/>
        </w:rPr>
        <w:t>EXPLAIN ANALYZE</w:t>
      </w:r>
    </w:p>
    <w:p w14:paraId="56C9D80A" w14:textId="77777777" w:rsidR="00565A95" w:rsidRPr="00565A95" w:rsidRDefault="00565A95" w:rsidP="00565A95">
      <w:pPr>
        <w:pStyle w:val="af8"/>
        <w:rPr>
          <w:lang w:val="en-US"/>
        </w:rPr>
      </w:pPr>
      <w:r w:rsidRPr="00565A95">
        <w:rPr>
          <w:lang w:val="en-US"/>
        </w:rPr>
        <w:t>SELECT num_tickets, count() AS num_bookings</w:t>
      </w:r>
    </w:p>
    <w:p w14:paraId="1871CAE2" w14:textId="77777777" w:rsidR="00565A95" w:rsidRPr="00565A95" w:rsidRDefault="00565A95" w:rsidP="00565A95">
      <w:pPr>
        <w:pStyle w:val="af8"/>
        <w:rPr>
          <w:lang w:val="en-US"/>
        </w:rPr>
      </w:pPr>
      <w:r w:rsidRPr="00565A95">
        <w:rPr>
          <w:lang w:val="en-US"/>
        </w:rPr>
        <w:t>FROM</w:t>
      </w:r>
    </w:p>
    <w:p w14:paraId="6080EC02" w14:textId="77777777" w:rsidR="00565A95" w:rsidRPr="00565A95" w:rsidRDefault="00565A95" w:rsidP="00565A95">
      <w:pPr>
        <w:pStyle w:val="af8"/>
        <w:rPr>
          <w:lang w:val="en-US"/>
        </w:rPr>
      </w:pPr>
      <w:r w:rsidRPr="00565A95">
        <w:rPr>
          <w:lang w:val="en-US"/>
        </w:rPr>
        <w:t>(SELECT b.book_ref, count()</w:t>
      </w:r>
    </w:p>
    <w:p w14:paraId="4CEAF380" w14:textId="77777777" w:rsidR="00565A95" w:rsidRPr="00565A95" w:rsidRDefault="00565A95" w:rsidP="00565A95">
      <w:pPr>
        <w:pStyle w:val="af8"/>
        <w:rPr>
          <w:lang w:val="en-US"/>
        </w:rPr>
      </w:pPr>
      <w:r w:rsidRPr="00565A95">
        <w:rPr>
          <w:lang w:val="en-US"/>
        </w:rPr>
        <w:t>FROM bookings b, tickets t</w:t>
      </w:r>
    </w:p>
    <w:p w14:paraId="6C8C491E" w14:textId="77777777" w:rsidR="00565A95" w:rsidRPr="00565A95" w:rsidRDefault="00565A95" w:rsidP="00565A95">
      <w:pPr>
        <w:pStyle w:val="af8"/>
        <w:rPr>
          <w:lang w:val="en-US"/>
        </w:rPr>
      </w:pPr>
      <w:r w:rsidRPr="00565A95">
        <w:rPr>
          <w:lang w:val="en-US"/>
        </w:rPr>
        <w:t>WHERE date_trunc('mon', b.book_date) = '2016-09-01'</w:t>
      </w:r>
    </w:p>
    <w:p w14:paraId="5CDDF903" w14:textId="77777777" w:rsidR="00565A95" w:rsidRPr="00565A95" w:rsidRDefault="00565A95" w:rsidP="00565A95">
      <w:pPr>
        <w:pStyle w:val="af8"/>
        <w:rPr>
          <w:lang w:val="en-US"/>
        </w:rPr>
      </w:pPr>
      <w:r w:rsidRPr="00565A95">
        <w:rPr>
          <w:lang w:val="en-US"/>
        </w:rPr>
        <w:t>AND t.book_ref = b.book_ref</w:t>
      </w:r>
    </w:p>
    <w:p w14:paraId="4AA6BE55" w14:textId="77777777" w:rsidR="00565A95" w:rsidRPr="00565A95" w:rsidRDefault="00565A95" w:rsidP="00565A95">
      <w:pPr>
        <w:pStyle w:val="af8"/>
        <w:rPr>
          <w:lang w:val="en-US"/>
        </w:rPr>
      </w:pPr>
      <w:r w:rsidRPr="00565A95">
        <w:rPr>
          <w:lang w:val="en-US"/>
        </w:rPr>
        <w:t>GROUP BY b.book_ref</w:t>
      </w:r>
    </w:p>
    <w:p w14:paraId="79E09F56" w14:textId="77777777" w:rsidR="00565A95" w:rsidRPr="00565A95" w:rsidRDefault="00565A95" w:rsidP="00565A95">
      <w:pPr>
        <w:pStyle w:val="af8"/>
        <w:rPr>
          <w:lang w:val="en-US"/>
        </w:rPr>
      </w:pPr>
      <w:r w:rsidRPr="00565A95">
        <w:rPr>
          <w:lang w:val="en-US"/>
        </w:rPr>
        <w:t>) AS count_tickets(book_ref, num_tickets)</w:t>
      </w:r>
    </w:p>
    <w:p w14:paraId="394DABFD" w14:textId="77777777" w:rsidR="00565A95" w:rsidRPr="00565A95" w:rsidRDefault="00565A95" w:rsidP="00565A95">
      <w:pPr>
        <w:pStyle w:val="af8"/>
        <w:rPr>
          <w:lang w:val="en-US"/>
        </w:rPr>
      </w:pPr>
      <w:r w:rsidRPr="00565A95">
        <w:rPr>
          <w:lang w:val="en-US"/>
        </w:rPr>
        <w:t>GROUP by num_tickets</w:t>
      </w:r>
    </w:p>
    <w:p w14:paraId="73CBEB96" w14:textId="77777777" w:rsidR="00565A95" w:rsidRPr="00565A95" w:rsidRDefault="00565A95" w:rsidP="00565A95">
      <w:pPr>
        <w:pStyle w:val="af8"/>
        <w:rPr>
          <w:lang w:val="en-US"/>
        </w:rPr>
      </w:pPr>
      <w:r w:rsidRPr="00565A95">
        <w:rPr>
          <w:lang w:val="en-US"/>
        </w:rPr>
        <w:t>ORDER BY num_tickets DESC;</w:t>
      </w:r>
    </w:p>
    <w:p w14:paraId="7119E229" w14:textId="77777777" w:rsidR="00565A95" w:rsidRPr="00565A95" w:rsidRDefault="00565A95" w:rsidP="00565A95">
      <w:pPr>
        <w:pStyle w:val="af8"/>
        <w:rPr>
          <w:lang w:val="en-US"/>
        </w:rPr>
      </w:pPr>
    </w:p>
    <w:p w14:paraId="090624BA" w14:textId="77777777" w:rsidR="00565A95" w:rsidRDefault="00565A95" w:rsidP="00565A95">
      <w:pPr>
        <w:pStyle w:val="af8"/>
      </w:pPr>
      <w:r>
        <w:t>Мы экспериментировали с параметрами планировщика enable_hashjoin и enable_nestloop при наличии индекса по таблице tickets:</w:t>
      </w:r>
    </w:p>
    <w:p w14:paraId="4BBBA15A" w14:textId="77777777" w:rsidR="00565A95" w:rsidRDefault="00565A95" w:rsidP="00565A95">
      <w:pPr>
        <w:pStyle w:val="af8"/>
      </w:pPr>
    </w:p>
    <w:p w14:paraId="7829D2DB" w14:textId="77777777" w:rsidR="00565A95" w:rsidRPr="00565A95" w:rsidRDefault="00565A95" w:rsidP="00565A95">
      <w:pPr>
        <w:pStyle w:val="af8"/>
        <w:rPr>
          <w:lang w:val="en-US"/>
        </w:rPr>
      </w:pPr>
      <w:r w:rsidRPr="00565A95">
        <w:rPr>
          <w:lang w:val="en-US"/>
        </w:rPr>
        <w:t>SET enable_hashjoin = off;</w:t>
      </w:r>
    </w:p>
    <w:p w14:paraId="778B219A" w14:textId="77777777" w:rsidR="00565A95" w:rsidRPr="00565A95" w:rsidRDefault="00565A95" w:rsidP="00565A95">
      <w:pPr>
        <w:pStyle w:val="af8"/>
        <w:rPr>
          <w:lang w:val="en-US"/>
        </w:rPr>
      </w:pPr>
      <w:r w:rsidRPr="00565A95">
        <w:rPr>
          <w:lang w:val="en-US"/>
        </w:rPr>
        <w:t>SET enable_nestloop = off;</w:t>
      </w:r>
    </w:p>
    <w:p w14:paraId="2F950F80" w14:textId="77777777" w:rsidR="00565A95" w:rsidRPr="00565A95" w:rsidRDefault="00565A95" w:rsidP="00565A95">
      <w:pPr>
        <w:pStyle w:val="af8"/>
        <w:rPr>
          <w:lang w:val="en-US"/>
        </w:rPr>
      </w:pPr>
    </w:p>
    <w:p w14:paraId="04807367" w14:textId="77777777" w:rsidR="00565A95" w:rsidRDefault="00565A95" w:rsidP="00565A95">
      <w:pPr>
        <w:pStyle w:val="af8"/>
      </w:pPr>
      <w:r>
        <w:t>Однако полученные планы детально рассмотрены не были.</w:t>
      </w:r>
    </w:p>
    <w:p w14:paraId="4ED7D7FC" w14:textId="77777777" w:rsidR="00565A95" w:rsidRDefault="00565A95" w:rsidP="00565A95">
      <w:pPr>
        <w:pStyle w:val="af8"/>
      </w:pPr>
    </w:p>
    <w:p w14:paraId="7EE6C2A1" w14:textId="4985C6C6" w:rsidR="00565A95" w:rsidRDefault="00565A95" w:rsidP="00565A95">
      <w:pPr>
        <w:pStyle w:val="af8"/>
      </w:pPr>
      <w:r>
        <w:t>Задание. Проанализируйте эти планы. Посмотрите, в каких случаях используются и в каких не используются индексы по таблицам bookings и tickets. Вспомните о таком понятии, как селективность, т.е. доля строк, выбираемых из таблицы.</w:t>
      </w:r>
    </w:p>
    <w:p w14:paraId="4BE9DBD5" w14:textId="53C670EB" w:rsidR="00344324" w:rsidRDefault="000E241A" w:rsidP="00344324">
      <w:pPr>
        <w:pStyle w:val="af8"/>
      </w:pPr>
      <w:r>
        <w:t xml:space="preserve">На рисунках </w:t>
      </w:r>
      <w:r w:rsidR="005A4D22">
        <w:t>27-29</w:t>
      </w:r>
      <w:r>
        <w:t xml:space="preserve"> показан прогресс работы.</w:t>
      </w:r>
    </w:p>
    <w:p w14:paraId="146CE2A4" w14:textId="77777777" w:rsidR="002F20BC" w:rsidRDefault="002F20BC" w:rsidP="002F20BC">
      <w:pPr>
        <w:pStyle w:val="afc"/>
        <w:keepNext/>
      </w:pPr>
      <w:r>
        <w:lastRenderedPageBreak/>
        <w:drawing>
          <wp:inline distT="0" distB="0" distL="0" distR="0" wp14:anchorId="5E6723B5" wp14:editId="2FE8CFE8">
            <wp:extent cx="6120130" cy="2623185"/>
            <wp:effectExtent l="0" t="0" r="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623185"/>
                    </a:xfrm>
                    <a:prstGeom prst="rect">
                      <a:avLst/>
                    </a:prstGeom>
                  </pic:spPr>
                </pic:pic>
              </a:graphicData>
            </a:graphic>
          </wp:inline>
        </w:drawing>
      </w:r>
    </w:p>
    <w:p w14:paraId="4150317F" w14:textId="2E678EF5" w:rsidR="002F20BC" w:rsidRPr="00175997" w:rsidRDefault="002F20BC" w:rsidP="002F20BC">
      <w:pPr>
        <w:pStyle w:val="af0"/>
      </w:pPr>
      <w:r>
        <w:t xml:space="preserve">Рисунок </w:t>
      </w:r>
      <w:r>
        <w:fldChar w:fldCharType="begin"/>
      </w:r>
      <w:r>
        <w:instrText xml:space="preserve"> SEQ Рисунок \* ARABIC </w:instrText>
      </w:r>
      <w:r>
        <w:fldChar w:fldCharType="separate"/>
      </w:r>
      <w:r w:rsidR="00D46602">
        <w:rPr>
          <w:noProof/>
        </w:rPr>
        <w:t>27</w:t>
      </w:r>
      <w:r>
        <w:fldChar w:fldCharType="end"/>
      </w:r>
      <w:r>
        <w:rPr>
          <w:lang w:val="en-US"/>
        </w:rPr>
        <w:t xml:space="preserve"> </w:t>
      </w:r>
      <w:r w:rsidRPr="002F20BC">
        <w:rPr>
          <w:lang w:val="en-US"/>
        </w:rPr>
        <w:t>–</w:t>
      </w:r>
      <w:r>
        <w:rPr>
          <w:lang w:val="en-US"/>
        </w:rPr>
        <w:t xml:space="preserve"> </w:t>
      </w:r>
      <w:r w:rsidR="00175997">
        <w:t>Запрос 1</w:t>
      </w:r>
    </w:p>
    <w:p w14:paraId="4AD41FAA" w14:textId="77777777" w:rsidR="002F20BC" w:rsidRDefault="002F20BC" w:rsidP="002F20BC">
      <w:pPr>
        <w:pStyle w:val="afc"/>
        <w:keepNext/>
      </w:pPr>
      <w:r>
        <w:drawing>
          <wp:inline distT="0" distB="0" distL="0" distR="0" wp14:anchorId="76819EF7" wp14:editId="115B7EF3">
            <wp:extent cx="6120130" cy="2778760"/>
            <wp:effectExtent l="0" t="0" r="0"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778760"/>
                    </a:xfrm>
                    <a:prstGeom prst="rect">
                      <a:avLst/>
                    </a:prstGeom>
                    <a:noFill/>
                    <a:ln>
                      <a:noFill/>
                    </a:ln>
                  </pic:spPr>
                </pic:pic>
              </a:graphicData>
            </a:graphic>
          </wp:inline>
        </w:drawing>
      </w:r>
    </w:p>
    <w:p w14:paraId="46CF86DD" w14:textId="35F5B342" w:rsidR="002F20BC" w:rsidRPr="00175997" w:rsidRDefault="002F20BC" w:rsidP="002F20BC">
      <w:pPr>
        <w:pStyle w:val="af0"/>
      </w:pPr>
      <w:r>
        <w:t xml:space="preserve">Рисунок </w:t>
      </w:r>
      <w:r>
        <w:fldChar w:fldCharType="begin"/>
      </w:r>
      <w:r>
        <w:instrText xml:space="preserve"> SEQ Рисунок \* ARABIC </w:instrText>
      </w:r>
      <w:r>
        <w:fldChar w:fldCharType="separate"/>
      </w:r>
      <w:r w:rsidR="00D46602">
        <w:rPr>
          <w:noProof/>
        </w:rPr>
        <w:t>28</w:t>
      </w:r>
      <w:r>
        <w:fldChar w:fldCharType="end"/>
      </w:r>
      <w:r>
        <w:rPr>
          <w:lang w:val="en-US"/>
        </w:rPr>
        <w:t xml:space="preserve"> </w:t>
      </w:r>
      <w:r w:rsidRPr="002F20BC">
        <w:rPr>
          <w:lang w:val="en-US"/>
        </w:rPr>
        <w:t>–</w:t>
      </w:r>
      <w:r>
        <w:rPr>
          <w:lang w:val="en-US"/>
        </w:rPr>
        <w:t xml:space="preserve"> </w:t>
      </w:r>
      <w:r w:rsidR="00175997">
        <w:t>Запрос 2</w:t>
      </w:r>
    </w:p>
    <w:p w14:paraId="320CF507" w14:textId="77777777" w:rsidR="002F20BC" w:rsidRDefault="002F20BC" w:rsidP="002F20BC">
      <w:pPr>
        <w:pStyle w:val="afc"/>
        <w:keepNext/>
      </w:pPr>
      <w:r>
        <w:lastRenderedPageBreak/>
        <w:drawing>
          <wp:inline distT="0" distB="0" distL="0" distR="0" wp14:anchorId="0BA6C6E4" wp14:editId="3F671E63">
            <wp:extent cx="6120130" cy="265049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650490"/>
                    </a:xfrm>
                    <a:prstGeom prst="rect">
                      <a:avLst/>
                    </a:prstGeom>
                    <a:noFill/>
                    <a:ln>
                      <a:noFill/>
                    </a:ln>
                  </pic:spPr>
                </pic:pic>
              </a:graphicData>
            </a:graphic>
          </wp:inline>
        </w:drawing>
      </w:r>
    </w:p>
    <w:p w14:paraId="7CACA283" w14:textId="6BEAD866" w:rsidR="002F20BC" w:rsidRDefault="002F20BC" w:rsidP="002F20BC">
      <w:pPr>
        <w:pStyle w:val="af0"/>
      </w:pPr>
      <w:r>
        <w:t xml:space="preserve">Рисунок </w:t>
      </w:r>
      <w:r>
        <w:fldChar w:fldCharType="begin"/>
      </w:r>
      <w:r>
        <w:instrText xml:space="preserve"> SEQ Рисунок \* ARABIC </w:instrText>
      </w:r>
      <w:r>
        <w:fldChar w:fldCharType="separate"/>
      </w:r>
      <w:r w:rsidR="00D46602">
        <w:rPr>
          <w:noProof/>
        </w:rPr>
        <w:t>29</w:t>
      </w:r>
      <w:r>
        <w:fldChar w:fldCharType="end"/>
      </w:r>
      <w:r w:rsidRPr="0005762A">
        <w:t xml:space="preserve"> </w:t>
      </w:r>
      <w:r w:rsidRPr="002F20BC">
        <w:t>–</w:t>
      </w:r>
      <w:r w:rsidRPr="0005762A">
        <w:t xml:space="preserve"> </w:t>
      </w:r>
      <w:r w:rsidR="00175997">
        <w:t>Запрос 3</w:t>
      </w:r>
    </w:p>
    <w:p w14:paraId="3BC1F685" w14:textId="0B75423A" w:rsidR="005A4D22" w:rsidRDefault="007E398D" w:rsidP="005A4D22">
      <w:pPr>
        <w:pStyle w:val="af8"/>
      </w:pPr>
      <w:r>
        <w:t>Индексы в таблицах используются, когда селективность высокая. То есть объём выборки по отношению к таблице мал. Индексы не используются, когда селективность низкая. То есть объём выборки по отношению к таблице велик.</w:t>
      </w:r>
    </w:p>
    <w:p w14:paraId="08E813FC" w14:textId="3F839DE9" w:rsidR="00436BA2" w:rsidRPr="005A4D22" w:rsidRDefault="00436BA2" w:rsidP="005A4D22">
      <w:pPr>
        <w:pStyle w:val="af8"/>
      </w:pPr>
      <w:r>
        <w:t>Проанализировав данные запросы, можно сказать, что планировщик может допускать ошибки и выбирать не эффективные планы.</w:t>
      </w:r>
    </w:p>
    <w:p w14:paraId="65A36274" w14:textId="49BB3808" w:rsidR="00344324" w:rsidRDefault="00344324" w:rsidP="00344324">
      <w:pPr>
        <w:pStyle w:val="2"/>
      </w:pPr>
      <w:r>
        <w:t>Задание 14</w:t>
      </w:r>
    </w:p>
    <w:p w14:paraId="60258EBF" w14:textId="77777777" w:rsidR="00BB6320" w:rsidRPr="00BB6320" w:rsidRDefault="00BB6320" w:rsidP="00BB6320">
      <w:pPr>
        <w:pStyle w:val="af8"/>
      </w:pPr>
      <w:r w:rsidRPr="00BB6320">
        <w:t xml:space="preserve">В столбцах таблиц могут содержаться значения </w:t>
      </w:r>
      <w:r w:rsidRPr="00BB6320">
        <w:rPr>
          <w:lang w:val="en-US"/>
        </w:rPr>
        <w:t>NULL</w:t>
      </w:r>
      <w:r w:rsidRPr="00BB6320">
        <w:t xml:space="preserve">. При сортировке строк по значениям таких столбцов СУБД по умолчанию ведет себя так, как будто значение </w:t>
      </w:r>
      <w:r w:rsidRPr="00BB6320">
        <w:rPr>
          <w:lang w:val="en-US"/>
        </w:rPr>
        <w:t>NULL</w:t>
      </w:r>
      <w:r w:rsidRPr="00BB6320">
        <w:t xml:space="preserve"> превосходит по величине любые другие значения. В результате получается, что если задан возрастающий порядок сортировки, то значения </w:t>
      </w:r>
      <w:r w:rsidRPr="00BB6320">
        <w:rPr>
          <w:lang w:val="en-US"/>
        </w:rPr>
        <w:t>NULL</w:t>
      </w:r>
      <w:r w:rsidRPr="00BB6320">
        <w:t xml:space="preserve"> будут идти последними, если же порядок сортировки убывающий, тогда они будут первыми. Принимая решение о создании индексов, нужно учитывать требуемый порядок сортировки и желаемое расположение строк со значениями </w:t>
      </w:r>
      <w:r w:rsidRPr="00BB6320">
        <w:rPr>
          <w:lang w:val="en-US"/>
        </w:rPr>
        <w:t>NULL</w:t>
      </w:r>
      <w:r w:rsidRPr="00BB6320">
        <w:t xml:space="preserve"> в выборке.</w:t>
      </w:r>
    </w:p>
    <w:p w14:paraId="1BE22568" w14:textId="77777777" w:rsidR="00BB6320" w:rsidRPr="00BB6320" w:rsidRDefault="00BB6320" w:rsidP="00BB6320">
      <w:pPr>
        <w:pStyle w:val="af8"/>
      </w:pPr>
    </w:p>
    <w:p w14:paraId="4DC1CF76" w14:textId="77777777" w:rsidR="00BB6320" w:rsidRPr="00BB6320" w:rsidRDefault="00BB6320" w:rsidP="00BB6320">
      <w:pPr>
        <w:pStyle w:val="af8"/>
      </w:pPr>
      <w:r w:rsidRPr="00BB6320">
        <w:t>Давайте создадим таблицу, содержащую такое число строк, что использование индекса планировщиком становится очень вероятным:</w:t>
      </w:r>
    </w:p>
    <w:p w14:paraId="1F40C30D" w14:textId="77777777" w:rsidR="00BB6320" w:rsidRPr="00BB6320" w:rsidRDefault="00BB6320" w:rsidP="00BB6320">
      <w:pPr>
        <w:pStyle w:val="af8"/>
      </w:pPr>
    </w:p>
    <w:p w14:paraId="128793C1" w14:textId="77777777" w:rsidR="00BB6320" w:rsidRPr="00BB6320" w:rsidRDefault="00BB6320" w:rsidP="00BB6320">
      <w:pPr>
        <w:pStyle w:val="af8"/>
        <w:rPr>
          <w:lang w:val="en-US"/>
        </w:rPr>
      </w:pPr>
      <w:r w:rsidRPr="00BB6320">
        <w:rPr>
          <w:lang w:val="en-US"/>
        </w:rPr>
        <w:t>CREATE TABLE nulls AS</w:t>
      </w:r>
    </w:p>
    <w:p w14:paraId="763C1845" w14:textId="77777777" w:rsidR="00BB6320" w:rsidRPr="00BB6320" w:rsidRDefault="00BB6320" w:rsidP="00BB6320">
      <w:pPr>
        <w:pStyle w:val="af8"/>
        <w:rPr>
          <w:lang w:val="en-US"/>
        </w:rPr>
      </w:pPr>
      <w:r w:rsidRPr="00BB6320">
        <w:rPr>
          <w:lang w:val="en-US"/>
        </w:rPr>
        <w:t>SELECT num::integer, 'TEXT' || num::text AS txt</w:t>
      </w:r>
    </w:p>
    <w:p w14:paraId="7A7C0201" w14:textId="77777777" w:rsidR="00BB6320" w:rsidRPr="00BB6320" w:rsidRDefault="00BB6320" w:rsidP="00BB6320">
      <w:pPr>
        <w:pStyle w:val="af8"/>
        <w:rPr>
          <w:lang w:val="en-US"/>
        </w:rPr>
      </w:pPr>
      <w:r w:rsidRPr="00BB6320">
        <w:rPr>
          <w:lang w:val="en-US"/>
        </w:rPr>
        <w:t>FROM generate_series(1, 200000) AS gen_ser(num);</w:t>
      </w:r>
    </w:p>
    <w:p w14:paraId="0265D2C8" w14:textId="77777777" w:rsidR="00BB6320" w:rsidRPr="00BB6320" w:rsidRDefault="00BB6320" w:rsidP="00BB6320">
      <w:pPr>
        <w:pStyle w:val="af8"/>
        <w:rPr>
          <w:lang w:val="en-US"/>
        </w:rPr>
      </w:pPr>
    </w:p>
    <w:p w14:paraId="17540439" w14:textId="77777777" w:rsidR="00BB6320" w:rsidRPr="00BB6320" w:rsidRDefault="00BB6320" w:rsidP="00BB6320">
      <w:pPr>
        <w:pStyle w:val="af8"/>
      </w:pPr>
      <w:r w:rsidRPr="00BB6320">
        <w:t>Проиндексируем таблицу по числовому столбцу:</w:t>
      </w:r>
    </w:p>
    <w:p w14:paraId="0D32AFB7" w14:textId="77777777" w:rsidR="00BB6320" w:rsidRPr="00BB6320" w:rsidRDefault="00BB6320" w:rsidP="00BB6320">
      <w:pPr>
        <w:pStyle w:val="af8"/>
      </w:pPr>
    </w:p>
    <w:p w14:paraId="6C8BC204" w14:textId="77777777" w:rsidR="00BB6320" w:rsidRPr="00BB6320" w:rsidRDefault="00BB6320" w:rsidP="00BB6320">
      <w:pPr>
        <w:pStyle w:val="af8"/>
        <w:rPr>
          <w:lang w:val="en-US"/>
        </w:rPr>
      </w:pPr>
      <w:r w:rsidRPr="00BB6320">
        <w:rPr>
          <w:lang w:val="en-US"/>
        </w:rPr>
        <w:t>CREATE INDEX nulls_ind</w:t>
      </w:r>
    </w:p>
    <w:p w14:paraId="489EF8AE" w14:textId="77777777" w:rsidR="00BB6320" w:rsidRPr="00BB6320" w:rsidRDefault="00BB6320" w:rsidP="00BB6320">
      <w:pPr>
        <w:pStyle w:val="af8"/>
        <w:rPr>
          <w:lang w:val="en-US"/>
        </w:rPr>
      </w:pPr>
      <w:r w:rsidRPr="00BB6320">
        <w:rPr>
          <w:lang w:val="en-US"/>
        </w:rPr>
        <w:t>ON nulls(num);</w:t>
      </w:r>
    </w:p>
    <w:p w14:paraId="15B71457" w14:textId="77777777" w:rsidR="00BB6320" w:rsidRPr="00BB6320" w:rsidRDefault="00BB6320" w:rsidP="00BB6320">
      <w:pPr>
        <w:pStyle w:val="af8"/>
        <w:rPr>
          <w:lang w:val="en-US"/>
        </w:rPr>
      </w:pPr>
    </w:p>
    <w:p w14:paraId="2B93FB03" w14:textId="77777777" w:rsidR="00BB6320" w:rsidRPr="00CA74AC" w:rsidRDefault="00BB6320" w:rsidP="00BB6320">
      <w:pPr>
        <w:pStyle w:val="af8"/>
      </w:pPr>
      <w:r w:rsidRPr="00CA74AC">
        <w:lastRenderedPageBreak/>
        <w:t xml:space="preserve">Добавим в таблицу одну строку, содержащую значение </w:t>
      </w:r>
      <w:r w:rsidRPr="00BB6320">
        <w:rPr>
          <w:lang w:val="en-US"/>
        </w:rPr>
        <w:t>NULL</w:t>
      </w:r>
      <w:r w:rsidRPr="00CA74AC">
        <w:t xml:space="preserve"> в индексируемом столбце:</w:t>
      </w:r>
    </w:p>
    <w:p w14:paraId="67117EC6" w14:textId="77777777" w:rsidR="00BB6320" w:rsidRPr="00CA74AC" w:rsidRDefault="00BB6320" w:rsidP="00BB6320">
      <w:pPr>
        <w:pStyle w:val="af8"/>
      </w:pPr>
    </w:p>
    <w:p w14:paraId="25396638" w14:textId="77777777" w:rsidR="00BB6320" w:rsidRPr="00BB6320" w:rsidRDefault="00BB6320" w:rsidP="00BB6320">
      <w:pPr>
        <w:pStyle w:val="af8"/>
        <w:rPr>
          <w:lang w:val="en-US"/>
        </w:rPr>
      </w:pPr>
      <w:r w:rsidRPr="00BB6320">
        <w:rPr>
          <w:lang w:val="en-US"/>
        </w:rPr>
        <w:t>INSERT INTO nulls</w:t>
      </w:r>
    </w:p>
    <w:p w14:paraId="26134897" w14:textId="77777777" w:rsidR="00BB6320" w:rsidRPr="00BB6320" w:rsidRDefault="00BB6320" w:rsidP="00BB6320">
      <w:pPr>
        <w:pStyle w:val="af8"/>
        <w:rPr>
          <w:lang w:val="en-US"/>
        </w:rPr>
      </w:pPr>
      <w:r w:rsidRPr="00BB6320">
        <w:rPr>
          <w:lang w:val="en-US"/>
        </w:rPr>
        <w:t>VALUES (NULL, 'TEXT');</w:t>
      </w:r>
    </w:p>
    <w:p w14:paraId="4CD47EF4" w14:textId="77777777" w:rsidR="00BB6320" w:rsidRPr="00BB6320" w:rsidRDefault="00BB6320" w:rsidP="00BB6320">
      <w:pPr>
        <w:pStyle w:val="af8"/>
        <w:rPr>
          <w:lang w:val="en-US"/>
        </w:rPr>
      </w:pPr>
    </w:p>
    <w:p w14:paraId="0F173607" w14:textId="77777777" w:rsidR="00BB6320" w:rsidRPr="00CA74AC" w:rsidRDefault="00BB6320" w:rsidP="00BB6320">
      <w:pPr>
        <w:pStyle w:val="af8"/>
      </w:pPr>
      <w:r w:rsidRPr="00CA74AC">
        <w:t>Проверим использование индекса:</w:t>
      </w:r>
    </w:p>
    <w:p w14:paraId="088066CA" w14:textId="77777777" w:rsidR="00BB6320" w:rsidRPr="00CA74AC" w:rsidRDefault="00BB6320" w:rsidP="00BB6320">
      <w:pPr>
        <w:pStyle w:val="af8"/>
      </w:pPr>
    </w:p>
    <w:p w14:paraId="40F4085B" w14:textId="77777777" w:rsidR="00BB6320" w:rsidRPr="00CA74AC" w:rsidRDefault="00BB6320" w:rsidP="00BB6320">
      <w:pPr>
        <w:pStyle w:val="af8"/>
      </w:pPr>
      <w:r w:rsidRPr="00BB6320">
        <w:rPr>
          <w:lang w:val="en-US"/>
        </w:rPr>
        <w:t>EXPLAIN</w:t>
      </w:r>
    </w:p>
    <w:p w14:paraId="6CF17501" w14:textId="77777777" w:rsidR="00BB6320" w:rsidRPr="00CA74AC" w:rsidRDefault="00BB6320" w:rsidP="00BB6320">
      <w:pPr>
        <w:pStyle w:val="af8"/>
      </w:pPr>
      <w:r w:rsidRPr="00BB6320">
        <w:rPr>
          <w:lang w:val="en-US"/>
        </w:rPr>
        <w:t>SELECT</w:t>
      </w:r>
      <w:r w:rsidRPr="00CA74AC">
        <w:t xml:space="preserve"> *</w:t>
      </w:r>
    </w:p>
    <w:p w14:paraId="0622A16D" w14:textId="77777777" w:rsidR="00BB6320" w:rsidRPr="00BB6320" w:rsidRDefault="00BB6320" w:rsidP="00BB6320">
      <w:pPr>
        <w:pStyle w:val="af8"/>
        <w:rPr>
          <w:lang w:val="en-US"/>
        </w:rPr>
      </w:pPr>
      <w:r w:rsidRPr="00BB6320">
        <w:rPr>
          <w:lang w:val="en-US"/>
        </w:rPr>
        <w:t>FROM nulls</w:t>
      </w:r>
    </w:p>
    <w:p w14:paraId="79978206" w14:textId="77777777" w:rsidR="00BB6320" w:rsidRPr="00BB6320" w:rsidRDefault="00BB6320" w:rsidP="00BB6320">
      <w:pPr>
        <w:pStyle w:val="af8"/>
        <w:rPr>
          <w:lang w:val="en-US"/>
        </w:rPr>
      </w:pPr>
      <w:r w:rsidRPr="00BB6320">
        <w:rPr>
          <w:lang w:val="en-US"/>
        </w:rPr>
        <w:t>ORDER BY num;</w:t>
      </w:r>
    </w:p>
    <w:p w14:paraId="44641F8F" w14:textId="77777777" w:rsidR="00BB6320" w:rsidRPr="00BB6320" w:rsidRDefault="00BB6320" w:rsidP="00BB6320">
      <w:pPr>
        <w:pStyle w:val="af8"/>
        <w:rPr>
          <w:lang w:val="en-US"/>
        </w:rPr>
      </w:pPr>
    </w:p>
    <w:p w14:paraId="501B82B2" w14:textId="77777777" w:rsidR="00BB6320" w:rsidRPr="00CA74AC" w:rsidRDefault="00BB6320" w:rsidP="00BB6320">
      <w:pPr>
        <w:pStyle w:val="af8"/>
      </w:pPr>
      <w:r w:rsidRPr="00CA74AC">
        <w:t xml:space="preserve">Убедимся, что строка со значением </w:t>
      </w:r>
      <w:r w:rsidRPr="00BB6320">
        <w:rPr>
          <w:lang w:val="en-US"/>
        </w:rPr>
        <w:t>NULL</w:t>
      </w:r>
      <w:r w:rsidRPr="00CA74AC">
        <w:t xml:space="preserve"> окажется в выводе самой последней:</w:t>
      </w:r>
    </w:p>
    <w:p w14:paraId="4A71C706" w14:textId="77777777" w:rsidR="00BB6320" w:rsidRPr="00CA74AC" w:rsidRDefault="00BB6320" w:rsidP="00BB6320">
      <w:pPr>
        <w:pStyle w:val="af8"/>
      </w:pPr>
    </w:p>
    <w:p w14:paraId="09ECFB4A" w14:textId="77777777" w:rsidR="00BB6320" w:rsidRPr="00BB6320" w:rsidRDefault="00BB6320" w:rsidP="00BB6320">
      <w:pPr>
        <w:pStyle w:val="af8"/>
        <w:rPr>
          <w:lang w:val="en-US"/>
        </w:rPr>
      </w:pPr>
      <w:r w:rsidRPr="00BB6320">
        <w:rPr>
          <w:lang w:val="en-US"/>
        </w:rPr>
        <w:t>SELECT *</w:t>
      </w:r>
    </w:p>
    <w:p w14:paraId="6370EBA5" w14:textId="77777777" w:rsidR="00BB6320" w:rsidRPr="00BB6320" w:rsidRDefault="00BB6320" w:rsidP="00BB6320">
      <w:pPr>
        <w:pStyle w:val="af8"/>
        <w:rPr>
          <w:lang w:val="en-US"/>
        </w:rPr>
      </w:pPr>
      <w:r w:rsidRPr="00BB6320">
        <w:rPr>
          <w:lang w:val="en-US"/>
        </w:rPr>
        <w:t>FROM nulls</w:t>
      </w:r>
    </w:p>
    <w:p w14:paraId="7E0D07C2" w14:textId="77777777" w:rsidR="00BB6320" w:rsidRPr="00BB6320" w:rsidRDefault="00BB6320" w:rsidP="00BB6320">
      <w:pPr>
        <w:pStyle w:val="af8"/>
        <w:rPr>
          <w:lang w:val="en-US"/>
        </w:rPr>
      </w:pPr>
      <w:r w:rsidRPr="00BB6320">
        <w:rPr>
          <w:lang w:val="en-US"/>
        </w:rPr>
        <w:t>ORDER BY num</w:t>
      </w:r>
    </w:p>
    <w:p w14:paraId="54EF901E" w14:textId="77777777" w:rsidR="00BB6320" w:rsidRPr="00CA74AC" w:rsidRDefault="00BB6320" w:rsidP="00BB6320">
      <w:pPr>
        <w:pStyle w:val="af8"/>
      </w:pPr>
      <w:r w:rsidRPr="00BB6320">
        <w:rPr>
          <w:lang w:val="en-US"/>
        </w:rPr>
        <w:t>OFFSET</w:t>
      </w:r>
      <w:r w:rsidRPr="00CA74AC">
        <w:t xml:space="preserve"> 199995;</w:t>
      </w:r>
    </w:p>
    <w:p w14:paraId="0578A572" w14:textId="77777777" w:rsidR="00BB6320" w:rsidRPr="00CA74AC" w:rsidRDefault="00BB6320" w:rsidP="00BB6320">
      <w:pPr>
        <w:pStyle w:val="af8"/>
      </w:pPr>
    </w:p>
    <w:p w14:paraId="006FB207" w14:textId="77777777" w:rsidR="00BB6320" w:rsidRPr="00CA74AC" w:rsidRDefault="00BB6320" w:rsidP="00BB6320">
      <w:pPr>
        <w:pStyle w:val="af8"/>
      </w:pPr>
      <w:r w:rsidRPr="00CA74AC">
        <w:t xml:space="preserve">Модифицируем запрос, указав, что значения </w:t>
      </w:r>
      <w:r w:rsidRPr="00BB6320">
        <w:rPr>
          <w:lang w:val="en-US"/>
        </w:rPr>
        <w:t>NULL</w:t>
      </w:r>
      <w:r w:rsidRPr="00CA74AC">
        <w:t xml:space="preserve"> должны располагаться в начале выборки:</w:t>
      </w:r>
    </w:p>
    <w:p w14:paraId="580D5F14" w14:textId="77777777" w:rsidR="00BB6320" w:rsidRPr="00CA74AC" w:rsidRDefault="00BB6320" w:rsidP="00BB6320">
      <w:pPr>
        <w:pStyle w:val="af8"/>
      </w:pPr>
    </w:p>
    <w:p w14:paraId="14056660" w14:textId="77777777" w:rsidR="00BB6320" w:rsidRPr="00BB6320" w:rsidRDefault="00BB6320" w:rsidP="00BB6320">
      <w:pPr>
        <w:pStyle w:val="af8"/>
        <w:rPr>
          <w:lang w:val="en-US"/>
        </w:rPr>
      </w:pPr>
      <w:r w:rsidRPr="00BB6320">
        <w:rPr>
          <w:lang w:val="en-US"/>
        </w:rPr>
        <w:t>EXPLAIN</w:t>
      </w:r>
    </w:p>
    <w:p w14:paraId="2E35233A" w14:textId="77777777" w:rsidR="00BB6320" w:rsidRPr="00BB6320" w:rsidRDefault="00BB6320" w:rsidP="00BB6320">
      <w:pPr>
        <w:pStyle w:val="af8"/>
        <w:rPr>
          <w:lang w:val="en-US"/>
        </w:rPr>
      </w:pPr>
      <w:r w:rsidRPr="00BB6320">
        <w:rPr>
          <w:lang w:val="en-US"/>
        </w:rPr>
        <w:t>SELECT *</w:t>
      </w:r>
    </w:p>
    <w:p w14:paraId="4795444F" w14:textId="77777777" w:rsidR="00BB6320" w:rsidRPr="00BB6320" w:rsidRDefault="00BB6320" w:rsidP="00BB6320">
      <w:pPr>
        <w:pStyle w:val="af8"/>
        <w:rPr>
          <w:lang w:val="en-US"/>
        </w:rPr>
      </w:pPr>
      <w:r w:rsidRPr="00BB6320">
        <w:rPr>
          <w:lang w:val="en-US"/>
        </w:rPr>
        <w:t>FROM nulls</w:t>
      </w:r>
    </w:p>
    <w:p w14:paraId="446A552E" w14:textId="77777777" w:rsidR="00BB6320" w:rsidRPr="00BB6320" w:rsidRDefault="00BB6320" w:rsidP="00BB6320">
      <w:pPr>
        <w:pStyle w:val="af8"/>
        <w:rPr>
          <w:lang w:val="en-US"/>
        </w:rPr>
      </w:pPr>
      <w:r w:rsidRPr="00BB6320">
        <w:rPr>
          <w:lang w:val="en-US"/>
        </w:rPr>
        <w:t>ORDER BY num NULLS FIRST;</w:t>
      </w:r>
    </w:p>
    <w:p w14:paraId="3E528E51" w14:textId="77777777" w:rsidR="00BB6320" w:rsidRPr="00BB6320" w:rsidRDefault="00BB6320" w:rsidP="00BB6320">
      <w:pPr>
        <w:pStyle w:val="af8"/>
        <w:rPr>
          <w:lang w:val="en-US"/>
        </w:rPr>
      </w:pPr>
    </w:p>
    <w:p w14:paraId="002A93A5" w14:textId="77777777" w:rsidR="00BB6320" w:rsidRPr="00CA74AC" w:rsidRDefault="00BB6320" w:rsidP="00BB6320">
      <w:pPr>
        <w:pStyle w:val="af8"/>
      </w:pPr>
      <w:r w:rsidRPr="00CA74AC">
        <w:t>Задание 1. Проверьте, будет ли использоваться индекс:</w:t>
      </w:r>
    </w:p>
    <w:p w14:paraId="7C6EC8BA" w14:textId="77777777" w:rsidR="00BB6320" w:rsidRPr="00CA74AC" w:rsidRDefault="00BB6320" w:rsidP="00BB6320">
      <w:pPr>
        <w:pStyle w:val="af8"/>
      </w:pPr>
    </w:p>
    <w:p w14:paraId="411772B8" w14:textId="77777777" w:rsidR="00BB6320" w:rsidRPr="00BB6320" w:rsidRDefault="00BB6320" w:rsidP="00BB6320">
      <w:pPr>
        <w:pStyle w:val="af8"/>
        <w:rPr>
          <w:lang w:val="en-US"/>
        </w:rPr>
      </w:pPr>
      <w:r w:rsidRPr="00BB6320">
        <w:rPr>
          <w:lang w:val="en-US"/>
        </w:rPr>
        <w:t>EXPLAIN</w:t>
      </w:r>
    </w:p>
    <w:p w14:paraId="3B98DB54" w14:textId="77777777" w:rsidR="00BB6320" w:rsidRPr="00BB6320" w:rsidRDefault="00BB6320" w:rsidP="00BB6320">
      <w:pPr>
        <w:pStyle w:val="af8"/>
        <w:rPr>
          <w:lang w:val="en-US"/>
        </w:rPr>
      </w:pPr>
      <w:r w:rsidRPr="00BB6320">
        <w:rPr>
          <w:lang w:val="en-US"/>
        </w:rPr>
        <w:t>SELECT *</w:t>
      </w:r>
    </w:p>
    <w:p w14:paraId="7223013A" w14:textId="77777777" w:rsidR="00BB6320" w:rsidRPr="00BB6320" w:rsidRDefault="00BB6320" w:rsidP="00BB6320">
      <w:pPr>
        <w:pStyle w:val="af8"/>
        <w:rPr>
          <w:lang w:val="en-US"/>
        </w:rPr>
      </w:pPr>
      <w:r w:rsidRPr="00BB6320">
        <w:rPr>
          <w:lang w:val="en-US"/>
        </w:rPr>
        <w:t>FROM nulls</w:t>
      </w:r>
    </w:p>
    <w:p w14:paraId="43F2F47F" w14:textId="77777777" w:rsidR="00BB6320" w:rsidRPr="00BB6320" w:rsidRDefault="00BB6320" w:rsidP="00BB6320">
      <w:pPr>
        <w:pStyle w:val="af8"/>
        <w:rPr>
          <w:lang w:val="en-US"/>
        </w:rPr>
      </w:pPr>
      <w:r w:rsidRPr="00BB6320">
        <w:rPr>
          <w:lang w:val="en-US"/>
        </w:rPr>
        <w:t>ORDER BY num DESC NULLS FIRST;</w:t>
      </w:r>
    </w:p>
    <w:p w14:paraId="5A9A91AA" w14:textId="77777777" w:rsidR="00BB6320" w:rsidRPr="00BB6320" w:rsidRDefault="00BB6320" w:rsidP="00BB6320">
      <w:pPr>
        <w:pStyle w:val="af8"/>
        <w:rPr>
          <w:lang w:val="en-US"/>
        </w:rPr>
      </w:pPr>
    </w:p>
    <w:p w14:paraId="76D30550" w14:textId="77777777" w:rsidR="00BB6320" w:rsidRPr="00CA74AC" w:rsidRDefault="00BB6320" w:rsidP="00BB6320">
      <w:pPr>
        <w:pStyle w:val="af8"/>
      </w:pPr>
      <w:r w:rsidRPr="00CA74AC">
        <w:t>Задание 2. Модифицируйте команду создания индекса так, чтобы он использовался при выполнении выборки:</w:t>
      </w:r>
    </w:p>
    <w:p w14:paraId="187FD71C" w14:textId="77777777" w:rsidR="00BB6320" w:rsidRPr="00CA74AC" w:rsidRDefault="00BB6320" w:rsidP="00BB6320">
      <w:pPr>
        <w:pStyle w:val="af8"/>
      </w:pPr>
    </w:p>
    <w:p w14:paraId="7B6C0930" w14:textId="77777777" w:rsidR="00BB6320" w:rsidRPr="00BB6320" w:rsidRDefault="00BB6320" w:rsidP="00BB6320">
      <w:pPr>
        <w:pStyle w:val="af8"/>
        <w:rPr>
          <w:lang w:val="en-US"/>
        </w:rPr>
      </w:pPr>
      <w:r w:rsidRPr="00BB6320">
        <w:rPr>
          <w:lang w:val="en-US"/>
        </w:rPr>
        <w:t>SELECT *</w:t>
      </w:r>
    </w:p>
    <w:p w14:paraId="7AA9633B" w14:textId="77777777" w:rsidR="00BB6320" w:rsidRPr="00BB6320" w:rsidRDefault="00BB6320" w:rsidP="00BB6320">
      <w:pPr>
        <w:pStyle w:val="af8"/>
        <w:rPr>
          <w:lang w:val="en-US"/>
        </w:rPr>
      </w:pPr>
      <w:r w:rsidRPr="00BB6320">
        <w:rPr>
          <w:lang w:val="en-US"/>
        </w:rPr>
        <w:t>FROM nulls</w:t>
      </w:r>
    </w:p>
    <w:p w14:paraId="4F50C4BF" w14:textId="77777777" w:rsidR="00BB6320" w:rsidRPr="00BB6320" w:rsidRDefault="00BB6320" w:rsidP="00BB6320">
      <w:pPr>
        <w:pStyle w:val="af8"/>
        <w:rPr>
          <w:lang w:val="en-US"/>
        </w:rPr>
      </w:pPr>
      <w:r w:rsidRPr="00BB6320">
        <w:rPr>
          <w:lang w:val="en-US"/>
        </w:rPr>
        <w:t>ORDER BY num NULLS FIRST;</w:t>
      </w:r>
    </w:p>
    <w:p w14:paraId="6898A608" w14:textId="77777777" w:rsidR="00BB6320" w:rsidRPr="00BB6320" w:rsidRDefault="00BB6320" w:rsidP="00BB6320">
      <w:pPr>
        <w:pStyle w:val="af8"/>
        <w:rPr>
          <w:lang w:val="en-US"/>
        </w:rPr>
      </w:pPr>
    </w:p>
    <w:p w14:paraId="0FB0AE67" w14:textId="43266828" w:rsidR="00F822E4" w:rsidRPr="00BB6320" w:rsidRDefault="00BB6320" w:rsidP="00BB6320">
      <w:pPr>
        <w:pStyle w:val="af8"/>
        <w:rPr>
          <w:lang w:val="en-US"/>
        </w:rPr>
      </w:pPr>
      <w:r w:rsidRPr="00BB6320">
        <w:lastRenderedPageBreak/>
        <w:t xml:space="preserve">Задание 3. Выполните аналогичные эксперименты, задавая убывающий порядок сортировки с помощью </w:t>
      </w:r>
      <w:r w:rsidRPr="00BB6320">
        <w:rPr>
          <w:lang w:val="en-US"/>
        </w:rPr>
        <w:t>DESC</w:t>
      </w:r>
      <w:r w:rsidRPr="00BB6320">
        <w:t xml:space="preserve"> и изменяя расположение значений </w:t>
      </w:r>
      <w:r w:rsidRPr="00BB6320">
        <w:rPr>
          <w:lang w:val="en-US"/>
        </w:rPr>
        <w:t>NULL</w:t>
      </w:r>
      <w:r w:rsidRPr="00BB6320">
        <w:t xml:space="preserve"> с помощью </w:t>
      </w:r>
      <w:r w:rsidRPr="00BB6320">
        <w:rPr>
          <w:lang w:val="en-US"/>
        </w:rPr>
        <w:t>NULLS</w:t>
      </w:r>
      <w:r w:rsidRPr="00BB6320">
        <w:t xml:space="preserve"> </w:t>
      </w:r>
      <w:r w:rsidRPr="00BB6320">
        <w:rPr>
          <w:lang w:val="en-US"/>
        </w:rPr>
        <w:t>FIRST</w:t>
      </w:r>
      <w:r w:rsidRPr="00BB6320">
        <w:t xml:space="preserve"> и </w:t>
      </w:r>
      <w:r w:rsidRPr="00BB6320">
        <w:rPr>
          <w:lang w:val="en-US"/>
        </w:rPr>
        <w:t>NULLS</w:t>
      </w:r>
      <w:r w:rsidRPr="00BB6320">
        <w:t xml:space="preserve"> </w:t>
      </w:r>
      <w:r w:rsidRPr="00BB6320">
        <w:rPr>
          <w:lang w:val="en-US"/>
        </w:rPr>
        <w:t>LAST</w:t>
      </w:r>
      <w:r w:rsidRPr="00BB6320">
        <w:t xml:space="preserve">. </w:t>
      </w:r>
      <w:r w:rsidRPr="00D6678B">
        <w:t xml:space="preserve">Проверьте фактическое время выполнения команд с помощью </w:t>
      </w:r>
      <w:r w:rsidRPr="00BB6320">
        <w:rPr>
          <w:lang w:val="en-US"/>
        </w:rPr>
        <w:t>EXPLAIN ANALYZE.</w:t>
      </w:r>
    </w:p>
    <w:p w14:paraId="4804E172" w14:textId="385E2B52" w:rsidR="00344324" w:rsidRDefault="00C44A7F" w:rsidP="00344324">
      <w:pPr>
        <w:pStyle w:val="af8"/>
      </w:pPr>
      <w:r>
        <w:t>На рисунк</w:t>
      </w:r>
      <w:r w:rsidR="002B7FBA">
        <w:t>ах 30-32</w:t>
      </w:r>
      <w:r>
        <w:t xml:space="preserve"> показан прогресс работы.</w:t>
      </w:r>
    </w:p>
    <w:p w14:paraId="25F37D59" w14:textId="77777777" w:rsidR="00E4737C" w:rsidRDefault="00E4737C" w:rsidP="00E4737C">
      <w:pPr>
        <w:pStyle w:val="afc"/>
        <w:keepNext/>
      </w:pPr>
      <w:r>
        <w:drawing>
          <wp:inline distT="0" distB="0" distL="0" distR="0" wp14:anchorId="51F2CD81" wp14:editId="6AC2A9BA">
            <wp:extent cx="5428571" cy="6628571"/>
            <wp:effectExtent l="0" t="0" r="127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8571" cy="6628571"/>
                    </a:xfrm>
                    <a:prstGeom prst="rect">
                      <a:avLst/>
                    </a:prstGeom>
                  </pic:spPr>
                </pic:pic>
              </a:graphicData>
            </a:graphic>
          </wp:inline>
        </w:drawing>
      </w:r>
    </w:p>
    <w:p w14:paraId="091C8EAF" w14:textId="5C0DB2D2" w:rsidR="00E4737C" w:rsidRPr="00275C6C" w:rsidRDefault="00E4737C" w:rsidP="00E4737C">
      <w:pPr>
        <w:pStyle w:val="af0"/>
      </w:pPr>
      <w:r>
        <w:t xml:space="preserve">Рисунок </w:t>
      </w:r>
      <w:r>
        <w:fldChar w:fldCharType="begin"/>
      </w:r>
      <w:r>
        <w:instrText xml:space="preserve"> SEQ Рисунок \* ARABIC </w:instrText>
      </w:r>
      <w:r>
        <w:fldChar w:fldCharType="separate"/>
      </w:r>
      <w:r w:rsidR="00D46602">
        <w:rPr>
          <w:noProof/>
        </w:rPr>
        <w:t>30</w:t>
      </w:r>
      <w:r>
        <w:fldChar w:fldCharType="end"/>
      </w:r>
      <w:r w:rsidR="00275C6C">
        <w:t xml:space="preserve"> </w:t>
      </w:r>
      <w:r w:rsidR="00275C6C" w:rsidRPr="00275C6C">
        <w:t>–</w:t>
      </w:r>
      <w:r w:rsidR="00275C6C">
        <w:t xml:space="preserve"> Прогресс работы</w:t>
      </w:r>
    </w:p>
    <w:p w14:paraId="686C02B3" w14:textId="77777777" w:rsidR="00E4737C" w:rsidRDefault="00E4737C" w:rsidP="00E4737C">
      <w:pPr>
        <w:pStyle w:val="afc"/>
        <w:keepNext/>
      </w:pPr>
      <w:r>
        <w:lastRenderedPageBreak/>
        <w:drawing>
          <wp:inline distT="0" distB="0" distL="0" distR="0" wp14:anchorId="28374DAB" wp14:editId="6CAB5117">
            <wp:extent cx="6000000" cy="1180952"/>
            <wp:effectExtent l="0" t="0" r="127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000" cy="1180952"/>
                    </a:xfrm>
                    <a:prstGeom prst="rect">
                      <a:avLst/>
                    </a:prstGeom>
                  </pic:spPr>
                </pic:pic>
              </a:graphicData>
            </a:graphic>
          </wp:inline>
        </w:drawing>
      </w:r>
    </w:p>
    <w:p w14:paraId="1E5D0623" w14:textId="5E85B382" w:rsidR="00E4737C" w:rsidRDefault="00E4737C" w:rsidP="00E4737C">
      <w:pPr>
        <w:pStyle w:val="af0"/>
      </w:pPr>
      <w:r>
        <w:t xml:space="preserve">Рисунок </w:t>
      </w:r>
      <w:r>
        <w:fldChar w:fldCharType="begin"/>
      </w:r>
      <w:r>
        <w:instrText xml:space="preserve"> SEQ Рисунок \* ARABIC </w:instrText>
      </w:r>
      <w:r>
        <w:fldChar w:fldCharType="separate"/>
      </w:r>
      <w:r w:rsidR="00D46602">
        <w:rPr>
          <w:noProof/>
        </w:rPr>
        <w:t>31</w:t>
      </w:r>
      <w:r>
        <w:fldChar w:fldCharType="end"/>
      </w:r>
      <w:r w:rsidR="00275C6C">
        <w:t xml:space="preserve"> </w:t>
      </w:r>
      <w:r w:rsidR="00275C6C" w:rsidRPr="00275C6C">
        <w:t>–</w:t>
      </w:r>
      <w:r w:rsidR="00275C6C">
        <w:t xml:space="preserve"> Проверка гипотезы</w:t>
      </w:r>
    </w:p>
    <w:p w14:paraId="0C7904E6" w14:textId="5A149215" w:rsidR="00E4737C" w:rsidRDefault="00E4737C" w:rsidP="00E4737C">
      <w:pPr>
        <w:pStyle w:val="af8"/>
      </w:pPr>
      <w:r>
        <w:t xml:space="preserve">Слово </w:t>
      </w:r>
      <w:r>
        <w:rPr>
          <w:lang w:val="en-US"/>
        </w:rPr>
        <w:t>Backward</w:t>
      </w:r>
      <w:r w:rsidRPr="00E4737C">
        <w:t xml:space="preserve"> </w:t>
      </w:r>
      <w:r>
        <w:t xml:space="preserve">в плане означает, что поиск по таблице индексов будет производиться снизу вверх. По умолчанию </w:t>
      </w:r>
      <w:r w:rsidR="00C3212B">
        <w:t>«</w:t>
      </w:r>
      <w:r w:rsidR="00C3212B">
        <w:rPr>
          <w:lang w:val="en-US"/>
        </w:rPr>
        <w:t>P</w:t>
      </w:r>
      <w:r>
        <w:rPr>
          <w:lang w:val="en-US"/>
        </w:rPr>
        <w:t>ostgre</w:t>
      </w:r>
      <w:r w:rsidR="00C3212B">
        <w:rPr>
          <w:lang w:val="en-US"/>
        </w:rPr>
        <w:t>SQL</w:t>
      </w:r>
      <w:r w:rsidR="00C3212B">
        <w:t>»</w:t>
      </w:r>
      <w:r w:rsidRPr="0005762A">
        <w:t xml:space="preserve"> </w:t>
      </w:r>
      <w:r>
        <w:t>создаёт таблицы индексов в возрастающем порядке.</w:t>
      </w:r>
    </w:p>
    <w:p w14:paraId="58991A36" w14:textId="45196392" w:rsidR="00275C6C" w:rsidRDefault="002B7FBA" w:rsidP="002B7FBA">
      <w:pPr>
        <w:pStyle w:val="af8"/>
      </w:pPr>
      <w:r>
        <w:t>На рисунке 32</w:t>
      </w:r>
      <w:r w:rsidR="00615C93" w:rsidRPr="00615C93">
        <w:t xml:space="preserve"> </w:t>
      </w:r>
      <w:r w:rsidR="00615C93">
        <w:t>показано под задание 2.</w:t>
      </w:r>
    </w:p>
    <w:p w14:paraId="62D5C5B1" w14:textId="77777777" w:rsidR="00615C93" w:rsidRDefault="00615C93" w:rsidP="00615C93">
      <w:pPr>
        <w:pStyle w:val="afc"/>
        <w:keepNext/>
      </w:pPr>
      <w:r>
        <w:drawing>
          <wp:inline distT="0" distB="0" distL="0" distR="0" wp14:anchorId="37AE4E18" wp14:editId="34F6CB7B">
            <wp:extent cx="5352381" cy="1638095"/>
            <wp:effectExtent l="0" t="0" r="127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2381" cy="1638095"/>
                    </a:xfrm>
                    <a:prstGeom prst="rect">
                      <a:avLst/>
                    </a:prstGeom>
                  </pic:spPr>
                </pic:pic>
              </a:graphicData>
            </a:graphic>
          </wp:inline>
        </w:drawing>
      </w:r>
    </w:p>
    <w:p w14:paraId="7D2B36DA" w14:textId="4E558703" w:rsidR="00615C93" w:rsidRDefault="00615C93" w:rsidP="00615C93">
      <w:pPr>
        <w:pStyle w:val="af0"/>
      </w:pPr>
      <w:r>
        <w:t xml:space="preserve">Рисунок </w:t>
      </w:r>
      <w:r>
        <w:fldChar w:fldCharType="begin"/>
      </w:r>
      <w:r>
        <w:instrText xml:space="preserve"> SEQ Рисунок \* ARABIC </w:instrText>
      </w:r>
      <w:r>
        <w:fldChar w:fldCharType="separate"/>
      </w:r>
      <w:r w:rsidR="00D46602">
        <w:rPr>
          <w:noProof/>
        </w:rPr>
        <w:t>32</w:t>
      </w:r>
      <w:r>
        <w:fldChar w:fldCharType="end"/>
      </w:r>
      <w:r>
        <w:t xml:space="preserve"> </w:t>
      </w:r>
      <w:r w:rsidRPr="00615C93">
        <w:t>–</w:t>
      </w:r>
      <w:r>
        <w:t xml:space="preserve"> Решение для использовани</w:t>
      </w:r>
      <w:r w:rsidR="008E563E">
        <w:t>я</w:t>
      </w:r>
      <w:r>
        <w:t xml:space="preserve"> индекса</w:t>
      </w:r>
    </w:p>
    <w:p w14:paraId="6E5E7FB8" w14:textId="77777777" w:rsidR="008E563E" w:rsidRDefault="008E563E" w:rsidP="008E563E">
      <w:pPr>
        <w:pStyle w:val="afc"/>
        <w:keepNext/>
      </w:pPr>
      <w:r>
        <w:lastRenderedPageBreak/>
        <w:drawing>
          <wp:inline distT="0" distB="0" distL="0" distR="0" wp14:anchorId="29E8DD0D" wp14:editId="7CF91DA2">
            <wp:extent cx="6120130" cy="46355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35500"/>
                    </a:xfrm>
                    <a:prstGeom prst="rect">
                      <a:avLst/>
                    </a:prstGeom>
                  </pic:spPr>
                </pic:pic>
              </a:graphicData>
            </a:graphic>
          </wp:inline>
        </w:drawing>
      </w:r>
    </w:p>
    <w:p w14:paraId="4F2F2571" w14:textId="64C3412F" w:rsidR="008E563E" w:rsidRPr="007F00EA" w:rsidRDefault="008E563E" w:rsidP="008E563E">
      <w:pPr>
        <w:pStyle w:val="af0"/>
        <w:rPr>
          <w:lang w:val="en-US"/>
        </w:rPr>
      </w:pPr>
      <w:r>
        <w:t xml:space="preserve">Рисунок </w:t>
      </w:r>
      <w:r>
        <w:fldChar w:fldCharType="begin"/>
      </w:r>
      <w:r>
        <w:instrText xml:space="preserve"> SEQ Рисунок \* ARABIC </w:instrText>
      </w:r>
      <w:r>
        <w:fldChar w:fldCharType="separate"/>
      </w:r>
      <w:r w:rsidR="00D46602">
        <w:rPr>
          <w:noProof/>
        </w:rPr>
        <w:t>33</w:t>
      </w:r>
      <w:r>
        <w:fldChar w:fldCharType="end"/>
      </w:r>
      <w:r>
        <w:t xml:space="preserve"> </w:t>
      </w:r>
      <w:r w:rsidRPr="008E563E">
        <w:t>–</w:t>
      </w:r>
      <w:r>
        <w:t xml:space="preserve"> Эксперименты с запросами</w:t>
      </w:r>
    </w:p>
    <w:p w14:paraId="7E499C11" w14:textId="68B4CB66" w:rsidR="00344324" w:rsidRDefault="00344324" w:rsidP="00344324">
      <w:pPr>
        <w:pStyle w:val="2"/>
      </w:pPr>
      <w:r>
        <w:t>Задание 15</w:t>
      </w:r>
    </w:p>
    <w:p w14:paraId="415C723C" w14:textId="4C8B1D2B" w:rsidR="003203E7" w:rsidRPr="008A1B92" w:rsidRDefault="008A1B92" w:rsidP="00344324">
      <w:pPr>
        <w:pStyle w:val="af8"/>
      </w:pPr>
      <w:r w:rsidRPr="008A1B92">
        <w:t>Обратитесь к запросам в главе 6. Выполните команду EXPLAIN для всех этих запросов и ознакомьтесь с планами, которые создаст планировщик. В планах могут встречаться наименования методов, которые не были рассмотрены в тексте главы, однако они должны быть вам интуитивно понятны.</w:t>
      </w:r>
    </w:p>
    <w:p w14:paraId="68F52738" w14:textId="58189016" w:rsidR="00344324" w:rsidRPr="007F00EA" w:rsidRDefault="00395CA5" w:rsidP="00344324">
      <w:pPr>
        <w:pStyle w:val="af8"/>
      </w:pPr>
      <w:r>
        <w:t xml:space="preserve">На рисунках </w:t>
      </w:r>
      <w:r w:rsidR="007F00EA" w:rsidRPr="007F00EA">
        <w:t>34-42</w:t>
      </w:r>
      <w:r>
        <w:t xml:space="preserve"> показан прогресс работы.</w:t>
      </w:r>
    </w:p>
    <w:p w14:paraId="53BE7427" w14:textId="77777777" w:rsidR="007F00EA" w:rsidRDefault="007F00EA" w:rsidP="007F00EA">
      <w:pPr>
        <w:pStyle w:val="afc"/>
        <w:keepNext/>
      </w:pPr>
      <w:r>
        <w:drawing>
          <wp:inline distT="0" distB="0" distL="0" distR="0" wp14:anchorId="4C598457" wp14:editId="63D169F8">
            <wp:extent cx="4953000" cy="1238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1238250"/>
                    </a:xfrm>
                    <a:prstGeom prst="rect">
                      <a:avLst/>
                    </a:prstGeom>
                    <a:noFill/>
                    <a:ln>
                      <a:noFill/>
                    </a:ln>
                  </pic:spPr>
                </pic:pic>
              </a:graphicData>
            </a:graphic>
          </wp:inline>
        </w:drawing>
      </w:r>
    </w:p>
    <w:p w14:paraId="4C7AD688" w14:textId="5C2D5AD9" w:rsidR="007F00EA" w:rsidRPr="007F00EA" w:rsidRDefault="007F00EA" w:rsidP="007F00EA">
      <w:pPr>
        <w:pStyle w:val="af0"/>
      </w:pPr>
      <w:r>
        <w:t xml:space="preserve">Рисунок </w:t>
      </w:r>
      <w:r>
        <w:fldChar w:fldCharType="begin"/>
      </w:r>
      <w:r>
        <w:instrText xml:space="preserve"> SEQ Рисунок \* ARABIC </w:instrText>
      </w:r>
      <w:r>
        <w:fldChar w:fldCharType="separate"/>
      </w:r>
      <w:r w:rsidR="00D46602">
        <w:rPr>
          <w:noProof/>
        </w:rPr>
        <w:t>34</w:t>
      </w:r>
      <w:r>
        <w:fldChar w:fldCharType="end"/>
      </w:r>
      <w:r>
        <w:rPr>
          <w:lang w:val="en-US"/>
        </w:rPr>
        <w:t xml:space="preserve"> </w:t>
      </w:r>
      <w:r w:rsidRPr="007F00EA">
        <w:rPr>
          <w:lang w:val="en-US"/>
        </w:rPr>
        <w:t>–</w:t>
      </w:r>
      <w:r>
        <w:rPr>
          <w:lang w:val="en-US"/>
        </w:rPr>
        <w:t xml:space="preserve"> EXPLAIN </w:t>
      </w:r>
      <w:r>
        <w:t>Запросов, часть 1</w:t>
      </w:r>
    </w:p>
    <w:p w14:paraId="6D76F0E1" w14:textId="77777777" w:rsidR="007F00EA" w:rsidRDefault="007F00EA" w:rsidP="007F00EA">
      <w:pPr>
        <w:pStyle w:val="afc"/>
        <w:keepNext/>
      </w:pPr>
      <w:r>
        <w:lastRenderedPageBreak/>
        <w:drawing>
          <wp:inline distT="0" distB="0" distL="0" distR="0" wp14:anchorId="2136CB02" wp14:editId="2976970E">
            <wp:extent cx="4905375" cy="140970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5375" cy="1409700"/>
                    </a:xfrm>
                    <a:prstGeom prst="rect">
                      <a:avLst/>
                    </a:prstGeom>
                    <a:noFill/>
                    <a:ln>
                      <a:noFill/>
                    </a:ln>
                  </pic:spPr>
                </pic:pic>
              </a:graphicData>
            </a:graphic>
          </wp:inline>
        </w:drawing>
      </w:r>
    </w:p>
    <w:p w14:paraId="0703E71F" w14:textId="1190F574" w:rsidR="007F00EA" w:rsidRPr="007F00EA" w:rsidRDefault="007F00EA" w:rsidP="007F00EA">
      <w:pPr>
        <w:pStyle w:val="af0"/>
      </w:pPr>
      <w:r>
        <w:t xml:space="preserve">Рисунок </w:t>
      </w:r>
      <w:r>
        <w:fldChar w:fldCharType="begin"/>
      </w:r>
      <w:r>
        <w:instrText xml:space="preserve"> SEQ Рисунок \* ARABIC </w:instrText>
      </w:r>
      <w:r>
        <w:fldChar w:fldCharType="separate"/>
      </w:r>
      <w:r w:rsidR="00D46602">
        <w:rPr>
          <w:noProof/>
        </w:rPr>
        <w:t>35</w:t>
      </w:r>
      <w:r>
        <w:fldChar w:fldCharType="end"/>
      </w:r>
      <w:r>
        <w:rPr>
          <w:lang w:val="en-US"/>
        </w:rPr>
        <w:t xml:space="preserve"> </w:t>
      </w:r>
      <w:r w:rsidRPr="007F00EA">
        <w:rPr>
          <w:lang w:val="en-US"/>
        </w:rPr>
        <w:t>–</w:t>
      </w:r>
      <w:r>
        <w:rPr>
          <w:lang w:val="en-US"/>
        </w:rPr>
        <w:t xml:space="preserve"> </w:t>
      </w:r>
      <w:r w:rsidRPr="007F00EA">
        <w:rPr>
          <w:lang w:val="en-US"/>
        </w:rPr>
        <w:t xml:space="preserve">EXPLAIN Запросов, часть </w:t>
      </w:r>
      <w:r>
        <w:t>2</w:t>
      </w:r>
    </w:p>
    <w:p w14:paraId="64910512" w14:textId="77777777" w:rsidR="007F00EA" w:rsidRDefault="007F00EA" w:rsidP="007F00EA">
      <w:pPr>
        <w:pStyle w:val="afc"/>
        <w:keepNext/>
      </w:pPr>
      <w:r>
        <w:drawing>
          <wp:inline distT="0" distB="0" distL="0" distR="0" wp14:anchorId="4E16D78E" wp14:editId="633E4FA0">
            <wp:extent cx="4410075" cy="1943100"/>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0075" cy="1943100"/>
                    </a:xfrm>
                    <a:prstGeom prst="rect">
                      <a:avLst/>
                    </a:prstGeom>
                    <a:noFill/>
                    <a:ln>
                      <a:noFill/>
                    </a:ln>
                  </pic:spPr>
                </pic:pic>
              </a:graphicData>
            </a:graphic>
          </wp:inline>
        </w:drawing>
      </w:r>
    </w:p>
    <w:p w14:paraId="2A7C7AAD" w14:textId="5F4B488D" w:rsidR="007F00EA" w:rsidRPr="007F00EA" w:rsidRDefault="007F00EA" w:rsidP="007F00EA">
      <w:pPr>
        <w:pStyle w:val="af0"/>
      </w:pPr>
      <w:r>
        <w:t xml:space="preserve">Рисунок </w:t>
      </w:r>
      <w:r>
        <w:fldChar w:fldCharType="begin"/>
      </w:r>
      <w:r>
        <w:instrText xml:space="preserve"> SEQ Рисунок \* ARABIC </w:instrText>
      </w:r>
      <w:r>
        <w:fldChar w:fldCharType="separate"/>
      </w:r>
      <w:r w:rsidR="00D46602">
        <w:rPr>
          <w:noProof/>
        </w:rPr>
        <w:t>36</w:t>
      </w:r>
      <w:r>
        <w:fldChar w:fldCharType="end"/>
      </w:r>
      <w:r>
        <w:rPr>
          <w:lang w:val="en-US"/>
        </w:rPr>
        <w:t xml:space="preserve"> </w:t>
      </w:r>
      <w:r w:rsidRPr="007F00EA">
        <w:rPr>
          <w:lang w:val="en-US"/>
        </w:rPr>
        <w:t>–</w:t>
      </w:r>
      <w:r>
        <w:rPr>
          <w:lang w:val="en-US"/>
        </w:rPr>
        <w:t xml:space="preserve"> </w:t>
      </w:r>
      <w:r w:rsidRPr="007F00EA">
        <w:rPr>
          <w:lang w:val="en-US"/>
        </w:rPr>
        <w:t xml:space="preserve">EXPLAIN Запросов, часть </w:t>
      </w:r>
      <w:r>
        <w:t>3</w:t>
      </w:r>
    </w:p>
    <w:p w14:paraId="712CC536" w14:textId="77777777" w:rsidR="007F00EA" w:rsidRDefault="007F00EA" w:rsidP="007F00EA">
      <w:pPr>
        <w:pStyle w:val="afc"/>
        <w:keepNext/>
      </w:pPr>
      <w:r>
        <w:drawing>
          <wp:inline distT="0" distB="0" distL="0" distR="0" wp14:anchorId="5D583588" wp14:editId="5F9426F0">
            <wp:extent cx="6105525" cy="259080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5525" cy="2590800"/>
                    </a:xfrm>
                    <a:prstGeom prst="rect">
                      <a:avLst/>
                    </a:prstGeom>
                    <a:noFill/>
                    <a:ln>
                      <a:noFill/>
                    </a:ln>
                  </pic:spPr>
                </pic:pic>
              </a:graphicData>
            </a:graphic>
          </wp:inline>
        </w:drawing>
      </w:r>
    </w:p>
    <w:p w14:paraId="5D96AD63" w14:textId="1577591C" w:rsidR="007F00EA" w:rsidRPr="007F00EA" w:rsidRDefault="007F00EA" w:rsidP="007F00EA">
      <w:pPr>
        <w:pStyle w:val="af0"/>
      </w:pPr>
      <w:r>
        <w:t xml:space="preserve">Рисунок </w:t>
      </w:r>
      <w:r>
        <w:fldChar w:fldCharType="begin"/>
      </w:r>
      <w:r>
        <w:instrText xml:space="preserve"> SEQ Рисунок \* ARABIC </w:instrText>
      </w:r>
      <w:r>
        <w:fldChar w:fldCharType="separate"/>
      </w:r>
      <w:r w:rsidR="00D46602">
        <w:rPr>
          <w:noProof/>
        </w:rPr>
        <w:t>37</w:t>
      </w:r>
      <w:r>
        <w:fldChar w:fldCharType="end"/>
      </w:r>
      <w:r>
        <w:rPr>
          <w:lang w:val="en-US"/>
        </w:rPr>
        <w:t xml:space="preserve"> </w:t>
      </w:r>
      <w:r w:rsidRPr="007F00EA">
        <w:rPr>
          <w:lang w:val="en-US"/>
        </w:rPr>
        <w:t>–</w:t>
      </w:r>
      <w:r>
        <w:rPr>
          <w:lang w:val="en-US"/>
        </w:rPr>
        <w:t xml:space="preserve"> </w:t>
      </w:r>
      <w:r w:rsidRPr="007F00EA">
        <w:rPr>
          <w:lang w:val="en-US"/>
        </w:rPr>
        <w:t xml:space="preserve">EXPLAIN Запросов, часть </w:t>
      </w:r>
      <w:r>
        <w:t>4</w:t>
      </w:r>
    </w:p>
    <w:p w14:paraId="006C3B5B" w14:textId="77777777" w:rsidR="007F00EA" w:rsidRDefault="007F00EA" w:rsidP="007F00EA">
      <w:pPr>
        <w:pStyle w:val="afc"/>
        <w:keepNext/>
      </w:pPr>
      <w:r>
        <w:lastRenderedPageBreak/>
        <w:drawing>
          <wp:inline distT="0" distB="0" distL="0" distR="0" wp14:anchorId="1C0A7F2C" wp14:editId="34511871">
            <wp:extent cx="5495925" cy="1809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5925" cy="1809750"/>
                    </a:xfrm>
                    <a:prstGeom prst="rect">
                      <a:avLst/>
                    </a:prstGeom>
                    <a:noFill/>
                    <a:ln>
                      <a:noFill/>
                    </a:ln>
                  </pic:spPr>
                </pic:pic>
              </a:graphicData>
            </a:graphic>
          </wp:inline>
        </w:drawing>
      </w:r>
    </w:p>
    <w:p w14:paraId="532DCAEE" w14:textId="29954656" w:rsidR="007F00EA" w:rsidRPr="007F00EA" w:rsidRDefault="007F00EA" w:rsidP="007F00EA">
      <w:pPr>
        <w:pStyle w:val="af0"/>
      </w:pPr>
      <w:r>
        <w:t xml:space="preserve">Рисунок </w:t>
      </w:r>
      <w:r>
        <w:fldChar w:fldCharType="begin"/>
      </w:r>
      <w:r>
        <w:instrText xml:space="preserve"> SEQ Рисунок \* ARABIC </w:instrText>
      </w:r>
      <w:r>
        <w:fldChar w:fldCharType="separate"/>
      </w:r>
      <w:r w:rsidR="00D46602">
        <w:rPr>
          <w:noProof/>
        </w:rPr>
        <w:t>38</w:t>
      </w:r>
      <w:r>
        <w:fldChar w:fldCharType="end"/>
      </w:r>
      <w:r>
        <w:rPr>
          <w:lang w:val="en-US"/>
        </w:rPr>
        <w:t xml:space="preserve"> </w:t>
      </w:r>
      <w:r w:rsidRPr="007F00EA">
        <w:rPr>
          <w:lang w:val="en-US"/>
        </w:rPr>
        <w:t>–</w:t>
      </w:r>
      <w:r>
        <w:rPr>
          <w:lang w:val="en-US"/>
        </w:rPr>
        <w:t xml:space="preserve"> </w:t>
      </w:r>
      <w:r w:rsidRPr="007F00EA">
        <w:rPr>
          <w:lang w:val="en-US"/>
        </w:rPr>
        <w:t xml:space="preserve">EXPLAIN Запросов, часть </w:t>
      </w:r>
      <w:r>
        <w:t>5</w:t>
      </w:r>
    </w:p>
    <w:p w14:paraId="3151CB6E" w14:textId="77777777" w:rsidR="007F00EA" w:rsidRDefault="007F00EA" w:rsidP="007F00EA">
      <w:pPr>
        <w:pStyle w:val="afc"/>
        <w:keepNext/>
      </w:pPr>
      <w:r>
        <w:drawing>
          <wp:inline distT="0" distB="0" distL="0" distR="0" wp14:anchorId="59BD6983" wp14:editId="7EF4017A">
            <wp:extent cx="5886450" cy="28670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6450" cy="2867025"/>
                    </a:xfrm>
                    <a:prstGeom prst="rect">
                      <a:avLst/>
                    </a:prstGeom>
                    <a:noFill/>
                    <a:ln>
                      <a:noFill/>
                    </a:ln>
                  </pic:spPr>
                </pic:pic>
              </a:graphicData>
            </a:graphic>
          </wp:inline>
        </w:drawing>
      </w:r>
    </w:p>
    <w:p w14:paraId="29F61088" w14:textId="6AD5D0DF" w:rsidR="007F00EA" w:rsidRPr="007F00EA" w:rsidRDefault="007F00EA" w:rsidP="007F00EA">
      <w:pPr>
        <w:pStyle w:val="af0"/>
      </w:pPr>
      <w:r>
        <w:t xml:space="preserve">Рисунок </w:t>
      </w:r>
      <w:r>
        <w:fldChar w:fldCharType="begin"/>
      </w:r>
      <w:r>
        <w:instrText xml:space="preserve"> SEQ Рисунок \* ARABIC </w:instrText>
      </w:r>
      <w:r>
        <w:fldChar w:fldCharType="separate"/>
      </w:r>
      <w:r w:rsidR="00D46602">
        <w:rPr>
          <w:noProof/>
        </w:rPr>
        <w:t>39</w:t>
      </w:r>
      <w:r>
        <w:fldChar w:fldCharType="end"/>
      </w:r>
      <w:r>
        <w:rPr>
          <w:lang w:val="en-US"/>
        </w:rPr>
        <w:t xml:space="preserve"> </w:t>
      </w:r>
      <w:r w:rsidRPr="007F00EA">
        <w:rPr>
          <w:lang w:val="en-US"/>
        </w:rPr>
        <w:t>–</w:t>
      </w:r>
      <w:r>
        <w:rPr>
          <w:lang w:val="en-US"/>
        </w:rPr>
        <w:t xml:space="preserve"> </w:t>
      </w:r>
      <w:r w:rsidRPr="007F00EA">
        <w:rPr>
          <w:lang w:val="en-US"/>
        </w:rPr>
        <w:t xml:space="preserve">EXPLAIN Запросов, часть </w:t>
      </w:r>
      <w:r>
        <w:t>6</w:t>
      </w:r>
    </w:p>
    <w:p w14:paraId="156E79E1" w14:textId="77777777" w:rsidR="007F00EA" w:rsidRDefault="007F00EA" w:rsidP="007F00EA">
      <w:pPr>
        <w:pStyle w:val="afc"/>
        <w:keepNext/>
      </w:pPr>
      <w:r>
        <w:drawing>
          <wp:inline distT="0" distB="0" distL="0" distR="0" wp14:anchorId="5285BF13" wp14:editId="2DFCDB1B">
            <wp:extent cx="6120130" cy="246316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2463165"/>
                    </a:xfrm>
                    <a:prstGeom prst="rect">
                      <a:avLst/>
                    </a:prstGeom>
                    <a:noFill/>
                    <a:ln>
                      <a:noFill/>
                    </a:ln>
                  </pic:spPr>
                </pic:pic>
              </a:graphicData>
            </a:graphic>
          </wp:inline>
        </w:drawing>
      </w:r>
    </w:p>
    <w:p w14:paraId="4A46586C" w14:textId="210DD4DE" w:rsidR="007F00EA" w:rsidRPr="007F00EA" w:rsidRDefault="007F00EA" w:rsidP="007F00EA">
      <w:pPr>
        <w:pStyle w:val="af0"/>
      </w:pPr>
      <w:r>
        <w:t xml:space="preserve">Рисунок </w:t>
      </w:r>
      <w:r>
        <w:fldChar w:fldCharType="begin"/>
      </w:r>
      <w:r>
        <w:instrText xml:space="preserve"> SEQ Рисунок \* ARABIC </w:instrText>
      </w:r>
      <w:r>
        <w:fldChar w:fldCharType="separate"/>
      </w:r>
      <w:r w:rsidR="00D46602">
        <w:rPr>
          <w:noProof/>
        </w:rPr>
        <w:t>40</w:t>
      </w:r>
      <w:r>
        <w:fldChar w:fldCharType="end"/>
      </w:r>
      <w:r>
        <w:rPr>
          <w:lang w:val="en-US"/>
        </w:rPr>
        <w:t xml:space="preserve"> </w:t>
      </w:r>
      <w:r w:rsidRPr="007F00EA">
        <w:rPr>
          <w:lang w:val="en-US"/>
        </w:rPr>
        <w:t>–</w:t>
      </w:r>
      <w:r>
        <w:rPr>
          <w:lang w:val="en-US"/>
        </w:rPr>
        <w:t xml:space="preserve"> </w:t>
      </w:r>
      <w:r w:rsidRPr="007F00EA">
        <w:rPr>
          <w:lang w:val="en-US"/>
        </w:rPr>
        <w:t xml:space="preserve">EXPLAIN Запросов, часть </w:t>
      </w:r>
      <w:r>
        <w:t>7</w:t>
      </w:r>
    </w:p>
    <w:p w14:paraId="5FA78735" w14:textId="77777777" w:rsidR="007F00EA" w:rsidRDefault="007F00EA" w:rsidP="007F00EA">
      <w:pPr>
        <w:pStyle w:val="afc"/>
        <w:keepNext/>
      </w:pPr>
      <w:r>
        <w:lastRenderedPageBreak/>
        <w:drawing>
          <wp:inline distT="0" distB="0" distL="0" distR="0" wp14:anchorId="700018BC" wp14:editId="565266AB">
            <wp:extent cx="6120130" cy="551370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5513705"/>
                    </a:xfrm>
                    <a:prstGeom prst="rect">
                      <a:avLst/>
                    </a:prstGeom>
                    <a:noFill/>
                    <a:ln>
                      <a:noFill/>
                    </a:ln>
                  </pic:spPr>
                </pic:pic>
              </a:graphicData>
            </a:graphic>
          </wp:inline>
        </w:drawing>
      </w:r>
    </w:p>
    <w:p w14:paraId="38FAD4E5" w14:textId="0302AAAE" w:rsidR="007F00EA" w:rsidRPr="007F00EA" w:rsidRDefault="007F00EA" w:rsidP="007F00EA">
      <w:pPr>
        <w:pStyle w:val="af0"/>
      </w:pPr>
      <w:r>
        <w:t xml:space="preserve">Рисунок </w:t>
      </w:r>
      <w:r>
        <w:fldChar w:fldCharType="begin"/>
      </w:r>
      <w:r>
        <w:instrText xml:space="preserve"> SEQ Рисунок \* ARABIC </w:instrText>
      </w:r>
      <w:r>
        <w:fldChar w:fldCharType="separate"/>
      </w:r>
      <w:r w:rsidR="00D46602">
        <w:rPr>
          <w:noProof/>
        </w:rPr>
        <w:t>41</w:t>
      </w:r>
      <w:r>
        <w:fldChar w:fldCharType="end"/>
      </w:r>
      <w:r>
        <w:rPr>
          <w:lang w:val="en-US"/>
        </w:rPr>
        <w:t xml:space="preserve"> </w:t>
      </w:r>
      <w:r w:rsidRPr="007F00EA">
        <w:rPr>
          <w:lang w:val="en-US"/>
        </w:rPr>
        <w:t>–</w:t>
      </w:r>
      <w:r>
        <w:rPr>
          <w:lang w:val="en-US"/>
        </w:rPr>
        <w:t xml:space="preserve"> </w:t>
      </w:r>
      <w:r w:rsidRPr="007F00EA">
        <w:rPr>
          <w:lang w:val="en-US"/>
        </w:rPr>
        <w:t xml:space="preserve">EXPLAIN Запросов, часть </w:t>
      </w:r>
      <w:r>
        <w:t>8</w:t>
      </w:r>
    </w:p>
    <w:p w14:paraId="1DCBD66A" w14:textId="77777777" w:rsidR="007F00EA" w:rsidRDefault="007F00EA" w:rsidP="007F00EA">
      <w:pPr>
        <w:pStyle w:val="afc"/>
        <w:keepNext/>
      </w:pPr>
      <w:r>
        <w:lastRenderedPageBreak/>
        <w:drawing>
          <wp:inline distT="0" distB="0" distL="0" distR="0" wp14:anchorId="4EC1E686" wp14:editId="7ADC1518">
            <wp:extent cx="6120130" cy="4508500"/>
            <wp:effectExtent l="0" t="0" r="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inline>
        </w:drawing>
      </w:r>
    </w:p>
    <w:p w14:paraId="61A202F8" w14:textId="4EDEAC54" w:rsidR="007F00EA" w:rsidRPr="008371F8" w:rsidRDefault="007F00EA" w:rsidP="007F00EA">
      <w:pPr>
        <w:pStyle w:val="af0"/>
        <w:rPr>
          <w:lang w:val="en-US"/>
        </w:rPr>
      </w:pPr>
      <w:r>
        <w:t xml:space="preserve">Рисунок </w:t>
      </w:r>
      <w:r>
        <w:fldChar w:fldCharType="begin"/>
      </w:r>
      <w:r>
        <w:instrText xml:space="preserve"> SEQ Рисунок \* ARABIC </w:instrText>
      </w:r>
      <w:r>
        <w:fldChar w:fldCharType="separate"/>
      </w:r>
      <w:r w:rsidR="00D46602">
        <w:rPr>
          <w:noProof/>
        </w:rPr>
        <w:t>42</w:t>
      </w:r>
      <w:r>
        <w:fldChar w:fldCharType="end"/>
      </w:r>
      <w:r>
        <w:rPr>
          <w:lang w:val="en-US"/>
        </w:rPr>
        <w:t xml:space="preserve"> </w:t>
      </w:r>
      <w:r w:rsidRPr="007F00EA">
        <w:rPr>
          <w:lang w:val="en-US"/>
        </w:rPr>
        <w:t>–</w:t>
      </w:r>
      <w:r>
        <w:rPr>
          <w:lang w:val="en-US"/>
        </w:rPr>
        <w:t xml:space="preserve"> </w:t>
      </w:r>
      <w:r w:rsidRPr="007F00EA">
        <w:rPr>
          <w:lang w:val="en-US"/>
        </w:rPr>
        <w:t xml:space="preserve">EXPLAIN Запросов, часть </w:t>
      </w:r>
      <w:r>
        <w:t>9</w:t>
      </w:r>
    </w:p>
    <w:p w14:paraId="1FEE70AE" w14:textId="01034798" w:rsidR="00344324" w:rsidRDefault="00344324" w:rsidP="00344324">
      <w:pPr>
        <w:pStyle w:val="2"/>
      </w:pPr>
      <w:r>
        <w:t>Задание 16</w:t>
      </w:r>
    </w:p>
    <w:p w14:paraId="0217BDA1" w14:textId="77777777" w:rsidR="005B357A" w:rsidRDefault="005B357A" w:rsidP="005B357A">
      <w:pPr>
        <w:pStyle w:val="af8"/>
      </w:pPr>
      <w:r>
        <w:t>В разделе документации 19.7 «Планирование запросов» приведены параметры, с помощью которых можно влиять на решения, принимаемые планировщиком. В тексте главы мы уже говорили о параметрах, управляющих выбором способа соединения наборов строк, и показали простой пример. Также было сказано и о том, что при установке значений параметров enable_hashjoin, enable_mergejoin и enable_nestloop в off не накладывается полного запрета на использование соответствующих методов. Вместо этого конкретному методу назначается очень высокая стоимость.</w:t>
      </w:r>
    </w:p>
    <w:p w14:paraId="63D28175" w14:textId="77777777" w:rsidR="005B357A" w:rsidRDefault="005B357A" w:rsidP="005B357A">
      <w:pPr>
        <w:pStyle w:val="af8"/>
      </w:pPr>
    </w:p>
    <w:p w14:paraId="1DBD59A6" w14:textId="77777777" w:rsidR="005B357A" w:rsidRDefault="005B357A" w:rsidP="005B357A">
      <w:pPr>
        <w:pStyle w:val="af8"/>
      </w:pPr>
      <w:r>
        <w:t>Давайте проведем следующий эксперимент: запретим использование всех методов соединения наборов строк и выполним запрос, в котором соединяются две таблицы:</w:t>
      </w:r>
    </w:p>
    <w:p w14:paraId="0424EE41" w14:textId="77777777" w:rsidR="005B357A" w:rsidRDefault="005B357A" w:rsidP="005B357A">
      <w:pPr>
        <w:pStyle w:val="af8"/>
      </w:pPr>
    </w:p>
    <w:p w14:paraId="17D4E8E4" w14:textId="77777777" w:rsidR="005B357A" w:rsidRPr="005B357A" w:rsidRDefault="005B357A" w:rsidP="005B357A">
      <w:pPr>
        <w:pStyle w:val="af8"/>
        <w:rPr>
          <w:lang w:val="en-US"/>
        </w:rPr>
      </w:pPr>
      <w:r w:rsidRPr="005B357A">
        <w:rPr>
          <w:lang w:val="en-US"/>
        </w:rPr>
        <w:t>SET enable_hashjoin = off;</w:t>
      </w:r>
    </w:p>
    <w:p w14:paraId="5DF72BEC" w14:textId="77777777" w:rsidR="005B357A" w:rsidRPr="005B357A" w:rsidRDefault="005B357A" w:rsidP="005B357A">
      <w:pPr>
        <w:pStyle w:val="af8"/>
        <w:rPr>
          <w:lang w:val="en-US"/>
        </w:rPr>
      </w:pPr>
      <w:r w:rsidRPr="005B357A">
        <w:rPr>
          <w:lang w:val="en-US"/>
        </w:rPr>
        <w:t>SET enable_mergejoin = off;</w:t>
      </w:r>
    </w:p>
    <w:p w14:paraId="6E5CE64E" w14:textId="77777777" w:rsidR="005B357A" w:rsidRDefault="005B357A" w:rsidP="005B357A">
      <w:pPr>
        <w:pStyle w:val="af8"/>
      </w:pPr>
      <w:r>
        <w:t>SET enable_nestloop = off;</w:t>
      </w:r>
    </w:p>
    <w:p w14:paraId="7CFC3BEA" w14:textId="77777777" w:rsidR="005B357A" w:rsidRDefault="005B357A" w:rsidP="005B357A">
      <w:pPr>
        <w:pStyle w:val="af8"/>
      </w:pPr>
    </w:p>
    <w:p w14:paraId="73936A54" w14:textId="77777777" w:rsidR="005B357A" w:rsidRDefault="005B357A" w:rsidP="005B357A">
      <w:pPr>
        <w:pStyle w:val="af8"/>
      </w:pPr>
      <w:r>
        <w:t>Запрос выводит информацию о числе мест в самолетах всех моделей:</w:t>
      </w:r>
    </w:p>
    <w:p w14:paraId="79630F20" w14:textId="77777777" w:rsidR="005B357A" w:rsidRDefault="005B357A" w:rsidP="005B357A">
      <w:pPr>
        <w:pStyle w:val="af8"/>
      </w:pPr>
    </w:p>
    <w:p w14:paraId="68482D24" w14:textId="77777777" w:rsidR="005B357A" w:rsidRPr="005B357A" w:rsidRDefault="005B357A" w:rsidP="005B357A">
      <w:pPr>
        <w:pStyle w:val="af8"/>
        <w:rPr>
          <w:lang w:val="en-US"/>
        </w:rPr>
      </w:pPr>
      <w:r w:rsidRPr="005B357A">
        <w:rPr>
          <w:lang w:val="en-US"/>
        </w:rPr>
        <w:t>EXPLAIN</w:t>
      </w:r>
    </w:p>
    <w:p w14:paraId="33F8BB49" w14:textId="77777777" w:rsidR="005B357A" w:rsidRPr="005B357A" w:rsidRDefault="005B357A" w:rsidP="005B357A">
      <w:pPr>
        <w:pStyle w:val="af8"/>
        <w:rPr>
          <w:lang w:val="en-US"/>
        </w:rPr>
      </w:pPr>
      <w:r w:rsidRPr="005B357A">
        <w:rPr>
          <w:lang w:val="en-US"/>
        </w:rPr>
        <w:t>SELECT a.model, count(*)</w:t>
      </w:r>
    </w:p>
    <w:p w14:paraId="6835A700" w14:textId="77777777" w:rsidR="005B357A" w:rsidRPr="005B357A" w:rsidRDefault="005B357A" w:rsidP="005B357A">
      <w:pPr>
        <w:pStyle w:val="af8"/>
        <w:rPr>
          <w:lang w:val="en-US"/>
        </w:rPr>
      </w:pPr>
      <w:r w:rsidRPr="005B357A">
        <w:rPr>
          <w:lang w:val="en-US"/>
        </w:rPr>
        <w:t>FROM aircrafts a, seats s</w:t>
      </w:r>
    </w:p>
    <w:p w14:paraId="6D548FC7" w14:textId="77777777" w:rsidR="005B357A" w:rsidRPr="005B357A" w:rsidRDefault="005B357A" w:rsidP="005B357A">
      <w:pPr>
        <w:pStyle w:val="af8"/>
        <w:rPr>
          <w:lang w:val="en-US"/>
        </w:rPr>
      </w:pPr>
      <w:r w:rsidRPr="005B357A">
        <w:rPr>
          <w:lang w:val="en-US"/>
        </w:rPr>
        <w:t>WHERE a.aircraft_code = s.aircraft_code</w:t>
      </w:r>
    </w:p>
    <w:p w14:paraId="601CAAE5" w14:textId="77777777" w:rsidR="005B357A" w:rsidRPr="005B357A" w:rsidRDefault="005B357A" w:rsidP="005B357A">
      <w:pPr>
        <w:pStyle w:val="af8"/>
        <w:rPr>
          <w:lang w:val="en-US"/>
        </w:rPr>
      </w:pPr>
      <w:r w:rsidRPr="005B357A">
        <w:rPr>
          <w:lang w:val="en-US"/>
        </w:rPr>
        <w:t>GROUP BY a.aircraft_code;</w:t>
      </w:r>
    </w:p>
    <w:p w14:paraId="46D4F8B8" w14:textId="77777777" w:rsidR="005B357A" w:rsidRPr="005B357A" w:rsidRDefault="005B357A" w:rsidP="005B357A">
      <w:pPr>
        <w:pStyle w:val="af8"/>
        <w:rPr>
          <w:lang w:val="en-US"/>
        </w:rPr>
      </w:pPr>
    </w:p>
    <w:p w14:paraId="73568967" w14:textId="77777777" w:rsidR="005B357A" w:rsidRDefault="005B357A" w:rsidP="005B357A">
      <w:pPr>
        <w:pStyle w:val="af8"/>
      </w:pPr>
      <w:r>
        <w:t>Обратите внимание на оценки стоимости выполнения запроса. Резкое повышение оценок происходит именно в узле, отвечающем за соединение наборов строк. Эти оценки не означают, что время выполнения запроса будет стремиться к бесконечности. С помощью команды EXPLAIN ANALYZЕ выполните запрос и убедитесь в этом сами.</w:t>
      </w:r>
    </w:p>
    <w:p w14:paraId="59E21719" w14:textId="77777777" w:rsidR="005B357A" w:rsidRDefault="005B357A" w:rsidP="005B357A">
      <w:pPr>
        <w:pStyle w:val="af8"/>
      </w:pPr>
    </w:p>
    <w:p w14:paraId="519CFC76" w14:textId="77777777" w:rsidR="005B357A" w:rsidRDefault="005B357A" w:rsidP="005B357A">
      <w:pPr>
        <w:pStyle w:val="af8"/>
      </w:pPr>
      <w:r>
        <w:t>Задание. Самостоятельно ознакомьтесь с содержанием раздела документации 19.7 «Планирование запросов», а также раздела 14.3 «Управление планировщиком с помощью явных предложений JOIN» и проведите эксперименты с запросами, приведенными в главе 6 пособия, получая различные варианты планов и сравнивая их.</w:t>
      </w:r>
    </w:p>
    <w:p w14:paraId="0E8E27AB" w14:textId="77777777" w:rsidR="005B357A" w:rsidRDefault="005B357A" w:rsidP="005B357A">
      <w:pPr>
        <w:pStyle w:val="af8"/>
      </w:pPr>
    </w:p>
    <w:p w14:paraId="32A2B332" w14:textId="7E9474B4" w:rsidR="005B357A" w:rsidRDefault="005B357A" w:rsidP="005B357A">
      <w:pPr>
        <w:pStyle w:val="af8"/>
      </w:pPr>
      <w:r>
        <w:t>Ваша задача — понять, как изменения значений этих параметров влияют на план выполнения запроса. Однако для того чтобы понимать, когда и почему нужно изменять значения конкретных параметров, правильно оценивать степень и направленность их влияния, понимать взаимосвязь параметров, требуется опыт и изучение документации.</w:t>
      </w:r>
    </w:p>
    <w:p w14:paraId="196574D1" w14:textId="58C25779" w:rsidR="00344324" w:rsidRPr="0097243F" w:rsidRDefault="001C48F7" w:rsidP="00344324">
      <w:pPr>
        <w:pStyle w:val="af8"/>
      </w:pPr>
      <w:r>
        <w:t>На рисунк</w:t>
      </w:r>
      <w:r w:rsidR="005B20FB">
        <w:t>е 43 представлен прогресс работы</w:t>
      </w:r>
      <w:r>
        <w:t>.</w:t>
      </w:r>
    </w:p>
    <w:p w14:paraId="6F65B375" w14:textId="77777777" w:rsidR="008371F8" w:rsidRDefault="008371F8" w:rsidP="008371F8">
      <w:pPr>
        <w:pStyle w:val="afc"/>
        <w:keepNext/>
      </w:pPr>
      <w:r>
        <w:drawing>
          <wp:inline distT="0" distB="0" distL="0" distR="0" wp14:anchorId="348B4E17" wp14:editId="6335BD29">
            <wp:extent cx="6120130" cy="25908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590800"/>
                    </a:xfrm>
                    <a:prstGeom prst="rect">
                      <a:avLst/>
                    </a:prstGeom>
                  </pic:spPr>
                </pic:pic>
              </a:graphicData>
            </a:graphic>
          </wp:inline>
        </w:drawing>
      </w:r>
    </w:p>
    <w:p w14:paraId="344738C6" w14:textId="11EF8821" w:rsidR="008371F8" w:rsidRPr="00A27044" w:rsidRDefault="008371F8" w:rsidP="008371F8">
      <w:pPr>
        <w:pStyle w:val="af0"/>
        <w:rPr>
          <w:lang w:val="en-US"/>
        </w:rPr>
      </w:pPr>
      <w:r>
        <w:t xml:space="preserve">Рисунок </w:t>
      </w:r>
      <w:r>
        <w:fldChar w:fldCharType="begin"/>
      </w:r>
      <w:r>
        <w:instrText xml:space="preserve"> SEQ Рисунок \* ARABIC </w:instrText>
      </w:r>
      <w:r>
        <w:fldChar w:fldCharType="separate"/>
      </w:r>
      <w:r w:rsidR="00D46602">
        <w:rPr>
          <w:noProof/>
        </w:rPr>
        <w:t>43</w:t>
      </w:r>
      <w:r>
        <w:fldChar w:fldCharType="end"/>
      </w:r>
      <w:r>
        <w:rPr>
          <w:lang w:val="en-US"/>
        </w:rPr>
        <w:t xml:space="preserve"> </w:t>
      </w:r>
      <w:r w:rsidRPr="008371F8">
        <w:rPr>
          <w:lang w:val="en-US"/>
        </w:rPr>
        <w:t>–</w:t>
      </w:r>
      <w:r>
        <w:rPr>
          <w:lang w:val="en-US"/>
        </w:rPr>
        <w:t xml:space="preserve"> </w:t>
      </w:r>
      <w:r w:rsidR="0097243F">
        <w:t>Анализ запроса</w:t>
      </w:r>
    </w:p>
    <w:p w14:paraId="7DF592B5" w14:textId="228A1296" w:rsidR="00C85432" w:rsidRDefault="00330EA8" w:rsidP="00C85432">
      <w:pPr>
        <w:pStyle w:val="afc"/>
        <w:keepNext/>
      </w:pPr>
      <w:r>
        <w:lastRenderedPageBreak/>
        <w:drawing>
          <wp:inline distT="0" distB="0" distL="0" distR="0" wp14:anchorId="1962723E" wp14:editId="433DEA52">
            <wp:extent cx="6120130" cy="381127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811270"/>
                    </a:xfrm>
                    <a:prstGeom prst="rect">
                      <a:avLst/>
                    </a:prstGeom>
                    <a:noFill/>
                    <a:ln>
                      <a:noFill/>
                    </a:ln>
                  </pic:spPr>
                </pic:pic>
              </a:graphicData>
            </a:graphic>
          </wp:inline>
        </w:drawing>
      </w:r>
    </w:p>
    <w:p w14:paraId="592C619E" w14:textId="1EE50730" w:rsidR="00A27044" w:rsidRPr="00C85432" w:rsidRDefault="00C85432" w:rsidP="00C85432">
      <w:pPr>
        <w:pStyle w:val="af0"/>
      </w:pPr>
      <w:r>
        <w:t xml:space="preserve">Рисунок </w:t>
      </w:r>
      <w:r>
        <w:fldChar w:fldCharType="begin"/>
      </w:r>
      <w:r>
        <w:instrText xml:space="preserve"> SEQ Рисунок \* ARABIC </w:instrText>
      </w:r>
      <w:r>
        <w:fldChar w:fldCharType="separate"/>
      </w:r>
      <w:r w:rsidR="00D46602">
        <w:rPr>
          <w:noProof/>
        </w:rPr>
        <w:t>44</w:t>
      </w:r>
      <w:r>
        <w:fldChar w:fldCharType="end"/>
      </w:r>
      <w:r>
        <w:rPr>
          <w:lang w:val="en-US"/>
        </w:rPr>
        <w:t xml:space="preserve"> </w:t>
      </w:r>
      <w:r w:rsidRPr="00C85432">
        <w:rPr>
          <w:lang w:val="en-US"/>
        </w:rPr>
        <w:t>–</w:t>
      </w:r>
      <w:r>
        <w:rPr>
          <w:lang w:val="en-US"/>
        </w:rPr>
        <w:t xml:space="preserve"> </w:t>
      </w:r>
      <w:r>
        <w:t>Анализ «</w:t>
      </w:r>
      <w:r w:rsidR="007F14E4">
        <w:rPr>
          <w:lang w:val="en-US"/>
        </w:rPr>
        <w:t>nestloop</w:t>
      </w:r>
      <w:r>
        <w:t>»</w:t>
      </w:r>
    </w:p>
    <w:p w14:paraId="05A20FEB" w14:textId="77777777" w:rsidR="00C85432" w:rsidRDefault="00A27044" w:rsidP="00C85432">
      <w:pPr>
        <w:pStyle w:val="afc"/>
        <w:keepNext/>
      </w:pPr>
      <w:r>
        <w:drawing>
          <wp:inline distT="0" distB="0" distL="0" distR="0" wp14:anchorId="5F4430C6" wp14:editId="365EC7A8">
            <wp:extent cx="6120130" cy="381127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811270"/>
                    </a:xfrm>
                    <a:prstGeom prst="rect">
                      <a:avLst/>
                    </a:prstGeom>
                    <a:noFill/>
                    <a:ln>
                      <a:noFill/>
                    </a:ln>
                  </pic:spPr>
                </pic:pic>
              </a:graphicData>
            </a:graphic>
          </wp:inline>
        </w:drawing>
      </w:r>
    </w:p>
    <w:p w14:paraId="354951A2" w14:textId="21312889" w:rsidR="00C85432" w:rsidRPr="00C85432" w:rsidRDefault="00C85432" w:rsidP="00C85432">
      <w:pPr>
        <w:pStyle w:val="af0"/>
      </w:pPr>
      <w:r>
        <w:t xml:space="preserve">Рисунок </w:t>
      </w:r>
      <w:r>
        <w:fldChar w:fldCharType="begin"/>
      </w:r>
      <w:r>
        <w:instrText xml:space="preserve"> SEQ Рисунок \* ARABIC </w:instrText>
      </w:r>
      <w:r>
        <w:fldChar w:fldCharType="separate"/>
      </w:r>
      <w:r w:rsidR="00D46602">
        <w:rPr>
          <w:noProof/>
        </w:rPr>
        <w:t>45</w:t>
      </w:r>
      <w:r>
        <w:fldChar w:fldCharType="end"/>
      </w:r>
      <w:r>
        <w:rPr>
          <w:lang w:val="en-US"/>
        </w:rPr>
        <w:t xml:space="preserve"> </w:t>
      </w:r>
      <w:r w:rsidRPr="00C85432">
        <w:rPr>
          <w:lang w:val="en-US"/>
        </w:rPr>
        <w:t>–</w:t>
      </w:r>
      <w:r>
        <w:rPr>
          <w:lang w:val="en-US"/>
        </w:rPr>
        <w:t xml:space="preserve"> </w:t>
      </w:r>
      <w:r>
        <w:t>Анализ «</w:t>
      </w:r>
      <w:r w:rsidR="007F14E4">
        <w:rPr>
          <w:lang w:val="en-US"/>
        </w:rPr>
        <w:t>work_mem</w:t>
      </w:r>
      <w:r>
        <w:t>»</w:t>
      </w:r>
    </w:p>
    <w:p w14:paraId="14C11218" w14:textId="77777777" w:rsidR="00C85432" w:rsidRDefault="00A27044" w:rsidP="00C85432">
      <w:pPr>
        <w:pStyle w:val="afc"/>
        <w:keepNext/>
      </w:pPr>
      <w:r>
        <w:lastRenderedPageBreak/>
        <w:drawing>
          <wp:inline distT="0" distB="0" distL="0" distR="0" wp14:anchorId="0C4C54F5" wp14:editId="2A74C5BA">
            <wp:extent cx="6120130" cy="358902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589020"/>
                    </a:xfrm>
                    <a:prstGeom prst="rect">
                      <a:avLst/>
                    </a:prstGeom>
                  </pic:spPr>
                </pic:pic>
              </a:graphicData>
            </a:graphic>
          </wp:inline>
        </w:drawing>
      </w:r>
    </w:p>
    <w:p w14:paraId="548C35E3" w14:textId="705EA978" w:rsidR="00A27044" w:rsidRPr="00C85432" w:rsidRDefault="00C85432" w:rsidP="00C85432">
      <w:pPr>
        <w:pStyle w:val="af0"/>
        <w:rPr>
          <w:lang w:val="en-US"/>
        </w:rPr>
      </w:pPr>
      <w:r>
        <w:t>Рисунок</w:t>
      </w:r>
      <w:r w:rsidRPr="00C85432">
        <w:rPr>
          <w:lang w:val="en-US"/>
        </w:rPr>
        <w:t xml:space="preserve"> </w:t>
      </w:r>
      <w:r>
        <w:fldChar w:fldCharType="begin"/>
      </w:r>
      <w:r w:rsidRPr="00C85432">
        <w:rPr>
          <w:lang w:val="en-US"/>
        </w:rPr>
        <w:instrText xml:space="preserve"> SEQ </w:instrText>
      </w:r>
      <w:r>
        <w:instrText>Рисунок</w:instrText>
      </w:r>
      <w:r w:rsidRPr="00C85432">
        <w:rPr>
          <w:lang w:val="en-US"/>
        </w:rPr>
        <w:instrText xml:space="preserve"> \* ARABIC </w:instrText>
      </w:r>
      <w:r>
        <w:fldChar w:fldCharType="separate"/>
      </w:r>
      <w:r w:rsidR="00D46602">
        <w:rPr>
          <w:noProof/>
          <w:lang w:val="en-US"/>
        </w:rPr>
        <w:t>46</w:t>
      </w:r>
      <w:r>
        <w:fldChar w:fldCharType="end"/>
      </w:r>
      <w:r>
        <w:rPr>
          <w:lang w:val="en-US"/>
        </w:rPr>
        <w:t xml:space="preserve"> </w:t>
      </w:r>
      <w:r w:rsidRPr="00C85432">
        <w:rPr>
          <w:lang w:val="en-US"/>
        </w:rPr>
        <w:t>–</w:t>
      </w:r>
      <w:r>
        <w:rPr>
          <w:lang w:val="en-US"/>
        </w:rPr>
        <w:t xml:space="preserve"> </w:t>
      </w:r>
      <w:r>
        <w:t>Анализ</w:t>
      </w:r>
      <w:r w:rsidRPr="00C85432">
        <w:rPr>
          <w:lang w:val="en-US"/>
        </w:rPr>
        <w:t xml:space="preserve"> «</w:t>
      </w:r>
      <w:r>
        <w:rPr>
          <w:lang w:val="en-US"/>
        </w:rPr>
        <w:t>random_page_count</w:t>
      </w:r>
      <w:r w:rsidRPr="00C85432">
        <w:rPr>
          <w:lang w:val="en-US"/>
        </w:rPr>
        <w:t>»</w:t>
      </w:r>
    </w:p>
    <w:p w14:paraId="643F32D7" w14:textId="4CB0B1DC" w:rsidR="00344324" w:rsidRDefault="00344324" w:rsidP="00344324">
      <w:pPr>
        <w:pStyle w:val="2"/>
      </w:pPr>
      <w:r>
        <w:t>Задание 17</w:t>
      </w:r>
    </w:p>
    <w:p w14:paraId="4DFAFF77" w14:textId="54371966" w:rsidR="001955A3" w:rsidRDefault="001955A3" w:rsidP="001955A3">
      <w:pPr>
        <w:pStyle w:val="af8"/>
      </w:pPr>
      <w:r>
        <w:t>Самостоятельно ознакомьтесь с разделом документации 14.2 «Статистика, используемая планировщиком».</w:t>
      </w:r>
    </w:p>
    <w:p w14:paraId="5448F633" w14:textId="15D60142" w:rsidR="00A27044" w:rsidRPr="00A27044" w:rsidRDefault="00962383" w:rsidP="00A27044">
      <w:pPr>
        <w:pStyle w:val="af8"/>
      </w:pPr>
      <w:r>
        <w:t>Раздел «Статистика, используемая планировщиком» был изучен.</w:t>
      </w:r>
    </w:p>
    <w:p w14:paraId="5A7E37F8" w14:textId="0910603F" w:rsidR="00344324" w:rsidRDefault="00344324" w:rsidP="00A27044">
      <w:pPr>
        <w:pStyle w:val="2"/>
      </w:pPr>
      <w:r>
        <w:t>Задание 18</w:t>
      </w:r>
    </w:p>
    <w:p w14:paraId="2298236D" w14:textId="7C018640" w:rsidR="000D1EE4" w:rsidRDefault="000D1EE4" w:rsidP="000D1EE4">
      <w:pPr>
        <w:pStyle w:val="af8"/>
      </w:pPr>
      <w:r>
        <w:t>Команда EXPLAIN имеет опцию BUFFERS. Ознакомьтесь с ней самостоятельно</w:t>
      </w:r>
      <w:r w:rsidR="00D6678B">
        <w:t xml:space="preserve"> </w:t>
      </w:r>
      <w:r>
        <w:t>по разделу документации 14.1 «Использование EXPLAIN».</w:t>
      </w:r>
    </w:p>
    <w:p w14:paraId="3735FC29" w14:textId="37ED385D" w:rsidR="00344324" w:rsidRDefault="00B7559C" w:rsidP="00344324">
      <w:pPr>
        <w:pStyle w:val="af8"/>
      </w:pPr>
      <w:r>
        <w:t>На рисунк</w:t>
      </w:r>
      <w:r w:rsidR="00856D6B">
        <w:t xml:space="preserve">ах </w:t>
      </w:r>
      <w:r w:rsidR="009307CF">
        <w:t>47-4</w:t>
      </w:r>
      <w:r w:rsidR="00A93464">
        <w:t>8</w:t>
      </w:r>
      <w:r>
        <w:t xml:space="preserve"> показан прогресс работы.</w:t>
      </w:r>
    </w:p>
    <w:p w14:paraId="7DF05711" w14:textId="77777777" w:rsidR="0005762A" w:rsidRDefault="0005762A" w:rsidP="0005762A">
      <w:pPr>
        <w:pStyle w:val="afc"/>
        <w:keepNext/>
      </w:pPr>
      <w:r>
        <w:drawing>
          <wp:inline distT="0" distB="0" distL="0" distR="0" wp14:anchorId="2373549F" wp14:editId="348DFF18">
            <wp:extent cx="6120130" cy="245808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2458085"/>
                    </a:xfrm>
                    <a:prstGeom prst="rect">
                      <a:avLst/>
                    </a:prstGeom>
                    <a:noFill/>
                    <a:ln>
                      <a:noFill/>
                    </a:ln>
                  </pic:spPr>
                </pic:pic>
              </a:graphicData>
            </a:graphic>
          </wp:inline>
        </w:drawing>
      </w:r>
    </w:p>
    <w:p w14:paraId="08493252" w14:textId="0AB2E9B8" w:rsidR="0005762A" w:rsidRPr="00E169D6" w:rsidRDefault="0005762A" w:rsidP="0005762A">
      <w:pPr>
        <w:pStyle w:val="af0"/>
      </w:pPr>
      <w:r>
        <w:t xml:space="preserve">Рисунок </w:t>
      </w:r>
      <w:r>
        <w:fldChar w:fldCharType="begin"/>
      </w:r>
      <w:r>
        <w:instrText xml:space="preserve"> SEQ Рисунок \* ARABIC </w:instrText>
      </w:r>
      <w:r>
        <w:fldChar w:fldCharType="separate"/>
      </w:r>
      <w:r w:rsidR="00D46602">
        <w:rPr>
          <w:noProof/>
        </w:rPr>
        <w:t>47</w:t>
      </w:r>
      <w:r>
        <w:fldChar w:fldCharType="end"/>
      </w:r>
      <w:r>
        <w:t xml:space="preserve"> </w:t>
      </w:r>
      <w:r w:rsidRPr="0005762A">
        <w:t>–</w:t>
      </w:r>
      <w:r>
        <w:t xml:space="preserve"> </w:t>
      </w:r>
      <w:r w:rsidR="00E169D6">
        <w:t xml:space="preserve">Анализ </w:t>
      </w:r>
      <w:r w:rsidR="00E169D6">
        <w:rPr>
          <w:lang w:val="en-US"/>
        </w:rPr>
        <w:t xml:space="preserve">BUFFERS, </w:t>
      </w:r>
      <w:r w:rsidR="00E169D6">
        <w:t>часть 1</w:t>
      </w:r>
    </w:p>
    <w:p w14:paraId="78187615" w14:textId="77777777" w:rsidR="0005762A" w:rsidRDefault="0005762A" w:rsidP="0005762A">
      <w:pPr>
        <w:pStyle w:val="afc"/>
        <w:keepNext/>
      </w:pPr>
      <w:r>
        <w:lastRenderedPageBreak/>
        <w:drawing>
          <wp:inline distT="0" distB="0" distL="0" distR="0" wp14:anchorId="1A82168E" wp14:editId="0606D82A">
            <wp:extent cx="6120130" cy="221043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210435"/>
                    </a:xfrm>
                    <a:prstGeom prst="rect">
                      <a:avLst/>
                    </a:prstGeom>
                    <a:noFill/>
                    <a:ln>
                      <a:noFill/>
                    </a:ln>
                  </pic:spPr>
                </pic:pic>
              </a:graphicData>
            </a:graphic>
          </wp:inline>
        </w:drawing>
      </w:r>
    </w:p>
    <w:p w14:paraId="16AC35F4" w14:textId="063CB533" w:rsidR="0005762A" w:rsidRDefault="0005762A" w:rsidP="0005762A">
      <w:pPr>
        <w:pStyle w:val="af0"/>
      </w:pPr>
      <w:r>
        <w:t xml:space="preserve">Рисунок </w:t>
      </w:r>
      <w:r>
        <w:fldChar w:fldCharType="begin"/>
      </w:r>
      <w:r>
        <w:instrText xml:space="preserve"> SEQ Рисунок \* ARABIC </w:instrText>
      </w:r>
      <w:r>
        <w:fldChar w:fldCharType="separate"/>
      </w:r>
      <w:r w:rsidR="00D46602">
        <w:rPr>
          <w:noProof/>
        </w:rPr>
        <w:t>48</w:t>
      </w:r>
      <w:r>
        <w:fldChar w:fldCharType="end"/>
      </w:r>
      <w:r>
        <w:t xml:space="preserve"> </w:t>
      </w:r>
      <w:r w:rsidRPr="0005762A">
        <w:t>–</w:t>
      </w:r>
      <w:r>
        <w:t xml:space="preserve"> </w:t>
      </w:r>
      <w:r w:rsidR="00E169D6" w:rsidRPr="00E169D6">
        <w:t xml:space="preserve">Анализ BUFFERS, часть </w:t>
      </w:r>
      <w:r w:rsidR="00E169D6">
        <w:t>2</w:t>
      </w:r>
    </w:p>
    <w:p w14:paraId="2D178D48" w14:textId="351C783E" w:rsidR="00344324" w:rsidRDefault="00344324" w:rsidP="00344324">
      <w:pPr>
        <w:pStyle w:val="2"/>
      </w:pPr>
      <w:r>
        <w:t>Задание 19</w:t>
      </w:r>
    </w:p>
    <w:p w14:paraId="216CA16D" w14:textId="77777777" w:rsidR="006A7760" w:rsidRDefault="006A7760" w:rsidP="006A7760">
      <w:pPr>
        <w:pStyle w:val="af8"/>
      </w:pPr>
      <w:r>
        <w:t>При массовом вводе данных в базу данных производительность СУБД может снижаться по ряду причин. Например, при наличии индексов они обновляются при вводе каждой новой строки в таблицу, что требует дополнительных затрат ресурсов.</w:t>
      </w:r>
    </w:p>
    <w:p w14:paraId="5F798F23" w14:textId="77777777" w:rsidR="006A7760" w:rsidRDefault="006A7760" w:rsidP="006A7760">
      <w:pPr>
        <w:pStyle w:val="af8"/>
      </w:pPr>
    </w:p>
    <w:p w14:paraId="557528ED" w14:textId="77777777" w:rsidR="006A7760" w:rsidRDefault="006A7760" w:rsidP="006A7760">
      <w:pPr>
        <w:pStyle w:val="af8"/>
      </w:pPr>
      <w:r>
        <w:t>Для повышения производительности СУБД в подобных ситуациях в документации предлагается ряд мер. В частности, рекомендуется удаление индексов перед началом массового ввода данных и их пересоздание после завершения такого ввода.</w:t>
      </w:r>
    </w:p>
    <w:p w14:paraId="0AAFE591" w14:textId="77777777" w:rsidR="006A7760" w:rsidRDefault="006A7760" w:rsidP="006A7760">
      <w:pPr>
        <w:pStyle w:val="af8"/>
      </w:pPr>
    </w:p>
    <w:p w14:paraId="51738AE6" w14:textId="5559B439" w:rsidR="006A7760" w:rsidRDefault="006A7760" w:rsidP="006A7760">
      <w:pPr>
        <w:pStyle w:val="af8"/>
      </w:pPr>
      <w:r>
        <w:t>Ознакомьтесь с этими мерами самостоятельно по разделу документации</w:t>
      </w:r>
      <w:r w:rsidR="004779DB">
        <w:t> </w:t>
      </w:r>
      <w:r>
        <w:t>14.4 «Наполнение базы данных».</w:t>
      </w:r>
    </w:p>
    <w:p w14:paraId="7B93DB91" w14:textId="6FC77229" w:rsidR="00344324" w:rsidRPr="006B499D" w:rsidRDefault="00B409E0" w:rsidP="00344324">
      <w:pPr>
        <w:pStyle w:val="af8"/>
      </w:pPr>
      <w:r>
        <w:t xml:space="preserve">На рисунках </w:t>
      </w:r>
      <w:r w:rsidR="0043097F">
        <w:t>49</w:t>
      </w:r>
      <w:r w:rsidR="00B973F5">
        <w:t xml:space="preserve">-52 </w:t>
      </w:r>
      <w:r>
        <w:t>показан прогресс работы</w:t>
      </w:r>
      <w:r w:rsidR="00A15397">
        <w:t>.</w:t>
      </w:r>
    </w:p>
    <w:p w14:paraId="0B7D0406" w14:textId="77777777" w:rsidR="006B499D" w:rsidRDefault="006B499D" w:rsidP="006B499D">
      <w:pPr>
        <w:pStyle w:val="afc"/>
        <w:keepNext/>
      </w:pPr>
      <w:r>
        <w:lastRenderedPageBreak/>
        <w:drawing>
          <wp:inline distT="0" distB="0" distL="0" distR="0" wp14:anchorId="13190336" wp14:editId="021C5C7B">
            <wp:extent cx="6120130" cy="4143375"/>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143375"/>
                    </a:xfrm>
                    <a:prstGeom prst="rect">
                      <a:avLst/>
                    </a:prstGeom>
                  </pic:spPr>
                </pic:pic>
              </a:graphicData>
            </a:graphic>
          </wp:inline>
        </w:drawing>
      </w:r>
    </w:p>
    <w:p w14:paraId="09A7B7D7" w14:textId="4A85CCD3" w:rsidR="006B499D" w:rsidRPr="00F81945" w:rsidRDefault="006B499D" w:rsidP="006B499D">
      <w:pPr>
        <w:pStyle w:val="af0"/>
      </w:pPr>
      <w:r>
        <w:t xml:space="preserve">Рисунок </w:t>
      </w:r>
      <w:r>
        <w:fldChar w:fldCharType="begin"/>
      </w:r>
      <w:r>
        <w:instrText xml:space="preserve"> SEQ Рисунок \* ARABIC </w:instrText>
      </w:r>
      <w:r>
        <w:fldChar w:fldCharType="separate"/>
      </w:r>
      <w:r w:rsidR="00D46602">
        <w:rPr>
          <w:noProof/>
        </w:rPr>
        <w:t>49</w:t>
      </w:r>
      <w:r>
        <w:fldChar w:fldCharType="end"/>
      </w:r>
      <w:r>
        <w:rPr>
          <w:lang w:val="en-US"/>
        </w:rPr>
        <w:t xml:space="preserve"> </w:t>
      </w:r>
      <w:r w:rsidRPr="006B499D">
        <w:rPr>
          <w:lang w:val="en-US"/>
        </w:rPr>
        <w:t>–</w:t>
      </w:r>
      <w:r>
        <w:rPr>
          <w:lang w:val="en-US"/>
        </w:rPr>
        <w:t xml:space="preserve"> </w:t>
      </w:r>
      <w:r w:rsidR="00F81945">
        <w:t>Эксперименты, часть 1</w:t>
      </w:r>
    </w:p>
    <w:p w14:paraId="321AD7FA" w14:textId="77777777" w:rsidR="003E5E96" w:rsidRDefault="003E5E96" w:rsidP="003E5E96">
      <w:pPr>
        <w:pStyle w:val="afc"/>
        <w:keepNext/>
      </w:pPr>
      <w:r>
        <w:drawing>
          <wp:inline distT="0" distB="0" distL="0" distR="0" wp14:anchorId="2B4804DE" wp14:editId="5009A05A">
            <wp:extent cx="6120130" cy="3348355"/>
            <wp:effectExtent l="0" t="0" r="0" b="444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348355"/>
                    </a:xfrm>
                    <a:prstGeom prst="rect">
                      <a:avLst/>
                    </a:prstGeom>
                  </pic:spPr>
                </pic:pic>
              </a:graphicData>
            </a:graphic>
          </wp:inline>
        </w:drawing>
      </w:r>
    </w:p>
    <w:p w14:paraId="02F4D34C" w14:textId="071B6B22" w:rsidR="003E5E96" w:rsidRPr="00F81945" w:rsidRDefault="003E5E96" w:rsidP="003E5E96">
      <w:pPr>
        <w:pStyle w:val="af0"/>
      </w:pPr>
      <w:r>
        <w:t xml:space="preserve">Рисунок </w:t>
      </w:r>
      <w:r>
        <w:fldChar w:fldCharType="begin"/>
      </w:r>
      <w:r>
        <w:instrText xml:space="preserve"> SEQ Рисунок \* ARABIC </w:instrText>
      </w:r>
      <w:r>
        <w:fldChar w:fldCharType="separate"/>
      </w:r>
      <w:r w:rsidR="00D46602">
        <w:rPr>
          <w:noProof/>
        </w:rPr>
        <w:t>50</w:t>
      </w:r>
      <w:r>
        <w:fldChar w:fldCharType="end"/>
      </w:r>
      <w:r>
        <w:rPr>
          <w:lang w:val="en-US"/>
        </w:rPr>
        <w:t xml:space="preserve"> </w:t>
      </w:r>
      <w:r w:rsidRPr="003E5E96">
        <w:rPr>
          <w:lang w:val="en-US"/>
        </w:rPr>
        <w:t>–</w:t>
      </w:r>
      <w:r>
        <w:rPr>
          <w:lang w:val="en-US"/>
        </w:rPr>
        <w:t xml:space="preserve"> </w:t>
      </w:r>
      <w:r w:rsidR="00F81945" w:rsidRPr="00F81945">
        <w:rPr>
          <w:lang w:val="en-US"/>
        </w:rPr>
        <w:t xml:space="preserve">Эксперименты, часть </w:t>
      </w:r>
      <w:r w:rsidR="00F81945">
        <w:t>2</w:t>
      </w:r>
    </w:p>
    <w:p w14:paraId="2F13ADB6" w14:textId="77777777" w:rsidR="00B973F5" w:rsidRDefault="003E5E96" w:rsidP="00B973F5">
      <w:pPr>
        <w:pStyle w:val="afc"/>
        <w:keepNext/>
      </w:pPr>
      <w:r>
        <w:lastRenderedPageBreak/>
        <w:drawing>
          <wp:inline distT="0" distB="0" distL="0" distR="0" wp14:anchorId="7B763284" wp14:editId="007CE1D3">
            <wp:extent cx="4190476" cy="2009524"/>
            <wp:effectExtent l="0" t="0" r="63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0476" cy="2009524"/>
                    </a:xfrm>
                    <a:prstGeom prst="rect">
                      <a:avLst/>
                    </a:prstGeom>
                  </pic:spPr>
                </pic:pic>
              </a:graphicData>
            </a:graphic>
          </wp:inline>
        </w:drawing>
      </w:r>
    </w:p>
    <w:p w14:paraId="20FBDDAF" w14:textId="1D488C82" w:rsidR="00B973F5" w:rsidRPr="00F81945" w:rsidRDefault="00B973F5" w:rsidP="00B973F5">
      <w:pPr>
        <w:pStyle w:val="af0"/>
      </w:pPr>
      <w:r>
        <w:t xml:space="preserve">Рисунок </w:t>
      </w:r>
      <w:r>
        <w:fldChar w:fldCharType="begin"/>
      </w:r>
      <w:r>
        <w:instrText xml:space="preserve"> SEQ Рисунок \* ARABIC </w:instrText>
      </w:r>
      <w:r>
        <w:fldChar w:fldCharType="separate"/>
      </w:r>
      <w:r w:rsidR="00D46602">
        <w:rPr>
          <w:noProof/>
        </w:rPr>
        <w:t>51</w:t>
      </w:r>
      <w:r>
        <w:fldChar w:fldCharType="end"/>
      </w:r>
      <w:r>
        <w:rPr>
          <w:lang w:val="en-US"/>
        </w:rPr>
        <w:t xml:space="preserve"> </w:t>
      </w:r>
      <w:r w:rsidRPr="00B973F5">
        <w:rPr>
          <w:lang w:val="en-US"/>
        </w:rPr>
        <w:t>–</w:t>
      </w:r>
      <w:r>
        <w:rPr>
          <w:lang w:val="en-US"/>
        </w:rPr>
        <w:t xml:space="preserve"> </w:t>
      </w:r>
      <w:r w:rsidR="00F81945" w:rsidRPr="00F81945">
        <w:rPr>
          <w:lang w:val="en-US"/>
        </w:rPr>
        <w:t xml:space="preserve">Эксперименты, часть </w:t>
      </w:r>
      <w:r w:rsidR="00F81945">
        <w:t>3</w:t>
      </w:r>
    </w:p>
    <w:p w14:paraId="0CE9B262" w14:textId="77777777" w:rsidR="00B973F5" w:rsidRDefault="00B973F5" w:rsidP="00B973F5">
      <w:pPr>
        <w:pStyle w:val="afc"/>
        <w:keepNext/>
      </w:pPr>
      <w:r>
        <w:drawing>
          <wp:inline distT="0" distB="0" distL="0" distR="0" wp14:anchorId="64F51740" wp14:editId="4B288E5D">
            <wp:extent cx="6120130" cy="28829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882900"/>
                    </a:xfrm>
                    <a:prstGeom prst="rect">
                      <a:avLst/>
                    </a:prstGeom>
                  </pic:spPr>
                </pic:pic>
              </a:graphicData>
            </a:graphic>
          </wp:inline>
        </w:drawing>
      </w:r>
    </w:p>
    <w:p w14:paraId="58626C97" w14:textId="6FE7DDA5" w:rsidR="003E5E96" w:rsidRPr="00F81945" w:rsidRDefault="00B973F5" w:rsidP="00B973F5">
      <w:pPr>
        <w:pStyle w:val="af0"/>
      </w:pPr>
      <w:r>
        <w:t xml:space="preserve">Рисунок </w:t>
      </w:r>
      <w:r>
        <w:fldChar w:fldCharType="begin"/>
      </w:r>
      <w:r>
        <w:instrText xml:space="preserve"> SEQ Рисунок \* ARABIC </w:instrText>
      </w:r>
      <w:r>
        <w:fldChar w:fldCharType="separate"/>
      </w:r>
      <w:r w:rsidR="00D46602">
        <w:rPr>
          <w:noProof/>
        </w:rPr>
        <w:t>52</w:t>
      </w:r>
      <w:r>
        <w:fldChar w:fldCharType="end"/>
      </w:r>
      <w:r>
        <w:rPr>
          <w:lang w:val="en-US"/>
        </w:rPr>
        <w:t xml:space="preserve"> </w:t>
      </w:r>
      <w:r w:rsidRPr="00B973F5">
        <w:rPr>
          <w:lang w:val="en-US"/>
        </w:rPr>
        <w:t>–</w:t>
      </w:r>
      <w:r>
        <w:rPr>
          <w:lang w:val="en-US"/>
        </w:rPr>
        <w:t xml:space="preserve"> </w:t>
      </w:r>
      <w:r w:rsidR="00F81945" w:rsidRPr="00F81945">
        <w:rPr>
          <w:lang w:val="en-US"/>
        </w:rPr>
        <w:t xml:space="preserve">Эксперименты, часть </w:t>
      </w:r>
      <w:r w:rsidR="00F81945">
        <w:t>4</w:t>
      </w:r>
    </w:p>
    <w:p w14:paraId="5079D70E" w14:textId="5BA09DBE" w:rsidR="00853026" w:rsidRDefault="00853026" w:rsidP="00B41744">
      <w:r>
        <w:br w:type="page"/>
      </w:r>
    </w:p>
    <w:p w14:paraId="1907CAF2" w14:textId="77777777" w:rsidR="00B738F0" w:rsidRDefault="00B738F0" w:rsidP="00B738F0">
      <w:pPr>
        <w:pStyle w:val="1"/>
      </w:pPr>
      <w:r w:rsidRPr="00B738F0">
        <w:lastRenderedPageBreak/>
        <w:t>ЗАКЛЮЧЕНИЕ</w:t>
      </w:r>
    </w:p>
    <w:p w14:paraId="5B015F3C" w14:textId="79B210FB" w:rsidR="00B738F0" w:rsidRPr="00B738F0" w:rsidRDefault="00B738F0" w:rsidP="00BE7449">
      <w:pPr>
        <w:pStyle w:val="af8"/>
      </w:pPr>
      <w:r>
        <w:t>По результатам работы был изучен теоретический материал по теме «</w:t>
      </w:r>
      <w:r w:rsidR="00BE7449">
        <w:fldChar w:fldCharType="begin"/>
      </w:r>
      <w:r w:rsidR="00BE7449">
        <w:instrText xml:space="preserve"> REF TitleThemeName \h </w:instrText>
      </w:r>
      <w:r w:rsidR="00BE7449">
        <w:fldChar w:fldCharType="separate"/>
      </w:r>
      <w:sdt>
        <w:sdtPr>
          <w:rPr>
            <w:kern w:val="0"/>
          </w:rPr>
          <w:alias w:val="Тема практической"/>
          <w:tag w:val="Тема практической"/>
          <w:id w:val="285078212"/>
          <w:placeholder>
            <w:docPart w:val="8C0BC9DF4D9646B7BD194CC4DD9F4574"/>
          </w:placeholder>
          <w:text/>
        </w:sdtPr>
        <w:sdtContent>
          <w:r w:rsidR="00D46602" w:rsidRPr="006C7495">
            <w:rPr>
              <w:kern w:val="0"/>
            </w:rPr>
            <w:t>Повышение производительности</w:t>
          </w:r>
        </w:sdtContent>
      </w:sdt>
      <w:r w:rsidR="00BE7449">
        <w:fldChar w:fldCharType="end"/>
      </w:r>
      <w:r>
        <w:t>». Все поставленные цели и задачи были выполнены.</w:t>
      </w:r>
    </w:p>
    <w:sectPr w:rsidR="00B738F0" w:rsidRPr="00B738F0" w:rsidSect="00552A03">
      <w:footerReference w:type="default" r:id="rId59"/>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FE087" w14:textId="77777777" w:rsidR="006C66D4" w:rsidRDefault="006C66D4" w:rsidP="00552A03">
      <w:r>
        <w:separator/>
      </w:r>
    </w:p>
  </w:endnote>
  <w:endnote w:type="continuationSeparator" w:id="0">
    <w:p w14:paraId="2AC7E8A3" w14:textId="77777777" w:rsidR="006C66D4" w:rsidRDefault="006C66D4" w:rsidP="00552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229505"/>
      <w:docPartObj>
        <w:docPartGallery w:val="Page Numbers (Bottom of Page)"/>
        <w:docPartUnique/>
      </w:docPartObj>
    </w:sdtPr>
    <w:sdtContent>
      <w:p w14:paraId="4461832C" w14:textId="77777777" w:rsidR="00552A03" w:rsidRDefault="00552A03">
        <w:pPr>
          <w:pStyle w:val="af5"/>
          <w:jc w:val="center"/>
        </w:pPr>
        <w:r>
          <w:fldChar w:fldCharType="begin"/>
        </w:r>
        <w:r>
          <w:instrText>PAGE   \* MERGEFORMAT</w:instrText>
        </w:r>
        <w:r>
          <w:fldChar w:fldCharType="separate"/>
        </w:r>
        <w:r>
          <w:t>2</w:t>
        </w:r>
        <w:r>
          <w:fldChar w:fldCharType="end"/>
        </w:r>
      </w:p>
    </w:sdtContent>
  </w:sdt>
  <w:p w14:paraId="6BF20620" w14:textId="77777777" w:rsidR="00552A03" w:rsidRDefault="00552A03">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F76DE" w14:textId="77777777" w:rsidR="006C66D4" w:rsidRDefault="006C66D4" w:rsidP="00552A03">
      <w:r>
        <w:separator/>
      </w:r>
    </w:p>
  </w:footnote>
  <w:footnote w:type="continuationSeparator" w:id="0">
    <w:p w14:paraId="02328D13" w14:textId="77777777" w:rsidR="006C66D4" w:rsidRDefault="006C66D4" w:rsidP="00552A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D0EF774"/>
    <w:lvl w:ilvl="0">
      <w:start w:val="1"/>
      <w:numFmt w:val="decimal"/>
      <w:pStyle w:val="a"/>
      <w:lvlText w:val="%1."/>
      <w:lvlJc w:val="left"/>
      <w:pPr>
        <w:tabs>
          <w:tab w:val="num" w:pos="360"/>
        </w:tabs>
        <w:ind w:left="360" w:hanging="360"/>
      </w:pPr>
    </w:lvl>
  </w:abstractNum>
  <w:abstractNum w:abstractNumId="1" w15:restartNumberingAfterBreak="0">
    <w:nsid w:val="12AF7A52"/>
    <w:multiLevelType w:val="hybridMultilevel"/>
    <w:tmpl w:val="9ABA5720"/>
    <w:lvl w:ilvl="0" w:tplc="F24E63AE">
      <w:start w:val="1"/>
      <w:numFmt w:val="decimal"/>
      <w:suff w:val="space"/>
      <w:lvlText w:val="%1"/>
      <w:lvlJc w:val="left"/>
      <w:pPr>
        <w:ind w:left="1068" w:hanging="360"/>
      </w:pPr>
      <w:rPr>
        <w:rFonts w:asciiTheme="minorHAnsi" w:hAnsiTheme="minorHAnsi" w:hint="default"/>
        <w:b/>
        <w:bCs/>
        <w:i w:val="0"/>
        <w:color w:val="000000" w:themeColor="text1"/>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38E53FD"/>
    <w:multiLevelType w:val="multilevel"/>
    <w:tmpl w:val="A3964942"/>
    <w:lvl w:ilvl="0">
      <w:start w:val="2"/>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15:restartNumberingAfterBreak="0">
    <w:nsid w:val="1518610D"/>
    <w:multiLevelType w:val="multilevel"/>
    <w:tmpl w:val="48B8390A"/>
    <w:styleLink w:val="a0"/>
    <w:lvl w:ilvl="0">
      <w:start w:val="1"/>
      <w:numFmt w:val="decimal"/>
      <w:suff w:val="space"/>
      <w:lvlText w:val="%1"/>
      <w:lvlJc w:val="left"/>
      <w:pPr>
        <w:ind w:left="936" w:hanging="227"/>
      </w:pPr>
      <w:rPr>
        <w:rFonts w:asciiTheme="minorHAnsi" w:hAnsiTheme="minorHAnsi" w:hint="default"/>
        <w:sz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18DD1035"/>
    <w:multiLevelType w:val="multilevel"/>
    <w:tmpl w:val="297CE3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45301A"/>
    <w:multiLevelType w:val="multilevel"/>
    <w:tmpl w:val="D33AE1DE"/>
    <w:lvl w:ilvl="0">
      <w:start w:val="1"/>
      <w:numFmt w:val="decimal"/>
      <w:suff w:val="space"/>
      <w:lvlText w:val="%1"/>
      <w:lvlJc w:val="left"/>
      <w:pPr>
        <w:ind w:left="936" w:hanging="227"/>
      </w:pPr>
      <w:rPr>
        <w:rFonts w:asciiTheme="minorHAnsi" w:hAnsiTheme="minorHAnsi" w:hint="default"/>
        <w:sz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20BD311A"/>
    <w:multiLevelType w:val="hybridMultilevel"/>
    <w:tmpl w:val="48B8390A"/>
    <w:lvl w:ilvl="0" w:tplc="831658C8">
      <w:start w:val="1"/>
      <w:numFmt w:val="decimal"/>
      <w:pStyle w:val="a1"/>
      <w:suff w:val="space"/>
      <w:lvlText w:val="%1"/>
      <w:lvlJc w:val="left"/>
      <w:pPr>
        <w:ind w:left="936" w:hanging="22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0F34061"/>
    <w:multiLevelType w:val="hybridMultilevel"/>
    <w:tmpl w:val="FD8A50E2"/>
    <w:lvl w:ilvl="0" w:tplc="9E3836F2">
      <w:start w:val="1"/>
      <w:numFmt w:val="decimal"/>
      <w:suff w:val="space"/>
      <w:lvlText w:val="%1"/>
      <w:lvlJc w:val="left"/>
      <w:pPr>
        <w:ind w:left="1429" w:hanging="360"/>
      </w:pPr>
      <w:rPr>
        <w:rFonts w:asciiTheme="minorHAnsi" w:hAnsiTheme="minorHAnsi" w:hint="default"/>
        <w:b w:val="0"/>
        <w:i w:val="0"/>
        <w:color w:val="000000" w:themeColor="text1"/>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2C04454"/>
    <w:multiLevelType w:val="multilevel"/>
    <w:tmpl w:val="7FAEB65A"/>
    <w:lvl w:ilvl="0">
      <w:start w:val="1"/>
      <w:numFmt w:val="decimal"/>
      <w:suff w:val="space"/>
      <w:lvlText w:val="%1"/>
      <w:lvlJc w:val="left"/>
      <w:pPr>
        <w:ind w:left="709" w:hanging="709"/>
      </w:pPr>
      <w:rPr>
        <w:rFonts w:hint="default"/>
      </w:rPr>
    </w:lvl>
    <w:lvl w:ilvl="1">
      <w:start w:val="1"/>
      <w:numFmt w:val="decimal"/>
      <w:lvlText w:val="%1.%2"/>
      <w:lvlJc w:val="left"/>
      <w:pPr>
        <w:ind w:left="1786" w:hanging="1077"/>
      </w:pPr>
      <w:rPr>
        <w:rFonts w:hint="default"/>
      </w:rPr>
    </w:lvl>
    <w:lvl w:ilvl="2">
      <w:start w:val="1"/>
      <w:numFmt w:val="decimal"/>
      <w:lvlText w:val="%3.%2.1"/>
      <w:lvlJc w:val="right"/>
      <w:pPr>
        <w:ind w:left="2863" w:hanging="709"/>
      </w:pPr>
      <w:rPr>
        <w:rFonts w:hint="default"/>
      </w:rPr>
    </w:lvl>
    <w:lvl w:ilvl="3">
      <w:start w:val="1"/>
      <w:numFmt w:val="decimal"/>
      <w:lvlText w:val="%4."/>
      <w:lvlJc w:val="left"/>
      <w:pPr>
        <w:ind w:left="3940" w:hanging="709"/>
      </w:pPr>
      <w:rPr>
        <w:rFonts w:hint="default"/>
      </w:rPr>
    </w:lvl>
    <w:lvl w:ilvl="4">
      <w:start w:val="1"/>
      <w:numFmt w:val="lowerLetter"/>
      <w:lvlText w:val="%5."/>
      <w:lvlJc w:val="left"/>
      <w:pPr>
        <w:ind w:left="5017" w:hanging="709"/>
      </w:pPr>
      <w:rPr>
        <w:rFonts w:hint="default"/>
      </w:rPr>
    </w:lvl>
    <w:lvl w:ilvl="5">
      <w:start w:val="1"/>
      <w:numFmt w:val="lowerRoman"/>
      <w:lvlText w:val="%6."/>
      <w:lvlJc w:val="right"/>
      <w:pPr>
        <w:ind w:left="6094" w:hanging="709"/>
      </w:pPr>
      <w:rPr>
        <w:rFonts w:hint="default"/>
      </w:rPr>
    </w:lvl>
    <w:lvl w:ilvl="6">
      <w:start w:val="1"/>
      <w:numFmt w:val="decimal"/>
      <w:lvlText w:val="%7."/>
      <w:lvlJc w:val="left"/>
      <w:pPr>
        <w:ind w:left="7171" w:hanging="709"/>
      </w:pPr>
      <w:rPr>
        <w:rFonts w:hint="default"/>
      </w:rPr>
    </w:lvl>
    <w:lvl w:ilvl="7">
      <w:start w:val="1"/>
      <w:numFmt w:val="lowerLetter"/>
      <w:lvlText w:val="%8."/>
      <w:lvlJc w:val="left"/>
      <w:pPr>
        <w:ind w:left="8248" w:hanging="709"/>
      </w:pPr>
      <w:rPr>
        <w:rFonts w:hint="default"/>
      </w:rPr>
    </w:lvl>
    <w:lvl w:ilvl="8">
      <w:start w:val="1"/>
      <w:numFmt w:val="lowerRoman"/>
      <w:lvlText w:val="%9."/>
      <w:lvlJc w:val="right"/>
      <w:pPr>
        <w:ind w:left="9325" w:hanging="709"/>
      </w:pPr>
      <w:rPr>
        <w:rFonts w:hint="default"/>
      </w:rPr>
    </w:lvl>
  </w:abstractNum>
  <w:abstractNum w:abstractNumId="9" w15:restartNumberingAfterBreak="0">
    <w:nsid w:val="6CD20747"/>
    <w:multiLevelType w:val="hybridMultilevel"/>
    <w:tmpl w:val="71D21ECA"/>
    <w:lvl w:ilvl="0" w:tplc="9864D6EC">
      <w:start w:val="1"/>
      <w:numFmt w:val="decimal"/>
      <w:lvlText w:val="%1"/>
      <w:lvlJc w:val="left"/>
      <w:pPr>
        <w:ind w:left="720" w:hanging="360"/>
      </w:pPr>
      <w:rPr>
        <w:rFonts w:asciiTheme="minorHAnsi" w:hAnsiTheme="minorHAnsi" w:hint="default"/>
        <w:b w:val="0"/>
        <w:i w:val="0"/>
        <w:color w:val="000000" w:themeColor="text1"/>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9523CA"/>
    <w:multiLevelType w:val="multilevel"/>
    <w:tmpl w:val="52E45878"/>
    <w:lvl w:ilvl="0">
      <w:start w:val="1"/>
      <w:numFmt w:val="decimal"/>
      <w:pStyle w:val="a2"/>
      <w:suff w:val="space"/>
      <w:lvlText w:val="%1"/>
      <w:lvlJc w:val="left"/>
      <w:pPr>
        <w:ind w:left="936" w:hanging="227"/>
      </w:pPr>
      <w:rPr>
        <w:rFonts w:asciiTheme="minorHAnsi" w:hAnsiTheme="minorHAnsi" w:hint="default"/>
        <w:sz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1" w15:restartNumberingAfterBreak="0">
    <w:nsid w:val="73166E66"/>
    <w:multiLevelType w:val="hybridMultilevel"/>
    <w:tmpl w:val="1D3621C4"/>
    <w:lvl w:ilvl="0" w:tplc="9864D6EC">
      <w:start w:val="1"/>
      <w:numFmt w:val="decimal"/>
      <w:lvlText w:val="%1"/>
      <w:lvlJc w:val="left"/>
      <w:pPr>
        <w:ind w:left="1428" w:hanging="360"/>
      </w:pPr>
      <w:rPr>
        <w:rFonts w:asciiTheme="minorHAnsi" w:hAnsiTheme="minorHAnsi" w:hint="default"/>
        <w:b w:val="0"/>
        <w:i w:val="0"/>
        <w:color w:val="000000" w:themeColor="text1"/>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73C646CC"/>
    <w:multiLevelType w:val="multilevel"/>
    <w:tmpl w:val="48B8390A"/>
    <w:numStyleLink w:val="a0"/>
  </w:abstractNum>
  <w:abstractNum w:abstractNumId="13" w15:restartNumberingAfterBreak="0">
    <w:nsid w:val="79370758"/>
    <w:multiLevelType w:val="multilevel"/>
    <w:tmpl w:val="ABF20C0C"/>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4" w15:restartNumberingAfterBreak="0">
    <w:nsid w:val="79685F1C"/>
    <w:multiLevelType w:val="hybridMultilevel"/>
    <w:tmpl w:val="19089B3E"/>
    <w:lvl w:ilvl="0" w:tplc="9E3836F2">
      <w:start w:val="1"/>
      <w:numFmt w:val="decimal"/>
      <w:lvlText w:val="%1"/>
      <w:lvlJc w:val="left"/>
      <w:pPr>
        <w:ind w:left="360" w:hanging="360"/>
      </w:pPr>
      <w:rPr>
        <w:rFonts w:asciiTheme="minorHAnsi" w:hAnsiTheme="minorHAnsi" w:hint="default"/>
        <w:b w:val="0"/>
        <w:i w:val="0"/>
        <w:color w:val="000000" w:themeColor="text1"/>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071150780">
    <w:abstractNumId w:val="8"/>
  </w:num>
  <w:num w:numId="2" w16cid:durableId="123432637">
    <w:abstractNumId w:val="4"/>
  </w:num>
  <w:num w:numId="3" w16cid:durableId="1693459548">
    <w:abstractNumId w:val="6"/>
  </w:num>
  <w:num w:numId="4" w16cid:durableId="1765226476">
    <w:abstractNumId w:val="7"/>
  </w:num>
  <w:num w:numId="5" w16cid:durableId="1273396711">
    <w:abstractNumId w:val="9"/>
  </w:num>
  <w:num w:numId="6" w16cid:durableId="596790296">
    <w:abstractNumId w:val="11"/>
  </w:num>
  <w:num w:numId="7" w16cid:durableId="1648824150">
    <w:abstractNumId w:val="0"/>
  </w:num>
  <w:num w:numId="8" w16cid:durableId="295180872">
    <w:abstractNumId w:val="14"/>
  </w:num>
  <w:num w:numId="9" w16cid:durableId="656306490">
    <w:abstractNumId w:val="3"/>
  </w:num>
  <w:num w:numId="10" w16cid:durableId="1764061334">
    <w:abstractNumId w:val="12"/>
  </w:num>
  <w:num w:numId="11" w16cid:durableId="801851286">
    <w:abstractNumId w:val="5"/>
  </w:num>
  <w:num w:numId="12" w16cid:durableId="366565868">
    <w:abstractNumId w:val="10"/>
  </w:num>
  <w:num w:numId="13" w16cid:durableId="127227957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75730409">
    <w:abstractNumId w:val="1"/>
  </w:num>
  <w:num w:numId="15" w16cid:durableId="1994792360">
    <w:abstractNumId w:val="2"/>
  </w:num>
  <w:num w:numId="16" w16cid:durableId="305858085">
    <w:abstractNumId w:val="13"/>
  </w:num>
  <w:num w:numId="17" w16cid:durableId="4268478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747"/>
    <w:rsid w:val="0000239A"/>
    <w:rsid w:val="000055EA"/>
    <w:rsid w:val="000079CF"/>
    <w:rsid w:val="00011348"/>
    <w:rsid w:val="0001689D"/>
    <w:rsid w:val="00022D55"/>
    <w:rsid w:val="00026513"/>
    <w:rsid w:val="00031F67"/>
    <w:rsid w:val="0003242C"/>
    <w:rsid w:val="000343EE"/>
    <w:rsid w:val="00034F3D"/>
    <w:rsid w:val="00035794"/>
    <w:rsid w:val="0004285D"/>
    <w:rsid w:val="00044426"/>
    <w:rsid w:val="00047D12"/>
    <w:rsid w:val="00052B1B"/>
    <w:rsid w:val="00053232"/>
    <w:rsid w:val="0005762A"/>
    <w:rsid w:val="00062105"/>
    <w:rsid w:val="000624C2"/>
    <w:rsid w:val="00062F21"/>
    <w:rsid w:val="00071B64"/>
    <w:rsid w:val="00072E49"/>
    <w:rsid w:val="000742EF"/>
    <w:rsid w:val="00077476"/>
    <w:rsid w:val="0008028E"/>
    <w:rsid w:val="0008542E"/>
    <w:rsid w:val="00090DEB"/>
    <w:rsid w:val="00092398"/>
    <w:rsid w:val="00093E07"/>
    <w:rsid w:val="00096E82"/>
    <w:rsid w:val="000B0F16"/>
    <w:rsid w:val="000B3ECB"/>
    <w:rsid w:val="000B673F"/>
    <w:rsid w:val="000B79FA"/>
    <w:rsid w:val="000C2CEC"/>
    <w:rsid w:val="000C3701"/>
    <w:rsid w:val="000D18C0"/>
    <w:rsid w:val="000D1EE4"/>
    <w:rsid w:val="000D6FC7"/>
    <w:rsid w:val="000E183D"/>
    <w:rsid w:val="000E241A"/>
    <w:rsid w:val="000E49D7"/>
    <w:rsid w:val="000E5F03"/>
    <w:rsid w:val="000F5827"/>
    <w:rsid w:val="000F6104"/>
    <w:rsid w:val="000F6603"/>
    <w:rsid w:val="00104690"/>
    <w:rsid w:val="001061C9"/>
    <w:rsid w:val="00106BF8"/>
    <w:rsid w:val="00107562"/>
    <w:rsid w:val="00115BB8"/>
    <w:rsid w:val="001212D8"/>
    <w:rsid w:val="00126C0B"/>
    <w:rsid w:val="00127B5F"/>
    <w:rsid w:val="00130BD1"/>
    <w:rsid w:val="0013397C"/>
    <w:rsid w:val="00136D4E"/>
    <w:rsid w:val="001544E8"/>
    <w:rsid w:val="00156759"/>
    <w:rsid w:val="001578BD"/>
    <w:rsid w:val="0016065E"/>
    <w:rsid w:val="00165711"/>
    <w:rsid w:val="00172FBB"/>
    <w:rsid w:val="00175997"/>
    <w:rsid w:val="00180D48"/>
    <w:rsid w:val="00187214"/>
    <w:rsid w:val="00192729"/>
    <w:rsid w:val="001955A3"/>
    <w:rsid w:val="001A0581"/>
    <w:rsid w:val="001A3672"/>
    <w:rsid w:val="001A42A4"/>
    <w:rsid w:val="001B25C1"/>
    <w:rsid w:val="001B329E"/>
    <w:rsid w:val="001B4602"/>
    <w:rsid w:val="001B70CE"/>
    <w:rsid w:val="001C45D2"/>
    <w:rsid w:val="001C48F7"/>
    <w:rsid w:val="001C71D0"/>
    <w:rsid w:val="001C7D81"/>
    <w:rsid w:val="001D0881"/>
    <w:rsid w:val="001D2C69"/>
    <w:rsid w:val="001D7C30"/>
    <w:rsid w:val="001E35DA"/>
    <w:rsid w:val="001E419C"/>
    <w:rsid w:val="001E605D"/>
    <w:rsid w:val="001E6C0C"/>
    <w:rsid w:val="001F049B"/>
    <w:rsid w:val="001F27BB"/>
    <w:rsid w:val="001F305E"/>
    <w:rsid w:val="001F4DAC"/>
    <w:rsid w:val="00203346"/>
    <w:rsid w:val="00203B00"/>
    <w:rsid w:val="00210E40"/>
    <w:rsid w:val="002120C5"/>
    <w:rsid w:val="00223958"/>
    <w:rsid w:val="002244DF"/>
    <w:rsid w:val="002247D9"/>
    <w:rsid w:val="00231B49"/>
    <w:rsid w:val="00232A9F"/>
    <w:rsid w:val="00232E64"/>
    <w:rsid w:val="00244E33"/>
    <w:rsid w:val="00246EAF"/>
    <w:rsid w:val="002517A0"/>
    <w:rsid w:val="00255425"/>
    <w:rsid w:val="002564CB"/>
    <w:rsid w:val="00264ABF"/>
    <w:rsid w:val="00271C44"/>
    <w:rsid w:val="00275C6C"/>
    <w:rsid w:val="00276640"/>
    <w:rsid w:val="00277092"/>
    <w:rsid w:val="00282545"/>
    <w:rsid w:val="00283DE3"/>
    <w:rsid w:val="00287ED2"/>
    <w:rsid w:val="00292A64"/>
    <w:rsid w:val="002933C5"/>
    <w:rsid w:val="002A7096"/>
    <w:rsid w:val="002A7A69"/>
    <w:rsid w:val="002B7FBA"/>
    <w:rsid w:val="002C2E8B"/>
    <w:rsid w:val="002C35CB"/>
    <w:rsid w:val="002C62BE"/>
    <w:rsid w:val="002C74A4"/>
    <w:rsid w:val="002D0B2A"/>
    <w:rsid w:val="002D2401"/>
    <w:rsid w:val="002E5571"/>
    <w:rsid w:val="002E78BF"/>
    <w:rsid w:val="002F086A"/>
    <w:rsid w:val="002F20BC"/>
    <w:rsid w:val="002F5B37"/>
    <w:rsid w:val="00304F0A"/>
    <w:rsid w:val="0031047C"/>
    <w:rsid w:val="00316540"/>
    <w:rsid w:val="003203E7"/>
    <w:rsid w:val="0032149D"/>
    <w:rsid w:val="003226BF"/>
    <w:rsid w:val="00323516"/>
    <w:rsid w:val="00330EA8"/>
    <w:rsid w:val="0033222B"/>
    <w:rsid w:val="0033407A"/>
    <w:rsid w:val="00340F39"/>
    <w:rsid w:val="00343771"/>
    <w:rsid w:val="00344324"/>
    <w:rsid w:val="00347FBA"/>
    <w:rsid w:val="0035533F"/>
    <w:rsid w:val="0035666C"/>
    <w:rsid w:val="00356CD0"/>
    <w:rsid w:val="00356CFF"/>
    <w:rsid w:val="003615EE"/>
    <w:rsid w:val="00363FDD"/>
    <w:rsid w:val="003658A5"/>
    <w:rsid w:val="00367B60"/>
    <w:rsid w:val="00370A4A"/>
    <w:rsid w:val="00372B18"/>
    <w:rsid w:val="00373FCE"/>
    <w:rsid w:val="0037641F"/>
    <w:rsid w:val="003776BF"/>
    <w:rsid w:val="003808B4"/>
    <w:rsid w:val="00382384"/>
    <w:rsid w:val="00382920"/>
    <w:rsid w:val="00384283"/>
    <w:rsid w:val="003863A7"/>
    <w:rsid w:val="003923EC"/>
    <w:rsid w:val="00395CA5"/>
    <w:rsid w:val="003A2598"/>
    <w:rsid w:val="003A42B9"/>
    <w:rsid w:val="003A4ECA"/>
    <w:rsid w:val="003B25B7"/>
    <w:rsid w:val="003B345A"/>
    <w:rsid w:val="003B4B15"/>
    <w:rsid w:val="003B70C3"/>
    <w:rsid w:val="003B753B"/>
    <w:rsid w:val="003B7F81"/>
    <w:rsid w:val="003D3CBE"/>
    <w:rsid w:val="003D4D85"/>
    <w:rsid w:val="003D572B"/>
    <w:rsid w:val="003D7124"/>
    <w:rsid w:val="003E186B"/>
    <w:rsid w:val="003E1C00"/>
    <w:rsid w:val="003E5C02"/>
    <w:rsid w:val="003E5E96"/>
    <w:rsid w:val="003F0E3D"/>
    <w:rsid w:val="003F1922"/>
    <w:rsid w:val="00404E71"/>
    <w:rsid w:val="004062F2"/>
    <w:rsid w:val="0041646F"/>
    <w:rsid w:val="0042366A"/>
    <w:rsid w:val="0042455C"/>
    <w:rsid w:val="0043097F"/>
    <w:rsid w:val="00432F37"/>
    <w:rsid w:val="00433D0C"/>
    <w:rsid w:val="00436BA2"/>
    <w:rsid w:val="004376C8"/>
    <w:rsid w:val="00443A79"/>
    <w:rsid w:val="00443C6D"/>
    <w:rsid w:val="00447AED"/>
    <w:rsid w:val="00450155"/>
    <w:rsid w:val="004524A3"/>
    <w:rsid w:val="00453A98"/>
    <w:rsid w:val="00453B1A"/>
    <w:rsid w:val="00460242"/>
    <w:rsid w:val="00467005"/>
    <w:rsid w:val="00470430"/>
    <w:rsid w:val="00470539"/>
    <w:rsid w:val="00474777"/>
    <w:rsid w:val="004779DB"/>
    <w:rsid w:val="00480C27"/>
    <w:rsid w:val="00480E26"/>
    <w:rsid w:val="004856A4"/>
    <w:rsid w:val="004864F8"/>
    <w:rsid w:val="00487EC5"/>
    <w:rsid w:val="004941CD"/>
    <w:rsid w:val="004A537F"/>
    <w:rsid w:val="004A56FE"/>
    <w:rsid w:val="004B197A"/>
    <w:rsid w:val="004B675A"/>
    <w:rsid w:val="004C37A9"/>
    <w:rsid w:val="004C7014"/>
    <w:rsid w:val="004D13C8"/>
    <w:rsid w:val="004D7279"/>
    <w:rsid w:val="004E3601"/>
    <w:rsid w:val="004E5038"/>
    <w:rsid w:val="004F348C"/>
    <w:rsid w:val="004F7BC6"/>
    <w:rsid w:val="00504C28"/>
    <w:rsid w:val="005167B2"/>
    <w:rsid w:val="00523066"/>
    <w:rsid w:val="0052403E"/>
    <w:rsid w:val="005325E0"/>
    <w:rsid w:val="00542743"/>
    <w:rsid w:val="005453FC"/>
    <w:rsid w:val="00552A03"/>
    <w:rsid w:val="005541E7"/>
    <w:rsid w:val="005553F0"/>
    <w:rsid w:val="00556568"/>
    <w:rsid w:val="00565500"/>
    <w:rsid w:val="00565A95"/>
    <w:rsid w:val="005675F3"/>
    <w:rsid w:val="00571FC9"/>
    <w:rsid w:val="005741BF"/>
    <w:rsid w:val="00576BF8"/>
    <w:rsid w:val="005900F1"/>
    <w:rsid w:val="00592F63"/>
    <w:rsid w:val="005947E0"/>
    <w:rsid w:val="00596F7D"/>
    <w:rsid w:val="005A1A81"/>
    <w:rsid w:val="005A4D22"/>
    <w:rsid w:val="005B20FB"/>
    <w:rsid w:val="005B23D4"/>
    <w:rsid w:val="005B357A"/>
    <w:rsid w:val="005B4179"/>
    <w:rsid w:val="005C6940"/>
    <w:rsid w:val="005D1260"/>
    <w:rsid w:val="005D21FB"/>
    <w:rsid w:val="005D4F7C"/>
    <w:rsid w:val="005D63A9"/>
    <w:rsid w:val="005E5C68"/>
    <w:rsid w:val="005E5EB3"/>
    <w:rsid w:val="005F09E7"/>
    <w:rsid w:val="005F1304"/>
    <w:rsid w:val="005F48D2"/>
    <w:rsid w:val="005F69A1"/>
    <w:rsid w:val="00612DCB"/>
    <w:rsid w:val="00615C93"/>
    <w:rsid w:val="006179AF"/>
    <w:rsid w:val="00621384"/>
    <w:rsid w:val="00621536"/>
    <w:rsid w:val="006331D5"/>
    <w:rsid w:val="006342ED"/>
    <w:rsid w:val="006404B3"/>
    <w:rsid w:val="00641EDE"/>
    <w:rsid w:val="00647452"/>
    <w:rsid w:val="006479F4"/>
    <w:rsid w:val="00654819"/>
    <w:rsid w:val="00656414"/>
    <w:rsid w:val="0065777A"/>
    <w:rsid w:val="00660613"/>
    <w:rsid w:val="006630D9"/>
    <w:rsid w:val="00665203"/>
    <w:rsid w:val="00670AE7"/>
    <w:rsid w:val="00670D4C"/>
    <w:rsid w:val="00674478"/>
    <w:rsid w:val="00674E53"/>
    <w:rsid w:val="00681854"/>
    <w:rsid w:val="00683791"/>
    <w:rsid w:val="00693E16"/>
    <w:rsid w:val="006A0E48"/>
    <w:rsid w:val="006A1588"/>
    <w:rsid w:val="006A7760"/>
    <w:rsid w:val="006B499D"/>
    <w:rsid w:val="006B5A5F"/>
    <w:rsid w:val="006C10CF"/>
    <w:rsid w:val="006C518D"/>
    <w:rsid w:val="006C66D4"/>
    <w:rsid w:val="006C6EE7"/>
    <w:rsid w:val="006C7495"/>
    <w:rsid w:val="006D1F90"/>
    <w:rsid w:val="006E1FB3"/>
    <w:rsid w:val="006E555E"/>
    <w:rsid w:val="006E69B7"/>
    <w:rsid w:val="006E6FDB"/>
    <w:rsid w:val="006E7C62"/>
    <w:rsid w:val="006F0E03"/>
    <w:rsid w:val="006F18F7"/>
    <w:rsid w:val="006F4476"/>
    <w:rsid w:val="006F5216"/>
    <w:rsid w:val="007032F8"/>
    <w:rsid w:val="00703DA3"/>
    <w:rsid w:val="00706A4E"/>
    <w:rsid w:val="00707722"/>
    <w:rsid w:val="007100B9"/>
    <w:rsid w:val="00715107"/>
    <w:rsid w:val="00715EAA"/>
    <w:rsid w:val="00720E9D"/>
    <w:rsid w:val="00723A65"/>
    <w:rsid w:val="00731C20"/>
    <w:rsid w:val="00735CCA"/>
    <w:rsid w:val="00737869"/>
    <w:rsid w:val="00752A75"/>
    <w:rsid w:val="00756D3B"/>
    <w:rsid w:val="00757D27"/>
    <w:rsid w:val="00761B85"/>
    <w:rsid w:val="00761FD6"/>
    <w:rsid w:val="00764FAB"/>
    <w:rsid w:val="007770BC"/>
    <w:rsid w:val="00781B86"/>
    <w:rsid w:val="007853AB"/>
    <w:rsid w:val="00786952"/>
    <w:rsid w:val="007873E8"/>
    <w:rsid w:val="00791CCE"/>
    <w:rsid w:val="007A0DE4"/>
    <w:rsid w:val="007A5986"/>
    <w:rsid w:val="007B150C"/>
    <w:rsid w:val="007B4C94"/>
    <w:rsid w:val="007C017A"/>
    <w:rsid w:val="007C139A"/>
    <w:rsid w:val="007C1DD7"/>
    <w:rsid w:val="007C3D39"/>
    <w:rsid w:val="007D16E4"/>
    <w:rsid w:val="007D2812"/>
    <w:rsid w:val="007D489E"/>
    <w:rsid w:val="007D533F"/>
    <w:rsid w:val="007D6C77"/>
    <w:rsid w:val="007E09A5"/>
    <w:rsid w:val="007E1AEB"/>
    <w:rsid w:val="007E398D"/>
    <w:rsid w:val="007E7F32"/>
    <w:rsid w:val="007F00EA"/>
    <w:rsid w:val="007F015C"/>
    <w:rsid w:val="007F109E"/>
    <w:rsid w:val="007F14E4"/>
    <w:rsid w:val="00800BA6"/>
    <w:rsid w:val="008019B5"/>
    <w:rsid w:val="00802D75"/>
    <w:rsid w:val="00803F7A"/>
    <w:rsid w:val="00805E90"/>
    <w:rsid w:val="0080678D"/>
    <w:rsid w:val="008068EB"/>
    <w:rsid w:val="00807EEA"/>
    <w:rsid w:val="008159FA"/>
    <w:rsid w:val="00817460"/>
    <w:rsid w:val="0081748B"/>
    <w:rsid w:val="00820614"/>
    <w:rsid w:val="00827118"/>
    <w:rsid w:val="00827A59"/>
    <w:rsid w:val="00827F75"/>
    <w:rsid w:val="008305FD"/>
    <w:rsid w:val="00830F77"/>
    <w:rsid w:val="00831229"/>
    <w:rsid w:val="00831D27"/>
    <w:rsid w:val="008338AC"/>
    <w:rsid w:val="008371F8"/>
    <w:rsid w:val="008427BF"/>
    <w:rsid w:val="00843F09"/>
    <w:rsid w:val="0084426B"/>
    <w:rsid w:val="008460BD"/>
    <w:rsid w:val="00853026"/>
    <w:rsid w:val="00856040"/>
    <w:rsid w:val="00856D6B"/>
    <w:rsid w:val="00857D7F"/>
    <w:rsid w:val="0086132B"/>
    <w:rsid w:val="00862C79"/>
    <w:rsid w:val="00867C8A"/>
    <w:rsid w:val="00883BEB"/>
    <w:rsid w:val="0088587F"/>
    <w:rsid w:val="0089095B"/>
    <w:rsid w:val="008A0448"/>
    <w:rsid w:val="008A1B92"/>
    <w:rsid w:val="008A44C9"/>
    <w:rsid w:val="008A567B"/>
    <w:rsid w:val="008B2E19"/>
    <w:rsid w:val="008D0398"/>
    <w:rsid w:val="008D50E1"/>
    <w:rsid w:val="008D6C95"/>
    <w:rsid w:val="008E4AC0"/>
    <w:rsid w:val="008E563E"/>
    <w:rsid w:val="008E7C25"/>
    <w:rsid w:val="008F24DB"/>
    <w:rsid w:val="008F4C6F"/>
    <w:rsid w:val="00900780"/>
    <w:rsid w:val="0091156B"/>
    <w:rsid w:val="009153C4"/>
    <w:rsid w:val="009159C3"/>
    <w:rsid w:val="0091735A"/>
    <w:rsid w:val="00921398"/>
    <w:rsid w:val="00923747"/>
    <w:rsid w:val="009307CF"/>
    <w:rsid w:val="00934C18"/>
    <w:rsid w:val="009351C0"/>
    <w:rsid w:val="00935C17"/>
    <w:rsid w:val="00937356"/>
    <w:rsid w:val="00940A83"/>
    <w:rsid w:val="009414F4"/>
    <w:rsid w:val="00941B28"/>
    <w:rsid w:val="00942E0E"/>
    <w:rsid w:val="0095314B"/>
    <w:rsid w:val="009548A5"/>
    <w:rsid w:val="009574F5"/>
    <w:rsid w:val="00962383"/>
    <w:rsid w:val="00962F49"/>
    <w:rsid w:val="00963AA7"/>
    <w:rsid w:val="00965BEA"/>
    <w:rsid w:val="0097243F"/>
    <w:rsid w:val="00972994"/>
    <w:rsid w:val="00972D99"/>
    <w:rsid w:val="00975FA2"/>
    <w:rsid w:val="00980301"/>
    <w:rsid w:val="009847FF"/>
    <w:rsid w:val="009904A7"/>
    <w:rsid w:val="00993A3B"/>
    <w:rsid w:val="00997CBF"/>
    <w:rsid w:val="009A0652"/>
    <w:rsid w:val="009A7F67"/>
    <w:rsid w:val="009B21CE"/>
    <w:rsid w:val="009B32E7"/>
    <w:rsid w:val="009B4609"/>
    <w:rsid w:val="009B5B1F"/>
    <w:rsid w:val="009C2FFD"/>
    <w:rsid w:val="009D03A2"/>
    <w:rsid w:val="009D203F"/>
    <w:rsid w:val="009D6EA0"/>
    <w:rsid w:val="009E143E"/>
    <w:rsid w:val="009E2576"/>
    <w:rsid w:val="009E4B5C"/>
    <w:rsid w:val="009F1370"/>
    <w:rsid w:val="009F265B"/>
    <w:rsid w:val="009F28A9"/>
    <w:rsid w:val="00A1042C"/>
    <w:rsid w:val="00A1060C"/>
    <w:rsid w:val="00A13A79"/>
    <w:rsid w:val="00A15397"/>
    <w:rsid w:val="00A268E0"/>
    <w:rsid w:val="00A27044"/>
    <w:rsid w:val="00A278F8"/>
    <w:rsid w:val="00A30298"/>
    <w:rsid w:val="00A3095B"/>
    <w:rsid w:val="00A31A46"/>
    <w:rsid w:val="00A334FD"/>
    <w:rsid w:val="00A33CFA"/>
    <w:rsid w:val="00A371DC"/>
    <w:rsid w:val="00A42D1B"/>
    <w:rsid w:val="00A52814"/>
    <w:rsid w:val="00A554CF"/>
    <w:rsid w:val="00A5680F"/>
    <w:rsid w:val="00A623E8"/>
    <w:rsid w:val="00A66335"/>
    <w:rsid w:val="00A7432B"/>
    <w:rsid w:val="00A92185"/>
    <w:rsid w:val="00A92533"/>
    <w:rsid w:val="00A93464"/>
    <w:rsid w:val="00A96FD6"/>
    <w:rsid w:val="00AA10E2"/>
    <w:rsid w:val="00AA200B"/>
    <w:rsid w:val="00AA286F"/>
    <w:rsid w:val="00AA33F9"/>
    <w:rsid w:val="00AB4B32"/>
    <w:rsid w:val="00AB4FEA"/>
    <w:rsid w:val="00AB65D9"/>
    <w:rsid w:val="00AB74E1"/>
    <w:rsid w:val="00AC1D69"/>
    <w:rsid w:val="00AC23A4"/>
    <w:rsid w:val="00AE3E57"/>
    <w:rsid w:val="00AF053F"/>
    <w:rsid w:val="00AF133A"/>
    <w:rsid w:val="00AF1659"/>
    <w:rsid w:val="00AF4D48"/>
    <w:rsid w:val="00AF602F"/>
    <w:rsid w:val="00B001BC"/>
    <w:rsid w:val="00B02CC7"/>
    <w:rsid w:val="00B16AB9"/>
    <w:rsid w:val="00B2244A"/>
    <w:rsid w:val="00B24DD9"/>
    <w:rsid w:val="00B25615"/>
    <w:rsid w:val="00B409E0"/>
    <w:rsid w:val="00B41744"/>
    <w:rsid w:val="00B417E5"/>
    <w:rsid w:val="00B42A59"/>
    <w:rsid w:val="00B452AA"/>
    <w:rsid w:val="00B45D5F"/>
    <w:rsid w:val="00B47555"/>
    <w:rsid w:val="00B50C2B"/>
    <w:rsid w:val="00B570AD"/>
    <w:rsid w:val="00B60789"/>
    <w:rsid w:val="00B61390"/>
    <w:rsid w:val="00B67C50"/>
    <w:rsid w:val="00B738F0"/>
    <w:rsid w:val="00B7559C"/>
    <w:rsid w:val="00B75EBF"/>
    <w:rsid w:val="00B837C1"/>
    <w:rsid w:val="00B86039"/>
    <w:rsid w:val="00B91405"/>
    <w:rsid w:val="00B973F5"/>
    <w:rsid w:val="00BA6482"/>
    <w:rsid w:val="00BA7359"/>
    <w:rsid w:val="00BB0F6C"/>
    <w:rsid w:val="00BB216A"/>
    <w:rsid w:val="00BB2D12"/>
    <w:rsid w:val="00BB3F65"/>
    <w:rsid w:val="00BB44C2"/>
    <w:rsid w:val="00BB4713"/>
    <w:rsid w:val="00BB599E"/>
    <w:rsid w:val="00BB6320"/>
    <w:rsid w:val="00BC4F10"/>
    <w:rsid w:val="00BC6D30"/>
    <w:rsid w:val="00BD28EC"/>
    <w:rsid w:val="00BD6121"/>
    <w:rsid w:val="00BE7449"/>
    <w:rsid w:val="00BF08CB"/>
    <w:rsid w:val="00BF5925"/>
    <w:rsid w:val="00BF6837"/>
    <w:rsid w:val="00BF7E95"/>
    <w:rsid w:val="00C044DA"/>
    <w:rsid w:val="00C12FDB"/>
    <w:rsid w:val="00C14977"/>
    <w:rsid w:val="00C16656"/>
    <w:rsid w:val="00C1677E"/>
    <w:rsid w:val="00C200B6"/>
    <w:rsid w:val="00C2469A"/>
    <w:rsid w:val="00C303B2"/>
    <w:rsid w:val="00C3212B"/>
    <w:rsid w:val="00C42E19"/>
    <w:rsid w:val="00C44A7F"/>
    <w:rsid w:val="00C467C8"/>
    <w:rsid w:val="00C54A23"/>
    <w:rsid w:val="00C54C79"/>
    <w:rsid w:val="00C55A5D"/>
    <w:rsid w:val="00C76911"/>
    <w:rsid w:val="00C76A05"/>
    <w:rsid w:val="00C77ADB"/>
    <w:rsid w:val="00C85432"/>
    <w:rsid w:val="00C85E3A"/>
    <w:rsid w:val="00C8729B"/>
    <w:rsid w:val="00C92AC2"/>
    <w:rsid w:val="00C94580"/>
    <w:rsid w:val="00C94957"/>
    <w:rsid w:val="00C96358"/>
    <w:rsid w:val="00C970CC"/>
    <w:rsid w:val="00CA3AE3"/>
    <w:rsid w:val="00CA3C17"/>
    <w:rsid w:val="00CA4E89"/>
    <w:rsid w:val="00CA74AC"/>
    <w:rsid w:val="00CB2CA7"/>
    <w:rsid w:val="00CB3644"/>
    <w:rsid w:val="00CB4EEE"/>
    <w:rsid w:val="00CB6F96"/>
    <w:rsid w:val="00CC1B11"/>
    <w:rsid w:val="00CD22A0"/>
    <w:rsid w:val="00CE148B"/>
    <w:rsid w:val="00CE203C"/>
    <w:rsid w:val="00CF0896"/>
    <w:rsid w:val="00CF0C2E"/>
    <w:rsid w:val="00CF66E3"/>
    <w:rsid w:val="00CF7850"/>
    <w:rsid w:val="00D00844"/>
    <w:rsid w:val="00D00CFD"/>
    <w:rsid w:val="00D02234"/>
    <w:rsid w:val="00D025DF"/>
    <w:rsid w:val="00D02E5A"/>
    <w:rsid w:val="00D03132"/>
    <w:rsid w:val="00D1320A"/>
    <w:rsid w:val="00D14DCF"/>
    <w:rsid w:val="00D17CC2"/>
    <w:rsid w:val="00D23DF3"/>
    <w:rsid w:val="00D25170"/>
    <w:rsid w:val="00D25BC0"/>
    <w:rsid w:val="00D312EE"/>
    <w:rsid w:val="00D31F9D"/>
    <w:rsid w:val="00D35C66"/>
    <w:rsid w:val="00D37D56"/>
    <w:rsid w:val="00D41A4B"/>
    <w:rsid w:val="00D46602"/>
    <w:rsid w:val="00D47948"/>
    <w:rsid w:val="00D560D5"/>
    <w:rsid w:val="00D5654C"/>
    <w:rsid w:val="00D571F6"/>
    <w:rsid w:val="00D610E5"/>
    <w:rsid w:val="00D6230F"/>
    <w:rsid w:val="00D6678B"/>
    <w:rsid w:val="00D91CA3"/>
    <w:rsid w:val="00D93592"/>
    <w:rsid w:val="00D94C4D"/>
    <w:rsid w:val="00D95972"/>
    <w:rsid w:val="00DA469A"/>
    <w:rsid w:val="00DA50BA"/>
    <w:rsid w:val="00DB1A86"/>
    <w:rsid w:val="00DB21CF"/>
    <w:rsid w:val="00DB2CFB"/>
    <w:rsid w:val="00DB3D4D"/>
    <w:rsid w:val="00DB6250"/>
    <w:rsid w:val="00DB6D71"/>
    <w:rsid w:val="00DC04B1"/>
    <w:rsid w:val="00DC0EDF"/>
    <w:rsid w:val="00DC5A4A"/>
    <w:rsid w:val="00DD5C36"/>
    <w:rsid w:val="00DD7AD0"/>
    <w:rsid w:val="00DE076A"/>
    <w:rsid w:val="00DE53D3"/>
    <w:rsid w:val="00DF25DA"/>
    <w:rsid w:val="00DF3587"/>
    <w:rsid w:val="00DF7C89"/>
    <w:rsid w:val="00E009C9"/>
    <w:rsid w:val="00E032AF"/>
    <w:rsid w:val="00E04BE6"/>
    <w:rsid w:val="00E115AE"/>
    <w:rsid w:val="00E169D6"/>
    <w:rsid w:val="00E21CC5"/>
    <w:rsid w:val="00E23D80"/>
    <w:rsid w:val="00E24029"/>
    <w:rsid w:val="00E24795"/>
    <w:rsid w:val="00E25EBA"/>
    <w:rsid w:val="00E3106B"/>
    <w:rsid w:val="00E402E5"/>
    <w:rsid w:val="00E417C8"/>
    <w:rsid w:val="00E4219B"/>
    <w:rsid w:val="00E4258D"/>
    <w:rsid w:val="00E4737C"/>
    <w:rsid w:val="00E529A9"/>
    <w:rsid w:val="00E52EC3"/>
    <w:rsid w:val="00E52EDA"/>
    <w:rsid w:val="00E60242"/>
    <w:rsid w:val="00E67322"/>
    <w:rsid w:val="00E7074D"/>
    <w:rsid w:val="00E73AAC"/>
    <w:rsid w:val="00E82BA3"/>
    <w:rsid w:val="00E83760"/>
    <w:rsid w:val="00E839D0"/>
    <w:rsid w:val="00E872C7"/>
    <w:rsid w:val="00E872F7"/>
    <w:rsid w:val="00E91235"/>
    <w:rsid w:val="00EA2E4F"/>
    <w:rsid w:val="00EA7D37"/>
    <w:rsid w:val="00EA7E9F"/>
    <w:rsid w:val="00EC3507"/>
    <w:rsid w:val="00EC35ED"/>
    <w:rsid w:val="00ED1C51"/>
    <w:rsid w:val="00ED1F73"/>
    <w:rsid w:val="00ED40D9"/>
    <w:rsid w:val="00EE1CB9"/>
    <w:rsid w:val="00EE72A7"/>
    <w:rsid w:val="00EF0819"/>
    <w:rsid w:val="00EF5617"/>
    <w:rsid w:val="00EF670A"/>
    <w:rsid w:val="00F00435"/>
    <w:rsid w:val="00F013C7"/>
    <w:rsid w:val="00F0155A"/>
    <w:rsid w:val="00F144F2"/>
    <w:rsid w:val="00F148E7"/>
    <w:rsid w:val="00F214A2"/>
    <w:rsid w:val="00F21661"/>
    <w:rsid w:val="00F32DEB"/>
    <w:rsid w:val="00F33944"/>
    <w:rsid w:val="00F37493"/>
    <w:rsid w:val="00F4224E"/>
    <w:rsid w:val="00F447C2"/>
    <w:rsid w:val="00F47208"/>
    <w:rsid w:val="00F55365"/>
    <w:rsid w:val="00F5687C"/>
    <w:rsid w:val="00F656BB"/>
    <w:rsid w:val="00F679E8"/>
    <w:rsid w:val="00F708BE"/>
    <w:rsid w:val="00F73E25"/>
    <w:rsid w:val="00F75140"/>
    <w:rsid w:val="00F75CAD"/>
    <w:rsid w:val="00F75F25"/>
    <w:rsid w:val="00F81945"/>
    <w:rsid w:val="00F822E4"/>
    <w:rsid w:val="00F843F5"/>
    <w:rsid w:val="00F90843"/>
    <w:rsid w:val="00F93EC8"/>
    <w:rsid w:val="00F97727"/>
    <w:rsid w:val="00FA7960"/>
    <w:rsid w:val="00FB0385"/>
    <w:rsid w:val="00FB35B0"/>
    <w:rsid w:val="00FB5892"/>
    <w:rsid w:val="00FB5E8A"/>
    <w:rsid w:val="00FB6FF9"/>
    <w:rsid w:val="00FB7011"/>
    <w:rsid w:val="00FC2D70"/>
    <w:rsid w:val="00FC342B"/>
    <w:rsid w:val="00FC7EAA"/>
    <w:rsid w:val="00FD0F87"/>
    <w:rsid w:val="00FD5EC6"/>
    <w:rsid w:val="00FD615D"/>
    <w:rsid w:val="00FE0D4C"/>
    <w:rsid w:val="00FE0EDB"/>
    <w:rsid w:val="00FE39F4"/>
    <w:rsid w:val="00FE7D2F"/>
    <w:rsid w:val="00FF1E5B"/>
    <w:rsid w:val="00FF445F"/>
    <w:rsid w:val="00FF4E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8F29B"/>
  <w14:defaultImageDpi w14:val="32767"/>
  <w15:chartTrackingRefBased/>
  <w15:docId w15:val="{E810A5C1-0A2D-417A-8366-B626258E4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kern w:val="2"/>
        <w:sz w:val="28"/>
        <w:szCs w:val="28"/>
        <w:lang w:val="ru-RU"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ED1F73"/>
    <w:rPr>
      <w:rFonts w:ascii="Times New Roman" w:hAnsi="Times New Roman"/>
    </w:rPr>
  </w:style>
  <w:style w:type="paragraph" w:styleId="1">
    <w:name w:val="heading 1"/>
    <w:basedOn w:val="a3"/>
    <w:next w:val="a3"/>
    <w:link w:val="10"/>
    <w:uiPriority w:val="9"/>
    <w:qFormat/>
    <w:rsid w:val="00B738F0"/>
    <w:pPr>
      <w:keepNext/>
      <w:keepLines/>
      <w:numPr>
        <w:numId w:val="16"/>
      </w:numPr>
      <w:spacing w:before="280" w:after="280"/>
      <w:ind w:firstLine="0"/>
      <w:contextualSpacing/>
      <w:jc w:val="center"/>
      <w:outlineLvl w:val="0"/>
    </w:pPr>
    <w:rPr>
      <w:rFonts w:eastAsiaTheme="majorEastAsia" w:cstheme="majorBidi"/>
      <w:b/>
      <w:caps/>
      <w:szCs w:val="40"/>
    </w:rPr>
  </w:style>
  <w:style w:type="paragraph" w:styleId="2">
    <w:name w:val="heading 2"/>
    <w:basedOn w:val="a3"/>
    <w:next w:val="a3"/>
    <w:link w:val="20"/>
    <w:uiPriority w:val="9"/>
    <w:unhideWhenUsed/>
    <w:qFormat/>
    <w:rsid w:val="008F24DB"/>
    <w:pPr>
      <w:keepNext/>
      <w:keepLines/>
      <w:numPr>
        <w:ilvl w:val="1"/>
        <w:numId w:val="16"/>
      </w:numPr>
      <w:spacing w:before="280" w:after="280"/>
      <w:contextualSpacing/>
      <w:outlineLvl w:val="1"/>
    </w:pPr>
    <w:rPr>
      <w:rFonts w:eastAsiaTheme="majorEastAsia" w:cstheme="majorBidi"/>
      <w:b/>
      <w:bCs/>
      <w:szCs w:val="32"/>
    </w:rPr>
  </w:style>
  <w:style w:type="paragraph" w:styleId="3">
    <w:name w:val="heading 3"/>
    <w:basedOn w:val="a3"/>
    <w:next w:val="a3"/>
    <w:link w:val="30"/>
    <w:uiPriority w:val="9"/>
    <w:semiHidden/>
    <w:unhideWhenUsed/>
    <w:qFormat/>
    <w:rsid w:val="009D6EA0"/>
    <w:pPr>
      <w:keepNext/>
      <w:keepLines/>
      <w:numPr>
        <w:ilvl w:val="2"/>
        <w:numId w:val="16"/>
      </w:numPr>
      <w:spacing w:before="280" w:after="280"/>
      <w:contextualSpacing/>
      <w:outlineLvl w:val="2"/>
    </w:pPr>
    <w:rPr>
      <w:rFonts w:eastAsiaTheme="majorEastAsia" w:cstheme="majorBidi"/>
      <w:b/>
    </w:rPr>
  </w:style>
  <w:style w:type="paragraph" w:styleId="4">
    <w:name w:val="heading 4"/>
    <w:basedOn w:val="a3"/>
    <w:next w:val="a3"/>
    <w:link w:val="40"/>
    <w:uiPriority w:val="9"/>
    <w:semiHidden/>
    <w:unhideWhenUsed/>
    <w:qFormat/>
    <w:rsid w:val="008338AC"/>
    <w:pPr>
      <w:keepNext/>
      <w:keepLines/>
      <w:spacing w:before="80" w:after="40"/>
      <w:outlineLvl w:val="3"/>
    </w:pPr>
    <w:rPr>
      <w:rFonts w:eastAsiaTheme="majorEastAsia" w:cstheme="majorBidi"/>
      <w:i/>
      <w:iCs/>
      <w:color w:val="0F4761" w:themeColor="accent1" w:themeShade="BF"/>
    </w:rPr>
  </w:style>
  <w:style w:type="paragraph" w:styleId="5">
    <w:name w:val="heading 5"/>
    <w:basedOn w:val="a3"/>
    <w:next w:val="a3"/>
    <w:link w:val="50"/>
    <w:uiPriority w:val="9"/>
    <w:semiHidden/>
    <w:unhideWhenUsed/>
    <w:qFormat/>
    <w:rsid w:val="008338AC"/>
    <w:pPr>
      <w:keepNext/>
      <w:keepLines/>
      <w:spacing w:before="80" w:after="40"/>
      <w:outlineLvl w:val="4"/>
    </w:pPr>
    <w:rPr>
      <w:rFonts w:eastAsiaTheme="majorEastAsia" w:cstheme="majorBidi"/>
      <w:color w:val="0F4761" w:themeColor="accent1" w:themeShade="BF"/>
    </w:rPr>
  </w:style>
  <w:style w:type="paragraph" w:styleId="6">
    <w:name w:val="heading 6"/>
    <w:basedOn w:val="a3"/>
    <w:next w:val="a3"/>
    <w:link w:val="60"/>
    <w:uiPriority w:val="9"/>
    <w:semiHidden/>
    <w:unhideWhenUsed/>
    <w:qFormat/>
    <w:rsid w:val="008338AC"/>
    <w:pPr>
      <w:keepNext/>
      <w:keepLines/>
      <w:spacing w:before="40"/>
      <w:outlineLvl w:val="5"/>
    </w:pPr>
    <w:rPr>
      <w:rFonts w:eastAsiaTheme="majorEastAsia" w:cstheme="majorBidi"/>
      <w:i/>
      <w:iCs/>
      <w:color w:val="595959" w:themeColor="text1" w:themeTint="A6"/>
    </w:rPr>
  </w:style>
  <w:style w:type="paragraph" w:styleId="7">
    <w:name w:val="heading 7"/>
    <w:basedOn w:val="a3"/>
    <w:next w:val="a3"/>
    <w:link w:val="70"/>
    <w:uiPriority w:val="9"/>
    <w:semiHidden/>
    <w:unhideWhenUsed/>
    <w:qFormat/>
    <w:rsid w:val="008338AC"/>
    <w:pPr>
      <w:keepNext/>
      <w:keepLines/>
      <w:spacing w:before="40"/>
      <w:outlineLvl w:val="6"/>
    </w:pPr>
    <w:rPr>
      <w:rFonts w:eastAsiaTheme="majorEastAsia" w:cstheme="majorBidi"/>
      <w:color w:val="595959" w:themeColor="text1" w:themeTint="A6"/>
    </w:rPr>
  </w:style>
  <w:style w:type="paragraph" w:styleId="8">
    <w:name w:val="heading 8"/>
    <w:basedOn w:val="a3"/>
    <w:next w:val="a3"/>
    <w:link w:val="80"/>
    <w:uiPriority w:val="9"/>
    <w:semiHidden/>
    <w:unhideWhenUsed/>
    <w:qFormat/>
    <w:rsid w:val="008338AC"/>
    <w:pPr>
      <w:keepNext/>
      <w:keepLines/>
      <w:outlineLvl w:val="7"/>
    </w:pPr>
    <w:rPr>
      <w:rFonts w:eastAsiaTheme="majorEastAsia" w:cstheme="majorBidi"/>
      <w:i/>
      <w:iCs/>
      <w:color w:val="272727" w:themeColor="text1" w:themeTint="D8"/>
    </w:rPr>
  </w:style>
  <w:style w:type="paragraph" w:styleId="9">
    <w:name w:val="heading 9"/>
    <w:basedOn w:val="a3"/>
    <w:next w:val="a3"/>
    <w:link w:val="90"/>
    <w:uiPriority w:val="9"/>
    <w:semiHidden/>
    <w:unhideWhenUsed/>
    <w:qFormat/>
    <w:rsid w:val="008338AC"/>
    <w:pPr>
      <w:keepNext/>
      <w:keepLines/>
      <w:outlineLvl w:val="8"/>
    </w:pPr>
    <w:rPr>
      <w:rFonts w:eastAsiaTheme="majorEastAsia" w:cstheme="majorBidi"/>
      <w:color w:val="272727" w:themeColor="text1" w:themeTint="D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B738F0"/>
    <w:rPr>
      <w:rFonts w:ascii="Times New Roman" w:eastAsiaTheme="majorEastAsia" w:hAnsi="Times New Roman" w:cstheme="majorBidi"/>
      <w:b/>
      <w:caps/>
      <w:szCs w:val="40"/>
    </w:rPr>
  </w:style>
  <w:style w:type="character" w:customStyle="1" w:styleId="20">
    <w:name w:val="Заголовок 2 Знак"/>
    <w:basedOn w:val="a4"/>
    <w:link w:val="2"/>
    <w:uiPriority w:val="9"/>
    <w:rsid w:val="008F24DB"/>
    <w:rPr>
      <w:rFonts w:ascii="Times New Roman" w:eastAsiaTheme="majorEastAsia" w:hAnsi="Times New Roman" w:cstheme="majorBidi"/>
      <w:b/>
      <w:bCs/>
      <w:szCs w:val="32"/>
    </w:rPr>
  </w:style>
  <w:style w:type="character" w:customStyle="1" w:styleId="30">
    <w:name w:val="Заголовок 3 Знак"/>
    <w:basedOn w:val="a4"/>
    <w:link w:val="3"/>
    <w:uiPriority w:val="9"/>
    <w:semiHidden/>
    <w:rsid w:val="009D6EA0"/>
    <w:rPr>
      <w:rFonts w:ascii="Times New Roman" w:eastAsiaTheme="majorEastAsia" w:hAnsi="Times New Roman" w:cstheme="majorBidi"/>
      <w:b/>
    </w:rPr>
  </w:style>
  <w:style w:type="character" w:customStyle="1" w:styleId="40">
    <w:name w:val="Заголовок 4 Знак"/>
    <w:basedOn w:val="a4"/>
    <w:link w:val="4"/>
    <w:uiPriority w:val="9"/>
    <w:semiHidden/>
    <w:rsid w:val="008338AC"/>
    <w:rPr>
      <w:rFonts w:eastAsiaTheme="majorEastAsia" w:cstheme="majorBidi"/>
      <w:i/>
      <w:iCs/>
      <w:color w:val="0F4761" w:themeColor="accent1" w:themeShade="BF"/>
    </w:rPr>
  </w:style>
  <w:style w:type="character" w:customStyle="1" w:styleId="50">
    <w:name w:val="Заголовок 5 Знак"/>
    <w:basedOn w:val="a4"/>
    <w:link w:val="5"/>
    <w:uiPriority w:val="9"/>
    <w:semiHidden/>
    <w:rsid w:val="008338AC"/>
    <w:rPr>
      <w:rFonts w:eastAsiaTheme="majorEastAsia" w:cstheme="majorBidi"/>
      <w:color w:val="0F4761" w:themeColor="accent1" w:themeShade="BF"/>
    </w:rPr>
  </w:style>
  <w:style w:type="character" w:customStyle="1" w:styleId="60">
    <w:name w:val="Заголовок 6 Знак"/>
    <w:basedOn w:val="a4"/>
    <w:link w:val="6"/>
    <w:uiPriority w:val="9"/>
    <w:semiHidden/>
    <w:rsid w:val="008338AC"/>
    <w:rPr>
      <w:rFonts w:eastAsiaTheme="majorEastAsia" w:cstheme="majorBidi"/>
      <w:i/>
      <w:iCs/>
      <w:color w:val="595959" w:themeColor="text1" w:themeTint="A6"/>
    </w:rPr>
  </w:style>
  <w:style w:type="character" w:customStyle="1" w:styleId="70">
    <w:name w:val="Заголовок 7 Знак"/>
    <w:basedOn w:val="a4"/>
    <w:link w:val="7"/>
    <w:uiPriority w:val="9"/>
    <w:semiHidden/>
    <w:rsid w:val="008338AC"/>
    <w:rPr>
      <w:rFonts w:eastAsiaTheme="majorEastAsia" w:cstheme="majorBidi"/>
      <w:color w:val="595959" w:themeColor="text1" w:themeTint="A6"/>
    </w:rPr>
  </w:style>
  <w:style w:type="character" w:customStyle="1" w:styleId="80">
    <w:name w:val="Заголовок 8 Знак"/>
    <w:basedOn w:val="a4"/>
    <w:link w:val="8"/>
    <w:uiPriority w:val="9"/>
    <w:semiHidden/>
    <w:rsid w:val="008338AC"/>
    <w:rPr>
      <w:rFonts w:eastAsiaTheme="majorEastAsia" w:cstheme="majorBidi"/>
      <w:i/>
      <w:iCs/>
      <w:color w:val="272727" w:themeColor="text1" w:themeTint="D8"/>
    </w:rPr>
  </w:style>
  <w:style w:type="character" w:customStyle="1" w:styleId="90">
    <w:name w:val="Заголовок 9 Знак"/>
    <w:basedOn w:val="a4"/>
    <w:link w:val="9"/>
    <w:uiPriority w:val="9"/>
    <w:semiHidden/>
    <w:rsid w:val="008338AC"/>
    <w:rPr>
      <w:rFonts w:eastAsiaTheme="majorEastAsia" w:cstheme="majorBidi"/>
      <w:color w:val="272727" w:themeColor="text1" w:themeTint="D8"/>
    </w:rPr>
  </w:style>
  <w:style w:type="paragraph" w:styleId="a7">
    <w:name w:val="Title"/>
    <w:basedOn w:val="a3"/>
    <w:next w:val="a3"/>
    <w:link w:val="a8"/>
    <w:uiPriority w:val="10"/>
    <w:qFormat/>
    <w:rsid w:val="006F4476"/>
    <w:pPr>
      <w:spacing w:after="280"/>
      <w:contextualSpacing/>
      <w:jc w:val="center"/>
    </w:pPr>
    <w:rPr>
      <w:rFonts w:eastAsiaTheme="majorEastAsia" w:cstheme="majorBidi"/>
      <w:b/>
      <w:spacing w:val="-10"/>
      <w:kern w:val="28"/>
      <w:szCs w:val="56"/>
    </w:rPr>
  </w:style>
  <w:style w:type="character" w:customStyle="1" w:styleId="a8">
    <w:name w:val="Заголовок Знак"/>
    <w:basedOn w:val="a4"/>
    <w:link w:val="a7"/>
    <w:uiPriority w:val="10"/>
    <w:rsid w:val="006F4476"/>
    <w:rPr>
      <w:rFonts w:ascii="Times New Roman" w:eastAsiaTheme="majorEastAsia" w:hAnsi="Times New Roman" w:cstheme="majorBidi"/>
      <w:b/>
      <w:spacing w:val="-10"/>
      <w:kern w:val="28"/>
      <w:szCs w:val="56"/>
    </w:rPr>
  </w:style>
  <w:style w:type="paragraph" w:styleId="a9">
    <w:name w:val="Subtitle"/>
    <w:basedOn w:val="a3"/>
    <w:next w:val="a3"/>
    <w:link w:val="aa"/>
    <w:uiPriority w:val="11"/>
    <w:rsid w:val="008338AC"/>
    <w:pPr>
      <w:numPr>
        <w:ilvl w:val="1"/>
      </w:numPr>
      <w:spacing w:after="160"/>
    </w:pPr>
    <w:rPr>
      <w:rFonts w:eastAsiaTheme="majorEastAsia" w:cstheme="majorBidi"/>
      <w:color w:val="595959" w:themeColor="text1" w:themeTint="A6"/>
      <w:spacing w:val="15"/>
    </w:rPr>
  </w:style>
  <w:style w:type="character" w:customStyle="1" w:styleId="aa">
    <w:name w:val="Подзаголовок Знак"/>
    <w:basedOn w:val="a4"/>
    <w:link w:val="a9"/>
    <w:uiPriority w:val="11"/>
    <w:rsid w:val="008338AC"/>
    <w:rPr>
      <w:rFonts w:eastAsiaTheme="majorEastAsia" w:cstheme="majorBidi"/>
      <w:color w:val="595959" w:themeColor="text1" w:themeTint="A6"/>
      <w:spacing w:val="15"/>
    </w:rPr>
  </w:style>
  <w:style w:type="paragraph" w:styleId="21">
    <w:name w:val="Quote"/>
    <w:basedOn w:val="a3"/>
    <w:next w:val="a3"/>
    <w:link w:val="22"/>
    <w:uiPriority w:val="29"/>
    <w:rsid w:val="008338AC"/>
    <w:pPr>
      <w:spacing w:before="160" w:after="160"/>
      <w:jc w:val="center"/>
    </w:pPr>
    <w:rPr>
      <w:i/>
      <w:iCs/>
      <w:color w:val="404040" w:themeColor="text1" w:themeTint="BF"/>
    </w:rPr>
  </w:style>
  <w:style w:type="character" w:customStyle="1" w:styleId="22">
    <w:name w:val="Цитата 2 Знак"/>
    <w:basedOn w:val="a4"/>
    <w:link w:val="21"/>
    <w:uiPriority w:val="29"/>
    <w:rsid w:val="008338AC"/>
    <w:rPr>
      <w:i/>
      <w:iCs/>
      <w:color w:val="404040" w:themeColor="text1" w:themeTint="BF"/>
    </w:rPr>
  </w:style>
  <w:style w:type="paragraph" w:styleId="a1">
    <w:name w:val="List Paragraph"/>
    <w:basedOn w:val="a3"/>
    <w:uiPriority w:val="34"/>
    <w:qFormat/>
    <w:rsid w:val="003E5C02"/>
    <w:pPr>
      <w:numPr>
        <w:numId w:val="3"/>
      </w:numPr>
      <w:ind w:left="935"/>
      <w:contextualSpacing/>
    </w:pPr>
  </w:style>
  <w:style w:type="character" w:styleId="ab">
    <w:name w:val="Intense Emphasis"/>
    <w:basedOn w:val="a4"/>
    <w:uiPriority w:val="21"/>
    <w:rsid w:val="008338AC"/>
    <w:rPr>
      <w:i/>
      <w:iCs/>
      <w:color w:val="0F4761" w:themeColor="accent1" w:themeShade="BF"/>
    </w:rPr>
  </w:style>
  <w:style w:type="paragraph" w:styleId="ac">
    <w:name w:val="Intense Quote"/>
    <w:basedOn w:val="a3"/>
    <w:next w:val="a3"/>
    <w:link w:val="ad"/>
    <w:uiPriority w:val="30"/>
    <w:rsid w:val="008338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Выделенная цитата Знак"/>
    <w:basedOn w:val="a4"/>
    <w:link w:val="ac"/>
    <w:uiPriority w:val="30"/>
    <w:rsid w:val="008338AC"/>
    <w:rPr>
      <w:i/>
      <w:iCs/>
      <w:color w:val="0F4761" w:themeColor="accent1" w:themeShade="BF"/>
    </w:rPr>
  </w:style>
  <w:style w:type="character" w:styleId="ae">
    <w:name w:val="Intense Reference"/>
    <w:basedOn w:val="a4"/>
    <w:uiPriority w:val="32"/>
    <w:rsid w:val="008338AC"/>
    <w:rPr>
      <w:b/>
      <w:bCs/>
      <w:smallCaps/>
      <w:color w:val="0F4761" w:themeColor="accent1" w:themeShade="BF"/>
      <w:spacing w:val="5"/>
    </w:rPr>
  </w:style>
  <w:style w:type="paragraph" w:styleId="af">
    <w:name w:val="No Spacing"/>
    <w:uiPriority w:val="1"/>
    <w:rsid w:val="00244E33"/>
    <w:rPr>
      <w:rFonts w:ascii="Times New Roman" w:hAnsi="Times New Roman"/>
    </w:rPr>
  </w:style>
  <w:style w:type="paragraph" w:styleId="af0">
    <w:name w:val="caption"/>
    <w:basedOn w:val="a3"/>
    <w:next w:val="a3"/>
    <w:uiPriority w:val="35"/>
    <w:unhideWhenUsed/>
    <w:qFormat/>
    <w:rsid w:val="00175997"/>
    <w:pPr>
      <w:spacing w:after="280"/>
      <w:contextualSpacing/>
      <w:jc w:val="center"/>
    </w:pPr>
    <w:rPr>
      <w:iCs/>
      <w:szCs w:val="18"/>
    </w:rPr>
  </w:style>
  <w:style w:type="table" w:styleId="af1">
    <w:name w:val="Table Grid"/>
    <w:basedOn w:val="a5"/>
    <w:uiPriority w:val="39"/>
    <w:rsid w:val="00BD2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line number"/>
    <w:basedOn w:val="a4"/>
    <w:uiPriority w:val="99"/>
    <w:semiHidden/>
    <w:unhideWhenUsed/>
    <w:rsid w:val="00552A03"/>
  </w:style>
  <w:style w:type="paragraph" w:styleId="af3">
    <w:name w:val="header"/>
    <w:basedOn w:val="a3"/>
    <w:link w:val="af4"/>
    <w:uiPriority w:val="99"/>
    <w:unhideWhenUsed/>
    <w:rsid w:val="00552A03"/>
    <w:pPr>
      <w:tabs>
        <w:tab w:val="center" w:pos="4677"/>
        <w:tab w:val="right" w:pos="9355"/>
      </w:tabs>
    </w:pPr>
  </w:style>
  <w:style w:type="character" w:customStyle="1" w:styleId="af4">
    <w:name w:val="Верхний колонтитул Знак"/>
    <w:basedOn w:val="a4"/>
    <w:link w:val="af3"/>
    <w:uiPriority w:val="99"/>
    <w:rsid w:val="00552A03"/>
    <w:rPr>
      <w:rFonts w:ascii="Times New Roman" w:hAnsi="Times New Roman"/>
    </w:rPr>
  </w:style>
  <w:style w:type="paragraph" w:styleId="af5">
    <w:name w:val="footer"/>
    <w:basedOn w:val="a3"/>
    <w:link w:val="af6"/>
    <w:uiPriority w:val="99"/>
    <w:unhideWhenUsed/>
    <w:rsid w:val="00552A03"/>
    <w:pPr>
      <w:tabs>
        <w:tab w:val="center" w:pos="4677"/>
        <w:tab w:val="right" w:pos="9355"/>
      </w:tabs>
    </w:pPr>
  </w:style>
  <w:style w:type="character" w:customStyle="1" w:styleId="af6">
    <w:name w:val="Нижний колонтитул Знак"/>
    <w:basedOn w:val="a4"/>
    <w:link w:val="af5"/>
    <w:uiPriority w:val="99"/>
    <w:rsid w:val="00552A03"/>
    <w:rPr>
      <w:rFonts w:ascii="Times New Roman" w:hAnsi="Times New Roman"/>
    </w:rPr>
  </w:style>
  <w:style w:type="character" w:styleId="af7">
    <w:name w:val="Placeholder Text"/>
    <w:basedOn w:val="a4"/>
    <w:uiPriority w:val="99"/>
    <w:semiHidden/>
    <w:rsid w:val="00480C27"/>
    <w:rPr>
      <w:color w:val="666666"/>
    </w:rPr>
  </w:style>
  <w:style w:type="paragraph" w:customStyle="1" w:styleId="af8">
    <w:name w:val="Абзац"/>
    <w:basedOn w:val="a3"/>
    <w:link w:val="af9"/>
    <w:autoRedefine/>
    <w:qFormat/>
    <w:rsid w:val="00C54A23"/>
    <w:pPr>
      <w:ind w:firstLine="709"/>
      <w:contextualSpacing/>
    </w:pPr>
  </w:style>
  <w:style w:type="character" w:customStyle="1" w:styleId="af9">
    <w:name w:val="Абзац Знак"/>
    <w:basedOn w:val="a4"/>
    <w:link w:val="af8"/>
    <w:rsid w:val="00C54A23"/>
    <w:rPr>
      <w:rFonts w:ascii="Times New Roman" w:hAnsi="Times New Roman"/>
    </w:rPr>
  </w:style>
  <w:style w:type="paragraph" w:styleId="afa">
    <w:name w:val="List"/>
    <w:basedOn w:val="a3"/>
    <w:uiPriority w:val="99"/>
    <w:unhideWhenUsed/>
    <w:rsid w:val="00ED1F73"/>
    <w:pPr>
      <w:ind w:left="283" w:hanging="283"/>
      <w:contextualSpacing/>
    </w:pPr>
  </w:style>
  <w:style w:type="paragraph" w:styleId="a">
    <w:name w:val="List Number"/>
    <w:basedOn w:val="a3"/>
    <w:uiPriority w:val="99"/>
    <w:unhideWhenUsed/>
    <w:rsid w:val="00ED1F73"/>
    <w:pPr>
      <w:numPr>
        <w:numId w:val="7"/>
      </w:numPr>
      <w:contextualSpacing/>
    </w:pPr>
  </w:style>
  <w:style w:type="numbering" w:customStyle="1" w:styleId="a0">
    <w:name w:val="Список элементов"/>
    <w:basedOn w:val="a6"/>
    <w:uiPriority w:val="99"/>
    <w:rsid w:val="00ED1F73"/>
    <w:pPr>
      <w:numPr>
        <w:numId w:val="9"/>
      </w:numPr>
    </w:pPr>
  </w:style>
  <w:style w:type="paragraph" w:customStyle="1" w:styleId="a2">
    <w:name w:val="Списочек"/>
    <w:basedOn w:val="a3"/>
    <w:link w:val="afb"/>
    <w:autoRedefine/>
    <w:qFormat/>
    <w:rsid w:val="00EE72A7"/>
    <w:pPr>
      <w:numPr>
        <w:numId w:val="12"/>
      </w:numPr>
    </w:pPr>
  </w:style>
  <w:style w:type="character" w:customStyle="1" w:styleId="afb">
    <w:name w:val="Списочек Знак"/>
    <w:basedOn w:val="a4"/>
    <w:link w:val="a2"/>
    <w:rsid w:val="00EE72A7"/>
    <w:rPr>
      <w:rFonts w:ascii="Times New Roman" w:hAnsi="Times New Roman"/>
    </w:rPr>
  </w:style>
  <w:style w:type="paragraph" w:customStyle="1" w:styleId="afc">
    <w:name w:val="Изображение"/>
    <w:basedOn w:val="a3"/>
    <w:link w:val="afd"/>
    <w:qFormat/>
    <w:rsid w:val="000742EF"/>
    <w:pPr>
      <w:spacing w:before="400"/>
      <w:contextualSpacing/>
      <w:jc w:val="center"/>
    </w:pPr>
    <w:rPr>
      <w:noProof/>
    </w:rPr>
  </w:style>
  <w:style w:type="character" w:customStyle="1" w:styleId="afd">
    <w:name w:val="Изображение Знак"/>
    <w:basedOn w:val="a4"/>
    <w:link w:val="afc"/>
    <w:rsid w:val="000742EF"/>
    <w:rPr>
      <w:rFonts w:ascii="Times New Roman"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3767">
      <w:bodyDiv w:val="1"/>
      <w:marLeft w:val="0"/>
      <w:marRight w:val="0"/>
      <w:marTop w:val="0"/>
      <w:marBottom w:val="0"/>
      <w:divBdr>
        <w:top w:val="none" w:sz="0" w:space="0" w:color="auto"/>
        <w:left w:val="none" w:sz="0" w:space="0" w:color="auto"/>
        <w:bottom w:val="none" w:sz="0" w:space="0" w:color="auto"/>
        <w:right w:val="none" w:sz="0" w:space="0" w:color="auto"/>
      </w:divBdr>
    </w:div>
    <w:div w:id="464854066">
      <w:bodyDiv w:val="1"/>
      <w:marLeft w:val="0"/>
      <w:marRight w:val="0"/>
      <w:marTop w:val="0"/>
      <w:marBottom w:val="0"/>
      <w:divBdr>
        <w:top w:val="none" w:sz="0" w:space="0" w:color="auto"/>
        <w:left w:val="none" w:sz="0" w:space="0" w:color="auto"/>
        <w:bottom w:val="none" w:sz="0" w:space="0" w:color="auto"/>
        <w:right w:val="none" w:sz="0" w:space="0" w:color="auto"/>
      </w:divBdr>
      <w:divsChild>
        <w:div w:id="1584535494">
          <w:marLeft w:val="0"/>
          <w:marRight w:val="0"/>
          <w:marTop w:val="0"/>
          <w:marBottom w:val="0"/>
          <w:divBdr>
            <w:top w:val="none" w:sz="0" w:space="0" w:color="auto"/>
            <w:left w:val="none" w:sz="0" w:space="0" w:color="auto"/>
            <w:bottom w:val="none" w:sz="0" w:space="0" w:color="auto"/>
            <w:right w:val="none" w:sz="0" w:space="0" w:color="auto"/>
          </w:divBdr>
        </w:div>
      </w:divsChild>
    </w:div>
    <w:div w:id="500125806">
      <w:bodyDiv w:val="1"/>
      <w:marLeft w:val="0"/>
      <w:marRight w:val="0"/>
      <w:marTop w:val="0"/>
      <w:marBottom w:val="0"/>
      <w:divBdr>
        <w:top w:val="none" w:sz="0" w:space="0" w:color="auto"/>
        <w:left w:val="none" w:sz="0" w:space="0" w:color="auto"/>
        <w:bottom w:val="none" w:sz="0" w:space="0" w:color="auto"/>
        <w:right w:val="none" w:sz="0" w:space="0" w:color="auto"/>
      </w:divBdr>
    </w:div>
    <w:div w:id="521746584">
      <w:bodyDiv w:val="1"/>
      <w:marLeft w:val="0"/>
      <w:marRight w:val="0"/>
      <w:marTop w:val="0"/>
      <w:marBottom w:val="0"/>
      <w:divBdr>
        <w:top w:val="none" w:sz="0" w:space="0" w:color="auto"/>
        <w:left w:val="none" w:sz="0" w:space="0" w:color="auto"/>
        <w:bottom w:val="none" w:sz="0" w:space="0" w:color="auto"/>
        <w:right w:val="none" w:sz="0" w:space="0" w:color="auto"/>
      </w:divBdr>
    </w:div>
    <w:div w:id="528377820">
      <w:bodyDiv w:val="1"/>
      <w:marLeft w:val="0"/>
      <w:marRight w:val="0"/>
      <w:marTop w:val="0"/>
      <w:marBottom w:val="0"/>
      <w:divBdr>
        <w:top w:val="none" w:sz="0" w:space="0" w:color="auto"/>
        <w:left w:val="none" w:sz="0" w:space="0" w:color="auto"/>
        <w:bottom w:val="none" w:sz="0" w:space="0" w:color="auto"/>
        <w:right w:val="none" w:sz="0" w:space="0" w:color="auto"/>
      </w:divBdr>
      <w:divsChild>
        <w:div w:id="1906913752">
          <w:marLeft w:val="0"/>
          <w:marRight w:val="0"/>
          <w:marTop w:val="100"/>
          <w:marBottom w:val="100"/>
          <w:divBdr>
            <w:top w:val="none" w:sz="0" w:space="0" w:color="auto"/>
            <w:left w:val="none" w:sz="0" w:space="0" w:color="auto"/>
            <w:bottom w:val="none" w:sz="0" w:space="0" w:color="auto"/>
            <w:right w:val="none" w:sz="0" w:space="0" w:color="auto"/>
          </w:divBdr>
          <w:divsChild>
            <w:div w:id="1016882780">
              <w:marLeft w:val="0"/>
              <w:marRight w:val="0"/>
              <w:marTop w:val="0"/>
              <w:marBottom w:val="0"/>
              <w:divBdr>
                <w:top w:val="none" w:sz="0" w:space="0" w:color="auto"/>
                <w:left w:val="none" w:sz="0" w:space="0" w:color="auto"/>
                <w:bottom w:val="none" w:sz="0" w:space="0" w:color="auto"/>
                <w:right w:val="none" w:sz="0" w:space="0" w:color="auto"/>
              </w:divBdr>
              <w:divsChild>
                <w:div w:id="10741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411727">
      <w:bodyDiv w:val="1"/>
      <w:marLeft w:val="0"/>
      <w:marRight w:val="0"/>
      <w:marTop w:val="0"/>
      <w:marBottom w:val="0"/>
      <w:divBdr>
        <w:top w:val="none" w:sz="0" w:space="0" w:color="auto"/>
        <w:left w:val="none" w:sz="0" w:space="0" w:color="auto"/>
        <w:bottom w:val="none" w:sz="0" w:space="0" w:color="auto"/>
        <w:right w:val="none" w:sz="0" w:space="0" w:color="auto"/>
      </w:divBdr>
    </w:div>
    <w:div w:id="674457784">
      <w:bodyDiv w:val="1"/>
      <w:marLeft w:val="0"/>
      <w:marRight w:val="0"/>
      <w:marTop w:val="0"/>
      <w:marBottom w:val="0"/>
      <w:divBdr>
        <w:top w:val="none" w:sz="0" w:space="0" w:color="auto"/>
        <w:left w:val="none" w:sz="0" w:space="0" w:color="auto"/>
        <w:bottom w:val="none" w:sz="0" w:space="0" w:color="auto"/>
        <w:right w:val="none" w:sz="0" w:space="0" w:color="auto"/>
      </w:divBdr>
      <w:divsChild>
        <w:div w:id="1108695221">
          <w:marLeft w:val="0"/>
          <w:marRight w:val="0"/>
          <w:marTop w:val="0"/>
          <w:marBottom w:val="0"/>
          <w:divBdr>
            <w:top w:val="none" w:sz="0" w:space="0" w:color="auto"/>
            <w:left w:val="none" w:sz="0" w:space="0" w:color="auto"/>
            <w:bottom w:val="none" w:sz="0" w:space="0" w:color="auto"/>
            <w:right w:val="none" w:sz="0" w:space="0" w:color="auto"/>
          </w:divBdr>
        </w:div>
      </w:divsChild>
    </w:div>
    <w:div w:id="1014650747">
      <w:bodyDiv w:val="1"/>
      <w:marLeft w:val="0"/>
      <w:marRight w:val="0"/>
      <w:marTop w:val="0"/>
      <w:marBottom w:val="0"/>
      <w:divBdr>
        <w:top w:val="none" w:sz="0" w:space="0" w:color="auto"/>
        <w:left w:val="none" w:sz="0" w:space="0" w:color="auto"/>
        <w:bottom w:val="none" w:sz="0" w:space="0" w:color="auto"/>
        <w:right w:val="none" w:sz="0" w:space="0" w:color="auto"/>
      </w:divBdr>
    </w:div>
    <w:div w:id="1452166371">
      <w:bodyDiv w:val="1"/>
      <w:marLeft w:val="0"/>
      <w:marRight w:val="0"/>
      <w:marTop w:val="0"/>
      <w:marBottom w:val="0"/>
      <w:divBdr>
        <w:top w:val="none" w:sz="0" w:space="0" w:color="auto"/>
        <w:left w:val="none" w:sz="0" w:space="0" w:color="auto"/>
        <w:bottom w:val="none" w:sz="0" w:space="0" w:color="auto"/>
        <w:right w:val="none" w:sz="0" w:space="0" w:color="auto"/>
      </w:divBdr>
    </w:div>
    <w:div w:id="1556315997">
      <w:bodyDiv w:val="1"/>
      <w:marLeft w:val="0"/>
      <w:marRight w:val="0"/>
      <w:marTop w:val="0"/>
      <w:marBottom w:val="0"/>
      <w:divBdr>
        <w:top w:val="none" w:sz="0" w:space="0" w:color="auto"/>
        <w:left w:val="none" w:sz="0" w:space="0" w:color="auto"/>
        <w:bottom w:val="none" w:sz="0" w:space="0" w:color="auto"/>
        <w:right w:val="none" w:sz="0" w:space="0" w:color="auto"/>
      </w:divBdr>
      <w:divsChild>
        <w:div w:id="496847362">
          <w:marLeft w:val="0"/>
          <w:marRight w:val="0"/>
          <w:marTop w:val="0"/>
          <w:marBottom w:val="0"/>
          <w:divBdr>
            <w:top w:val="none" w:sz="0" w:space="0" w:color="auto"/>
            <w:left w:val="none" w:sz="0" w:space="0" w:color="auto"/>
            <w:bottom w:val="none" w:sz="0" w:space="0" w:color="auto"/>
            <w:right w:val="none" w:sz="0" w:space="0" w:color="auto"/>
          </w:divBdr>
        </w:div>
      </w:divsChild>
    </w:div>
    <w:div w:id="1940600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l\OneDrive\&#1044;&#1086;&#1082;&#1091;&#1084;&#1077;&#1085;&#1090;&#1099;\&#1053;&#1072;&#1089;&#1090;&#1088;&#1072;&#1080;&#1074;&#1072;&#1077;&#1084;&#1099;&#1077;%20&#1096;&#1072;&#1073;&#1083;&#1086;&#1085;&#1099;%20Office\&#1054;&#1090;&#1095;&#1105;&#1090;%20&#1087;&#1086;%20&#1087;&#1088;&#1072;&#1082;&#1090;&#1080;&#1095;&#1077;&#1089;&#1082;&#1086;&#1081;%20&#1088;&#1072;&#1073;&#1086;&#1090;&#1077;.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4159BBAEDF420C9A1F65AD544F52D4"/>
        <w:category>
          <w:name w:val="Общие"/>
          <w:gallery w:val="placeholder"/>
        </w:category>
        <w:types>
          <w:type w:val="bbPlcHdr"/>
        </w:types>
        <w:behaviors>
          <w:behavior w:val="content"/>
        </w:behaviors>
        <w:guid w:val="{14A91C98-1418-478C-9E6A-FDD7E83E2A57}"/>
      </w:docPartPr>
      <w:docPartBody>
        <w:p w:rsidR="00AD3584" w:rsidRDefault="00000000">
          <w:pPr>
            <w:pStyle w:val="D84159BBAEDF420C9A1F65AD544F52D4"/>
          </w:pPr>
          <w:r w:rsidRPr="009C3BDF">
            <w:rPr>
              <w:rStyle w:val="a3"/>
            </w:rPr>
            <w:t>Место для ввода текста.</w:t>
          </w:r>
        </w:p>
      </w:docPartBody>
    </w:docPart>
    <w:docPart>
      <w:docPartPr>
        <w:name w:val="F52C6BC6B61541B38A956148C55B8709"/>
        <w:category>
          <w:name w:val="Общие"/>
          <w:gallery w:val="placeholder"/>
        </w:category>
        <w:types>
          <w:type w:val="bbPlcHdr"/>
        </w:types>
        <w:behaviors>
          <w:behavior w:val="content"/>
        </w:behaviors>
        <w:guid w:val="{CB935432-C509-4B7D-9430-A6A5FB8041B4}"/>
      </w:docPartPr>
      <w:docPartBody>
        <w:p w:rsidR="00AD3584" w:rsidRDefault="00000000">
          <w:pPr>
            <w:pStyle w:val="F52C6BC6B61541B38A956148C55B8709"/>
          </w:pPr>
          <w:r w:rsidRPr="009C3BDF">
            <w:rPr>
              <w:rStyle w:val="a3"/>
            </w:rPr>
            <w:t>Место для ввода текста.</w:t>
          </w:r>
        </w:p>
      </w:docPartBody>
    </w:docPart>
    <w:docPart>
      <w:docPartPr>
        <w:name w:val="F308A82D03344465BE823ADE8DA9ECFE"/>
        <w:category>
          <w:name w:val="Общие"/>
          <w:gallery w:val="placeholder"/>
        </w:category>
        <w:types>
          <w:type w:val="bbPlcHdr"/>
        </w:types>
        <w:behaviors>
          <w:behavior w:val="content"/>
        </w:behaviors>
        <w:guid w:val="{F53F8C06-07F3-4CC6-A7E6-DBF678CE011A}"/>
      </w:docPartPr>
      <w:docPartBody>
        <w:p w:rsidR="00AD3584" w:rsidRDefault="00000000">
          <w:pPr>
            <w:pStyle w:val="F308A82D03344465BE823ADE8DA9ECFE"/>
          </w:pPr>
          <w:r>
            <w:t>Пересунько Е. О.</w:t>
          </w:r>
        </w:p>
      </w:docPartBody>
    </w:docPart>
    <w:docPart>
      <w:docPartPr>
        <w:name w:val="7729D85F1F2D433FA83F632E0EB8E51F"/>
        <w:category>
          <w:name w:val="Общие"/>
          <w:gallery w:val="placeholder"/>
        </w:category>
        <w:types>
          <w:type w:val="bbPlcHdr"/>
        </w:types>
        <w:behaviors>
          <w:behavior w:val="content"/>
        </w:behaviors>
        <w:guid w:val="{6BE41771-76C9-4013-B45F-D1E8CF038432}"/>
      </w:docPartPr>
      <w:docPartBody>
        <w:p w:rsidR="00AD3584" w:rsidRDefault="00000000">
          <w:pPr>
            <w:pStyle w:val="7729D85F1F2D433FA83F632E0EB8E51F"/>
          </w:pPr>
          <w:r w:rsidRPr="009C3BDF">
            <w:rPr>
              <w:rStyle w:val="a3"/>
            </w:rPr>
            <w:t>Место для ввода текста.</w:t>
          </w:r>
        </w:p>
      </w:docPartBody>
    </w:docPart>
    <w:docPart>
      <w:docPartPr>
        <w:name w:val="0B804F642F7642E5977BCD5DCE8C93B2"/>
        <w:category>
          <w:name w:val="Общие"/>
          <w:gallery w:val="placeholder"/>
        </w:category>
        <w:types>
          <w:type w:val="bbPlcHdr"/>
        </w:types>
        <w:behaviors>
          <w:behavior w:val="content"/>
        </w:behaviors>
        <w:guid w:val="{561ABFC3-7FDF-4160-82C4-E04837501535}"/>
      </w:docPartPr>
      <w:docPartBody>
        <w:p w:rsidR="00AD3584" w:rsidRDefault="00000000">
          <w:pPr>
            <w:pStyle w:val="0B804F642F7642E5977BCD5DCE8C93B2"/>
          </w:pPr>
          <w:r w:rsidRPr="00FB7011">
            <w:rPr>
              <w:color w:val="000000" w:themeColor="text1"/>
            </w:rPr>
            <w:t>202</w:t>
          </w:r>
          <w:r>
            <w:t>4</w:t>
          </w:r>
        </w:p>
      </w:docPartBody>
    </w:docPart>
    <w:docPart>
      <w:docPartPr>
        <w:name w:val="8A7B366E9A62409ABDB741C26A2E8886"/>
        <w:category>
          <w:name w:val="Общие"/>
          <w:gallery w:val="placeholder"/>
        </w:category>
        <w:types>
          <w:type w:val="bbPlcHdr"/>
        </w:types>
        <w:behaviors>
          <w:behavior w:val="content"/>
        </w:behaviors>
        <w:guid w:val="{5A5C9258-C02A-4DDC-ABEC-D40931658251}"/>
      </w:docPartPr>
      <w:docPartBody>
        <w:p w:rsidR="00000000" w:rsidRDefault="00D6020B" w:rsidP="00D6020B">
          <w:pPr>
            <w:pStyle w:val="8A7B366E9A62409ABDB741C26A2E8886"/>
          </w:pPr>
          <w:r w:rsidRPr="009C3BDF">
            <w:rPr>
              <w:rStyle w:val="a3"/>
            </w:rPr>
            <w:t>Место для ввода текста.</w:t>
          </w:r>
        </w:p>
      </w:docPartBody>
    </w:docPart>
    <w:docPart>
      <w:docPartPr>
        <w:name w:val="8C0BC9DF4D9646B7BD194CC4DD9F4574"/>
        <w:category>
          <w:name w:val="Общие"/>
          <w:gallery w:val="placeholder"/>
        </w:category>
        <w:types>
          <w:type w:val="bbPlcHdr"/>
        </w:types>
        <w:behaviors>
          <w:behavior w:val="content"/>
        </w:behaviors>
        <w:guid w:val="{394775D6-4D8D-4A0A-BB23-184CD2DA4C24}"/>
      </w:docPartPr>
      <w:docPartBody>
        <w:p w:rsidR="00000000" w:rsidRDefault="00D6020B" w:rsidP="00D6020B">
          <w:pPr>
            <w:pStyle w:val="8C0BC9DF4D9646B7BD194CC4DD9F4574"/>
          </w:pPr>
          <w:r w:rsidRPr="009C3BDF">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883"/>
    <w:rsid w:val="00063A50"/>
    <w:rsid w:val="000F4584"/>
    <w:rsid w:val="001B4602"/>
    <w:rsid w:val="00245482"/>
    <w:rsid w:val="00281C7B"/>
    <w:rsid w:val="002B1AA7"/>
    <w:rsid w:val="002C62BE"/>
    <w:rsid w:val="002E78BF"/>
    <w:rsid w:val="003220AF"/>
    <w:rsid w:val="003C4883"/>
    <w:rsid w:val="003F1922"/>
    <w:rsid w:val="00401138"/>
    <w:rsid w:val="004D0B5F"/>
    <w:rsid w:val="00522F6D"/>
    <w:rsid w:val="005D641D"/>
    <w:rsid w:val="00641EDE"/>
    <w:rsid w:val="00670AE7"/>
    <w:rsid w:val="00707722"/>
    <w:rsid w:val="007C0FF8"/>
    <w:rsid w:val="007D3CB8"/>
    <w:rsid w:val="00857D7F"/>
    <w:rsid w:val="00862C79"/>
    <w:rsid w:val="008A7F11"/>
    <w:rsid w:val="009922D3"/>
    <w:rsid w:val="00AD3584"/>
    <w:rsid w:val="00BB4713"/>
    <w:rsid w:val="00CC779C"/>
    <w:rsid w:val="00D571B7"/>
    <w:rsid w:val="00D6020B"/>
    <w:rsid w:val="00DD7AD0"/>
    <w:rsid w:val="00E510FE"/>
    <w:rsid w:val="00F032CE"/>
    <w:rsid w:val="00F036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6020B"/>
    <w:rPr>
      <w:color w:val="666666"/>
    </w:rPr>
  </w:style>
  <w:style w:type="paragraph" w:customStyle="1" w:styleId="D84159BBAEDF420C9A1F65AD544F52D4">
    <w:name w:val="D84159BBAEDF420C9A1F65AD544F52D4"/>
  </w:style>
  <w:style w:type="paragraph" w:customStyle="1" w:styleId="F52C6BC6B61541B38A956148C55B8709">
    <w:name w:val="F52C6BC6B61541B38A956148C55B8709"/>
  </w:style>
  <w:style w:type="paragraph" w:customStyle="1" w:styleId="F308A82D03344465BE823ADE8DA9ECFE">
    <w:name w:val="F308A82D03344465BE823ADE8DA9ECFE"/>
  </w:style>
  <w:style w:type="paragraph" w:customStyle="1" w:styleId="7729D85F1F2D433FA83F632E0EB8E51F">
    <w:name w:val="7729D85F1F2D433FA83F632E0EB8E51F"/>
  </w:style>
  <w:style w:type="paragraph" w:customStyle="1" w:styleId="0B804F642F7642E5977BCD5DCE8C93B2">
    <w:name w:val="0B804F642F7642E5977BCD5DCE8C93B2"/>
  </w:style>
  <w:style w:type="paragraph" w:customStyle="1" w:styleId="8A7B366E9A62409ABDB741C26A2E8886">
    <w:name w:val="8A7B366E9A62409ABDB741C26A2E8886"/>
    <w:rsid w:val="00D6020B"/>
  </w:style>
  <w:style w:type="paragraph" w:customStyle="1" w:styleId="8C0BC9DF4D9646B7BD194CC4DD9F4574">
    <w:name w:val="8C0BC9DF4D9646B7BD194CC4DD9F4574"/>
    <w:rsid w:val="00D6020B"/>
  </w:style>
  <w:style w:type="paragraph" w:customStyle="1" w:styleId="CD653946815948A487D72CB86010C03C">
    <w:name w:val="CD653946815948A487D72CB86010C03C"/>
    <w:rsid w:val="00CC779C"/>
  </w:style>
  <w:style w:type="paragraph" w:customStyle="1" w:styleId="CFBA7B63049D4B8081BA4BC4FA42258D">
    <w:name w:val="CFBA7B63049D4B8081BA4BC4FA42258D"/>
    <w:rsid w:val="00CC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SFU">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7611D-196F-4872-944C-545E556CF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Отчёт по практической работе.dotm</Template>
  <TotalTime>4712</TotalTime>
  <Pages>35</Pages>
  <Words>3171</Words>
  <Characters>18078</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Лысаковский</dc:creator>
  <cp:keywords/>
  <dc:description/>
  <cp:lastModifiedBy>Александр Лысаковский</cp:lastModifiedBy>
  <cp:revision>477</cp:revision>
  <cp:lastPrinted>2025-04-25T17:45:00Z</cp:lastPrinted>
  <dcterms:created xsi:type="dcterms:W3CDTF">2025-03-01T08:16:00Z</dcterms:created>
  <dcterms:modified xsi:type="dcterms:W3CDTF">2025-04-25T17:46:00Z</dcterms:modified>
</cp:coreProperties>
</file>